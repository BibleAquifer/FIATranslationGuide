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Gênesis 1:1–2:3</w:t>
      </w:r>
      <w:r>
        <w:rPr>
          <w:lang w:val="pt_PT" w:bidi="pt_PT"/>
        </w:rPr>
      </w:r>
    </w:p>
    <w:p>
      <w:pPr>
        <w:pStyle w:val="Heading3"/>
      </w:pPr>
      <w:r>
        <w:rPr>
          <w:lang w:val="pt_PT" w:bidi="pt_PT"/>
        </w:rPr>
        <w:t>Ouvir e Sentir</w:t>
      </w:r>
    </w:p>
    <w:p>
      <w:pPr/>
      <w:r>
        <w:rPr>
          <w:lang w:val="pt_PT" w:bidi="pt_PT"/>
        </w:rPr>
      </w:r>
      <w:r>
        <w:rPr>
          <w:lang w:val="pt_PT" w:bidi="pt_PT"/>
        </w:rPr>
        <w:t>Nesta etapa, ouçam Gênesis 1:1–2:3 e guardem em seus corações. Ouça uma versão em áudio de Gênesis 1:1–2:3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 gosta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1:1–2:3 na tradução mais fácil de entender.</w:t>
      </w:r>
    </w:p>
    <w:p>
      <w:pPr/>
      <w:r>
        <w:rPr>
          <w:lang w:val="pt_PT" w:bidi="pt_PT"/>
        </w:rPr>
      </w:r>
      <w:r>
        <w:rPr>
          <w:lang w:val="pt_PT" w:bidi="pt_PT"/>
        </w:rPr>
        <w:t>Essa é uma história sobre como Deus criou o mundo do nada. Deus é especial entre todos os deuses, porque ele falou e tudo passou a existir. Deus mostra sua autoridade sobre a criação nomeando as coisas que ele cria. Essa história é principalmente sobre o próprio Deus. A criação de Deus não é tão importante quanto Deus.</w:t>
      </w:r>
    </w:p>
    <w:p>
      <w:pPr/>
      <w:r>
        <w:rPr>
          <w:lang w:val="pt_PT" w:bidi="pt_PT"/>
        </w:rPr>
      </w:r>
      <w:r>
        <w:rPr>
          <w:lang w:val="pt_PT" w:bidi="pt_PT"/>
        </w:rPr>
        <w:t>O povo de Deus usou essa história da criação para mostrar que seu Deus é o único verdadeiro Deus criador. Eles queriam mostrar que ele não é como os outros deuses — nosso Deus é todo-poderoso e dá autoridade a todas as coisas.</w:t>
      </w:r>
    </w:p>
    <w:p>
      <w:pPr/>
      <w:r>
        <w:rPr>
          <w:lang w:val="pt_PT" w:bidi="pt_PT"/>
        </w:rPr>
      </w:r>
      <w:r>
        <w:rPr>
          <w:lang w:val="pt_PT" w:bidi="pt_PT"/>
        </w:rPr>
        <w:t>Essa história tem alguma poesia porque ela é escrita no mesmo estilo que as histórias da criação das culturas ao seu redor. Embora possa soar como poesia às vezes, também é uma história verdadeira que aconteceu há muito tempo, mas o escritor não viu acontecer. Ele aprendeu sobre essas coisas com seus ancestrais.</w:t>
      </w:r>
    </w:p>
    <w:p>
      <w:pPr/>
      <w:r>
        <w:rPr>
          <w:lang w:val="pt_PT" w:bidi="pt_PT"/>
        </w:rPr>
      </w:r>
      <w:r>
        <w:rPr>
          <w:lang w:val="pt_PT" w:bidi="pt_PT"/>
        </w:rPr>
        <w:t>Pare aqui e discuta com sua equipe de tradução: contem uns aos outros uma história de sua cultura sobre a criação do mundo. As pessoas acreditam que isso é verdade? Se sim, como a história começa? Como você pode contar a diferença em seu idioma entre uma história verdadeira e uma história falsa? Pause este áudio aqui.</w:t>
      </w:r>
    </w:p>
    <w:p>
      <w:pPr/>
      <w:r>
        <w:rPr>
          <w:lang w:val="pt_PT" w:bidi="pt_PT"/>
        </w:rPr>
      </w:r>
      <w:r>
        <w:rPr>
          <w:lang w:val="pt_PT" w:bidi="pt_PT"/>
        </w:rPr>
        <w:t>As primeiras palavras em Gênesis dizem: “No início, Deus criou os céus e a terra”. As palavras “céus e terra”, quando ditas juntas, se referem a tudo em todo o universo. A maioria dos estudiosos da Bíblia acredita que isso significa que nada existia antes de Deus criar os céus e a terra. A palavra no idioma original para “criar” geralmente significa fazer algo do nada. Apenas Deus pode criar algo.</w:t>
      </w:r>
    </w:p>
    <w:p>
      <w:pPr/>
      <w:r>
        <w:rPr>
          <w:lang w:val="pt_PT" w:bidi="pt_PT"/>
        </w:rPr>
      </w:r>
      <w:r>
        <w:rPr>
          <w:lang w:val="pt_PT" w:bidi="pt_PT"/>
        </w:rPr>
        <w:t>Quando Deus fez a terra, a princípio ela estava vazia, como um deserto. Nada vivia nela. Não havia plantas ou animais. Era como se águas profundas cobrissem a terra. O Espírito ou fôlego de Deus pairava sobre as águas profundas. O próprio Deus estava lá. Ele provavelmente estava pairando ou se movendo acima das águas como uma proteção. Deus estava prestes a começar a criar as coisas na terra.</w:t>
      </w:r>
    </w:p>
    <w:p>
      <w:pPr/>
      <w:r>
        <w:rPr>
          <w:lang w:val="pt_PT" w:bidi="pt_PT"/>
        </w:rPr>
      </w:r>
      <w:r>
        <w:rPr>
          <w:lang w:val="pt_PT" w:bidi="pt_PT"/>
        </w:rPr>
        <w:t>Essa história é claramente dividida em uma introdução, uma seção para cada um dos 6 dias da criação, e então uma seção sobre o 7º dia. Os dias 1 e 4, 2 e 5, e 3 e 6 correspondem uns aos outros.</w:t>
      </w:r>
    </w:p>
    <w:p>
      <w:pPr/>
      <w:r>
        <w:rPr>
          <w:lang w:val="pt_PT" w:bidi="pt_PT"/>
        </w:rPr>
      </w:r>
      <w:r>
        <w:rPr>
          <w:lang w:val="pt_PT" w:bidi="pt_PT"/>
        </w:rPr>
        <w:t>No dia 1, Deus falou e a luz apareceu. Deus separou a luz das trevas. Isso mostra que Deus quer que a luz esteja no dia e a escuridão esteja à noite. Deus está fazendo uma criação ordenada.</w:t>
      </w:r>
    </w:p>
    <w:p>
      <w:pPr/>
      <w:r>
        <w:rPr>
          <w:lang w:val="pt_PT" w:bidi="pt_PT"/>
        </w:rPr>
      </w:r>
      <w:r>
        <w:rPr>
          <w:lang w:val="pt_PT" w:bidi="pt_PT"/>
        </w:rPr>
        <w:t>No dia 2, Deus cria as águas no céu e as águas na terra. Deus está fazendo uma separação ordenada do céu e dos mares.</w:t>
      </w:r>
    </w:p>
    <w:p>
      <w:pPr/>
      <w:r>
        <w:rPr>
          <w:lang w:val="pt_PT" w:bidi="pt_PT"/>
        </w:rPr>
      </w:r>
      <w:r>
        <w:rPr>
          <w:lang w:val="pt_PT" w:bidi="pt_PT"/>
        </w:rPr>
        <w:t>No dia 3, Deus está separando a água da terra. Ele está mostrando dois lugares onde sua criação pode viver — alguns na água e alguns na terra. Deus também cria a vegetação, ou as plantas, que vivem na terra seca. Deus cria dois tipos de plantas. Algumas plantas têm sementes nelas, como grãos. Algumas plantas têm frutas que têm sementes em seu fruto. Ambos os tipos de plantas têm sementes para tornar possível produzir novas plantas, assim como suas plantas-pais.</w:t>
      </w:r>
    </w:p>
    <w:p>
      <w:pPr/>
      <w:r>
        <w:rPr>
          <w:lang w:val="pt_PT" w:bidi="pt_PT"/>
        </w:rPr>
      </w:r>
      <w:r>
        <w:rPr>
          <w:lang w:val="pt_PT" w:bidi="pt_PT"/>
        </w:rPr>
        <w:t>Esses três primeiros dias nos mostram os lugares onde a criação de Deus vive e a maneira como Deus fez o tempo em dias e noites.</w:t>
      </w:r>
    </w:p>
    <w:p>
      <w:pPr/>
      <w:r>
        <w:rPr>
          <w:lang w:val="pt_PT" w:bidi="pt_PT"/>
        </w:rPr>
      </w:r>
      <w:r>
        <w:rPr>
          <w:lang w:val="pt_PT" w:bidi="pt_PT"/>
        </w:rPr>
        <w:t>O 4º dia corresponde ao 1º dia, porque agora Deus cria as coisas que emitem a luz. Deus chama as coisas de “luzes”, e então ele diz que há uma luz maior para o dia e uma luz menor para a noite. Deus não nomeia essas luzes, provavelmente porque ele quer mostrar que as luzes em si não são deuses. Essas luzes nos mostram que o tempo segue uma ordem através de dias, meses e anos.</w:t>
      </w:r>
    </w:p>
    <w:p>
      <w:pPr/>
      <w:r>
        <w:rPr>
          <w:lang w:val="pt_PT" w:bidi="pt_PT"/>
        </w:rPr>
      </w:r>
      <w:r>
        <w:rPr>
          <w:lang w:val="pt_PT" w:bidi="pt_PT"/>
        </w:rPr>
        <w:t>Pare aqui e discuta em equipe: conte uma história de sua cultura sobre coisas que as pessoas em sua cultura adoram além do Deus criador. Pause este áudio aqui.</w:t>
      </w:r>
    </w:p>
    <w:p>
      <w:pPr/>
      <w:r>
        <w:rPr>
          <w:lang w:val="pt_PT" w:bidi="pt_PT"/>
        </w:rPr>
      </w:r>
      <w:r>
        <w:rPr>
          <w:lang w:val="pt_PT" w:bidi="pt_PT"/>
        </w:rPr>
        <w:t>O 5º dia corresponde ao 2º dia. Agora Deus enche as duas “águas”, o céu e a água na terra com animais. Ele enche o céu com pássaros e a água com peixes. As criaturas na água incluem os animais grandes e os pequenos. Deus os abençoa e então dá a eles um mandamento para encher a terra.</w:t>
      </w:r>
    </w:p>
    <w:p>
      <w:pPr/>
      <w:r>
        <w:rPr>
          <w:lang w:val="pt_PT" w:bidi="pt_PT"/>
        </w:rPr>
      </w:r>
      <w:r>
        <w:rPr>
          <w:lang w:val="pt_PT" w:bidi="pt_PT"/>
        </w:rPr>
        <w:t>O 6º dia corresponde ao 3º dia. Deus cria duas coisas no 6º dia para encher a terra seca. Ele cria animais que têm filhos como eles mesmos. Ele cria as pessoas que também fazem outras pessoas como elas mesmas. O idioma original nos mostra que o 6º dia é o dia mais importante da criação. Deus nos dá mais detalhes nesse dia — ele nos diz que ele criou os seres humanos no 6º dia. Deus diz que ele cria os humanos à sua imagem. As pessoas carregam a imagem de Deus. Isso significa que eles são de alguma forma como Deus física e espiritualmente. Eles podem pensar e eles têm uma consciência, ou uma maneira de distinguir o certo do errado. No Antigo Testamento, às vezes os representantes de um rei ou rainha eram chamados de uma imagem. Deus está dizendo que as pessoas são representantes dele. Deus deixou claro que ele fez homens e mulheres à sua imagem. Deus também abençoou as pessoas da mesma maneira que os animais e as plantas dizendo a eles para se multiplicar e encher a terra. Mas ele deu a eles uma tarefa especial de governar sobre a criação e cuidar dela. Deus deu às pessoas e animais plantas e árvores frutíferas para comida.</w:t>
      </w:r>
    </w:p>
    <w:p>
      <w:pPr/>
      <w:r>
        <w:rPr>
          <w:lang w:val="pt_PT" w:bidi="pt_PT"/>
        </w:rPr>
      </w:r>
      <w:r>
        <w:rPr>
          <w:lang w:val="pt_PT" w:bidi="pt_PT"/>
        </w:rPr>
        <w:t>Pare e discuta com a equipe de tradução: como você falará sobre Deus criando as pessoas à sua própria imagem? Pause este áudio aqui.</w:t>
      </w:r>
    </w:p>
    <w:p>
      <w:pPr/>
      <w:r>
        <w:rPr>
          <w:lang w:val="pt_PT" w:bidi="pt_PT"/>
        </w:rPr>
      </w:r>
      <w:r>
        <w:rPr>
          <w:lang w:val="pt_PT" w:bidi="pt_PT"/>
        </w:rPr>
        <w:t>No final de cada dia, exceto para o segundo dia, Deus diz que todos os dias são bons, ou belos. Mas quando Deus olhou para tudo o que ele havia feito no 6º dia — incluindo as pessoas — ele disse que era muito bom!</w:t>
      </w:r>
    </w:p>
    <w:p>
      <w:pPr/>
      <w:r>
        <w:rPr>
          <w:lang w:val="pt_PT" w:bidi="pt_PT"/>
        </w:rPr>
      </w:r>
      <w:r>
        <w:rPr>
          <w:lang w:val="pt_PT" w:bidi="pt_PT"/>
        </w:rPr>
        <w:t>Até o final do 6º dia, Deus havia completado seu trabalho de criação — que incluía tudo nos céus e na terra. Ele fez santo, ou separou o 7º dia e o abençoou. Ele descansou, ou ele parou de criar seu trabalho. Deus não descansou porque ele estava cansado — esse descanso se refere a ele parar o trabalho.</w:t>
      </w:r>
    </w:p>
    <w:p>
      <w:pPr/>
      <w:r>
        <w:rPr>
          <w:lang w:val="pt_PT" w:bidi="pt_PT"/>
        </w:rPr>
      </w:r>
      <w:r>
        <w:rPr>
          <w:lang w:val="pt_PT" w:bidi="pt_PT"/>
        </w:rPr>
        <w:t xml:space="preserve">Pare e discuta com a equipe de tradução: Deus fez o 7º dia “santo”, ou separado. Fale sobre coisas em sua cultura que são separadas para um propósito especial. Como vocês expressam isso? </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1:1–2:3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uma introdução e 7 cenas.</w:t>
      </w:r>
    </w:p>
    <w:p>
      <w:pPr/>
      <w:r>
        <w:rPr>
          <w:lang w:val="pt_PT" w:bidi="pt_PT"/>
        </w:rPr>
      </w:r>
      <w:r>
        <w:rPr>
          <w:b/>
          <w:lang w:val="pt_PT" w:bidi="pt_PT"/>
        </w:rPr>
        <w:t>Introdução:</w:t>
      </w:r>
      <w:r>
        <w:rPr>
          <w:lang w:val="pt_PT" w:bidi="pt_PT"/>
        </w:rPr>
        <w:t xml:space="preserve"> essa história começa com uma introdução que mostra como a terra era quando Deus a criou do nada.</w:t>
      </w:r>
    </w:p>
    <w:p>
      <w:pPr/>
      <w:r>
        <w:rPr>
          <w:lang w:val="pt_PT" w:bidi="pt_PT"/>
        </w:rPr>
      </w:r>
      <w:r>
        <w:rPr>
          <w:b/>
          <w:lang w:val="pt_PT" w:bidi="pt_PT"/>
        </w:rPr>
        <w:t>Na primeira cena:</w:t>
      </w:r>
      <w:r>
        <w:rPr>
          <w:lang w:val="pt_PT" w:bidi="pt_PT"/>
        </w:rPr>
        <w:t xml:space="preserve"> Deus cria a luz e a separa da escuridão no primeiro dia.</w:t>
      </w:r>
    </w:p>
    <w:p>
      <w:pPr/>
      <w:r>
        <w:rPr>
          <w:lang w:val="pt_PT" w:bidi="pt_PT"/>
        </w:rPr>
      </w:r>
      <w:r>
        <w:rPr>
          <w:b/>
          <w:lang w:val="pt_PT" w:bidi="pt_PT"/>
        </w:rPr>
        <w:t>Na segunda cena:</w:t>
      </w:r>
      <w:r>
        <w:rPr>
          <w:lang w:val="pt_PT" w:bidi="pt_PT"/>
        </w:rPr>
        <w:t xml:space="preserve"> Deus separa o céu e a água na terra no segundo dia.</w:t>
      </w:r>
    </w:p>
    <w:p>
      <w:pPr/>
      <w:r>
        <w:rPr>
          <w:lang w:val="pt_PT" w:bidi="pt_PT"/>
        </w:rPr>
      </w:r>
      <w:r>
        <w:rPr>
          <w:b/>
          <w:lang w:val="pt_PT" w:bidi="pt_PT"/>
        </w:rPr>
        <w:t>Na terceira cena:</w:t>
      </w:r>
      <w:r>
        <w:rPr>
          <w:lang w:val="pt_PT" w:bidi="pt_PT"/>
        </w:rPr>
        <w:t xml:space="preserve"> Deus separa a água da terra seca no terceiro dia. Ele também cria todas as plantas.</w:t>
      </w:r>
    </w:p>
    <w:p>
      <w:pPr/>
      <w:r>
        <w:rPr>
          <w:lang w:val="pt_PT" w:bidi="pt_PT"/>
        </w:rPr>
      </w:r>
      <w:r>
        <w:rPr>
          <w:b/>
          <w:lang w:val="pt_PT" w:bidi="pt_PT"/>
        </w:rPr>
        <w:t>Na quarta cena:</w:t>
      </w:r>
      <w:r>
        <w:rPr>
          <w:lang w:val="pt_PT" w:bidi="pt_PT"/>
        </w:rPr>
        <w:t xml:space="preserve"> Deus cria luzes específicas como o sol, a lua e as estrelas no quarto dia.</w:t>
      </w:r>
    </w:p>
    <w:p>
      <w:pPr/>
      <w:r>
        <w:rPr>
          <w:lang w:val="pt_PT" w:bidi="pt_PT"/>
        </w:rPr>
      </w:r>
      <w:r>
        <w:rPr>
          <w:b/>
          <w:lang w:val="pt_PT" w:bidi="pt_PT"/>
        </w:rPr>
        <w:t>Na quinta cena:</w:t>
      </w:r>
      <w:r>
        <w:rPr>
          <w:lang w:val="pt_PT" w:bidi="pt_PT"/>
        </w:rPr>
        <w:t xml:space="preserve"> Deus enche o céu e a água com pássaros e peixes no quinto dia.</w:t>
      </w:r>
    </w:p>
    <w:p>
      <w:pPr/>
      <w:r>
        <w:rPr>
          <w:lang w:val="pt_PT" w:bidi="pt_PT"/>
        </w:rPr>
      </w:r>
      <w:r>
        <w:rPr>
          <w:b/>
          <w:lang w:val="pt_PT" w:bidi="pt_PT"/>
        </w:rPr>
        <w:t>Na sexta cena:</w:t>
      </w:r>
      <w:r>
        <w:rPr>
          <w:lang w:val="pt_PT" w:bidi="pt_PT"/>
        </w:rPr>
        <w:t xml:space="preserve"> Deus enche a terra com animais e o primeiro homem e mulher no sexto dia. Ele termina seu trabalho de criação no sexto dia.</w:t>
      </w:r>
    </w:p>
    <w:p>
      <w:pPr/>
      <w:r>
        <w:rPr>
          <w:lang w:val="pt_PT" w:bidi="pt_PT"/>
        </w:rPr>
      </w:r>
      <w:r>
        <w:rPr>
          <w:b/>
          <w:lang w:val="pt_PT" w:bidi="pt_PT"/>
        </w:rPr>
        <w:t>Na sétima cena:</w:t>
      </w:r>
      <w:r>
        <w:rPr>
          <w:lang w:val="pt_PT" w:bidi="pt_PT"/>
        </w:rPr>
        <w:t xml:space="preserve"> Deus para de trabalhar e faz do sétimo dia um dia especial, porque era o dia que ele terminou seu trabalho.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Pássaros, peixes, animais terrestres</w:t>
      </w:r>
    </w:p>
    <w:p>
      <w:pPr>
        <w:pStyle w:val="ListBullet"/>
        <w:spacing w:line="240" w:lineRule="auto"/>
        <w:ind w:left="720"/>
      </w:pPr>
      <w:r>
        <w:rPr>
          <w:lang w:val="pt_PT" w:bidi="pt_PT"/>
        </w:rPr>
      </w:r>
      <w:r>
        <w:rPr>
          <w:lang w:val="pt_PT" w:bidi="pt_PT"/>
        </w:rPr>
        <w:t>Homem e mulher</w:t>
      </w:r>
    </w:p>
    <w:p>
      <w:pPr/>
      <w:r>
        <w:rPr>
          <w:lang w:val="pt_PT" w:bidi="pt_PT"/>
        </w:rPr>
      </w:r>
      <w:r>
        <w:rPr>
          <w:lang w:val="pt_PT" w:bidi="pt_PT"/>
        </w:rPr>
        <w:t>Como um grupo, prestem atenção às partes do cenário da passagem: é importante lembrar que essa história começa com uma descrição da terra vazia e sem forma antes de Deus começar a dar ordem a terra e enchê-la com coisas vivas. O Espírito ou fôlego de Deus paira sobre as águas, criando um senso de suspense de que em breve Deus começará a trabalhar para criar o mundo.</w:t>
      </w:r>
    </w:p>
    <w:p>
      <w:pPr/>
      <w:r>
        <w:rPr>
          <w:lang w:val="pt_PT" w:bidi="pt_PT"/>
        </w:rPr>
      </w:r>
      <w:r>
        <w:rPr>
          <w:lang w:val="pt_PT" w:bidi="pt_PT"/>
        </w:rPr>
        <w:t>Essa história é um relatório das coisas que Deus criou na ordem que Ele as criou. Esse relatório da criação de Deus usa muita repetição. O autor diz a criação de cada dia da mesma maneira.</w:t>
      </w:r>
    </w:p>
    <w:p>
      <w:pPr/>
      <w:r>
        <w:rPr>
          <w:lang w:val="pt_PT" w:bidi="pt_PT"/>
        </w:rPr>
      </w:r>
      <w:r>
        <w:rPr>
          <w:lang w:val="pt_PT" w:bidi="pt_PT"/>
        </w:rPr>
        <w:t>Pare aqui e discuta com uma equipe de tradução: como você relata uma lista de coisas que alguém faz na ordem que ele as faz? Que tipo de repetição ou estrutura você usa para lembrar da lista? Pause este áudio aqui.</w:t>
      </w:r>
    </w:p>
    <w:p>
      <w:pPr/>
      <w:r>
        <w:rPr>
          <w:lang w:val="pt_PT" w:bidi="pt_PT"/>
        </w:rPr>
      </w:r>
      <w:r>
        <w:rPr>
          <w:lang w:val="pt_PT" w:bidi="pt_PT"/>
        </w:rPr>
        <w:t>É importante lembrar que no primeiro dia, Deus separa a luz das trevas. Deus viu que a luz era boa. Então ele nomeia dia e noite. Então houve noite e manhã, o primeiro dia.</w:t>
      </w:r>
    </w:p>
    <w:p>
      <w:pPr/>
      <w:r>
        <w:rPr>
          <w:lang w:val="pt_PT" w:bidi="pt_PT"/>
        </w:rPr>
      </w:r>
      <w:r>
        <w:rPr>
          <w:lang w:val="pt_PT" w:bidi="pt_PT"/>
        </w:rPr>
        <w:t>Então no 2º dia, Deus separa o céu da água. Deus nomeia o céu. Então houve noite e manhã, o 2º dia.</w:t>
      </w:r>
    </w:p>
    <w:p>
      <w:pPr/>
      <w:r>
        <w:rPr>
          <w:lang w:val="pt_PT" w:bidi="pt_PT"/>
        </w:rPr>
      </w:r>
      <w:r>
        <w:rPr>
          <w:lang w:val="pt_PT" w:bidi="pt_PT"/>
        </w:rPr>
        <w:t>Então no 3º dia, Deus separa a água da terra seca. Deus nomeia o mar e a terra. Deus diz que é bom. Então Deus cria vegetação — plantas que têm sementes e plantas que têm frutas — no chão seco. Deus diz que era bom. Então houve noite e manhã, o terceiro dia.</w:t>
      </w:r>
    </w:p>
    <w:p>
      <w:pPr/>
      <w:r>
        <w:rPr>
          <w:lang w:val="pt_PT" w:bidi="pt_PT"/>
        </w:rPr>
      </w:r>
      <w:r>
        <w:rPr>
          <w:lang w:val="pt_PT" w:bidi="pt_PT"/>
        </w:rPr>
        <w:t>Essas separações fornecem espaço ordenado para as pessoas e animais viverem. Esses três primeiros dias nos mostram os lugares onde a criação de Deus vive e a maneira como Deus fez o tempo em dias e noites. Os próximos três dias mostram que Deus enche o céu, a água e a terra com sua criação.</w:t>
      </w:r>
    </w:p>
    <w:p>
      <w:pPr/>
      <w:r>
        <w:rPr>
          <w:lang w:val="pt_PT" w:bidi="pt_PT"/>
        </w:rPr>
      </w:r>
      <w:r>
        <w:rPr>
          <w:lang w:val="pt_PT" w:bidi="pt_PT"/>
        </w:rPr>
        <w:t>No 4º dia, Deus cria as luzes no céu para marcar momentos especiais do ano e para marcar os dias, meses e anos. Ele descreve as luzes maiores e menores e explica seu propósito. Deus viu que era bom. Então houve noite e manhã, o 4º dia.</w:t>
      </w:r>
    </w:p>
    <w:p>
      <w:pPr/>
      <w:r>
        <w:rPr>
          <w:lang w:val="pt_PT" w:bidi="pt_PT"/>
        </w:rPr>
      </w:r>
      <w:r>
        <w:rPr>
          <w:lang w:val="pt_PT" w:bidi="pt_PT"/>
        </w:rPr>
        <w:t>No 5º dia, Deus cria todos os tipos de criaturas, grandes e pequenas, na água. Deus também cria todos os tipos de pássaros que voam no céu. Deus viu que era bom. Agora Deus começa a abençoar partes de sua criação. Deus abençoa as criaturas do mar e os pássaros e ele ordena que eles se multipliquem e encham a terra. Então houve noite e manhã, o quinto dia.</w:t>
      </w:r>
    </w:p>
    <w:p>
      <w:pPr/>
      <w:r>
        <w:rPr>
          <w:lang w:val="pt_PT" w:bidi="pt_PT"/>
        </w:rPr>
      </w:r>
      <w:r>
        <w:rPr>
          <w:lang w:val="pt_PT" w:bidi="pt_PT"/>
        </w:rPr>
        <w:t>É importante lembrar que Deus deu muitos mais detalhes sobre sua criação no 6º dia. Ele criou gado como vacas e cabras, coisas rasteiras que rastejam perto do chão, e feras ou animais selvagens. Ele disse que eles eram bons. Então ele fez as pessoas à sua própria imagem. Deus abençoou as pessoas e ordenou que as pessoas enchessem a terra com outras pessoas. Deus disse que as pessoas tinham autoridade e responsabilidade sobre sua criação para cuidar dela. Deus deu às pessoas tudo o que precisavam — todas as plantas que têm sementes. Deus deu aos animais todas as plantas verdes para comer. Então Deus disse que tudo era muito bom! Então houve noite e manhã, o sexto dia.</w:t>
      </w:r>
    </w:p>
    <w:p>
      <w:pPr/>
      <w:r>
        <w:rPr>
          <w:lang w:val="pt_PT" w:bidi="pt_PT"/>
        </w:rPr>
      </w:r>
      <w:r>
        <w:rPr>
          <w:lang w:val="pt_PT" w:bidi="pt_PT"/>
        </w:rPr>
        <w:t>É importante lembrar que a descrição de cada dia termina com uma frase que significa que o trabalho daquele dia terminou — houve noite e manhã, o 1º (ou qualquer dia). Isso significa que quando a manhã veio, esse dia estava terminado.</w:t>
      </w:r>
    </w:p>
    <w:p>
      <w:pPr/>
      <w:r>
        <w:rPr>
          <w:lang w:val="pt_PT" w:bidi="pt_PT"/>
        </w:rPr>
      </w:r>
      <w:r>
        <w:rPr>
          <w:lang w:val="pt_PT" w:bidi="pt_PT"/>
        </w:rPr>
        <w:t>Pare a encenação: pare aqui e discuta em equipe: como você terminará o trabalho de cada dia em sua história? Pause este áudio aqui.</w:t>
      </w:r>
    </w:p>
    <w:p>
      <w:pPr/>
      <w:r>
        <w:rPr>
          <w:lang w:val="pt_PT" w:bidi="pt_PT"/>
        </w:rPr>
      </w:r>
      <w:r>
        <w:rPr>
          <w:lang w:val="pt_PT" w:bidi="pt_PT"/>
        </w:rPr>
        <w:t>É importante lembrar que para cada dia, exceto para o 2º dia, Deus diz que algo é bom.</w:t>
      </w:r>
    </w:p>
    <w:p>
      <w:pPr/>
      <w:r>
        <w:rPr>
          <w:lang w:val="pt_PT" w:bidi="pt_PT"/>
        </w:rPr>
      </w:r>
      <w:r>
        <w:rPr>
          <w:lang w:val="pt_PT" w:bidi="pt_PT"/>
        </w:rPr>
        <w:t>Os seis dias da criação terminam com um resumo que diz: “A criação de tudo — todas as muitas coisas — na terra foi completada”.</w:t>
      </w:r>
    </w:p>
    <w:p>
      <w:pPr/>
      <w:r>
        <w:rPr>
          <w:lang w:val="pt_PT" w:bidi="pt_PT"/>
        </w:rPr>
      </w:r>
      <w:r>
        <w:rPr>
          <w:lang w:val="pt_PT" w:bidi="pt_PT"/>
        </w:rPr>
        <w:t>É importante lembrar que Deus termina essa história criando um dia especial de descanso.</w:t>
      </w:r>
    </w:p>
    <w:p>
      <w:pPr/>
      <w:r>
        <w:rPr>
          <w:lang w:val="pt_PT" w:bidi="pt_PT"/>
        </w:rPr>
      </w:r>
      <w:r>
        <w:rPr>
          <w:lang w:val="pt_PT" w:bidi="pt_PT"/>
        </w:rPr>
        <w:t>Agora, o grupo deve fazer o roteiro, desenhar ou usar objetos para visualizar a passagem e suas ações.</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1:1–2:3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oito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Pássaros, peixes, animais terrestres</w:t>
      </w:r>
    </w:p>
    <w:p>
      <w:pPr>
        <w:pStyle w:val="ListBullet"/>
        <w:spacing w:line="240" w:lineRule="auto"/>
        <w:ind w:left="720"/>
      </w:pPr>
      <w:r>
        <w:rPr>
          <w:lang w:val="pt_PT" w:bidi="pt_PT"/>
        </w:rPr>
      </w:r>
      <w:r>
        <w:rPr>
          <w:lang w:val="pt_PT" w:bidi="pt_PT"/>
        </w:rPr>
        <w:t>Homem e mulher</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No início, Deus criou os céus e a terra e tudo neles. A terra estava vazia e sem forma. O Espírito de Deus se movia sobre as águas profundas da terra. Então Deus falou. Deus ordenou que a luz aparecesse, e ela apareceu. Deus viu que a luz era boa, e ele separou a luz da escuridão. Deus chamou a luz de dia e a escuridão de noite. Então a noite passou e a manhã veio, e houve o primeiro dia.</w:t>
      </w:r>
    </w:p>
    <w:p>
      <w:pPr/>
      <w:r>
        <w:rPr>
          <w:lang w:val="pt_PT" w:bidi="pt_PT"/>
        </w:rPr>
      </w:r>
      <w:r>
        <w:rPr>
          <w:lang w:val="pt_PT" w:bidi="pt_PT"/>
        </w:rPr>
        <w:t>Pause o drama. Pergunte ao ator que interpreta Deus: “O que você está sentindo ou pensando?”. Você pode ouvir coisas como: “Feliz por começar a ver ordem no mundo”. Reiniciem a encenação.</w:t>
      </w:r>
    </w:p>
    <w:p>
      <w:pPr/>
      <w:r>
        <w:rPr>
          <w:lang w:val="pt_PT" w:bidi="pt_PT"/>
        </w:rPr>
      </w:r>
      <w:r>
        <w:rPr>
          <w:lang w:val="pt_PT" w:bidi="pt_PT"/>
        </w:rPr>
        <w:t>Então Deus ordenou que houvesse espaço entre as águas do céu e as águas da terra. Deus chamou o espaço de céu. Então a noite passou e a manhã veio, e houve o segundo dia.</w:t>
      </w:r>
    </w:p>
    <w:p>
      <w:pPr/>
      <w:r>
        <w:rPr>
          <w:lang w:val="pt_PT" w:bidi="pt_PT"/>
        </w:rPr>
      </w:r>
      <w:r>
        <w:rPr>
          <w:lang w:val="pt_PT" w:bidi="pt_PT"/>
        </w:rPr>
        <w:t>Então Deus ordenou que a água se reunisse para que o chão seco pudesse aparecer. Deus chamou a parte seca de terra e a água de mar. E Deus viu que era bom — agradou a ele. Deus ordenou que as plantas com sementes e plantas com frutas crescessem. As sementes produzirão mais plantas como elas. E isso aconteceu. Deus viu que era bom. Então a noite passou e a manhã veio, e houve o terceiro dia.</w:t>
      </w:r>
    </w:p>
    <w:p>
      <w:pPr/>
      <w:r>
        <w:rPr>
          <w:lang w:val="pt_PT" w:bidi="pt_PT"/>
        </w:rPr>
      </w:r>
      <w:r>
        <w:rPr>
          <w:lang w:val="pt_PT" w:bidi="pt_PT"/>
        </w:rPr>
        <w:t>Então Deus ordenou que luzes aparecessem no céu. A luz maior governava o dia, e a luz menor governava a noite. Deus também fez as estrelas. Essas luzes nos mostram dia e noite, anos e meses, e momentos especiais do ano. Deus viu que era bom. Então a noite passou e a manhã veio, e houve o quarto dia.</w:t>
      </w:r>
    </w:p>
    <w:p>
      <w:pPr/>
      <w:r>
        <w:rPr>
          <w:lang w:val="pt_PT" w:bidi="pt_PT"/>
        </w:rPr>
      </w:r>
      <w:r>
        <w:rPr>
          <w:lang w:val="pt_PT" w:bidi="pt_PT"/>
        </w:rPr>
        <w:t>Então Deus ordenou que peixes e tudo o que se move aparecessem na água, e pássaros, grandes e pequenos, aparecessem no céu. Tudo, grande e pequeno, que nada na água, e todos os pássaros também deram à luz filhos como eles mesmos. Deus viu que era bom. Deus abençoou os peixes e os pássaros e disse: “Sejam frutíferos”, o que significa ter muitos filhos. Então a noite passou e a manhã veio, e houve o quinto dia.</w:t>
      </w:r>
    </w:p>
    <w:p>
      <w:pPr/>
      <w:r>
        <w:rPr>
          <w:lang w:val="pt_PT" w:bidi="pt_PT"/>
        </w:rPr>
      </w:r>
      <w:r>
        <w:rPr>
          <w:lang w:val="pt_PT" w:bidi="pt_PT"/>
        </w:rPr>
        <w:t xml:space="preserve">Então Deus ordenou que os animais aparecessem. Esses eram todos os tipos de animais — os domésticos, os pequenos animais e insetos perto do chão, e os animais selvagens. Cada animal também poderia dar à luz outros como eles mesmos. Deus viu que era bom. </w:t>
      </w:r>
    </w:p>
    <w:p>
      <w:pPr/>
      <w:r>
        <w:rPr>
          <w:lang w:val="pt_PT" w:bidi="pt_PT"/>
        </w:rPr>
      </w:r>
      <w:r>
        <w:rPr>
          <w:lang w:val="pt_PT" w:bidi="pt_PT"/>
        </w:rPr>
        <w:t>Pause o drama. Pergunte à pessoa que interpreta Deus: “O que você está sentindo ou pensando?” Você pode ouvir coisas como: “Adoro ser um artista, estou muito orgulhoso do que eu fiz, isso é belo! Há mais uma coisa para fazer”. Reinicie a encenação.</w:t>
      </w:r>
    </w:p>
    <w:p>
      <w:pPr/>
      <w:r>
        <w:rPr>
          <w:lang w:val="pt_PT" w:bidi="pt_PT"/>
        </w:rPr>
      </w:r>
      <w:r>
        <w:rPr>
          <w:lang w:val="pt_PT" w:bidi="pt_PT"/>
        </w:rPr>
        <w:t xml:space="preserve">Então Deus disse: “Vamos fazer os humanos para serem nossos representantes e para serem como nós. Eles governarão sobre todos os peixes, pássaros e animais na terra”. Então Deus criou os humanos — homens e mulheres — para serem como Ele. Deus abençoou os homens e mulheres e disse a eles para ter muitos filhos e encher a terra. Eles governarão sobre a terra e todos os peixes, pássaros e animais na terra. Deus deu às pessoas e aos animais todas as plantas para sua comida. Deus olhou para tudo o que ele havia feito, e ele viu que era </w:t>
      </w:r>
      <w:r>
        <w:rPr>
          <w:b/>
          <w:lang w:val="pt_PT" w:bidi="pt_PT"/>
        </w:rPr>
        <w:t>muito</w:t>
      </w:r>
      <w:r>
        <w:rPr>
          <w:lang w:val="pt_PT" w:bidi="pt_PT"/>
        </w:rPr>
        <w:t xml:space="preserve"> bom! Então a noite passou e a manhã veio, e houve o sexto dia.</w:t>
      </w:r>
    </w:p>
    <w:p>
      <w:pPr/>
      <w:r>
        <w:rPr>
          <w:lang w:val="pt_PT" w:bidi="pt_PT"/>
        </w:rPr>
      </w:r>
      <w:r>
        <w:rPr>
          <w:lang w:val="pt_PT" w:bidi="pt_PT"/>
        </w:rPr>
        <w:t>Pause o drama. Pergunte à pessoa que interpreta Deus: “O que você está sentindo ou pensando?” Você pode ouvir coisas como: “Este é um dia especial! Fiz minha coisa favorita, pessoas! Eles são como eu!”. Pergunte aos atores que interpretam as pessoas: “Como vocês se sentem?”. Você pode ouvir coisas como: “Esse mundo é belo! Deus criou isso apenas para nós?”. Reinicie a encenação.</w:t>
      </w:r>
    </w:p>
    <w:p>
      <w:pPr/>
      <w:r>
        <w:rPr>
          <w:lang w:val="pt_PT" w:bidi="pt_PT"/>
        </w:rPr>
      </w:r>
      <w:r>
        <w:rPr>
          <w:lang w:val="pt_PT" w:bidi="pt_PT"/>
        </w:rPr>
        <w:t>Deus havia completado tudo o que ele fez nos céus e na terra antes de o sétimo dia começar. Então Deus parou de trabalhar e descansou, ou não trabalhou, no 7º dia. Deus abençoou o 7º dia e disse que era um dia especial separado para ele.</w:t>
      </w:r>
    </w:p>
    <w:p>
      <w:pPr/>
      <w:r>
        <w:rPr>
          <w:lang w:val="pt_PT" w:bidi="pt_PT"/>
        </w:rPr>
      </w:r>
      <w:r>
        <w:rPr>
          <w:lang w:val="pt_PT" w:bidi="pt_PT"/>
        </w:rPr>
        <w:t>Pause o drama. Pergunte à pessoa que interpreta Deus: “O que você está sentindo ou pensando?” Você pode ouvir coisas como: “Estou muito satisfeito com essa criação. Completei bem este trabalho”.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1:1–2:3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No início, Deus criou tudo no universo — ele criou os </w:t>
      </w:r>
      <w:r>
        <w:rPr>
          <w:b/>
          <w:lang w:val="pt_PT" w:bidi="pt_PT"/>
        </w:rPr>
        <w:t>céus</w:t>
      </w:r>
      <w:r>
        <w:rPr>
          <w:lang w:val="pt_PT" w:bidi="pt_PT"/>
        </w:rPr>
        <w:t xml:space="preserve"> e a terra. Aqui, céu significa céu ou coisas acima da terra.</w:t>
      </w:r>
    </w:p>
    <w:p>
      <w:pPr/>
      <w:r>
        <w:rPr>
          <w:lang w:val="pt_PT" w:bidi="pt_PT"/>
        </w:rPr>
      </w:r>
      <w:r>
        <w:rPr>
          <w:lang w:val="pt_PT" w:bidi="pt_PT"/>
        </w:rPr>
        <w:t xml:space="preserve">Pare aqui e discuta em grupo qual palavra ou frase você usará para </w:t>
      </w:r>
      <w:r>
        <w:rPr>
          <w:b/>
          <w:lang w:val="pt_PT" w:bidi="pt_PT"/>
        </w:rPr>
        <w:t>céu</w:t>
      </w:r>
      <w:r>
        <w:rPr>
          <w:lang w:val="pt_PT" w:bidi="pt_PT"/>
        </w:rPr>
        <w:t xml:space="preserve">. Procure a palavra </w:t>
      </w:r>
      <w:r>
        <w:rPr>
          <w:lang w:val="pt_PT" w:bidi="pt_PT"/>
        </w:rPr>
        <w:t>céu</w:t>
      </w:r>
      <w:r>
        <w:rPr>
          <w:lang w:val="pt_PT" w:bidi="pt_PT"/>
        </w:rPr>
        <w:t xml:space="preserve"> no Glossário Mestre para mais informações. Pause este áudio aqui.</w:t>
      </w:r>
    </w:p>
    <w:p>
      <w:pPr/>
      <w:r>
        <w:rPr>
          <w:lang w:val="pt_PT" w:bidi="pt_PT"/>
        </w:rPr>
      </w:r>
      <w:r>
        <w:rPr>
          <w:lang w:val="pt_PT" w:bidi="pt_PT"/>
        </w:rPr>
        <w:t>No Antigo Testamento, Deus é a única coisa que pode fazer a ação de criar algo. Criar algo significa torná-lo novo ou renovar, ou restaurá-lo. Nessa passagem, ambas as palavras “criar” e “fazer” são usadas, mas elas significam a mesma coisa. Às vezes, Deus usa materiais para fazer algo, como ele usou terra para fazer o homem, mas muitas vezes ele faz algo do nada.</w:t>
      </w:r>
    </w:p>
    <w:p>
      <w:pPr/>
      <w:r>
        <w:rPr>
          <w:lang w:val="pt_PT" w:bidi="pt_PT"/>
        </w:rPr>
      </w:r>
      <w:r>
        <w:rPr>
          <w:lang w:val="pt_PT" w:bidi="pt_PT"/>
        </w:rPr>
        <w:t>Antes de Deus começar a criar ordem na terra, podemos dizer que a terra estava vazia e sem forma, ou que ela era um terreno baldio sem forma. A escuridão cobria as águas profundas, que é como uma grande área de água com nada mais — apenas água se esticando o mais longe que você pode ver e tão profunda que você não pode tocar o fundo.</w:t>
      </w:r>
    </w:p>
    <w:p>
      <w:pPr/>
      <w:r>
        <w:rPr>
          <w:lang w:val="pt_PT" w:bidi="pt_PT"/>
        </w:rPr>
      </w:r>
      <w:r>
        <w:rPr>
          <w:lang w:val="pt_PT" w:bidi="pt_PT"/>
        </w:rPr>
        <w:t xml:space="preserve">O Espírito de Deus estava pairando, se movendo ou voando sobre as águas. O </w:t>
      </w:r>
      <w:r>
        <w:rPr>
          <w:b/>
          <w:lang w:val="pt_PT" w:bidi="pt_PT"/>
        </w:rPr>
        <w:t>Espírito de Deus</w:t>
      </w:r>
      <w:r>
        <w:rPr>
          <w:lang w:val="pt_PT" w:bidi="pt_PT"/>
        </w:rPr>
        <w:t xml:space="preserve"> pode ser o “poder de Deus”, ou “vento de Deus”, mas não deve soar como se fosse destrutivo. Basicamente, o próprio Deus estava lá. </w:t>
      </w:r>
    </w:p>
    <w:p>
      <w:pPr/>
      <w:r>
        <w:rPr>
          <w:lang w:val="pt_PT" w:bidi="pt_PT"/>
        </w:rPr>
      </w:r>
      <w:r>
        <w:rPr>
          <w:lang w:val="pt_PT" w:bidi="pt_PT"/>
        </w:rPr>
        <w:t xml:space="preserve">Pare aqui e discuta como você traduzirá a frase </w:t>
      </w:r>
      <w:r>
        <w:rPr>
          <w:b/>
          <w:lang w:val="pt_PT" w:bidi="pt_PT"/>
        </w:rPr>
        <w:t>Espírito de Deus</w:t>
      </w:r>
      <w:r>
        <w:rPr>
          <w:lang w:val="pt_PT" w:bidi="pt_PT"/>
        </w:rPr>
        <w:t xml:space="preserve">. Usamos a frase mais geral Espírito de Deus no Antigo Testamento, mas você pode procurar </w:t>
      </w:r>
      <w:r>
        <w:rPr>
          <w:lang w:val="pt_PT" w:bidi="pt_PT"/>
        </w:rPr>
        <w:t>Espírito Santo</w:t>
      </w:r>
      <w:r>
        <w:rPr>
          <w:lang w:val="pt_PT" w:bidi="pt_PT"/>
        </w:rPr>
        <w:t xml:space="preserve"> no Glossário Mestre para mais informações sobre o espírito de Deus. Pause este áudio aqui.</w:t>
      </w:r>
    </w:p>
    <w:p>
      <w:pPr/>
      <w:r>
        <w:rPr>
          <w:lang w:val="pt_PT" w:bidi="pt_PT"/>
        </w:rPr>
      </w:r>
      <w:r>
        <w:rPr>
          <w:lang w:val="pt_PT" w:bidi="pt_PT"/>
        </w:rPr>
        <w:t>Quando Deus começa a falar e criar, às vezes as traduções dizem que Deus diz: “Que haja luz”, mas isso realmente significa que o próprio Deus ordenou que a luz aparecesse.</w:t>
      </w:r>
    </w:p>
    <w:p>
      <w:pPr/>
      <w:r>
        <w:rPr>
          <w:lang w:val="pt_PT" w:bidi="pt_PT"/>
        </w:rPr>
      </w:r>
      <w:r>
        <w:rPr>
          <w:lang w:val="pt_PT" w:bidi="pt_PT"/>
        </w:rPr>
        <w:t>Para cada dia, menos o dia 2, Deus diz que isso é “bom”. Isso significa que Deus está satisfeito com o que Ele criou. Não significa que o objeto ou o dia é bom, ou melhor, do que outra coisa, mas que Deus tem prazer e se sente feliz quando ele o vê.</w:t>
      </w:r>
    </w:p>
    <w:p>
      <w:pPr/>
      <w:r>
        <w:rPr>
          <w:lang w:val="pt_PT" w:bidi="pt_PT"/>
        </w:rPr>
      </w:r>
      <w:r>
        <w:rPr>
          <w:lang w:val="pt_PT" w:bidi="pt_PT"/>
        </w:rPr>
        <w:t>Isso começa a lista de dias da criação. No final de cada dia, há uma expressão que significa: “esse certo dia foi completado”. Você pode dizer que o dia foi completado quando a noite passou e a manhã veio. Uma maneira mais natural de dizer isso em seu idioma pode ser algo simples como: “o primeiro dia terminou”.</w:t>
      </w:r>
    </w:p>
    <w:p>
      <w:pPr/>
      <w:r>
        <w:rPr>
          <w:lang w:val="pt_PT" w:bidi="pt_PT"/>
        </w:rPr>
      </w:r>
      <w:r>
        <w:rPr>
          <w:lang w:val="pt_PT" w:bidi="pt_PT"/>
        </w:rPr>
        <w:t>Pare aqui e discuta com uma equipe de tradução: como vocês mostram em seu idioma que uma etapa em uma lista é completada? Pause este áudio aqui.</w:t>
      </w:r>
    </w:p>
    <w:p>
      <w:pPr/>
      <w:r>
        <w:rPr>
          <w:lang w:val="pt_PT" w:bidi="pt_PT"/>
        </w:rPr>
      </w:r>
      <w:r>
        <w:rPr>
          <w:lang w:val="pt_PT" w:bidi="pt_PT"/>
        </w:rPr>
        <w:t>Quando Deus separa a água abaixo e a água acima, ele está criando o céu. Esse céu é como se houvesse um telhado ou uma tenda, ou tigela virada para baixo acima da terra que separa a água da terra da água acima do céu.</w:t>
      </w:r>
    </w:p>
    <w:p>
      <w:pPr/>
      <w:r>
        <w:rPr>
          <w:lang w:val="pt_PT" w:bidi="pt_PT"/>
        </w:rPr>
      </w:r>
      <w:r>
        <w:rPr>
          <w:lang w:val="pt_PT" w:bidi="pt_PT"/>
        </w:rPr>
        <w:t>Pare aqui e discuta com a equipe de tradução: qual palavra você usará para a ideia do “espaço” ou “firmamento” que Deus cria? Qual palavra você usará para “céu”? Pause este áudio aqui.</w:t>
      </w:r>
    </w:p>
    <w:p>
      <w:pPr/>
      <w:r>
        <w:rPr>
          <w:lang w:val="pt_PT" w:bidi="pt_PT"/>
        </w:rPr>
      </w:r>
      <w:r>
        <w:rPr>
          <w:lang w:val="pt_PT" w:bidi="pt_PT"/>
        </w:rPr>
        <w:t>Deus fez as luzes para nos mostrar as estações, os dias e os anos. As estações são momentos especiais do ano que precisamos saber. Eles podem ser momentos de festas, momentos de colheita na comunidade, ou qualquer época do ano que é importante para a comunidade.</w:t>
      </w:r>
    </w:p>
    <w:p>
      <w:pPr/>
      <w:r>
        <w:rPr>
          <w:lang w:val="pt_PT" w:bidi="pt_PT"/>
        </w:rPr>
      </w:r>
      <w:r>
        <w:rPr>
          <w:lang w:val="pt_PT" w:bidi="pt_PT"/>
        </w:rPr>
        <w:t>No quinto dia, Deus enche o céu e a água com animais vivos. Deus coloca peixes e grandes criaturas do mar na água — tudo o que se move na água. Não sabemos que tipos de grandes criaturas do mar, então tentem permanecer vagos em sua descrição.</w:t>
      </w:r>
    </w:p>
    <w:p>
      <w:pPr/>
      <w:r>
        <w:rPr>
          <w:lang w:val="pt_PT" w:bidi="pt_PT"/>
        </w:rPr>
      </w:r>
      <w:r>
        <w:rPr>
          <w:lang w:val="pt_PT" w:bidi="pt_PT"/>
        </w:rPr>
        <w:t>Deus coloca todos os tipos de pássaros no ar — isso inclui pequenos pássaros e grandes pássaros que comem outros animais.</w:t>
      </w:r>
    </w:p>
    <w:p>
      <w:pPr/>
      <w:r>
        <w:rPr>
          <w:lang w:val="pt_PT" w:bidi="pt_PT"/>
        </w:rPr>
      </w:r>
      <w:r>
        <w:rPr>
          <w:lang w:val="pt_PT" w:bidi="pt_PT"/>
        </w:rPr>
        <w:t>No sexto dia, Deus coloca os três tipos de animais na terra:</w:t>
      </w:r>
    </w:p>
    <w:p>
      <w:pPr>
        <w:pStyle w:val="ListBullet"/>
        <w:spacing w:line="240" w:lineRule="auto"/>
        <w:ind w:left="720"/>
      </w:pPr>
      <w:r>
        <w:rPr>
          <w:lang w:val="pt_PT" w:bidi="pt_PT"/>
        </w:rPr>
      </w:r>
      <w:r>
        <w:rPr>
          <w:lang w:val="pt_PT" w:bidi="pt_PT"/>
        </w:rPr>
        <w:t>Gado são animais domésticos que vivem ao redor das casas.</w:t>
      </w:r>
    </w:p>
    <w:p>
      <w:pPr>
        <w:pStyle w:val="ListBullet"/>
        <w:spacing w:line="240" w:lineRule="auto"/>
        <w:ind w:left="720"/>
      </w:pPr>
      <w:r>
        <w:rPr>
          <w:lang w:val="pt_PT" w:bidi="pt_PT"/>
        </w:rPr>
      </w:r>
      <w:r>
        <w:rPr>
          <w:lang w:val="pt_PT" w:bidi="pt_PT"/>
        </w:rPr>
        <w:t>Coisas rasteiras se movem perto do chão, como cobras, lagartos, insetos, ratos e pequenos animais.</w:t>
      </w:r>
    </w:p>
    <w:p>
      <w:pPr>
        <w:pStyle w:val="ListBullet"/>
        <w:spacing w:line="240" w:lineRule="auto"/>
        <w:ind w:left="720"/>
      </w:pPr>
      <w:r>
        <w:rPr>
          <w:lang w:val="pt_PT" w:bidi="pt_PT"/>
        </w:rPr>
      </w:r>
      <w:r>
        <w:rPr>
          <w:lang w:val="pt_PT" w:bidi="pt_PT"/>
        </w:rPr>
        <w:t>Animais selvagens são animais que vivem na natureza — às vezes eles são perigosos.</w:t>
      </w:r>
    </w:p>
    <w:p>
      <w:pPr/>
      <w:r>
        <w:rPr>
          <w:lang w:val="pt_PT" w:bidi="pt_PT"/>
        </w:rPr>
      </w:r>
      <w:r>
        <w:rPr>
          <w:lang w:val="pt_PT" w:bidi="pt_PT"/>
        </w:rPr>
        <w:t xml:space="preserve">Em toda essa passagem, a palavra geral para Deus é usada, não o nome pessoal de Deus, Yavé. Quando Deus faz as pessoas, ele diz “Vamos </w:t>
      </w:r>
      <w:r>
        <w:rPr>
          <w:b/>
          <w:lang w:val="pt_PT" w:bidi="pt_PT"/>
        </w:rPr>
        <w:t>fazer</w:t>
      </w:r>
      <w:r>
        <w:rPr>
          <w:lang w:val="pt_PT" w:bidi="pt_PT"/>
        </w:rPr>
        <w:t xml:space="preserve"> os humanos à nossa imagem”. Não sabemos por que Deus usou o termo “nós” para se mostrar. Os estudiosos da Bíblia têm várias ideias. Talvez Deus esteja falando com sua corte celestial de anjos. Talvez Deus já esteja se referindo à trindade de si mesmo, seu filho Jesus e o Espírito Santo Mas seu público original ainda não teria entendido isso. Talvez Deus esteja mostrando sua majestade. No Antigo Testamento, os reis às vezes se referiam a si mesmos como “nós” para mostrar honra e reverência. Talvez Deus esteja falando com si mesmo e consultando com si mesmo sobre o que Ele quer fazer. A maioria dos estudiosos da Bíblia acredita que Deus está mostrando que devemos honrá-lo e respeitá-lo como rei.</w:t>
      </w:r>
    </w:p>
    <w:p>
      <w:pPr/>
      <w:r>
        <w:rPr>
          <w:lang w:val="pt_PT" w:bidi="pt_PT"/>
        </w:rPr>
      </w:r>
      <w:r>
        <w:rPr>
          <w:lang w:val="pt_PT" w:bidi="pt_PT"/>
        </w:rPr>
        <w:t xml:space="preserve">Deus diz que ele cria os humanos </w:t>
      </w:r>
      <w:r>
        <w:rPr>
          <w:b/>
          <w:lang w:val="pt_PT" w:bidi="pt_PT"/>
        </w:rPr>
        <w:t>à sua imagem</w:t>
      </w:r>
      <w:r>
        <w:rPr>
          <w:lang w:val="pt_PT" w:bidi="pt_PT"/>
        </w:rPr>
        <w:t>. As pessoas carregam a imagem de Deus. Isso significa que eles são de alguma forma como Deus física e espiritualmente. Eles podem pensar e eles têm uma consciência, ou uma maneira de distinguir o certo do errado. No Antigo Testamento, às vezes os representantes de um rei ou rainha eram chamados de uma imagem. Deus está dizendo que as pessoas são representantes dele. Deus deixou claro que ele fez homens e mulheres à sua imagem. Não sabemos exatamente o que “Deus fez as pessoas à sua imagem” significa, então mantenha isso vago em seu idioma também.</w:t>
      </w:r>
    </w:p>
    <w:p>
      <w:pPr/>
      <w:r>
        <w:rPr>
          <w:lang w:val="pt_PT" w:bidi="pt_PT"/>
        </w:rPr>
      </w:r>
      <w:r>
        <w:rPr>
          <w:lang w:val="pt_PT" w:bidi="pt_PT"/>
        </w:rPr>
        <w:t xml:space="preserve">Pare aqui e, como um grupo, discuta qual palavra ou frase você usará para </w:t>
      </w:r>
      <w:r>
        <w:rPr>
          <w:b/>
          <w:lang w:val="pt_PT" w:bidi="pt_PT"/>
        </w:rPr>
        <w:t>imagem de Deus</w:t>
      </w:r>
      <w:r>
        <w:rPr>
          <w:lang w:val="pt_PT" w:bidi="pt_PT"/>
        </w:rPr>
        <w:t xml:space="preserve">. Procure </w:t>
      </w:r>
      <w:r>
        <w:rPr>
          <w:lang w:val="pt_PT" w:bidi="pt_PT"/>
        </w:rPr>
        <w:t>Imagem de Deus</w:t>
      </w:r>
      <w:r>
        <w:rPr>
          <w:lang w:val="pt_PT" w:bidi="pt_PT"/>
        </w:rPr>
        <w:t xml:space="preserve"> no Glossário Mestre para mais informações. Pause este áudio aqui.</w:t>
      </w:r>
    </w:p>
    <w:p>
      <w:pPr/>
      <w:r>
        <w:rPr>
          <w:lang w:val="pt_PT" w:bidi="pt_PT"/>
        </w:rPr>
      </w:r>
      <w:r>
        <w:rPr>
          <w:lang w:val="pt_PT" w:bidi="pt_PT"/>
        </w:rPr>
        <w:t>Deus fez um homem e uma mulher naquele momento, ou muitas pessoas? Essa é uma declaração geral sobre Deus fazendo os humanos. Na próxima passagem, ouvimos detalhes sobre o primeiro homem e mulher. Aqui, você pode dizer que Deus criou as pessoas, algumas mulheres e alguns homens.</w:t>
      </w:r>
    </w:p>
    <w:p>
      <w:pPr/>
      <w:r>
        <w:rPr>
          <w:lang w:val="pt_PT" w:bidi="pt_PT"/>
        </w:rPr>
      </w:r>
      <w:r>
        <w:rPr>
          <w:lang w:val="pt_PT" w:bidi="pt_PT"/>
        </w:rPr>
        <w:t>Deus diz às pessoas para governar sobre a terra. Isso significa que as pessoas devem governar de forma pacífica e responsável. Eles devem reinar e subjugar a terra, e isso significa usar o poder para usar a terra para suas necessidades, como cultivar a terra. Essa é uma linguagem real — Deus quer que as pessoas reinem como reis e rainhas sobre a terra.</w:t>
      </w:r>
    </w:p>
    <w:p>
      <w:pPr/>
      <w:r>
        <w:rPr>
          <w:lang w:val="pt_PT" w:bidi="pt_PT"/>
        </w:rPr>
      </w:r>
      <w:r>
        <w:rPr>
          <w:lang w:val="pt_PT" w:bidi="pt_PT"/>
        </w:rPr>
        <w:t>Deus havia terminado seu trabalho — o tipo de trabalho feito por um trabalhador ou artesão qualificado. Deus terminou seu trabalho, mas ele não estava cansado. Ele não precisava descansar porque ele estava cansado. Ele havia acabado de completar tudo o que ele tinha que fazer, então ele parou de trabalhar. Você pode dizer: “Ele parou de trabalhar”, ou “Ele descansou”.</w:t>
      </w:r>
    </w:p>
    <w:p>
      <w:pPr/>
      <w:r>
        <w:rPr>
          <w:lang w:val="pt_PT" w:bidi="pt_PT"/>
        </w:rPr>
      </w:r>
      <w:r>
        <w:rPr>
          <w:lang w:val="pt_PT" w:bidi="pt_PT"/>
        </w:rPr>
        <w:t xml:space="preserve">Deus </w:t>
      </w:r>
      <w:r>
        <w:rPr>
          <w:b/>
          <w:lang w:val="pt_PT" w:bidi="pt_PT"/>
        </w:rPr>
        <w:t>abençoou</w:t>
      </w:r>
      <w:r>
        <w:rPr>
          <w:lang w:val="pt_PT" w:bidi="pt_PT"/>
        </w:rPr>
        <w:t xml:space="preserve"> o sétimo dia, o que significa que ele o tornou especial — ele o fez bom. Deus chamou o sétimo dia de </w:t>
      </w:r>
      <w:r>
        <w:rPr>
          <w:b/>
          <w:lang w:val="pt_PT" w:bidi="pt_PT"/>
        </w:rPr>
        <w:t>santo</w:t>
      </w:r>
      <w:r>
        <w:rPr>
          <w:lang w:val="pt_PT" w:bidi="pt_PT"/>
        </w:rPr>
        <w:t>, o que significa separado para um propósito especial. Nesse contexto, ele o separou para descanso.</w:t>
      </w:r>
    </w:p>
    <w:p>
      <w:pPr/>
      <w:r>
        <w:rPr>
          <w:lang w:val="pt_PT" w:bidi="pt_PT"/>
        </w:rPr>
      </w:r>
      <w:r>
        <w:rPr>
          <w:lang w:val="pt_PT" w:bidi="pt_PT"/>
        </w:rPr>
        <w:t xml:space="preserve">Pare aqui e discuta em grupo qual palavra ou frase você usará para </w:t>
      </w:r>
      <w:r>
        <w:rPr>
          <w:b/>
          <w:lang w:val="pt_PT" w:bidi="pt_PT"/>
        </w:rPr>
        <w:t>abençoado</w:t>
      </w:r>
      <w:r>
        <w:rPr>
          <w:lang w:val="pt_PT" w:bidi="pt_PT"/>
        </w:rPr>
        <w:t xml:space="preserve"> e </w:t>
      </w:r>
      <w:r>
        <w:rPr>
          <w:b/>
          <w:lang w:val="pt_PT" w:bidi="pt_PT"/>
        </w:rPr>
        <w:t>santo</w:t>
      </w:r>
      <w:r>
        <w:rPr>
          <w:lang w:val="pt_PT" w:bidi="pt_PT"/>
        </w:rPr>
        <w:t xml:space="preserve">. Procure os termos </w:t>
      </w:r>
      <w:r>
        <w:rPr>
          <w:lang w:val="pt_PT" w:bidi="pt_PT"/>
        </w:rPr>
        <w:t>abençoado</w:t>
      </w:r>
      <w:r>
        <w:rPr>
          <w:lang w:val="pt_PT" w:bidi="pt_PT"/>
        </w:rPr>
        <w:t xml:space="preserve"> e </w:t>
      </w:r>
      <w:r>
        <w:rPr>
          <w:lang w:val="pt_PT" w:bidi="pt_PT"/>
        </w:rPr>
        <w:t>santo</w:t>
      </w:r>
      <w:r>
        <w:rPr>
          <w:lang w:val="pt_PT" w:bidi="pt_PT"/>
        </w:rPr>
        <w:t xml:space="preserve"> no Glossário Mestre para mais informações.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1:1–2:3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
        <w:r>
          <w:rPr>
            <w:lang w:val="pt_PT" w:bidi="pt_PT"/>
          </w:rPr>
          <w:rPr>
            <w:color w:val="0000EE"/>
            <w:u w:val="single"/>
          </w:rPr>
          <w:t>Ouvir e Sentir</w:t>
        </w:r>
      </w:hyperlink>
      <w:r>
        <w:rPr>
          <w:lang w:val="pt_PT" w:bidi="pt_PT"/>
        </w:rPr>
        <w:t xml:space="preserve"> (488 KB)</w:t>
      </w:r>
      <w:r>
        <w:rPr>
          <w:lang w:val="pt_PT" w:bidi="pt_PT"/>
        </w:rPr>
      </w:r>
    </w:p>
    <w:p>
      <w:pPr>
        <w:pStyle w:val="ListBullet"/>
        <w:spacing w:line="240" w:lineRule="auto"/>
        <w:ind w:left="720"/>
      </w:pPr>
      <w:r>
        <w:rPr>
          <w:lang w:val="pt_PT" w:bidi="pt_PT"/>
        </w:rPr>
      </w:r>
      <w:hyperlink r:id="rId14">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15">
        <w:r>
          <w:rPr>
            <w:lang w:val="pt_PT" w:bidi="pt_PT"/>
          </w:rPr>
          <w:rPr>
            <w:color w:val="0000EE"/>
            <w:u w:val="single"/>
          </w:rPr>
          <w:t>Identificando as Cenas</w:t>
        </w:r>
      </w:hyperlink>
      <w:r>
        <w:rPr>
          <w:lang w:val="pt_PT" w:bidi="pt_PT"/>
        </w:rPr>
        <w:t xml:space="preserve"> (4.0 MB)</w:t>
      </w:r>
      <w:r>
        <w:rPr>
          <w:lang w:val="pt_PT" w:bidi="pt_PT"/>
        </w:rPr>
      </w:r>
    </w:p>
    <w:p>
      <w:pPr>
        <w:pStyle w:val="ListBullet"/>
        <w:spacing w:line="240" w:lineRule="auto"/>
        <w:ind w:left="720"/>
      </w:pPr>
      <w:r>
        <w:rPr>
          <w:lang w:val="pt_PT" w:bidi="pt_PT"/>
        </w:rPr>
      </w:r>
      <w:hyperlink r:id="rId16">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17">
        <w:r>
          <w:rPr>
            <w:lang w:val="pt_PT" w:bidi="pt_PT"/>
          </w:rPr>
          <w:rPr>
            <w:color w:val="0000EE"/>
            <w:u w:val="single"/>
          </w:rPr>
          <w:t>Preenchendo as Lacunas</w:t>
        </w:r>
      </w:hyperlink>
      <w:r>
        <w:rPr>
          <w:lang w:val="pt_PT" w:bidi="pt_PT"/>
        </w:rPr>
        <w:t xml:space="preserve"> (5.4 MB)</w:t>
      </w:r>
      <w:r>
        <w:rPr>
          <w:lang w:val="pt_PT" w:bidi="pt_PT"/>
        </w:rPr>
      </w:r>
    </w:p>
    <w:p>
      <w:pPr>
        <w:pStyle w:val="ListBullet"/>
        <w:spacing w:line="240" w:lineRule="auto"/>
        <w:ind w:left="720"/>
      </w:pPr>
      <w:r>
        <w:rPr>
          <w:lang w:val="pt_PT" w:bidi="pt_PT"/>
        </w:rPr>
      </w:r>
      <w:hyperlink r:id="rId1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2:4–25</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Gênesis 2:4–25 e guarde em seu coração. Ouçam o texto três vezes (em três traduções diferentes, se possível). Em seguida, conversem em equipe sobre as seguintes perguntas:</w:t>
      </w:r>
    </w:p>
    <w:p>
      <w:pPr>
        <w:pStyle w:val="ListNumber"/>
        <w:numPr>
          <w:ilvl w:val="0"/>
          <w:numId w:val="14"/>
        </w:numPr>
        <w:spacing w:line="240" w:lineRule="auto"/>
        <w:ind w:left="720"/>
      </w:pPr>
      <w:r>
        <w:rPr>
          <w:lang w:val="pt_PT" w:bidi="pt_PT"/>
        </w:rPr>
      </w:r>
      <w:r>
        <w:rPr>
          <w:lang w:val="pt_PT" w:bidi="pt_PT"/>
        </w:rPr>
        <w:t>O que vocês gostam nessa história?</w:t>
      </w:r>
    </w:p>
    <w:p>
      <w:pPr>
        <w:pStyle w:val="ListNumber"/>
        <w:spacing w:line="240" w:lineRule="auto"/>
        <w:ind w:left="720"/>
      </w:pPr>
      <w:r>
        <w:rPr>
          <w:lang w:val="pt_PT" w:bidi="pt_PT"/>
        </w:rPr>
      </w:r>
      <w:r>
        <w:rPr>
          <w:lang w:val="pt_PT" w:bidi="pt_PT"/>
        </w:rPr>
        <w:t>O que você não gosta ou não entende?</w:t>
      </w:r>
    </w:p>
    <w:p>
      <w:pPr>
        <w:pStyle w:val="ListNumber"/>
        <w:spacing w:line="240" w:lineRule="auto"/>
        <w:ind w:left="720"/>
      </w:pPr>
      <w:r>
        <w:rPr>
          <w:lang w:val="pt_PT" w:bidi="pt_PT"/>
        </w:rPr>
      </w:r>
      <w:r>
        <w:rPr>
          <w:lang w:val="pt_PT" w:bidi="pt_PT"/>
        </w:rPr>
        <w:t>O que essa história nos conta sobre Jesus?</w:t>
      </w:r>
    </w:p>
    <w:p>
      <w:pPr>
        <w:pStyle w:val="ListNumber"/>
        <w:spacing w:line="240" w:lineRule="auto"/>
        <w:ind w:left="720"/>
      </w:pPr>
      <w:r>
        <w:rPr>
          <w:lang w:val="pt_PT" w:bidi="pt_PT"/>
        </w:rPr>
      </w:r>
      <w:r>
        <w:rPr>
          <w:lang w:val="pt_PT" w:bidi="pt_PT"/>
        </w:rPr>
        <w:t>O que essa história nos conta sobre as pessoas?</w:t>
      </w:r>
    </w:p>
    <w:p>
      <w:pPr>
        <w:pStyle w:val="ListNumber"/>
        <w:spacing w:line="240" w:lineRule="auto"/>
        <w:ind w:left="720"/>
      </w:pPr>
      <w:r>
        <w:rPr>
          <w:lang w:val="pt_PT" w:bidi="pt_PT"/>
        </w:rPr>
      </w:r>
      <w:r>
        <w:rPr>
          <w:lang w:val="pt_PT" w:bidi="pt_PT"/>
        </w:rPr>
        <w:t>Como essa passagem impacta o nosso dia a dia?</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Essa passagem é uma narração de algumas partes da história da criação. Não é uma segunda criação. Em vez disso, preenche alguns dos detalhes que não são contados na passagem anterior. A passagem anterior conta a história da criação do universo e tudo nele. A passagem anterior fala sobre a ordem na qual as coisas eram criadas. A passagem anterior também fornece alguns mandamentos para o homem e mulher que haviam sido criados. A passagem atual fornece mais detalhes sobre como parte da criação ocorreu. Não repete toda a história da criação. O autor não escreveu um relato científico do início do universo. Não sabemos quanto tempo levou para tudo ser criado. Nessa passagem de Gênesis, o autor dá uma explicação narrativa de como as pessoas foram criadas e como seu relacionamento com Deus começou. A ênfase é em como Deus se relacionou com o homem e a mulher.</w:t>
      </w:r>
    </w:p>
    <w:p>
      <w:pPr/>
      <w:r>
        <w:rPr>
          <w:lang w:val="pt_PT" w:bidi="pt_PT"/>
        </w:rPr>
      </w:r>
      <w:r>
        <w:rPr>
          <w:lang w:val="pt_PT" w:bidi="pt_PT"/>
        </w:rPr>
        <w:t>A introdução dessa seção diz: “Essas são as gerações dos céus e da terra quando eles foram criados, no dia em que Deus fez a terra e os céus”. Essa é uma introdução típica no livro de Gênesis. Esse tipo de introdução geralmente introduz gerações de pessoas, mas aqui está introduzindo gerações, ou uma história, da terra.</w:t>
      </w:r>
    </w:p>
    <w:p>
      <w:pPr/>
      <w:r>
        <w:rPr>
          <w:lang w:val="pt_PT" w:bidi="pt_PT"/>
        </w:rPr>
      </w:r>
      <w:r>
        <w:rPr>
          <w:lang w:val="pt_PT" w:bidi="pt_PT"/>
        </w:rPr>
        <w:t>Depois que Deus criou a terra, temos uma descrição de sua condição inicial. A terra estava seca. A chuva ainda não havia caído na terra. A água subia do chão como uma fonte ou cobria o chão com uma névoa. E não havia ninguém para cuidar das plantas e trabalhar o solo. Deus já havia criado as árvores. Essas plantas seriam os grãos que as pessoas plantavam e colhiam.</w:t>
      </w:r>
    </w:p>
    <w:p>
      <w:pPr/>
      <w:r>
        <w:rPr>
          <w:lang w:val="pt_PT" w:bidi="pt_PT"/>
        </w:rPr>
      </w:r>
      <w:r>
        <w:rPr>
          <w:lang w:val="pt_PT" w:bidi="pt_PT"/>
        </w:rPr>
        <w:t>Imagine como a terra se parecia naquele momento. Descreva algumas das plantas que ainda podem não estar na terra naquele momento.</w:t>
      </w:r>
    </w:p>
    <w:p>
      <w:pPr/>
      <w:r>
        <w:rPr>
          <w:lang w:val="pt_PT" w:bidi="pt_PT"/>
        </w:rPr>
      </w:r>
      <w:r>
        <w:rPr>
          <w:lang w:val="pt_PT" w:bidi="pt_PT"/>
        </w:rPr>
        <w:t>Então Deus criou um homem formando seu corpo a partir de poeira. Poeira é a terra solta que é a camada superior de solo no chão. Deus respirou o fôlego de vida nesse corpo para que o corpo se tornasse um homem vivo. A história não repete os detalhes da passagem anterior.</w:t>
      </w:r>
    </w:p>
    <w:p>
      <w:pPr/>
      <w:r>
        <w:rPr>
          <w:lang w:val="pt_PT" w:bidi="pt_PT"/>
        </w:rPr>
      </w:r>
      <w:r>
        <w:rPr>
          <w:lang w:val="pt_PT" w:bidi="pt_PT"/>
        </w:rPr>
        <w:t>Por que é importante que Deus tenha soprado o fôlego de vida no homem? Como isso é diferente da maneira como Deus criou os animais?</w:t>
      </w:r>
    </w:p>
    <w:p>
      <w:pPr/>
      <w:r>
        <w:rPr>
          <w:lang w:val="pt_PT" w:bidi="pt_PT"/>
        </w:rPr>
      </w:r>
      <w:r>
        <w:rPr>
          <w:lang w:val="pt_PT" w:bidi="pt_PT"/>
        </w:rPr>
        <w:t>Temos uma descrição da localização do Jardim do Éden e como ele foi formado. O Jardim estava cheio de árvores frutíferas. Pela descrição, parece que todas as árvores davam algum tipo de fruta que o homem poderia comer. Deus colocou duas árvores no meio do jardim: a árvore da vida e a árvore do conhecimento do bem e mal. Mal significa que o homem decidiria por si mesmo o que ele pode e não pode fazer. Isso o faz pensar em si mesmo como um deus. De versículos posteriores, sabemos que o fruto dessas árvores dava vida e dava o conhecimento do bem e mal. Não sabemos como essa fruta se parecia. Muitas culturas pensam que a fruta era uma maçã, mas a passagem não nos diz isso. Precisamos ter certeza de que não descrevemos uma fruta específica.</w:t>
      </w:r>
    </w:p>
    <w:p>
      <w:pPr/>
      <w:r>
        <w:rPr>
          <w:lang w:val="pt_PT" w:bidi="pt_PT"/>
        </w:rPr>
      </w:r>
      <w:r>
        <w:rPr>
          <w:lang w:val="pt_PT" w:bidi="pt_PT"/>
        </w:rPr>
        <w:t>Olhe para algumas imagens de diferentes tipos de frutas.</w:t>
      </w:r>
    </w:p>
    <w:p>
      <w:pPr/>
      <w:r>
        <w:rPr>
          <w:lang w:val="pt_PT" w:bidi="pt_PT"/>
        </w:rPr>
      </w:r>
      <w:r>
        <w:rPr>
          <w:lang w:val="pt_PT" w:bidi="pt_PT"/>
        </w:rPr>
        <w:t>Há um rio que divide em 4 ramos. Temos o nome de 4 rios que formaram os limites do jardim. Dois desses rios, o Tigre e Eufrates, ainda existem hoje.</w:t>
      </w:r>
    </w:p>
    <w:p>
      <w:pPr/>
      <w:r>
        <w:rPr>
          <w:lang w:val="pt_PT" w:bidi="pt_PT"/>
        </w:rPr>
      </w:r>
      <w:r>
        <w:rPr>
          <w:lang w:val="pt_PT" w:bidi="pt_PT"/>
        </w:rPr>
        <w:t>Mostre um mapa dos rios Tigre e Eufrates, incluindo a área onde eles entram no Golfo Pérsico. O mapa deve incluir as áreas onde os outros dois rios fluíam. O mapa deve ter os nomes antigos e nomes atuais dos países da Etiópia e Assíria.</w:t>
      </w:r>
    </w:p>
    <w:p>
      <w:pPr/>
      <w:r>
        <w:rPr>
          <w:lang w:val="pt_PT" w:bidi="pt_PT"/>
        </w:rPr>
      </w:r>
      <w:r>
        <w:rPr>
          <w:lang w:val="pt_PT" w:bidi="pt_PT"/>
        </w:rPr>
        <w:t>Os outros dois rios desapareceram. Esse jardim foi colocado no leste. Isso significa que estava a leste de Israel, ou a terra dada a Abraão em uma data posterior. Alguns pensam que o Jardim estava na área onde o Tigre e Eufrates entram no Golfo Pérsico. Não sabemos a localização real do Jardim.</w:t>
      </w:r>
    </w:p>
    <w:p>
      <w:pPr/>
      <w:r>
        <w:rPr>
          <w:lang w:val="pt_PT" w:bidi="pt_PT"/>
        </w:rPr>
      </w:r>
      <w:r>
        <w:rPr>
          <w:lang w:val="pt_PT" w:bidi="pt_PT"/>
        </w:rPr>
        <w:t>Deus está muito presente nessa história. Deus cria o homem. Deus planta o jardim. Deus coloca o homem no jardim. Deus fala com o homem. Vemos que Deus se importa com o homem. Deus dá ao homem instruções e avisos claros sobre o que o homem pode ou não fazer. Deus diz ao homem para cuidar do jardim e vigiar sobre o jardim. Cuidar do jardim significaria que o homem cuidará dele. Vigiar algo significa que você o protege ou cuida dele. Então Deus diz ao homem: “Você pode comer qualquer fruta que você queira do jardim, exceto a fruta da árvore que dá o conhecimento do bem e mal. Se você comer a fruta dessa árvore, você morrerá”.</w:t>
      </w:r>
    </w:p>
    <w:p>
      <w:pPr/>
      <w:r>
        <w:rPr>
          <w:lang w:val="pt_PT" w:bidi="pt_PT"/>
        </w:rPr>
      </w:r>
      <w:r>
        <w:rPr>
          <w:lang w:val="pt_PT" w:bidi="pt_PT"/>
        </w:rPr>
        <w:t>Deus vê que o homem precisa de uma companhia. Deus trouxe todos os tipos de animais e pássaros para o homem. Esses animais já poderiam ter sido criados ou Deus poderia ter criado alguns apenas para trazer ao homem. O homem nomeou cada animal que era trazido diante dele. Nem um deles é adequado para ser um companheiro para o homem. Então Deus faz com que o homem durma, tira uma costela dele e cria uma mulher. Quando o homem vê a mulher, ele começa a cantar uma peça de poesia ou uma música. O sentimento é que o homem está tão cheio de alegria com a visão dela que ele não pode conter sua alegria. Ele canta. Sua música tem 2 declarações que significam a mesma coisa. Essa é uma expressão de sua lealdade um ao outro.</w:t>
      </w:r>
    </w:p>
    <w:p>
      <w:pPr/>
      <w:r>
        <w:rPr>
          <w:lang w:val="pt_PT" w:bidi="pt_PT"/>
        </w:rPr>
      </w:r>
      <w:r>
        <w:rPr>
          <w:lang w:val="pt_PT" w:bidi="pt_PT"/>
        </w:rPr>
        <w:t>Discuta em seu grupo por que era importante para o homem ter uma companhia. Por que você acha que ele ficou tão feliz quando ele a viu? Identifique alguns dos aspectos específicos do relacionamento entre Deus e o homem e mulher. Onde você vê Deus cuidando deles?</w:t>
      </w:r>
    </w:p>
    <w:p>
      <w:pPr/>
      <w:r>
        <w:rPr>
          <w:lang w:val="pt_PT" w:bidi="pt_PT"/>
        </w:rPr>
      </w:r>
      <w:r>
        <w:rPr>
          <w:lang w:val="pt_PT" w:bidi="pt_PT"/>
        </w:rPr>
        <w:t>O homem está cheio de alegria e expressa que o homem e mulher estão comprometidos um com o outro muito fortemente. Isso explica por que um homem deixa seu pai e mãe, e os dois se tornam unidos em um. Isso provavelmente significa que o homem não é mais tão leal a seu pai e mãe, especialmente emocionalmente. Agora o homem e mulher são leais um ao outro acima de todos os outros.</w:t>
      </w:r>
    </w:p>
    <w:p>
      <w:pPr/>
      <w:r>
        <w:rPr>
          <w:lang w:val="pt_PT" w:bidi="pt_PT"/>
        </w:rPr>
      </w:r>
      <w:r>
        <w:rPr>
          <w:lang w:val="pt_PT" w:bidi="pt_PT"/>
        </w:rPr>
        <w:t>Por que Deus colocou essa declaração nas Escrituras? Em sua cultura, como um homem e uma mulher se tornam unidos? Dê exemplos do que as pessoas fazem quando elas estão unidas.</w:t>
      </w:r>
    </w:p>
    <w:p>
      <w:pPr/>
      <w:r>
        <w:rPr>
          <w:lang w:val="pt_PT" w:bidi="pt_PT"/>
        </w:rPr>
      </w:r>
      <w:r>
        <w:rPr>
          <w:lang w:val="pt_PT" w:bidi="pt_PT"/>
        </w:rPr>
        <w:t>A história termina com uma declaração de que o homem e mulher estão nus, mas não se envergonham. Esta é a única vez na Bíblia que a nudez não é causada por pobreza ou culpa.</w:t>
      </w:r>
    </w:p>
    <w:p>
      <w:pPr/>
      <w:r>
        <w:rPr>
          <w:lang w:val="pt_PT" w:bidi="pt_PT"/>
        </w:rPr>
      </w:r>
      <w:r>
        <w:rPr>
          <w:lang w:val="pt_PT" w:bidi="pt_PT"/>
        </w:rPr>
        <w:t xml:space="preserve">Imagine um momento em que ninguém sente vergonha. Como é isso, na prática? </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a terra e os céus foram criados e a maneira como eles se parecem é explicada. Na passagem anterior, Deus criou árvores e plantas. Não há ninguém para cuidar das plantas e grãos, ninguém para trabalhar o solo. Também ainda não choveu, então a terra é seca. A água vem de fontes no chão ou uma névoa que cobre a terra.</w:t>
      </w:r>
    </w:p>
    <w:p>
      <w:pPr/>
      <w:r>
        <w:rPr>
          <w:lang w:val="pt_PT" w:bidi="pt_PT"/>
        </w:rPr>
      </w:r>
      <w:r>
        <w:rPr>
          <w:b/>
          <w:lang w:val="pt_PT" w:bidi="pt_PT"/>
        </w:rPr>
        <w:t>Segunda cena:</w:t>
      </w:r>
      <w:r>
        <w:rPr>
          <w:lang w:val="pt_PT" w:bidi="pt_PT"/>
        </w:rPr>
        <w:t xml:space="preserve"> então Deus cria o homem. Deus usa a poeira do chão e forma o corpo de um homem. A poeira é a terra de superfície solta que deriva e sopra quando há vento. Quando Deus respira no nariz do homem, ele se torna um ser humano vivo.</w:t>
      </w:r>
    </w:p>
    <w:p>
      <w:pPr/>
      <w:r>
        <w:rPr>
          <w:lang w:val="pt_PT" w:bidi="pt_PT"/>
        </w:rPr>
      </w:r>
      <w:r>
        <w:rPr>
          <w:b/>
          <w:lang w:val="pt_PT" w:bidi="pt_PT"/>
        </w:rPr>
        <w:t>Terceira cena:</w:t>
      </w:r>
      <w:r>
        <w:rPr>
          <w:lang w:val="pt_PT" w:bidi="pt_PT"/>
        </w:rPr>
        <w:t xml:space="preserve"> Deus plantou um jardim e colocou o homem no jardim. A história nos conta os nomes dos 4 rios no jardim e onde eles estão localizados. O jardim é cheio de árvores frutíferas e o homem pode comer a fruta, exceto a fruta da árvore do conhecimento do bem e mal. Deus diz ao homem: “Você não deve comer dessa árvore ou você morrerá”. Deus coloca o homem no jardim para cuidar dele e vigiar ele.</w:t>
      </w:r>
    </w:p>
    <w:p>
      <w:pPr/>
      <w:r>
        <w:rPr>
          <w:lang w:val="pt_PT" w:bidi="pt_PT"/>
        </w:rPr>
      </w:r>
      <w:r>
        <w:rPr>
          <w:b/>
          <w:lang w:val="pt_PT" w:bidi="pt_PT"/>
        </w:rPr>
        <w:t>Quarta cena:</w:t>
      </w:r>
      <w:r>
        <w:rPr>
          <w:lang w:val="pt_PT" w:bidi="pt_PT"/>
        </w:rPr>
        <w:t xml:space="preserve"> Deus percebe que o homem precisa de uma companhia. Primeiro, Deus traz todos os animais e pássaros que Ele criou e os apresenta ao homem. O homem nomeia cada animal e pássaro. Deus percebe que nenhum deles é aceitável como uma companhia.</w:t>
      </w:r>
    </w:p>
    <w:p>
      <w:pPr/>
      <w:r>
        <w:rPr>
          <w:lang w:val="pt_PT" w:bidi="pt_PT"/>
        </w:rPr>
      </w:r>
      <w:r>
        <w:rPr>
          <w:b/>
          <w:lang w:val="pt_PT" w:bidi="pt_PT"/>
        </w:rPr>
        <w:t>Quinta cena:</w:t>
      </w:r>
      <w:r>
        <w:rPr>
          <w:lang w:val="pt_PT" w:bidi="pt_PT"/>
        </w:rPr>
        <w:t xml:space="preserve"> então Deus coloca o homem para dormir e tira uma costela do homem. Deus usa essa costela para criar uma mulher. Essa cena termina com a reação do homem à mulher. Ambos estão nus e não se envergonham.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homem</w:t>
      </w:r>
    </w:p>
    <w:p>
      <w:pPr>
        <w:pStyle w:val="ListBullet"/>
        <w:spacing w:line="240" w:lineRule="auto"/>
        <w:ind w:left="720"/>
      </w:pPr>
      <w:r>
        <w:rPr>
          <w:lang w:val="pt_PT" w:bidi="pt_PT"/>
        </w:rPr>
      </w:r>
      <w:r>
        <w:rPr>
          <w:lang w:val="pt_PT" w:bidi="pt_PT"/>
        </w:rPr>
        <w:t>A mulher</w:t>
      </w:r>
    </w:p>
    <w:p>
      <w:pPr>
        <w:pStyle w:val="ListBullet"/>
        <w:spacing w:line="240" w:lineRule="auto"/>
        <w:ind w:left="720"/>
      </w:pPr>
      <w:r>
        <w:rPr>
          <w:lang w:val="pt_PT" w:bidi="pt_PT"/>
        </w:rPr>
      </w:r>
      <w:r>
        <w:rPr>
          <w:lang w:val="pt_PT" w:bidi="pt_PT"/>
        </w:rPr>
        <w:t>Vários animais</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primeira cena, a terra é um lugar desolado. Não há plantas selvagens ou grãos crescendo na terra. Isso dá uma descrição mais completa de como a terra se parecia depois que Deus separou a terra da água na passagem anterior. É importante lembrar que essa não é uma criação separada, mas uma descrição mais completa da criação da passagem anterior.</w:t>
      </w:r>
    </w:p>
    <w:p>
      <w:pPr/>
      <w:r>
        <w:rPr>
          <w:lang w:val="pt_PT" w:bidi="pt_PT"/>
        </w:rPr>
      </w:r>
      <w:r>
        <w:rPr>
          <w:lang w:val="pt_PT" w:bidi="pt_PT"/>
        </w:rPr>
        <w:t>Na segunda cena, Deus usa a poeira do chão e forma o corpo de um homem. A poeira é a terra de superfície solta que deriva e sopra quando há vento. Quando Deus respira no nariz do homem, ele se torna um ser humano vivo.</w:t>
      </w:r>
    </w:p>
    <w:p>
      <w:pPr/>
      <w:r>
        <w:rPr>
          <w:lang w:val="pt_PT" w:bidi="pt_PT"/>
        </w:rPr>
      </w:r>
      <w:r>
        <w:rPr>
          <w:lang w:val="pt_PT" w:bidi="pt_PT"/>
        </w:rPr>
        <w:t>Na terceira cena, Deus planta um jardim na terra do Éden. Esse jardim está localizado no leste. Isso significa que o jardim está a leste de Israel. Deus coloca o homem no jardim. A história nos diz que Deus colocou todos os tipos de árvores frutíferas no jardim — árvores que eram belas e produziam frutas deliciosas. A árvore da vida e a árvore do conhecimento do bem e mal estão no meio do jardim. Não sabemos como essas árvores se pareciam nem como a fruta se parecia.</w:t>
      </w:r>
    </w:p>
    <w:p>
      <w:pPr/>
      <w:r>
        <w:rPr>
          <w:lang w:val="pt_PT" w:bidi="pt_PT"/>
        </w:rPr>
      </w:r>
      <w:r>
        <w:rPr>
          <w:lang w:val="pt_PT" w:bidi="pt_PT"/>
        </w:rPr>
        <w:t>Mostre algumas imagens de diferentes tipos de frutas e árvores.</w:t>
      </w:r>
    </w:p>
    <w:p>
      <w:pPr/>
      <w:r>
        <w:rPr>
          <w:lang w:val="pt_PT" w:bidi="pt_PT"/>
        </w:rPr>
      </w:r>
      <w:r>
        <w:rPr>
          <w:lang w:val="pt_PT" w:bidi="pt_PT"/>
        </w:rPr>
        <w:t>A passagem descreve os 4 rios que fluem através ou ao redor da área. Dois desses rios desapareceram. Os rios Tigre e Eufrates ainda existem. Deus colocou o homem no jardim e disse a ele para cuidar dele. Na passagem anterior, o homem recebeu instruções mais específicas. Lembre-se de que essa passagem não está repetindo o que aconteceu na passagem anterior. A cena termina com Deus dizendo ao homem: “Não coma a fruta da árvore do conhecimento do bem e mal”. Deus diz: “Se você comer essa fruta, você morrerá”.</w:t>
      </w:r>
    </w:p>
    <w:p>
      <w:pPr/>
      <w:r>
        <w:rPr>
          <w:lang w:val="pt_PT" w:bidi="pt_PT"/>
        </w:rPr>
      </w:r>
      <w:r>
        <w:rPr>
          <w:lang w:val="pt_PT" w:bidi="pt_PT"/>
        </w:rPr>
        <w:t>Mostre um mapa dos rios Tigre e Eufrates, incluindo a área onde eles entram no Golfo Pérsico. O mapa incluiria os países da Assíria e Etiópia.</w:t>
      </w:r>
    </w:p>
    <w:p>
      <w:pPr/>
      <w:r>
        <w:rPr>
          <w:lang w:val="pt_PT" w:bidi="pt_PT"/>
        </w:rPr>
      </w:r>
      <w:r>
        <w:rPr>
          <w:lang w:val="pt_PT" w:bidi="pt_PT"/>
        </w:rPr>
        <w:t>A cena 4 começa com Deus dizendo que o homem precisa de uma companhia. Então Deus cria alguns animais e pássaros específicos, ou traz os que ele já havia criado e apresenta cada um ao homem. O homem dá a eles nomes.</w:t>
      </w:r>
    </w:p>
    <w:p>
      <w:pPr/>
      <w:r>
        <w:rPr>
          <w:lang w:val="pt_PT" w:bidi="pt_PT"/>
        </w:rPr>
      </w:r>
      <w:r>
        <w:rPr>
          <w:lang w:val="pt_PT" w:bidi="pt_PT"/>
        </w:rPr>
        <w:t>Mostre imagens de alguns tipos diferentes de animais e pássaros. Inclua alguns animais domésticos ou mansos e alguns animais selvagens.</w:t>
      </w:r>
    </w:p>
    <w:p>
      <w:pPr/>
      <w:r>
        <w:rPr>
          <w:lang w:val="pt_PT" w:bidi="pt_PT"/>
        </w:rPr>
      </w:r>
      <w:r>
        <w:rPr>
          <w:lang w:val="pt_PT" w:bidi="pt_PT"/>
        </w:rPr>
        <w:t>A cena 5 começa quando nenhum dos animais ou pássaros provam ser uma companhia aceitável, Deus faz com que o homem caia em um sono profundo e tira uma de suas costelas. Então Deus usa essa costela para formar uma mulher. Deus a apresenta ao homem. O homem então faz uma declaração poética de alegria. A cena termina com uma explicação que diz que essa é a razão pela qual o homem deve deixar seus pais e se juntar a sua esposa para que eles se tornem um. A última declaração diz que o homem e mulher estão nus, mas não se envergonham. Esse é o ponto mais importante na história.</w:t>
      </w:r>
    </w:p>
    <w:p>
      <w:pPr/>
      <w:r>
        <w:rPr>
          <w:lang w:val="pt_PT" w:bidi="pt_PT"/>
        </w:rPr>
      </w:r>
      <w:r>
        <w:rPr>
          <w:lang w:val="pt_PT" w:bidi="pt_PT"/>
        </w:rPr>
        <w:t>Como você mostra que uma declaração é o ponto mais importante em uma história?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homem</w:t>
      </w:r>
    </w:p>
    <w:p>
      <w:pPr>
        <w:pStyle w:val="ListBullet"/>
        <w:spacing w:line="240" w:lineRule="auto"/>
        <w:ind w:left="720"/>
      </w:pPr>
      <w:r>
        <w:rPr>
          <w:lang w:val="pt_PT" w:bidi="pt_PT"/>
        </w:rPr>
      </w:r>
      <w:r>
        <w:rPr>
          <w:lang w:val="pt_PT" w:bidi="pt_PT"/>
        </w:rPr>
        <w:t>A mulher</w:t>
      </w:r>
    </w:p>
    <w:p>
      <w:pPr>
        <w:pStyle w:val="ListBullet"/>
        <w:spacing w:line="240" w:lineRule="auto"/>
        <w:ind w:left="720"/>
      </w:pPr>
      <w:r>
        <w:rPr>
          <w:lang w:val="pt_PT" w:bidi="pt_PT"/>
        </w:rPr>
      </w:r>
      <w:r>
        <w:rPr>
          <w:lang w:val="pt_PT" w:bidi="pt_PT"/>
        </w:rPr>
        <w:t>Animais e pássaros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 Você precisará coletar alguns objetos para ajudar com a encenação da história ou os membros da equipe podem fingir ser as árvores, rios e animais. O “pare a encenação” é na segunda vez que a equipe interpreta 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Quando a história começa, Deus é o único personagem presente. A história diz que Deus criou os céus e a terra. Então há uma descrição da terra. Peça à pessoa que interpreta o papel de Deus para olhar para a terra e observar sua condição. Não há plantas ou árvores que as pessoas plantaram para comida. Não chove. A água vem de fontes no chão ou de névoas. A pessoa que interpreta Deus pode caminhar e observar essas coisas.</w:t>
      </w:r>
    </w:p>
    <w:p>
      <w:pPr/>
      <w:r>
        <w:rPr>
          <w:lang w:val="pt_PT" w:bidi="pt_PT"/>
        </w:rPr>
      </w:r>
      <w:r>
        <w:rPr>
          <w:lang w:val="pt_PT" w:bidi="pt_PT"/>
        </w:rPr>
        <w:t>Pare a encenação: você pode perguntar a Deus como ele se sente sobre a criação naquele momento. Você pode ouvir: “É bom”, ou “Ainda tenho trabalho para fazer. Ainda não está terminado”.</w:t>
      </w:r>
    </w:p>
    <w:p>
      <w:pPr/>
      <w:r>
        <w:rPr>
          <w:lang w:val="pt_PT" w:bidi="pt_PT"/>
        </w:rPr>
      </w:r>
      <w:r>
        <w:rPr>
          <w:lang w:val="pt_PT" w:bidi="pt_PT"/>
        </w:rPr>
        <w:t>Então Deus usa a poeira do chão e forma o corpo de um homem. A pessoa que interpreta o papel do homem deve estar deitada no chão. Deus sopra no nariz do homem e o homem se torna uma pessoa viva. Neste momento, o homem pode se levantar e olhar ao redor.</w:t>
      </w:r>
    </w:p>
    <w:p>
      <w:pPr/>
      <w:r>
        <w:rPr>
          <w:lang w:val="pt_PT" w:bidi="pt_PT"/>
        </w:rPr>
      </w:r>
      <w:r>
        <w:rPr>
          <w:lang w:val="pt_PT" w:bidi="pt_PT"/>
        </w:rPr>
        <w:t>Pare a encenação: pergunte a Deus por que ele fez o homem. Você pode ouvir: “Para ser a minha imagem ou ter alguém para governar sobre a terra” ou “Para ter alguém para cuidar da terra”. Pergunte ao homem o que ele vê. Você pode ouvir: “Não posso ver ninguém, exceto Deus” ou “Não há nada aqui, exceto Deus”.</w:t>
      </w:r>
    </w:p>
    <w:p>
      <w:pPr/>
      <w:r>
        <w:rPr>
          <w:lang w:val="pt_PT" w:bidi="pt_PT"/>
        </w:rPr>
      </w:r>
      <w:r>
        <w:rPr>
          <w:lang w:val="pt_PT" w:bidi="pt_PT"/>
        </w:rPr>
        <w:t>Deus leva o homem para um jardim que Deus fez. Há todos os tipos de árvores com frutas deliciosas no jardim. Use imagens ou cadeiras, ou até mesmo galhos de árvores para indicar que há muitas árvores ao redor do jardim. Deus e o homem estariam caminhando no jardim. Observe que a árvore da vida e a árvore do conhecimento do bem e mal estão localizadas no meio do jardim. Use algo como um objeto ou dois membros da equipe para representar essas duas árvores. Use objetos ou membros da equipe para indicar os 4 rios. Observe que há 1 rio que se ramifica em 4 rios.</w:t>
      </w:r>
    </w:p>
    <w:p>
      <w:pPr/>
      <w:r>
        <w:rPr>
          <w:lang w:val="pt_PT" w:bidi="pt_PT"/>
        </w:rPr>
      </w:r>
      <w:r>
        <w:rPr>
          <w:lang w:val="pt_PT" w:bidi="pt_PT"/>
        </w:rPr>
        <w:t>Após localizar os rios e as árvores, Deus fala com o homem. Deus coloca o homem no jardim para cuidar e vigiar ele. Peça a Deus que dê essas instruções ao homem. Então Deus diz ao homem para não comer da fruta da árvore do conhecimento do bem e mal. Deus diz: “Se você comer essa fruta, você morrerá”.</w:t>
      </w:r>
    </w:p>
    <w:p>
      <w:pPr/>
      <w:r>
        <w:rPr>
          <w:lang w:val="pt_PT" w:bidi="pt_PT"/>
        </w:rPr>
      </w:r>
      <w:r>
        <w:rPr>
          <w:lang w:val="pt_PT" w:bidi="pt_PT"/>
        </w:rPr>
        <w:t>Peça que a pessoa que interpreta o papel de Deus dê todas as instruções ao homem enquanto o homem ouve.</w:t>
      </w:r>
    </w:p>
    <w:p>
      <w:pPr/>
      <w:r>
        <w:rPr>
          <w:lang w:val="pt_PT" w:bidi="pt_PT"/>
        </w:rPr>
      </w:r>
      <w:r>
        <w:rPr>
          <w:lang w:val="pt_PT" w:bidi="pt_PT"/>
        </w:rPr>
        <w:t>Pare a encenação: pergunte ao homem sobre o jardim. “O que você vê e qual cheiro você sente?”. Você pode ouvir: “É tudo belo, a fruta parece deliciosa, sou o único aqui”. Peça ao homem para repetir as instruções sobre a árvore do conhecimento do bem e mal. Pergunte ao homem por que Deus deu essas instruções. Você pode ouvir: “Para que eu não coma dessa árvore por engano” ou “Para cuidar de mim ou me avisar sobre o perigo” ou até mesmo “Não sei”.</w:t>
      </w:r>
    </w:p>
    <w:p>
      <w:pPr/>
      <w:r>
        <w:rPr>
          <w:lang w:val="pt_PT" w:bidi="pt_PT"/>
        </w:rPr>
      </w:r>
      <w:r>
        <w:rPr>
          <w:lang w:val="pt_PT" w:bidi="pt_PT"/>
        </w:rPr>
        <w:t>Deus vê que o homem precisa de uma companhia. Deus então traz todos os animais e pássaros que Ele criou. Outros membros da equipe podem interpretar o papel de vários desses animais e pássaros. Deus traz cada criatura ao homem e o homem nomeia cada um. O homem não encontra uma companhia adequada entre os animais e pássaros.</w:t>
      </w:r>
    </w:p>
    <w:p>
      <w:pPr/>
      <w:r>
        <w:rPr>
          <w:lang w:val="pt_PT" w:bidi="pt_PT"/>
        </w:rPr>
      </w:r>
      <w:r>
        <w:rPr>
          <w:lang w:val="pt_PT" w:bidi="pt_PT"/>
        </w:rPr>
        <w:t>Parem a encenação e perguntem ao homem: “Como você se sente agora?”. O homem pode responder “sozinho” ou “solitário” ou “desencorajado porque ele não encontrou companhia”.</w:t>
      </w:r>
    </w:p>
    <w:p>
      <w:pPr/>
      <w:r>
        <w:rPr>
          <w:lang w:val="pt_PT" w:bidi="pt_PT"/>
        </w:rPr>
      </w:r>
      <w:r>
        <w:rPr>
          <w:lang w:val="pt_PT" w:bidi="pt_PT"/>
        </w:rPr>
        <w:t>Deus faz com que o homem caia em um sono profundo. Deus tira uma costela do homem. Então Deus faz uma mulher. O homem acorda e Deus apresenta a mulher ao homem. O homem exclama.</w:t>
      </w:r>
    </w:p>
    <w:p>
      <w:pPr/>
      <w:r>
        <w:rPr>
          <w:lang w:val="pt_PT" w:bidi="pt_PT"/>
        </w:rPr>
      </w:r>
      <w:r>
        <w:rPr>
          <w:lang w:val="pt_PT" w:bidi="pt_PT"/>
        </w:rPr>
        <w:t>Pare a encenação: pergunte ao homem como ele se sente quando ele vê a mulher. Você pode ouvir: “Feliz, pois agora tenho uma companheira”. Ele pode repetir toda a declaração poética que o homem fez. Pergunte à mulher como ela se sente quando ela vê o homem. Você pode ouvir: “feliz”. Pergunte como eles se sentem sobre não ter roupas. Você pode ouvir: “O que são roupas, não precisamos de roupas, por que usar algo?”.</w:t>
      </w:r>
    </w:p>
    <w:p>
      <w:pPr/>
      <w:r>
        <w:rPr>
          <w:lang w:val="pt_PT" w:bidi="pt_PT"/>
        </w:rPr>
      </w:r>
      <w:r>
        <w:rPr>
          <w:lang w:val="pt_PT" w:bidi="pt_PT"/>
        </w:rPr>
        <w:t>Certifique-se de que Deus diz a frase: “É por isso que um homem deixa seu pai e mãe e se junta a sua esposa, e os dois se tornam unidos como um”.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história começa com a frase: “Esse é o relato da criação dos céus e da terra”. Algumas traduções dizem que essas são as </w:t>
      </w:r>
      <w:r>
        <w:rPr>
          <w:b/>
          <w:lang w:val="pt_PT" w:bidi="pt_PT"/>
        </w:rPr>
        <w:t>gerações</w:t>
      </w:r>
      <w:r>
        <w:rPr>
          <w:lang w:val="pt_PT" w:bidi="pt_PT"/>
        </w:rPr>
        <w:t xml:space="preserve"> dos céus e da terra. Gerações aqui significa história. A palavra </w:t>
      </w:r>
      <w:r>
        <w:rPr>
          <w:b/>
          <w:lang w:val="pt_PT" w:bidi="pt_PT"/>
        </w:rPr>
        <w:t>criar</w:t>
      </w:r>
      <w:r>
        <w:rPr>
          <w:lang w:val="pt_PT" w:bidi="pt_PT"/>
        </w:rPr>
        <w:t xml:space="preserve"> significa fazer algo do nada. Use a mesma palavra para criar que você usou na passagem anterior. </w:t>
      </w:r>
      <w:r>
        <w:rPr>
          <w:b/>
          <w:lang w:val="pt_PT" w:bidi="pt_PT"/>
        </w:rPr>
        <w:t>Céus</w:t>
      </w:r>
      <w:r>
        <w:rPr>
          <w:lang w:val="pt_PT" w:bidi="pt_PT"/>
        </w:rPr>
        <w:t xml:space="preserve"> podem se referir ao céu ou o lugar onde Deus vive. Aqui significa o céu e os objetos nele. Use o mesmo termo para céus que você usou na passagem anterior. </w:t>
      </w:r>
      <w:hyperlink r:id="rId19">
        <w:r>
          <w:rPr>
            <w:lang w:val="pt_PT" w:bidi="pt_PT"/>
          </w:rPr>
          <w:rPr>
            <w:color w:val="0000EE"/>
            <w:u w:val="single"/>
          </w:rPr>
          <w:t>Céu</w:t>
        </w:r>
      </w:hyperlink>
      <w:r>
        <w:rPr>
          <w:lang w:val="pt_PT" w:bidi="pt_PT"/>
        </w:rPr>
        <w:t xml:space="preserve"> está do Glossário Mestre.</w:t>
      </w:r>
    </w:p>
    <w:p>
      <w:pPr/>
      <w:r>
        <w:rPr>
          <w:lang w:val="pt_PT" w:bidi="pt_PT"/>
        </w:rPr>
      </w:r>
      <w:r>
        <w:rPr>
          <w:lang w:val="pt_PT" w:bidi="pt_PT"/>
        </w:rPr>
        <w:t xml:space="preserve">O nome de Deus nessa passagem é uma combinação de 2 nomes para Deus — SENHOR, ou </w:t>
      </w:r>
      <w:r>
        <w:rPr>
          <w:b/>
          <w:lang w:val="pt_PT" w:bidi="pt_PT"/>
        </w:rPr>
        <w:t>Yavé</w:t>
      </w:r>
      <w:r>
        <w:rPr>
          <w:lang w:val="pt_PT" w:bidi="pt_PT"/>
        </w:rPr>
        <w:t xml:space="preserve">, e Deus. A palavra usada como SENHOR ou Yavé é o nome adequado para o Deus dos judeus. Nos anos posteriores, o povo judeu parou de pronunciar o nome de Yavé porque eles acreditavam que o nome era especial demais para dizer em voz alta. Eles usaram outros nomes, como Jeová. A maioria das traduções em inglês usa a palavra SENHOR, que significa o mestre supremo sobre tudo. O nome “Deus” significa ser divino ou supremo. Nessa passagem, os dois nomes são usados juntos. Isso não acontece com frequência. SENHOR e Deus se referem ao mesmo ser divino ou supremo. Use a mesma palavra para Deus que você usou na passagem anterior. Para mais informações sobre SENHOR como o nome pessoal para Deus — </w:t>
      </w:r>
      <w:hyperlink r:id="rId20">
        <w:r>
          <w:rPr>
            <w:lang w:val="pt_PT" w:bidi="pt_PT"/>
          </w:rPr>
          <w:rPr>
            <w:color w:val="0000EE"/>
            <w:u w:val="single"/>
          </w:rPr>
          <w:t>Yavé</w:t>
        </w:r>
      </w:hyperlink>
      <w:r>
        <w:rPr>
          <w:lang w:val="pt_PT" w:bidi="pt_PT"/>
        </w:rPr>
        <w:t xml:space="preserve"> — consulte o Glossário Mestre.</w:t>
      </w:r>
    </w:p>
    <w:p>
      <w:pPr/>
      <w:r>
        <w:rPr>
          <w:lang w:val="pt_PT" w:bidi="pt_PT"/>
        </w:rPr>
      </w:r>
      <w:r>
        <w:rPr>
          <w:lang w:val="pt_PT" w:bidi="pt_PT"/>
        </w:rPr>
        <w:t xml:space="preserve">A passagem diz que o Senhor Deus não havia enviado chuva na </w:t>
      </w:r>
      <w:r>
        <w:rPr>
          <w:b/>
          <w:lang w:val="pt_PT" w:bidi="pt_PT"/>
        </w:rPr>
        <w:t>terra</w:t>
      </w:r>
      <w:r>
        <w:rPr>
          <w:lang w:val="pt_PT" w:bidi="pt_PT"/>
        </w:rPr>
        <w:t xml:space="preserve">. As fontes de água </w:t>
      </w:r>
      <w:r>
        <w:rPr>
          <w:b/>
          <w:lang w:val="pt_PT" w:bidi="pt_PT"/>
        </w:rPr>
        <w:t>subiam</w:t>
      </w:r>
      <w:r>
        <w:rPr>
          <w:lang w:val="pt_PT" w:bidi="pt_PT"/>
        </w:rPr>
        <w:t xml:space="preserve"> do chão para fornecer água para a terra. Algumas traduções usam a palavra “névoa” em vez de “fontes”. Uma </w:t>
      </w:r>
      <w:r>
        <w:rPr>
          <w:b/>
          <w:lang w:val="pt_PT" w:bidi="pt_PT"/>
        </w:rPr>
        <w:t>névoa</w:t>
      </w:r>
      <w:r>
        <w:rPr>
          <w:lang w:val="pt_PT" w:bidi="pt_PT"/>
        </w:rPr>
        <w:t xml:space="preserve"> é uma coleção de gotas muito pequenas de água que flutuam no ar e podem ser sopradas pelo vento. A terra é o nome do planeta em que vivemos. Use a palavra que você tem em seu idioma para nosso planeta.</w:t>
      </w:r>
    </w:p>
    <w:p>
      <w:pPr/>
      <w:r>
        <w:rPr>
          <w:lang w:val="pt_PT" w:bidi="pt_PT"/>
        </w:rPr>
      </w:r>
      <w:r>
        <w:rPr>
          <w:lang w:val="pt_PT" w:bidi="pt_PT"/>
        </w:rPr>
        <w:t xml:space="preserve">O SENHOR Deus fez </w:t>
      </w:r>
      <w:r>
        <w:rPr>
          <w:b/>
          <w:lang w:val="pt_PT" w:bidi="pt_PT"/>
        </w:rPr>
        <w:t>o homem</w:t>
      </w:r>
      <w:r>
        <w:rPr>
          <w:lang w:val="pt_PT" w:bidi="pt_PT"/>
        </w:rPr>
        <w:t xml:space="preserve"> da </w:t>
      </w:r>
      <w:r>
        <w:rPr>
          <w:b/>
          <w:lang w:val="pt_PT" w:bidi="pt_PT"/>
        </w:rPr>
        <w:t>poeira</w:t>
      </w:r>
      <w:r>
        <w:rPr>
          <w:lang w:val="pt_PT" w:bidi="pt_PT"/>
        </w:rPr>
        <w:t xml:space="preserve"> do chão. Use a mesma palavra para homem que você usou na passagem anterior. A poeira seria a camada de superfície do chão ou terra. É fina e se espalha facilmente. Deus </w:t>
      </w:r>
      <w:r>
        <w:rPr>
          <w:b/>
          <w:lang w:val="pt_PT" w:bidi="pt_PT"/>
        </w:rPr>
        <w:t>respirou o fôlego de vida</w:t>
      </w:r>
      <w:r>
        <w:rPr>
          <w:lang w:val="pt_PT" w:bidi="pt_PT"/>
        </w:rPr>
        <w:t xml:space="preserve"> nas narinas do homem. Isso significa que Deus soprou no nariz do homem. O fôlego que Deus soprou no nariz do homem deu vida ao homem. O homem se tornou um ser humano vivo, ou você pode dizer que o homem se tornou vivo.</w:t>
      </w:r>
    </w:p>
    <w:p>
      <w:pPr/>
      <w:r>
        <w:rPr>
          <w:lang w:val="pt_PT" w:bidi="pt_PT"/>
        </w:rPr>
      </w:r>
      <w:r>
        <w:rPr>
          <w:lang w:val="pt_PT" w:bidi="pt_PT"/>
        </w:rPr>
        <w:t xml:space="preserve">O SENHOR Deus plantou um jardim no </w:t>
      </w:r>
      <w:r>
        <w:rPr>
          <w:b/>
          <w:lang w:val="pt_PT" w:bidi="pt_PT"/>
        </w:rPr>
        <w:t>Éden</w:t>
      </w:r>
      <w:r>
        <w:rPr>
          <w:lang w:val="pt_PT" w:bidi="pt_PT"/>
        </w:rPr>
        <w:t xml:space="preserve"> no leste ou na direção onde o sol nasce. Éden é o nome da área onde o jardim está localizado. O SENHOR Deus plantou muitas </w:t>
      </w:r>
      <w:r>
        <w:rPr>
          <w:b/>
          <w:lang w:val="pt_PT" w:bidi="pt_PT"/>
        </w:rPr>
        <w:t>árvores frutíferas</w:t>
      </w:r>
      <w:r>
        <w:rPr>
          <w:lang w:val="pt_PT" w:bidi="pt_PT"/>
        </w:rPr>
        <w:t xml:space="preserve"> no jardim e essas árvores davam frutas deliciosas. Use uma palavra plural para </w:t>
      </w:r>
      <w:r>
        <w:rPr>
          <w:b/>
          <w:lang w:val="pt_PT" w:bidi="pt_PT"/>
        </w:rPr>
        <w:t>frutas</w:t>
      </w:r>
      <w:r>
        <w:rPr>
          <w:lang w:val="pt_PT" w:bidi="pt_PT"/>
        </w:rPr>
        <w:t xml:space="preserve"> se você tem uma em seu idioma. No meio do jardim, o SENHOR Deus colocou a </w:t>
      </w:r>
      <w:r>
        <w:rPr>
          <w:b/>
          <w:lang w:val="pt_PT" w:bidi="pt_PT"/>
        </w:rPr>
        <w:t>árvore da vida</w:t>
      </w:r>
      <w:r>
        <w:rPr>
          <w:lang w:val="pt_PT" w:bidi="pt_PT"/>
        </w:rPr>
        <w:t xml:space="preserve"> e a </w:t>
      </w:r>
      <w:r>
        <w:rPr>
          <w:b/>
          <w:lang w:val="pt_PT" w:bidi="pt_PT"/>
        </w:rPr>
        <w:t>árvore do conhecimento do bem e do mal</w:t>
      </w:r>
      <w:r>
        <w:rPr>
          <w:lang w:val="pt_PT" w:bidi="pt_PT"/>
        </w:rPr>
        <w:t xml:space="preserve">. A fruta da árvore da vida faz com que a pessoa que come essa fruta viva para sempre. A fruta da árvore do conhecimento do bem e mal faz com que a pessoa que come essa fruta saiba o que é bom e o que é </w:t>
      </w:r>
      <w:r>
        <w:rPr>
          <w:b/>
          <w:lang w:val="pt_PT" w:bidi="pt_PT"/>
        </w:rPr>
        <w:t>mal</w:t>
      </w:r>
      <w:r>
        <w:rPr>
          <w:lang w:val="pt_PT" w:bidi="pt_PT"/>
        </w:rPr>
        <w:t xml:space="preserve">. Mal significa que o homem decidiria por si mesmo o que ele pode e não pode fazer. Isso o faz pensar em si mesmo como um deus. Consulte o Glossário Mestre para uma discussão mais completa sobre </w:t>
      </w:r>
      <w:hyperlink r:id="rId21">
        <w:r>
          <w:rPr>
            <w:lang w:val="pt_PT" w:bidi="pt_PT"/>
          </w:rPr>
          <w:rPr>
            <w:color w:val="0000EE"/>
            <w:u w:val="single"/>
          </w:rPr>
          <w:t>mal</w:t>
        </w:r>
      </w:hyperlink>
      <w:r>
        <w:rPr>
          <w:lang w:val="pt_PT" w:bidi="pt_PT"/>
        </w:rPr>
        <w:t>.</w:t>
      </w:r>
    </w:p>
    <w:p>
      <w:pPr/>
      <w:r>
        <w:rPr>
          <w:lang w:val="pt_PT" w:bidi="pt_PT"/>
        </w:rPr>
      </w:r>
      <w:r>
        <w:rPr>
          <w:lang w:val="pt_PT" w:bidi="pt_PT"/>
        </w:rPr>
        <w:t>O rio que flui da terra do Éden regava o jardim. Ele se dividia em 4 ramos. Você precisará usar os nomes dos rios. Certifique-se de que elas não formam outra palavra em seu idioma. O Pisom contorna toda a terra de Havilá. O ouro em Havilá é puro, o que significa que nada se misturou com o ouro. Havilá também tem uma resina com cheiro doce. Essa é uma substância chamada Bdélio que é uma resina de goma perfumada, transparente, amarelada, a seiva de uma árvore em particular e valorizada por seu uso como um perfume. Você não precisa usar a palavra Bdélio. Você pode dizer que é um tipo de perfume ou seiva com cheiro doce de algumas das árvores lá. A seiva de uma árvore é o líquido que sobe na árvore para dar nutrição aos ramos e folhas superiores. Havilá também tem pedras preciosas como Ônix. Ônix é uma pedra multicolorida que pode ser natural ou esculpida em diferentes formas.</w:t>
      </w:r>
    </w:p>
    <w:p>
      <w:pPr/>
      <w:r>
        <w:rPr>
          <w:lang w:val="pt_PT" w:bidi="pt_PT"/>
        </w:rPr>
      </w:r>
      <w:r>
        <w:rPr>
          <w:lang w:val="pt_PT" w:bidi="pt_PT"/>
        </w:rPr>
        <w:t>Mostre uma imagem de algumas pedras ônix.</w:t>
      </w:r>
    </w:p>
    <w:p>
      <w:pPr/>
      <w:r>
        <w:rPr>
          <w:lang w:val="pt_PT" w:bidi="pt_PT"/>
        </w:rPr>
      </w:r>
      <w:r>
        <w:rPr>
          <w:lang w:val="pt_PT" w:bidi="pt_PT"/>
        </w:rPr>
        <w:t>O segundo ramo do rio é chamado de Giom. Fluía ao redor de toda a terra de Cuxe. Cuxe era o nome antigo para Etiópia. O terceiro ramo chamado de Tigre fluía para leste da terra de Assur. Assur é outro nome para o antigo país da Assíria. Hoje, a parte norte do Iraque e a parte adjacente da Turquia compõem a antiga terra da Assíria. O quarto ramo é chamado de Eufrates. Verifique para ver se seu idioma tem palavras para os rios Tigre e Eufrates. Esses rios ainda existem hoje, então você deve usar a mesma palavra que seu idioma já tem para esses rios. Você precisará usar os nomes dos países e os nomes do rio.</w:t>
      </w:r>
    </w:p>
    <w:p>
      <w:pPr/>
      <w:r>
        <w:rPr>
          <w:lang w:val="pt_PT" w:bidi="pt_PT"/>
        </w:rPr>
      </w:r>
      <w:r>
        <w:rPr>
          <w:lang w:val="pt_PT" w:bidi="pt_PT"/>
        </w:rPr>
        <w:t>Pare aqui e novamente mostre à sua equipe de tradução os mapas da área com os quatro rios e as áreas para as quais eles fluem.</w:t>
      </w:r>
    </w:p>
    <w:p>
      <w:pPr/>
      <w:r>
        <w:rPr>
          <w:lang w:val="pt_PT" w:bidi="pt_PT"/>
        </w:rPr>
      </w:r>
      <w:r>
        <w:rPr>
          <w:lang w:val="pt_PT" w:bidi="pt_PT"/>
        </w:rPr>
        <w:t xml:space="preserve">O Senhor Deus coloca o homem no Jardim do Éden para </w:t>
      </w:r>
      <w:r>
        <w:rPr>
          <w:b/>
          <w:lang w:val="pt_PT" w:bidi="pt_PT"/>
        </w:rPr>
        <w:t>cuidar</w:t>
      </w:r>
      <w:r>
        <w:rPr>
          <w:lang w:val="pt_PT" w:bidi="pt_PT"/>
        </w:rPr>
        <w:t xml:space="preserve"> do jardim e </w:t>
      </w:r>
      <w:r>
        <w:rPr>
          <w:b/>
          <w:lang w:val="pt_PT" w:bidi="pt_PT"/>
        </w:rPr>
        <w:t>vigiar ele</w:t>
      </w:r>
      <w:r>
        <w:rPr>
          <w:lang w:val="pt_PT" w:bidi="pt_PT"/>
        </w:rPr>
        <w:t>. Cuidar do jardim poderia significar cultivar. Isso significa que o homem teria trabalhado a terra para que as árvores frutíferas produzissem bem.</w:t>
      </w:r>
    </w:p>
    <w:p>
      <w:pPr/>
      <w:r>
        <w:rPr>
          <w:lang w:val="pt_PT" w:bidi="pt_PT"/>
        </w:rPr>
      </w:r>
      <w:r>
        <w:rPr>
          <w:lang w:val="pt_PT" w:bidi="pt_PT"/>
        </w:rPr>
        <w:t xml:space="preserve">Então o SENHOR Deus advertiu o homem. Deus disse: “Você pode comer qualquer fruta que você queira no jardim, exceto a fruta da árvore do conhecimento do bem e mal. Se você comer sua fruta, você certamente morrerá”. A fruta não torna a pessoa maligna. Mal significa que o homem decide por si mesmo o que ele quer fazer ou não quer fazer. Isso significa que ele está agindo como se ele fosse um deus. Use uma palavra genérica para fruta. Não sabemos o que era a fruta, então não use um tipo específico de fruta, como maçã. </w:t>
      </w:r>
      <w:r>
        <w:rPr>
          <w:b/>
          <w:lang w:val="pt_PT" w:bidi="pt_PT"/>
        </w:rPr>
        <w:t>Certamente morrerá</w:t>
      </w:r>
      <w:r>
        <w:rPr>
          <w:lang w:val="pt_PT" w:bidi="pt_PT"/>
        </w:rPr>
        <w:t xml:space="preserve"> significa que o homem morrerá com certeza</w:t>
      </w:r>
    </w:p>
    <w:p>
      <w:pPr/>
      <w:r>
        <w:rPr>
          <w:lang w:val="pt_PT" w:bidi="pt_PT"/>
        </w:rPr>
      </w:r>
      <w:r>
        <w:rPr>
          <w:lang w:val="pt_PT" w:bidi="pt_PT"/>
        </w:rPr>
        <w:t xml:space="preserve">Então o SENHOR Deus disse: “Não é bom para o homem estar sozinho. Farei um ajudante perfeito para ele”. Nessa passagem, o ajudante é uma companhia ou colega de trabalho ou parceiro, não um servo. O ajudante e o homem trabalhavam juntos e se ajudavam um ao outro. Então o SENHOR Deus formou do chão todos os animais selvagens e os pássaros do céu. Esses animais já haviam sido criados, como vimos na passagem anterior. Use a mesma palavra para os animais e pássaros que você usou na passagem anterior. Essa não é outra criação dos animais. Isso está fornecendo detalhes adicionais de como Deus criou os animais e pássaros. Deus trouxe os animais e pássaros ao homem e o homem deu a cada um um nome. Havia </w:t>
      </w:r>
      <w:r>
        <w:rPr>
          <w:b/>
          <w:lang w:val="pt_PT" w:bidi="pt_PT"/>
        </w:rPr>
        <w:t>animais selvagens</w:t>
      </w:r>
      <w:r>
        <w:rPr>
          <w:lang w:val="pt_PT" w:bidi="pt_PT"/>
        </w:rPr>
        <w:t xml:space="preserve"> e </w:t>
      </w:r>
      <w:r>
        <w:rPr>
          <w:b/>
          <w:lang w:val="pt_PT" w:bidi="pt_PT"/>
        </w:rPr>
        <w:t>gado</w:t>
      </w:r>
      <w:r>
        <w:rPr>
          <w:lang w:val="pt_PT" w:bidi="pt_PT"/>
        </w:rPr>
        <w:t>. Gado se refere a animais domesticados que usaríamos na agricultura ou na vida diária, como ovelhas, cavalos, burros, galinhas, cães e gatos. Os animais selvagens seriam aqueles que não são domesticados, como leões ou tigres. Use uma palavra geral, como animais domesticados ou de fazenda. O homem não encontrou um ajudante adequado para si mesmo entre todos esses animais.</w:t>
      </w:r>
    </w:p>
    <w:p>
      <w:pPr/>
      <w:r>
        <w:rPr>
          <w:lang w:val="pt_PT" w:bidi="pt_PT"/>
        </w:rPr>
      </w:r>
      <w:r>
        <w:rPr>
          <w:lang w:val="pt_PT" w:bidi="pt_PT"/>
        </w:rPr>
        <w:t>O SENHOR Deus fez com que o homem caísse em um sono profundo. Esse sono profundo significava que não seria fácil para o homem acordar. Deus tirou uma costela do homem. A passagem não diz de qual lado. Isso significa que você pode simplesmente dizer que Deus tirou uma costela do homem. Deus fez uma mulher da costela. Use a mesma palavra para mulher que você usou na passagem anterior. Deus fechou a ferida ou curou a ferida no lado do homem.</w:t>
      </w:r>
    </w:p>
    <w:p>
      <w:pPr/>
      <w:r>
        <w:rPr>
          <w:lang w:val="pt_PT" w:bidi="pt_PT"/>
        </w:rPr>
      </w:r>
      <w:r>
        <w:rPr>
          <w:lang w:val="pt_PT" w:bidi="pt_PT"/>
        </w:rPr>
        <w:t>Então o SENHOR Deus trouxe a mulher ao homem. Essa é a mesma encenação que quando Deus trouxe os animais. Mas desta vez, a mulher é uma ajudante ou companhia aceitável. O homem exclamou. Essa é uma expressão feliz. Você deve escolher uma palavra que mostre felicidade ou emoção. O homem tinha procurado uma companhia entre todos os animais. Agora ele encontrou uma. Ele diz: “Finalmente!”. O homem está dizendo que os ossos da mulher vêm dos ossos do homem. A carne da mulher vem da carne do homem. Ele nomeia sua mulher porque ela veio de um homem. Ele usa uma forma poética para expressar esses comentários. Como você expressaria esse tipo de poema em seu idioma? Use a palavra que você usou na passagem anterior para mulher.</w:t>
      </w:r>
    </w:p>
    <w:p>
      <w:pPr/>
      <w:r>
        <w:rPr>
          <w:lang w:val="pt_PT" w:bidi="pt_PT"/>
        </w:rPr>
      </w:r>
      <w:r>
        <w:rPr>
          <w:lang w:val="pt_PT" w:bidi="pt_PT"/>
        </w:rPr>
        <w:t>Isso explica por que um homem deixa seu pai e mãe e se junta a sua esposa e os dois se tornam unidos em um. Isso significa que o homem não continua a viver com seus pais. Ele não é mais leal a seus pais, mas forma um novo relacionamento com sua esposa e é leal a ela. Em vez disso, ele leva sua esposa e vive com ela em uma nova casa e eles se tornam unidos. Unidos significa que eles se tornam uma pessoa ou que eles formam uma nova família juntos.</w:t>
      </w:r>
    </w:p>
    <w:p>
      <w:pPr/>
      <w:r>
        <w:rPr>
          <w:lang w:val="pt_PT" w:bidi="pt_PT"/>
        </w:rPr>
      </w:r>
      <w:r>
        <w:rPr>
          <w:lang w:val="pt_PT" w:bidi="pt_PT"/>
        </w:rPr>
        <w:t>O homem e a mulher estavam nus e não sentiam vergonha. Eles viviam no Jardim do Éden e não usavam roupas. Eles não precisavam de roupas. Eles não sentiam vergonha. Eles não sentiam necessidade de se esconder de si mesmos, uns dos outros, nem de Deus.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2:4–25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2">
        <w:r>
          <w:rPr>
            <w:lang w:val="pt_PT" w:bidi="pt_PT"/>
          </w:rPr>
          <w:rPr>
            <w:color w:val="0000EE"/>
            <w:u w:val="single"/>
          </w:rPr>
          <w:t>Ouvir e Sentir</w:t>
        </w:r>
      </w:hyperlink>
      <w:r>
        <w:rPr>
          <w:lang w:val="pt_PT" w:bidi="pt_PT"/>
        </w:rPr>
        <w:t xml:space="preserve"> (390 KB)</w:t>
      </w:r>
      <w:r>
        <w:rPr>
          <w:lang w:val="pt_PT" w:bidi="pt_PT"/>
        </w:rPr>
      </w:r>
    </w:p>
    <w:p>
      <w:pPr>
        <w:pStyle w:val="ListBullet"/>
        <w:spacing w:line="240" w:lineRule="auto"/>
        <w:ind w:left="720"/>
      </w:pPr>
      <w:r>
        <w:rPr>
          <w:lang w:val="pt_PT" w:bidi="pt_PT"/>
        </w:rPr>
      </w:r>
      <w:hyperlink r:id="rId23">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24">
        <w:r>
          <w:rPr>
            <w:lang w:val="pt_PT" w:bidi="pt_PT"/>
          </w:rPr>
          <w:rPr>
            <w:color w:val="0000EE"/>
            <w:u w:val="single"/>
          </w:rPr>
          <w:t>Identificando as Cenas</w:t>
        </w:r>
      </w:hyperlink>
      <w:r>
        <w:rPr>
          <w:lang w:val="pt_PT" w:bidi="pt_PT"/>
        </w:rPr>
        <w:t xml:space="preserve"> (3.7 MB)</w:t>
      </w:r>
      <w:r>
        <w:rPr>
          <w:lang w:val="pt_PT" w:bidi="pt_PT"/>
        </w:rPr>
      </w:r>
    </w:p>
    <w:p>
      <w:pPr>
        <w:pStyle w:val="ListBullet"/>
        <w:spacing w:line="240" w:lineRule="auto"/>
        <w:ind w:left="720"/>
      </w:pPr>
      <w:r>
        <w:rPr>
          <w:lang w:val="pt_PT" w:bidi="pt_PT"/>
        </w:rPr>
      </w:r>
      <w:hyperlink r:id="rId25">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26">
        <w:r>
          <w:rPr>
            <w:lang w:val="pt_PT" w:bidi="pt_PT"/>
          </w:rPr>
          <w:rPr>
            <w:color w:val="0000EE"/>
            <w:u w:val="single"/>
          </w:rPr>
          <w:t>Preenchendo as Lacunas</w:t>
        </w:r>
      </w:hyperlink>
      <w:r>
        <w:rPr>
          <w:lang w:val="pt_PT" w:bidi="pt_PT"/>
        </w:rPr>
        <w:t xml:space="preserve"> (6.9 MB)</w:t>
      </w:r>
      <w:r>
        <w:rPr>
          <w:lang w:val="pt_PT" w:bidi="pt_PT"/>
        </w:rPr>
      </w:r>
    </w:p>
    <w:p>
      <w:pPr>
        <w:pStyle w:val="ListBullet"/>
        <w:spacing w:line="240" w:lineRule="auto"/>
        <w:ind w:left="720"/>
      </w:pPr>
      <w:r>
        <w:rPr>
          <w:lang w:val="pt_PT" w:bidi="pt_PT"/>
        </w:rPr>
      </w:r>
      <w:hyperlink r:id="rId27">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3:1–24</w:t>
      </w:r>
      <w:r>
        <w:rPr>
          <w:lang w:val="pt_PT" w:bidi="pt_PT"/>
        </w:rPr>
      </w:r>
    </w:p>
    <w:p>
      <w:pPr>
        <w:pStyle w:val="Heading3"/>
      </w:pPr>
      <w:r>
        <w:rPr>
          <w:lang w:val="pt_PT" w:bidi="pt_PT"/>
        </w:rPr>
        <w:t>Ouvir e Sentir</w:t>
      </w:r>
    </w:p>
    <w:p>
      <w:pPr/>
      <w:r>
        <w:rPr>
          <w:lang w:val="pt_PT" w:bidi="pt_PT"/>
        </w:rPr>
      </w:r>
      <w:r>
        <w:rPr>
          <w:lang w:val="pt_PT" w:bidi="pt_PT"/>
        </w:rPr>
        <w:t>Nesta etapa, ouçam Gênesis 3:1–24 e guardem em seus corações. Ouça uma versão em áudio de Gênesis 3:1–24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3:1–24 na tradução mais fácil de entender.</w:t>
      </w:r>
    </w:p>
    <w:p>
      <w:pPr/>
      <w:r>
        <w:rPr>
          <w:lang w:val="pt_PT" w:bidi="pt_PT"/>
        </w:rPr>
      </w:r>
      <w:r>
        <w:rPr>
          <w:lang w:val="pt_PT" w:bidi="pt_PT"/>
        </w:rPr>
        <w:t>Essa passagem acontece depois que Deus criou a terra e tudo nela. Deus colocou o homem e a mulher em um belo jardim. Deus disse a eles que poderiam comer de qualquer árvore no jardim, exceto a árvore do conhecimento do bem e mal no meio do jardim. O homem e mulher estavam juntos no jardim, nus, mas não se envergonhavam.</w:t>
      </w:r>
    </w:p>
    <w:p>
      <w:pPr/>
      <w:r>
        <w:rPr>
          <w:lang w:val="pt_PT" w:bidi="pt_PT"/>
        </w:rPr>
      </w:r>
      <w:r>
        <w:rPr>
          <w:lang w:val="pt_PT" w:bidi="pt_PT"/>
        </w:rPr>
        <w:t>Essa passagem descreve o que aconteceu quando o homem e mulher desobedeceram a Deus e comeram da árvore do conhecimento do bem e mal no meio do jardim. Nessa passagem, o nome pessoal para Deus, Yavé, e o termo geral para Deus são usados juntos.</w:t>
      </w:r>
    </w:p>
    <w:p>
      <w:pPr/>
      <w:r>
        <w:rPr>
          <w:lang w:val="pt_PT" w:bidi="pt_PT"/>
        </w:rPr>
      </w:r>
      <w:r>
        <w:rPr>
          <w:lang w:val="pt_PT" w:bidi="pt_PT"/>
        </w:rPr>
        <w:t>De todos os animais selvagens que Yavé Deus fez, a cobra era a mais inteligente. A cobra era muito inteligente e tinha um plano. Os planos de uma pessoa inteligente podem ser bons planos, ou eles podem ser planos ruins. A passagem ainda não nos diz se os planos da cobra são ruins ou não. Não sabemos que tipo de cobra era essa.</w:t>
      </w:r>
    </w:p>
    <w:p>
      <w:pPr/>
      <w:r>
        <w:rPr>
          <w:lang w:val="pt_PT" w:bidi="pt_PT"/>
        </w:rPr>
      </w:r>
      <w:r>
        <w:rPr>
          <w:lang w:val="pt_PT" w:bidi="pt_PT"/>
        </w:rPr>
        <w:t>Pare aqui. Em grupo, olhem para uma imagem de uma cobra juntos. Pause este áudio aqui.</w:t>
      </w:r>
    </w:p>
    <w:p>
      <w:pPr/>
      <w:r>
        <w:rPr>
          <w:lang w:val="pt_PT" w:bidi="pt_PT"/>
        </w:rPr>
      </w:r>
      <w:r>
        <w:rPr>
          <w:lang w:val="pt_PT" w:bidi="pt_PT"/>
        </w:rPr>
        <w:t>Passagens posteriores na Bíblia parecem implicar que a cobra era Satanás, o ser espiritual que liderou uma rebelião contra Yavé. Essa passagem não diz que a cobra era Satanás, mas diz que Yavé Deus criou a cobra. Não há nada nessa passagem para nos dizer que a cobra é mais do que uma cobra normal.</w:t>
      </w:r>
    </w:p>
    <w:p>
      <w:pPr/>
      <w:r>
        <w:rPr>
          <w:lang w:val="pt_PT" w:bidi="pt_PT"/>
        </w:rPr>
      </w:r>
      <w:r>
        <w:rPr>
          <w:lang w:val="pt_PT" w:bidi="pt_PT"/>
        </w:rPr>
        <w:t>A cobra disse à mulher: “Deus realmente disse que você não pode comer de nenhuma das árvores no jardim?”. A cobra diz isso como uma pergunta ou uma declaração de choque e surpresa. A cobra usa essa pergunta para fazer com que a mulher duvide do que Deus disse a ela.</w:t>
      </w:r>
    </w:p>
    <w:p>
      <w:pPr/>
      <w:r>
        <w:rPr>
          <w:lang w:val="pt_PT" w:bidi="pt_PT"/>
        </w:rPr>
      </w:r>
      <w:r>
        <w:rPr>
          <w:lang w:val="pt_PT" w:bidi="pt_PT"/>
        </w:rPr>
        <w:t>A mulher respondeu: “Podemos comer de todas as árvores no jardim. Mas Deus disse: “Você não pode comer da fruta da árvore no meio do jardim. Se você até mesmo tocá-la, você morrerá’”. Aqui, a mulher exagera o que Deus disse ao homem. Na passagem anterior, Deus disse ao homem para não comer da árvore no meio do jardim, mas ele não disse a ele que morreriam se eles sequer tocassem a árvore.</w:t>
      </w:r>
    </w:p>
    <w:p>
      <w:pPr/>
      <w:r>
        <w:rPr>
          <w:lang w:val="pt_PT" w:bidi="pt_PT"/>
        </w:rPr>
      </w:r>
      <w:r>
        <w:rPr>
          <w:lang w:val="pt_PT" w:bidi="pt_PT"/>
        </w:rPr>
        <w:t>A cobra disse: “Você não morrerá! Deus sabe que se você comer dessa árvore, seus olhos serão abertos”. A cobra não está dizendo que alguém abrirá fisicamente os olhos do homem e mulher. A cobra diz que se eles comerem a fruta dessa árvore, eles terão novo conhecimento e compreensão.</w:t>
      </w:r>
    </w:p>
    <w:p>
      <w:pPr/>
      <w:r>
        <w:rPr>
          <w:lang w:val="pt_PT" w:bidi="pt_PT"/>
        </w:rPr>
      </w:r>
      <w:r>
        <w:rPr>
          <w:lang w:val="pt_PT" w:bidi="pt_PT"/>
        </w:rPr>
        <w:t>A cobra continuou. Ela disse: “Você se tornará como Deus, sabendo a diferença entre o bem e mal”. “Bem e mal” provavelmente se refere a saber tudo o que há para saber.</w:t>
      </w:r>
    </w:p>
    <w:p>
      <w:pPr/>
      <w:r>
        <w:rPr>
          <w:lang w:val="pt_PT" w:bidi="pt_PT"/>
        </w:rPr>
      </w:r>
      <w:r>
        <w:rPr>
          <w:lang w:val="pt_PT" w:bidi="pt_PT"/>
        </w:rPr>
        <w:t>Pare aqui. Discuta em grupo: que tipos de coisas as pessoas em sua cultura fazem para ganhar conhecimento sobre tudo o que elas podem? Quem dá às pessoas conhecimento? Onde as pessoas vão para obter conhecimento? Que tipo de conhecimento é importante para seu povo? O que as pessoas em sua cultura pensam sobre as pessoas que querem obter todo o conhecimento que podem? Pause este áudio aqui.</w:t>
      </w:r>
    </w:p>
    <w:p>
      <w:pPr/>
      <w:r>
        <w:rPr>
          <w:lang w:val="pt_PT" w:bidi="pt_PT"/>
        </w:rPr>
      </w:r>
      <w:r>
        <w:rPr>
          <w:lang w:val="pt_PT" w:bidi="pt_PT"/>
        </w:rPr>
        <w:t>A mulher viu que a fruta parecia deliciosa e a tornaria sábia. A passagem não nos diz que tipo de fruta estava na árvore. A mulher pegou parte da fruta e a comeu. Então ela deu a fruta a seu marido, que estava com ela, e ele comeu também. Seu marido provavelmente estava com a mulher durante todo o tempo que ela falou com a cobra.</w:t>
      </w:r>
    </w:p>
    <w:p>
      <w:pPr/>
      <w:r>
        <w:rPr>
          <w:lang w:val="pt_PT" w:bidi="pt_PT"/>
        </w:rPr>
      </w:r>
      <w:r>
        <w:rPr>
          <w:lang w:val="pt_PT" w:bidi="pt_PT"/>
        </w:rPr>
        <w:t>Assim que o homem e mulher comeram a fruta, seus olhos foram abertos. Isso significa que eles tinham novo conhecimento e compreensão. O homem e mulher perceberam que eles estavam nus, e eles sentiram vergonha porque eles estavam nus. Quando as pessoas sentem vergonha, elas sentem que perderam o respeito ou honra. Antes disso, o homem e mulher nunca haviam sentido vergonha porque eles estavam nus.</w:t>
      </w:r>
    </w:p>
    <w:p>
      <w:pPr/>
      <w:r>
        <w:rPr>
          <w:lang w:val="pt_PT" w:bidi="pt_PT"/>
        </w:rPr>
      </w:r>
      <w:r>
        <w:rPr>
          <w:lang w:val="pt_PT" w:bidi="pt_PT"/>
        </w:rPr>
        <w:t>Pare aqui e discuta em grupo: como você descreve vergonha em sua cultura? O que faz as pessoas sentirem vergonha em sua cultura? Conte uma história de algo que faria alguém sentir vergonha. Pause este áudio aqui.</w:t>
      </w:r>
    </w:p>
    <w:p>
      <w:pPr/>
      <w:r>
        <w:rPr>
          <w:lang w:val="pt_PT" w:bidi="pt_PT"/>
        </w:rPr>
      </w:r>
      <w:r>
        <w:rPr>
          <w:lang w:val="pt_PT" w:bidi="pt_PT"/>
        </w:rPr>
        <w:t>Então o homem e mulher costuraram folhas de figueira juntos para se cobrir. Eles de alguma forma anexaram as folhas de figueira para fazer coberturas. Eles provavelmente usavam essas coberturas ao redor de sua cintura. As figueiras têm folhas muito grandes, então elas eram boas folhas para fazer isso.</w:t>
      </w:r>
    </w:p>
    <w:p>
      <w:pPr/>
      <w:r>
        <w:rPr>
          <w:lang w:val="pt_PT" w:bidi="pt_PT"/>
        </w:rPr>
      </w:r>
      <w:r>
        <w:rPr>
          <w:lang w:val="pt_PT" w:bidi="pt_PT"/>
        </w:rPr>
        <w:t>Pare aqui. Em grupo, olhe para uma imagem de uma figueira e uma folha de figueira. Pause este áudio aqui.</w:t>
      </w:r>
    </w:p>
    <w:p>
      <w:pPr/>
      <w:r>
        <w:rPr>
          <w:lang w:val="pt_PT" w:bidi="pt_PT"/>
        </w:rPr>
      </w:r>
      <w:r>
        <w:rPr>
          <w:lang w:val="pt_PT" w:bidi="pt_PT"/>
        </w:rPr>
        <w:t>Quando o dia estava fresco, provavelmente ao redor do pôr do sol, o homem e sua esposa ouviram o som de Yavé Deus vindo no jardim. Mesmo que Yavé Deus não estivesse caminhando como as pessoas fazem, elas poderiam ouvir algum som que ele fez quando veio na direção delas. Eles se esconderam de Yavé Deus no jardim. Mas Yavé Deus queria falar com o homem e a mulher. Ele chamou o homem: “Onde você está?”. Yavé Deus fez ao homem uma pergunta em vez de dizer a ele o que ele já sabia que o homem fez.</w:t>
      </w:r>
    </w:p>
    <w:p>
      <w:pPr/>
      <w:r>
        <w:rPr>
          <w:lang w:val="pt_PT" w:bidi="pt_PT"/>
        </w:rPr>
      </w:r>
      <w:r>
        <w:rPr>
          <w:lang w:val="pt_PT" w:bidi="pt_PT"/>
        </w:rPr>
        <w:t>O homem respondeu: “Ouvi você no jardim. Tinha medo porque estava nu, então me escondi”.</w:t>
      </w:r>
    </w:p>
    <w:p>
      <w:pPr/>
      <w:r>
        <w:rPr>
          <w:lang w:val="pt_PT" w:bidi="pt_PT"/>
        </w:rPr>
      </w:r>
      <w:r>
        <w:rPr>
          <w:lang w:val="pt_PT" w:bidi="pt_PT"/>
        </w:rPr>
        <w:t>Yavé Deus disse: “Quem disse a você que você estava nu? Você comeu da árvore que eu disse para não comer?”.</w:t>
      </w:r>
    </w:p>
    <w:p>
      <w:pPr/>
      <w:r>
        <w:rPr>
          <w:lang w:val="pt_PT" w:bidi="pt_PT"/>
        </w:rPr>
      </w:r>
      <w:r>
        <w:rPr>
          <w:lang w:val="pt_PT" w:bidi="pt_PT"/>
        </w:rPr>
        <w:t>Em vez de responder diretamente, o homem disse: “A mulher que você colocou aqui comigo me deu parte da fruta, e comi!”.</w:t>
      </w:r>
    </w:p>
    <w:p>
      <w:pPr/>
      <w:r>
        <w:rPr>
          <w:lang w:val="pt_PT" w:bidi="pt_PT"/>
        </w:rPr>
      </w:r>
      <w:r>
        <w:rPr>
          <w:lang w:val="pt_PT" w:bidi="pt_PT"/>
        </w:rPr>
        <w:t>Então Yavé Deus disse à mulher: “O que você fez?”. Novamente, Yavé Deus escolhe fazer perguntas em vez de dizer à mulher o que ela fez.</w:t>
      </w:r>
    </w:p>
    <w:p>
      <w:pPr/>
      <w:r>
        <w:rPr>
          <w:lang w:val="pt_PT" w:bidi="pt_PT"/>
        </w:rPr>
      </w:r>
      <w:r>
        <w:rPr>
          <w:lang w:val="pt_PT" w:bidi="pt_PT"/>
        </w:rPr>
        <w:t>A mulher disse: “A cobra me enganou, ou mentiu pra mim, e comi a fruta”.</w:t>
      </w:r>
    </w:p>
    <w:p>
      <w:pPr/>
      <w:r>
        <w:rPr>
          <w:lang w:val="pt_PT" w:bidi="pt_PT"/>
        </w:rPr>
      </w:r>
      <w:r>
        <w:rPr>
          <w:lang w:val="pt_PT" w:bidi="pt_PT"/>
        </w:rPr>
        <w:t>Então Yavé Deus falou com a cobra primeiro. Yavé Deus não ficou satisfeito com a cobra, então ele amaldiçoou a cobra e puniu, ou julgou a cobra. Yavé Deus disse: “Como você fez isso, amaldiçoarei você entre todos os animais selvagens”.</w:t>
      </w:r>
    </w:p>
    <w:p>
      <w:pPr/>
      <w:r>
        <w:rPr>
          <w:lang w:val="pt_PT" w:bidi="pt_PT"/>
        </w:rPr>
      </w:r>
      <w:r>
        <w:rPr>
          <w:lang w:val="pt_PT" w:bidi="pt_PT"/>
        </w:rPr>
        <w:t>Yavé Deus então humilhou mais a cobra. Ele diz: “Você rastejará e comerá poeira pelo resto de sua vida”. Aqui, Yavé Deus provavelmente não significa que a cobra perdeu suas pernas ou que a cobra comerá apenas poeira pelo resto de sua vida. Em vez disso, essas frases enfatizam que a cobra agora é mais baixa do que todos os outros animais.</w:t>
      </w:r>
    </w:p>
    <w:p>
      <w:pPr/>
      <w:r>
        <w:rPr>
          <w:lang w:val="pt_PT" w:bidi="pt_PT"/>
        </w:rPr>
      </w:r>
      <w:r>
        <w:rPr>
          <w:lang w:val="pt_PT" w:bidi="pt_PT"/>
        </w:rPr>
        <w:t>A próxima parte dessa passagem é difícil de entender. Há muitas interpretações dessa parte da passagem porque no idioma original, a palavra para descendentes poderia significar um descendente ou muitos descendentes. Yavé Deus continuou a falar com a cobra. Ele disse: “Tornarei você e a mulher inimigos, e seus descendentes e os dela serão inimigos também”. Descendentes aqui provavelmente se refere a todos os filhos da cobra e da mulher, seus filhos e qualquer um que chamaria a cobra ou a mulher de seus ancestrais. Aqui, Yavé Deus provavelmente significa que todos os descendentes da mulher e todos os descendentes da cobra serão inimigos para sempre. No entanto, algumas pessoas pensam que Yavé Deus está dizendo que a cobra e apenas um descendente da mulher, Jesus, serão inimigos uns dos outros.</w:t>
      </w:r>
    </w:p>
    <w:p>
      <w:pPr/>
      <w:r>
        <w:rPr>
          <w:lang w:val="pt_PT" w:bidi="pt_PT"/>
        </w:rPr>
      </w:r>
      <w:r>
        <w:rPr>
          <w:lang w:val="pt_PT" w:bidi="pt_PT"/>
        </w:rPr>
        <w:t>Então Yavé Deus continua falando com a cobra: “Ele atingirá sua cabeça, e você atingirá seu calcanhar”. Deus está dizendo que os descendentes da mulher atingirão ou tentarão ferir a cabeça da cobra. A cobra atingirá ou tentará ferir o calcanhar da pessoa. Algumas pessoas pensam que isso está falando sobre um descendente, Jesus, derrotando Satanás um dia. A maioria dos estudiosos da Bíblia, no entanto, acredita que essa é uma declaração geral sobre como todas as pessoas e todas as cobras não gostarão umas das outras.</w:t>
      </w:r>
    </w:p>
    <w:p>
      <w:pPr/>
      <w:r>
        <w:rPr>
          <w:lang w:val="pt_PT" w:bidi="pt_PT"/>
        </w:rPr>
      </w:r>
      <w:r>
        <w:rPr>
          <w:lang w:val="pt_PT" w:bidi="pt_PT"/>
        </w:rPr>
        <w:t>Agora Yavé Deus se volta para a mulher. Yavé provavelmente não amaldiçoou a mulher, mas em vez disso disse a ela sobre as consequências do que ela fez. Yavé disse: “Tornarei mais doloroso para você estar grávida, e você dará à luz com dor”. A próxima parte parece surpreendente porque depois de toda essa dor, a mulher ainda “desejará, ou será atraída por seu marido, e ele governará sobre ela”. Algumas pessoas pensam que Yavé disse à mulher: “Você desejará seu marido assim como ele desejará você”. Outras pessoas pensam que Yavé disse: “Você desejará controlar seu marido, e ele governará sobre você, ou será seu mestre”. No entanto, em todas essas traduções, Yavé provavelmente estava dizendo à mulher que seu relacionamento com seu marido seria desafiador enquanto eles lutam para controlar uns aos outros em vez de trabalhar juntos em unidade.</w:t>
      </w:r>
    </w:p>
    <w:p>
      <w:pPr/>
      <w:r>
        <w:rPr>
          <w:lang w:val="pt_PT" w:bidi="pt_PT"/>
        </w:rPr>
      </w:r>
      <w:r>
        <w:rPr>
          <w:lang w:val="pt_PT" w:bidi="pt_PT"/>
        </w:rPr>
        <w:t>Então Yavé Deus falou com Adão. Essa é provavelmente a primeira vez que Yavé usou o nome do homem, Adão. O nome “Adão” soa como a palavra para “homem” no idioma original, hebraico. Yavé provavelmente não amaldiçoou o homem, mas apenas disse a ele sobre as consequências do que ele fez.</w:t>
      </w:r>
    </w:p>
    <w:p>
      <w:pPr/>
      <w:r>
        <w:rPr>
          <w:lang w:val="pt_PT" w:bidi="pt_PT"/>
        </w:rPr>
      </w:r>
      <w:r>
        <w:rPr>
          <w:lang w:val="pt_PT" w:bidi="pt_PT"/>
        </w:rPr>
        <w:t>Yavé disse: “Como você ouviu sua esposa e comeu parte da fruta da árvore que eu disse para não comer, a terra será amaldiçoado por causa de você”. O próprio Yavé está amaldiçoando a terra. Então ele diz a Adão: “Você terá que trabalhar duro durante toda a sua vida para fazer com que a terra cresça comida para você comer. A terra cultivará espinhos para você, e você comerá plantas que crescem na terra”. Espinhos têm pontas afiadas. Eles são difíceis de tirar do chão para cultivar comida. Yavé Deus está dizendo a Adão aqui que de agora em diante Adão terá que plantar colheitas em campos e colhê-las.</w:t>
      </w:r>
    </w:p>
    <w:p>
      <w:pPr/>
      <w:r>
        <w:rPr>
          <w:lang w:val="pt_PT" w:bidi="pt_PT"/>
        </w:rPr>
      </w:r>
      <w:r>
        <w:rPr>
          <w:lang w:val="pt_PT" w:bidi="pt_PT"/>
        </w:rPr>
        <w:t>Pare aqui. Em grupo, olhe para imagens de espinhos. Pause este áudio aqui.</w:t>
      </w:r>
    </w:p>
    <w:p>
      <w:pPr/>
      <w:r>
        <w:rPr>
          <w:lang w:val="pt_PT" w:bidi="pt_PT"/>
        </w:rPr>
      </w:r>
      <w:r>
        <w:rPr>
          <w:lang w:val="pt_PT" w:bidi="pt_PT"/>
        </w:rPr>
        <w:t>Yavé Deus continuou: “Você trabalhará muito duro e terá que suar para obter comida suficiente para comer. Você fará isso até retornar à terra, porque você foi feito de terra. Você foi feito de poeira, então você retornará a ela”. Aqui, Yavé Deus significa que um dia o homem morrerá. Quando os humanos morrem, seus corpos se tornam poeira, novamente. Yavé Deus também está lembrando a Adão que ele o fez originalmente quando ele pegou terra para formar seu corpo.</w:t>
      </w:r>
    </w:p>
    <w:p>
      <w:pPr/>
      <w:r>
        <w:rPr>
          <w:lang w:val="pt_PT" w:bidi="pt_PT"/>
        </w:rPr>
      </w:r>
      <w:r>
        <w:rPr>
          <w:lang w:val="pt_PT" w:bidi="pt_PT"/>
        </w:rPr>
        <w:t>Então o homem, Adão, nomeou sua esposa Eva, porque ela se tornaria a mãe de todos que viviam. O nome “Eva” é semelhante à palavra hebraica para “vida”. Então Yavé Deus fez roupas de pele de animal para Adão e sua esposa. Não sabemos que tipo de pele animal Deus usou ou como ele obteve a pele. A roupa provavelmente era algo como um longo robe sem mangas.</w:t>
      </w:r>
    </w:p>
    <w:p>
      <w:pPr/>
      <w:r>
        <w:rPr>
          <w:lang w:val="pt_PT" w:bidi="pt_PT"/>
        </w:rPr>
      </w:r>
      <w:r>
        <w:rPr>
          <w:lang w:val="pt_PT" w:bidi="pt_PT"/>
        </w:rPr>
        <w:t>Yavé Deus falou com si mesmo. Ele percebeu que os humanos são “agora como nós”. Deus percebe que como ele mesmo, os humanos sabem tudo sobre o bem e mal. Agora ele quer evitar que eles tenham um problema ainda pior. Ele diz para si mesmo: “E se os humanos estenderem a mão, pegarem a fruta da árvore da vida e comerem? Então eles viverão para sempre…”. Deus sabe que se eles comerem, ou continuarem comendo, da árvore que dá vida, eles nunca morrerão. Então Yavé Deus baniu o homem e mulher do jardim no Éden, o que significava que eles nunca poderiam voltar para o jardim. Ele enviou Adão para trabalhar para cultivar comida da terra que Yavé Deus fez Adão.</w:t>
      </w:r>
    </w:p>
    <w:p>
      <w:pPr/>
      <w:r>
        <w:rPr>
          <w:lang w:val="pt_PT" w:bidi="pt_PT"/>
        </w:rPr>
      </w:r>
      <w:r>
        <w:rPr>
          <w:lang w:val="pt_PT" w:bidi="pt_PT"/>
        </w:rPr>
        <w:t>Depois que Yavé Deus os baniu, ele colocou um querubim provavelmente na entrada leste do jardim. Querubins são guardiões de lugares sagrados. Eles são muitas vezes símbolos da presença de Yavé. Eles têm o corpo de um leão, as asas de um pássaro e o rosto de um humano.</w:t>
      </w:r>
    </w:p>
    <w:p>
      <w:pPr/>
      <w:r>
        <w:rPr>
          <w:lang w:val="pt_PT" w:bidi="pt_PT"/>
        </w:rPr>
      </w:r>
      <w:r>
        <w:rPr>
          <w:lang w:val="pt_PT" w:bidi="pt_PT"/>
        </w:rPr>
        <w:t>Pare aqui. Em grupo, olhe para um desenho de um querubim. Pausem o áudio aqui.</w:t>
      </w:r>
    </w:p>
    <w:p>
      <w:pPr/>
      <w:r>
        <w:rPr>
          <w:lang w:val="pt_PT" w:bidi="pt_PT"/>
        </w:rPr>
      </w:r>
      <w:r>
        <w:rPr>
          <w:lang w:val="pt_PT" w:bidi="pt_PT"/>
        </w:rPr>
        <w:t>Yavé Deus colocou uma espada flamejante que oscilava para trás para guardar e proteger o caminho para a árvore da vida. A espada provavelmente estava flutuando no ar.</w:t>
      </w:r>
    </w:p>
    <w:p>
      <w:pPr/>
      <w:r>
        <w:rPr>
          <w:lang w:val="pt_PT" w:bidi="pt_PT"/>
        </w:rPr>
      </w:r>
      <w:r>
        <w:rPr>
          <w:lang w:val="pt_PT" w:bidi="pt_PT"/>
        </w:rPr>
        <w:t>Pare aqui. Em grupo, olhem para uma imagem de uma espada. Pausem o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3:1–24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a cobra fala com a mulher e a engana a comer a fruta que Yavé Deus havia dito para não comer. A mulher dá ao homem, que estava com ela, e ele come a fruta também. O homem e mulher percebem que estão nus, e eles ficam envergonhados.</w:t>
      </w:r>
    </w:p>
    <w:p>
      <w:pPr/>
      <w:r>
        <w:rPr>
          <w:lang w:val="pt_PT" w:bidi="pt_PT"/>
        </w:rPr>
      </w:r>
      <w:r>
        <w:rPr>
          <w:b/>
          <w:lang w:val="pt_PT" w:bidi="pt_PT"/>
        </w:rPr>
        <w:t>Na segunda cena:</w:t>
      </w:r>
      <w:r>
        <w:rPr>
          <w:lang w:val="pt_PT" w:bidi="pt_PT"/>
        </w:rPr>
        <w:t xml:space="preserve"> No entardecer, Yavé Deus caminha no jardim. O homem e mulher se escondem porque eles têm medo. Yavé Deus faz ao homem algumas perguntas. O homem diz que a mulher deu a ele a fruta. A mulher diz que a cobra a enganou.</w:t>
      </w:r>
    </w:p>
    <w:p>
      <w:pPr/>
      <w:r>
        <w:rPr>
          <w:lang w:val="pt_PT" w:bidi="pt_PT"/>
        </w:rPr>
      </w:r>
      <w:r>
        <w:rPr>
          <w:b/>
          <w:lang w:val="pt_PT" w:bidi="pt_PT"/>
        </w:rPr>
        <w:t>Na terceira cena:</w:t>
      </w:r>
      <w:r>
        <w:rPr>
          <w:lang w:val="pt_PT" w:bidi="pt_PT"/>
        </w:rPr>
        <w:t xml:space="preserve"> Yavé Deus amaldiçoa a cobra. Então Yavé Deus diz à mulher que ela terá dor quando ela der à luz, e que ela desejará seu marido, mas seu marido a controlará. Então Yavé Deus diz ao homem que ele terá que trabalhar muito duro para cultivar comida, e que o homem morrerá.</w:t>
      </w:r>
    </w:p>
    <w:p>
      <w:pPr/>
      <w:r>
        <w:rPr>
          <w:lang w:val="pt_PT" w:bidi="pt_PT"/>
        </w:rPr>
      </w:r>
      <w:r>
        <w:rPr>
          <w:b/>
          <w:lang w:val="pt_PT" w:bidi="pt_PT"/>
        </w:rPr>
        <w:t>Na quarta cena:</w:t>
      </w:r>
      <w:r>
        <w:rPr>
          <w:lang w:val="pt_PT" w:bidi="pt_PT"/>
        </w:rPr>
        <w:t xml:space="preserve"> Adão, o homem, nomeia sua esposa Eva. Yavé Deus faz roupas para Adão e Eva.</w:t>
      </w:r>
    </w:p>
    <w:p>
      <w:pPr/>
      <w:r>
        <w:rPr>
          <w:lang w:val="pt_PT" w:bidi="pt_PT"/>
        </w:rPr>
      </w:r>
      <w:r>
        <w:rPr>
          <w:b/>
          <w:lang w:val="pt_PT" w:bidi="pt_PT"/>
        </w:rPr>
        <w:t>Na quinta cena:</w:t>
      </w:r>
      <w:r>
        <w:rPr>
          <w:lang w:val="pt_PT" w:bidi="pt_PT"/>
        </w:rPr>
        <w:t xml:space="preserve"> Yavé Deus decide expulsar o homem e mulher do jardim. Ele coloca um querubim e uma espada flamejante para proteger o caminho para a árvore da vida.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cobra</w:t>
      </w:r>
    </w:p>
    <w:p>
      <w:pPr>
        <w:pStyle w:val="ListBullet"/>
        <w:spacing w:line="240" w:lineRule="auto"/>
        <w:ind w:left="720"/>
      </w:pPr>
      <w:r>
        <w:rPr>
          <w:lang w:val="pt_PT" w:bidi="pt_PT"/>
        </w:rPr>
      </w:r>
      <w:r>
        <w:rPr>
          <w:lang w:val="pt_PT" w:bidi="pt_PT"/>
        </w:rPr>
        <w:t>Os descendentes da cobra</w:t>
      </w:r>
    </w:p>
    <w:p>
      <w:pPr>
        <w:pStyle w:val="ListBullet"/>
        <w:spacing w:line="240" w:lineRule="auto"/>
        <w:ind w:left="720"/>
      </w:pPr>
      <w:r>
        <w:rPr>
          <w:lang w:val="pt_PT" w:bidi="pt_PT"/>
        </w:rPr>
      </w:r>
      <w:r>
        <w:rPr>
          <w:lang w:val="pt_PT" w:bidi="pt_PT"/>
        </w:rPr>
        <w:t>A mulher, chamada Eva</w:t>
      </w:r>
    </w:p>
    <w:p>
      <w:pPr>
        <w:pStyle w:val="ListBullet"/>
        <w:spacing w:line="240" w:lineRule="auto"/>
        <w:ind w:left="720"/>
      </w:pPr>
      <w:r>
        <w:rPr>
          <w:lang w:val="pt_PT" w:bidi="pt_PT"/>
        </w:rPr>
      </w:r>
      <w:r>
        <w:rPr>
          <w:lang w:val="pt_PT" w:bidi="pt_PT"/>
        </w:rPr>
        <w:t>Os descendentes da mulher</w:t>
      </w:r>
    </w:p>
    <w:p>
      <w:pPr>
        <w:pStyle w:val="ListBullet"/>
        <w:spacing w:line="240" w:lineRule="auto"/>
        <w:ind w:left="720"/>
      </w:pPr>
      <w:r>
        <w:rPr>
          <w:lang w:val="pt_PT" w:bidi="pt_PT"/>
        </w:rPr>
      </w:r>
      <w:r>
        <w:rPr>
          <w:lang w:val="pt_PT" w:bidi="pt_PT"/>
        </w:rPr>
        <w:t>O homem, chamado Adão</w:t>
      </w:r>
    </w:p>
    <w:p>
      <w:pPr>
        <w:pStyle w:val="ListBullet"/>
        <w:spacing w:line="240" w:lineRule="auto"/>
        <w:ind w:left="720"/>
      </w:pPr>
      <w:r>
        <w:rPr>
          <w:lang w:val="pt_PT" w:bidi="pt_PT"/>
        </w:rPr>
      </w:r>
      <w:r>
        <w:rPr>
          <w:lang w:val="pt_PT" w:bidi="pt_PT"/>
        </w:rPr>
        <w:t>Yavé Deus</w:t>
      </w:r>
    </w:p>
    <w:p>
      <w:pPr>
        <w:pStyle w:val="ListBullet"/>
        <w:spacing w:line="240" w:lineRule="auto"/>
        <w:ind w:left="720"/>
      </w:pPr>
      <w:r>
        <w:rPr>
          <w:lang w:val="pt_PT" w:bidi="pt_PT"/>
        </w:rPr>
      </w:r>
      <w:r>
        <w:rPr>
          <w:lang w:val="pt_PT" w:bidi="pt_PT"/>
        </w:rPr>
        <w:t>e o querubim</w:t>
      </w:r>
    </w:p>
    <w:p>
      <w:pPr/>
      <w:r>
        <w:rPr>
          <w:lang w:val="pt_PT" w:bidi="pt_PT"/>
        </w:rPr>
      </w:r>
      <w:r>
        <w:rPr>
          <w:lang w:val="pt_PT" w:bidi="pt_PT"/>
        </w:rPr>
        <w:t>Em grupo, prestem atenção às partes do cenário da passagem:</w:t>
      </w:r>
    </w:p>
    <w:p>
      <w:pPr/>
      <w:r>
        <w:rPr>
          <w:lang w:val="pt_PT" w:bidi="pt_PT"/>
        </w:rPr>
      </w:r>
      <w:r>
        <w:rPr>
          <w:lang w:val="pt_PT" w:bidi="pt_PT"/>
        </w:rPr>
        <w:t>A cena um começa com uma palavra que nos mostra que uma nova história começou.</w:t>
      </w:r>
    </w:p>
    <w:p>
      <w:pPr/>
      <w:r>
        <w:rPr>
          <w:lang w:val="pt_PT" w:bidi="pt_PT"/>
        </w:rPr>
      </w:r>
      <w:r>
        <w:rPr>
          <w:lang w:val="pt_PT" w:bidi="pt_PT"/>
        </w:rPr>
        <w:t>Pare aqui e discuta em grupo: como você começa histórias em seu idioma? Você tem alguma palavra que você usa para começar novas histórias? Pause este áudio aqui.</w:t>
      </w:r>
    </w:p>
    <w:p>
      <w:pPr/>
      <w:r>
        <w:rPr>
          <w:lang w:val="pt_PT" w:bidi="pt_PT"/>
        </w:rPr>
      </w:r>
      <w:r>
        <w:rPr>
          <w:lang w:val="pt_PT" w:bidi="pt_PT"/>
        </w:rPr>
        <w:t>Agora, a cobra, a mais inteligente de todos os animais selvagens que Yavé Deus fez, fala com a mulher. É importante lembrar que o marido da mulher provavelmente está com ela enquanto a cobra está falando. A cobra diz: “Deus realmente disse que você não pode comer a fruta de nenhuma árvore no jardim?”. A cobra faz a pergunta como se ela estivesse surpresa. No entanto, a cobra está tentando fazer a mulher duvidar do que Deus disse.</w:t>
      </w:r>
    </w:p>
    <w:p>
      <w:pPr/>
      <w:r>
        <w:rPr>
          <w:lang w:val="pt_PT" w:bidi="pt_PT"/>
        </w:rPr>
      </w:r>
      <w:r>
        <w:rPr>
          <w:lang w:val="pt_PT" w:bidi="pt_PT"/>
        </w:rPr>
        <w:t>Pare aqui e discuta em grupo: como você mostra que alguém está surpreso quando você conta histórias em seu idioma? Pause este áudio aqui.</w:t>
      </w:r>
    </w:p>
    <w:p>
      <w:pPr/>
      <w:r>
        <w:rPr>
          <w:lang w:val="pt_PT" w:bidi="pt_PT"/>
        </w:rPr>
      </w:r>
      <w:r>
        <w:rPr>
          <w:lang w:val="pt_PT" w:bidi="pt_PT"/>
        </w:rPr>
        <w:t>A mulher responde: “Podemos comer a fruta de qualquer árvore no jardim”. Então a mulher faz um contraste. Ela diz: “</w:t>
      </w:r>
      <w:r>
        <w:rPr>
          <w:b/>
          <w:lang w:val="pt_PT" w:bidi="pt_PT"/>
        </w:rPr>
        <w:t>Mas</w:t>
      </w:r>
      <w:r>
        <w:rPr>
          <w:lang w:val="pt_PT" w:bidi="pt_PT"/>
        </w:rPr>
        <w:t>, é apenas a fruta da árvore no meio do jardim que não podemos comer. Deus disse a nós: “Vocês não podem comer ou tocar a árvore no meio do jardim. Se vocês fizerem isso, vocês morrerão’”.</w:t>
      </w:r>
    </w:p>
    <w:p>
      <w:pPr/>
      <w:r>
        <w:rPr>
          <w:lang w:val="pt_PT" w:bidi="pt_PT"/>
        </w:rPr>
      </w:r>
      <w:r>
        <w:rPr>
          <w:lang w:val="pt_PT" w:bidi="pt_PT"/>
        </w:rPr>
        <w:t>Então a cobra faz um forte contraste. Ele responde: “Não! Você não morrerá! Deus sabe que assim que você comer a fruta, você se tornará sábio. Você saberá tudo, assim como Deus sabe”.</w:t>
      </w:r>
    </w:p>
    <w:p>
      <w:pPr/>
      <w:r>
        <w:rPr>
          <w:lang w:val="pt_PT" w:bidi="pt_PT"/>
        </w:rPr>
      </w:r>
      <w:r>
        <w:rPr>
          <w:lang w:val="pt_PT" w:bidi="pt_PT"/>
        </w:rPr>
        <w:t>Enquanto a cobra e mulher falam, eles usam o plural “vocês”. Isso significa que quando eles dizem “vocês”, eles se referem à mulher e ao homem. Eles também usam apenas o nome geral para Deus, e não o nome pessoal de Deus, Yavé.</w:t>
      </w:r>
    </w:p>
    <w:p>
      <w:pPr/>
      <w:r>
        <w:rPr>
          <w:lang w:val="pt_PT" w:bidi="pt_PT"/>
        </w:rPr>
      </w:r>
      <w:r>
        <w:rPr>
          <w:lang w:val="pt_PT" w:bidi="pt_PT"/>
        </w:rPr>
        <w:t>A mulher vê que a fruta da árvore é boa para comer e bela. Ela quer a fruta porque ela a tornará uma pessoa sábia. Então ela pega parte da fruta e come. A linguagem que a passagem usa aqui enfatiza as ações da mulher para mostrar que suas ações são importantes.</w:t>
      </w:r>
    </w:p>
    <w:p>
      <w:pPr/>
      <w:r>
        <w:rPr>
          <w:lang w:val="pt_PT" w:bidi="pt_PT"/>
        </w:rPr>
      </w:r>
      <w:r>
        <w:rPr>
          <w:lang w:val="pt_PT" w:bidi="pt_PT"/>
        </w:rPr>
        <w:t>Pare aqui e discuta em grupo: como você enfatiza as ações de alguém quando você conta histórias em sua cultura? Conte uma história de sua cultura que tem uma ação importante nela. Preste atenção a como você fala sobre a ação — seu tom de voz, sua emoção e suas palavras. Pausem o áudio aqui.</w:t>
      </w:r>
    </w:p>
    <w:p>
      <w:pPr/>
      <w:r>
        <w:rPr>
          <w:lang w:val="pt_PT" w:bidi="pt_PT"/>
        </w:rPr>
      </w:r>
      <w:r>
        <w:rPr>
          <w:lang w:val="pt_PT" w:bidi="pt_PT"/>
        </w:rPr>
        <w:t>A mulher dá parte da fruta a seu marido, que está com ela, e ele come. É importante lembrar que o idioma original implica que o homem estava perto da mulher durante toda a conversa. Algumas traduções incluem essas informações. Imediatamente, o homem e mulher se tornam sábios, e eles de repente se sentem envergonhados porque eles não estão usando roupas. Então eles ajuntam folhas de figueira para se cobrir.</w:t>
      </w:r>
    </w:p>
    <w:p>
      <w:pPr/>
      <w:r>
        <w:rPr>
          <w:lang w:val="pt_PT" w:bidi="pt_PT"/>
        </w:rPr>
      </w:r>
      <w:r>
        <w:rPr>
          <w:lang w:val="pt_PT" w:bidi="pt_PT"/>
        </w:rPr>
        <w:t>A cena dois acontece mais tarde, provavelmente ao redor do pôr do sol.</w:t>
      </w:r>
    </w:p>
    <w:p>
      <w:pPr/>
      <w:r>
        <w:rPr>
          <w:lang w:val="pt_PT" w:bidi="pt_PT"/>
        </w:rPr>
      </w:r>
      <w:r>
        <w:rPr>
          <w:lang w:val="pt_PT" w:bidi="pt_PT"/>
        </w:rPr>
        <w:t>Pare aqui e discuta em grupo: quais palavras você usa para descrever diferentes momentos do dia? Qual palavra você usa para descrever o início da noite em seu idioma? Pause este áudio aqui.</w:t>
      </w:r>
    </w:p>
    <w:p>
      <w:pPr/>
      <w:r>
        <w:rPr>
          <w:lang w:val="pt_PT" w:bidi="pt_PT"/>
        </w:rPr>
      </w:r>
      <w:r>
        <w:rPr>
          <w:lang w:val="pt_PT" w:bidi="pt_PT"/>
        </w:rPr>
        <w:t>Você pode reorganizar a ação nessa cena caso queira. Naquele final de tarde, Yavé Deus vem e caminha no jardim. O idioma original parece mostrar que Yavé Deus veio regularmente nessa hora do dia para caminhar com eles. Quando eles ouvem o som dos passos de Yavé Deus, ou o som de Deus entrando no jardim, o homem e sua esposa vão para trás das árvores para que ele não os visse. Yavé Deus chama o homem: “Onde você está?”.</w:t>
      </w:r>
    </w:p>
    <w:p>
      <w:pPr/>
      <w:r>
        <w:rPr>
          <w:lang w:val="pt_PT" w:bidi="pt_PT"/>
        </w:rPr>
      </w:r>
      <w:r>
        <w:rPr>
          <w:lang w:val="pt_PT" w:bidi="pt_PT"/>
        </w:rPr>
        <w:t>Pare aqui e discuta em grupo: como você chama alguém quando você está tentando encontrá-lo? Pause este áudio aqui.</w:t>
      </w:r>
    </w:p>
    <w:p>
      <w:pPr/>
      <w:r>
        <w:rPr>
          <w:lang w:val="pt_PT" w:bidi="pt_PT"/>
        </w:rPr>
      </w:r>
      <w:r>
        <w:rPr>
          <w:lang w:val="pt_PT" w:bidi="pt_PT"/>
        </w:rPr>
        <w:t>O homem responde que ele se escondeu quando ele ouviu Yavé Deus no jardim porque ele teve medo, já que ele está nu. Yavé Deus primeiro pergunta ao homem: “Quem disse a você que você está nu?”. Quando Yavé Deus faz essa pergunta, ele quer dizer: “Como você descobriu que você estava nu?”. Então Deus pergunta ao homem se ele comeu da árvore que Yavé Deus havia dito a ele para não comer. O homem não responde diretamente. Ele diz imediatamente: “A mulher que você me deu, ela me deu da fruta”. Deus agora fala diretamente com a mulher. Ele pergunta: “O que você fez?”. o que realmente significa: “Por que você fez isso?”. A mulher diz que ela comeu a fruta porque a cobra mentiu pra ela.</w:t>
      </w:r>
    </w:p>
    <w:p>
      <w:pPr/>
      <w:r>
        <w:rPr>
          <w:lang w:val="pt_PT" w:bidi="pt_PT"/>
        </w:rPr>
      </w:r>
      <w:r>
        <w:rPr>
          <w:lang w:val="pt_PT" w:bidi="pt_PT"/>
        </w:rPr>
        <w:t>Na cena três, Yavé Deus fala com a cobra. Ele amaldiçoa a cobra. Quando Deus amaldiçoa uma pessoa, isso significa que ele não está satisfeito com a pessoa, então ele a pune amaldiçoando-a. Significa que algo desagradável vai acontecer com alguém.</w:t>
      </w:r>
    </w:p>
    <w:p>
      <w:pPr/>
      <w:r>
        <w:rPr>
          <w:lang w:val="pt_PT" w:bidi="pt_PT"/>
        </w:rPr>
      </w:r>
      <w:r>
        <w:rPr>
          <w:lang w:val="pt_PT" w:bidi="pt_PT"/>
        </w:rPr>
        <w:t>Pare aqui e discuta em grupo: como as pessoas amaldiçoam outras pessoas em sua cultura? Que tipo de palavras as pessoas usam nessas maldições? Pause este áudio aqui.</w:t>
      </w:r>
    </w:p>
    <w:p>
      <w:pPr/>
      <w:r>
        <w:rPr>
          <w:lang w:val="pt_PT" w:bidi="pt_PT"/>
        </w:rPr>
      </w:r>
      <w:r>
        <w:rPr>
          <w:lang w:val="pt_PT" w:bidi="pt_PT"/>
        </w:rPr>
        <w:t>Yavé Deus fala com a cobra, a mulher e o homem. Quando ele fala com eles, o que ele diz está em forma de poesia, ou idioma especial.</w:t>
      </w:r>
    </w:p>
    <w:p>
      <w:pPr/>
      <w:r>
        <w:rPr>
          <w:lang w:val="pt_PT" w:bidi="pt_PT"/>
        </w:rPr>
      </w:r>
      <w:r>
        <w:rPr>
          <w:lang w:val="pt_PT" w:bidi="pt_PT"/>
        </w:rPr>
        <w:t>Yavé Deus diz à cobra: “Como você fez isso, amaldiçoarei você entre todos os animais”. Deus não está amaldiçoando todos os animais aqui — ele está apenas amaldiçoando a cobra. Então Yavé Deus faz a cobra muito baixa. Ele diz: “Você se moverá em seu estômago e sua cabeça sempre estará na terra. Farei você e a mulher odiarem uns aos outros, e farei com que seus descendentes se odeiem uns aos outros. Seu descendente machucará sua cabeça, e você machucará seu calcanhar”. Aqui, o descendente da mulher e a cobra fazem a mesma ação de bater um no outra. A passagem parece falar apenas sobre um descendente que machucará a cabeça da cobra, e apenas uma cobra que atingirá o calcanhar da pessoa. No entanto, no idioma original, descendente pode realmente significar muitos descendentes. Portanto, a maioria das pessoas acredita que isso está falando sobre cobras e pessoas em geral.</w:t>
      </w:r>
    </w:p>
    <w:p>
      <w:pPr/>
      <w:r>
        <w:rPr>
          <w:lang w:val="pt_PT" w:bidi="pt_PT"/>
        </w:rPr>
      </w:r>
      <w:r>
        <w:rPr>
          <w:lang w:val="pt_PT" w:bidi="pt_PT"/>
        </w:rPr>
        <w:t>Então Yavé Deus diz à mulher: “Tornarei mais doloroso para você estar grávida, e você dará à luz filhos com dor”. Deus faz um contraste aqui. Ele diz: “Apesar disso, você desejará seu marido, mas ele controlará você”.</w:t>
      </w:r>
    </w:p>
    <w:p>
      <w:pPr/>
      <w:r>
        <w:rPr>
          <w:lang w:val="pt_PT" w:bidi="pt_PT"/>
        </w:rPr>
      </w:r>
      <w:r>
        <w:rPr>
          <w:lang w:val="pt_PT" w:bidi="pt_PT"/>
        </w:rPr>
        <w:t>Então Yavé Deus usou o nome de Adão pela primeira vez. Ele disse a Adão: “Como você ouviu sua esposa e comeu a fruta da árvore que ordenei que você não comesse, amaldiçoarei a terra por causa de você. Você lutará para cultivar comida a partir dela durante toda a sua vida. A terra cultivará espinhos para você, embora você coma plantas da terra. Pelo suor de seu rosto, você terá comida para comer”. Aqui, “pelo suor de seu rosto” é um ditado que significa que o homem trabalhará tão duro por comida que todo seu corpo suará muito.</w:t>
      </w:r>
    </w:p>
    <w:p>
      <w:pPr/>
      <w:r>
        <w:rPr>
          <w:lang w:val="pt_PT" w:bidi="pt_PT"/>
        </w:rPr>
      </w:r>
      <w:r>
        <w:rPr>
          <w:lang w:val="pt_PT" w:bidi="pt_PT"/>
        </w:rPr>
        <w:t>Pare aqui e discuta em grupo: como você fala sobre trabalhar muito duro? Que tipo de frases especiais você usa para descrever o trabalho duro? Pause este áudio aqui.</w:t>
      </w:r>
    </w:p>
    <w:p>
      <w:pPr/>
      <w:r>
        <w:rPr>
          <w:lang w:val="pt_PT" w:bidi="pt_PT"/>
        </w:rPr>
      </w:r>
      <w:r>
        <w:rPr>
          <w:lang w:val="pt_PT" w:bidi="pt_PT"/>
        </w:rPr>
        <w:t>Yavé Deus diz que o homem trabalhará duro até que ele retorne à terra da qual ele foi feito. Isso significa que o homem morrerá. Yavé Deus continua: “Você foi feito de poeira, e você retornará a ela”. Aqui, “retornar à poeira” se refere ao homem morrendo. Corpos mortos se tornam em poeira depois de um longo tempo.</w:t>
      </w:r>
    </w:p>
    <w:p>
      <w:pPr/>
      <w:r>
        <w:rPr>
          <w:lang w:val="pt_PT" w:bidi="pt_PT"/>
        </w:rPr>
      </w:r>
      <w:r>
        <w:rPr>
          <w:lang w:val="pt_PT" w:bidi="pt_PT"/>
        </w:rPr>
        <w:t>Pare aqui e discuta em grupo: como você fala sobre morrer? Que tipos de frases especiais você usa para descrever morrer? Pause este áudio aqui.</w:t>
      </w:r>
    </w:p>
    <w:p>
      <w:pPr/>
      <w:r>
        <w:rPr>
          <w:lang w:val="pt_PT" w:bidi="pt_PT"/>
        </w:rPr>
      </w:r>
      <w:r>
        <w:rPr>
          <w:lang w:val="pt_PT" w:bidi="pt_PT"/>
        </w:rPr>
        <w:t>A cena quatro é uma pausa da ação. Ela fornece informações de fundo para a história.</w:t>
      </w:r>
    </w:p>
    <w:p>
      <w:pPr/>
      <w:r>
        <w:rPr>
          <w:lang w:val="pt_PT" w:bidi="pt_PT"/>
        </w:rPr>
      </w:r>
      <w:r>
        <w:rPr>
          <w:lang w:val="pt_PT" w:bidi="pt_PT"/>
        </w:rPr>
        <w:t>Adão nomeia sua esposa Eva, o que pode significar “vida”. Eva se tornará a mãe de todas as pessoas vivas. Essa é uma linguagem especial que significa que todas as pessoas na terra são descendentes de Eva.</w:t>
      </w:r>
    </w:p>
    <w:p>
      <w:pPr/>
      <w:r>
        <w:rPr>
          <w:lang w:val="pt_PT" w:bidi="pt_PT"/>
        </w:rPr>
      </w:r>
      <w:r>
        <w:rPr>
          <w:lang w:val="pt_PT" w:bidi="pt_PT"/>
        </w:rPr>
        <w:t>A cena 4 termina com Deus fazendo roupas para Adão e Eva de peles de animais. Deus colocou as roupas no próprio Adão e Eva, ou ele deu a eles a roupa e eles a colocaram.</w:t>
      </w:r>
    </w:p>
    <w:p>
      <w:pPr/>
      <w:r>
        <w:rPr>
          <w:lang w:val="pt_PT" w:bidi="pt_PT"/>
        </w:rPr>
      </w:r>
      <w:r>
        <w:rPr>
          <w:lang w:val="pt_PT" w:bidi="pt_PT"/>
        </w:rPr>
        <w:t>Na cena cinco, a história começa novamente. Yavé Deus fala com si mesmo. Yavé Deus diz a si mesmo: “Olha, esses seres humanos agora são como nós, porque eles conhecem o bem e o mal, ou, eles sabem tudo”. A palavra “olhe” significa que Yavé Deus está dizendo algo importante aqui. Yavé Deus provavelmente não está falando com um grupo de deuses aqui. Nesse tempo, às vezes os governantes se chamavam de “nós” como um sinal de respeito,então isso pode ser o porquê Yavé usa “nós” aqui.</w:t>
      </w:r>
    </w:p>
    <w:p>
      <w:pPr/>
      <w:r>
        <w:rPr>
          <w:lang w:val="pt_PT" w:bidi="pt_PT"/>
        </w:rPr>
      </w:r>
      <w:r>
        <w:rPr>
          <w:lang w:val="pt_PT" w:bidi="pt_PT"/>
        </w:rPr>
        <w:t>Então Yavé Deus envia o homem e mulher para longe do jardim no Éden de uma maneira forte. O homem e mulher não têm escolha sobre se devem deixar o jardim. Yavé Deus envia Adão para trabalhar a terra, da qual Adão foi feito. Vemos a ideia de Adão retornando à terra, ele foi feito várias vezes nessa história.</w:t>
      </w:r>
    </w:p>
    <w:p>
      <w:pPr/>
      <w:r>
        <w:rPr>
          <w:lang w:val="pt_PT" w:bidi="pt_PT"/>
        </w:rPr>
      </w:r>
      <w:r>
        <w:rPr>
          <w:lang w:val="pt_PT" w:bidi="pt_PT"/>
        </w:rPr>
        <w:t>Então vemos o que Yavé Deus fez para proteger o caminho para a árvore da vida. Yavé Deus colocou um querubim forte no leste do jardim.</w:t>
      </w:r>
    </w:p>
    <w:p>
      <w:pPr/>
      <w:r>
        <w:rPr>
          <w:lang w:val="pt_PT" w:bidi="pt_PT"/>
        </w:rPr>
      </w:r>
      <w:r>
        <w:rPr>
          <w:lang w:val="pt_PT" w:bidi="pt_PT"/>
        </w:rPr>
        <w:t>Ele também coloca uma espada flamejante que oscila para trás para proteger o caminho para a árvore da vida. Não sabemos se essa espada era fogo na forma de uma espada, ou uma espada que estava em fogo ou estava brilhando com luz brilhante. As espadas eram símbolos de proteção.</w:t>
      </w:r>
    </w:p>
    <w:p>
      <w:pPr/>
      <w:r>
        <w:rPr>
          <w:lang w:val="pt_PT" w:bidi="pt_PT"/>
        </w:rPr>
      </w:r>
      <w:r>
        <w:rPr>
          <w:lang w:val="pt_PT" w:bidi="pt_PT"/>
        </w:rPr>
        <w:t>Pare aqui e discuta em grupo: quais símbolos de proteção você tem em sua cultura? Quando você pensa em uma espada com fogo saindo dela, que sentimentos você tem?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3:1–24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cinco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cobra</w:t>
      </w:r>
    </w:p>
    <w:p>
      <w:pPr>
        <w:pStyle w:val="ListBullet"/>
        <w:spacing w:line="240" w:lineRule="auto"/>
        <w:ind w:left="720"/>
      </w:pPr>
      <w:r>
        <w:rPr>
          <w:lang w:val="pt_PT" w:bidi="pt_PT"/>
        </w:rPr>
      </w:r>
      <w:r>
        <w:rPr>
          <w:lang w:val="pt_PT" w:bidi="pt_PT"/>
        </w:rPr>
        <w:t>Os descendentes da cobra</w:t>
      </w:r>
    </w:p>
    <w:p>
      <w:pPr>
        <w:pStyle w:val="ListBullet"/>
        <w:spacing w:line="240" w:lineRule="auto"/>
        <w:ind w:left="720"/>
      </w:pPr>
      <w:r>
        <w:rPr>
          <w:lang w:val="pt_PT" w:bidi="pt_PT"/>
        </w:rPr>
      </w:r>
      <w:r>
        <w:rPr>
          <w:lang w:val="pt_PT" w:bidi="pt_PT"/>
        </w:rPr>
        <w:t>A mulher, chamada Eva</w:t>
      </w:r>
    </w:p>
    <w:p>
      <w:pPr>
        <w:pStyle w:val="ListBullet"/>
        <w:spacing w:line="240" w:lineRule="auto"/>
        <w:ind w:left="720"/>
      </w:pPr>
      <w:r>
        <w:rPr>
          <w:lang w:val="pt_PT" w:bidi="pt_PT"/>
        </w:rPr>
      </w:r>
      <w:r>
        <w:rPr>
          <w:lang w:val="pt_PT" w:bidi="pt_PT"/>
        </w:rPr>
        <w:t>Os descendentes da mulher</w:t>
      </w:r>
    </w:p>
    <w:p>
      <w:pPr>
        <w:pStyle w:val="ListBullet"/>
        <w:spacing w:line="240" w:lineRule="auto"/>
        <w:ind w:left="720"/>
      </w:pPr>
      <w:r>
        <w:rPr>
          <w:lang w:val="pt_PT" w:bidi="pt_PT"/>
        </w:rPr>
      </w:r>
      <w:r>
        <w:rPr>
          <w:lang w:val="pt_PT" w:bidi="pt_PT"/>
        </w:rPr>
        <w:t>O homem, chamado Adão</w:t>
      </w:r>
    </w:p>
    <w:p>
      <w:pPr>
        <w:pStyle w:val="ListBullet"/>
        <w:spacing w:line="240" w:lineRule="auto"/>
        <w:ind w:left="720"/>
      </w:pPr>
      <w:r>
        <w:rPr>
          <w:lang w:val="pt_PT" w:bidi="pt_PT"/>
        </w:rPr>
      </w:r>
      <w:r>
        <w:rPr>
          <w:lang w:val="pt_PT" w:bidi="pt_PT"/>
        </w:rPr>
        <w:t>Yavé Deus</w:t>
      </w:r>
    </w:p>
    <w:p>
      <w:pPr>
        <w:pStyle w:val="ListBullet"/>
        <w:spacing w:line="240" w:lineRule="auto"/>
        <w:ind w:left="720"/>
      </w:pPr>
      <w:r>
        <w:rPr>
          <w:lang w:val="pt_PT" w:bidi="pt_PT"/>
        </w:rPr>
      </w:r>
      <w:r>
        <w:rPr>
          <w:lang w:val="pt_PT" w:bidi="pt_PT"/>
        </w:rPr>
        <w:t>e o querubim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cobra era a mais inteligente de todos os animais que Yavé Deus havia feito. A cobra disse à mulher: “É verdade que Deus disse que você não pode comer de nenhuma árvore no jardim?”.</w:t>
      </w:r>
    </w:p>
    <w:p>
      <w:pPr/>
      <w:r>
        <w:rPr>
          <w:lang w:val="pt_PT" w:bidi="pt_PT"/>
        </w:rPr>
      </w:r>
      <w:r>
        <w:rPr>
          <w:lang w:val="pt_PT" w:bidi="pt_PT"/>
        </w:rPr>
        <w:t>A mulher respondeu: “Isso não é verdade. Deus disse que podemos comer a fruta de qualquer árvore no jardim. Mas Deus disse: que não podemos comer da fruta da árvore no meio do jardim. Deus disse que se até mesmo tocarmos a árvore, morreremos”.</w:t>
      </w:r>
    </w:p>
    <w:p>
      <w:pPr/>
      <w:r>
        <w:rPr>
          <w:lang w:val="pt_PT" w:bidi="pt_PT"/>
        </w:rPr>
      </w:r>
      <w:r>
        <w:rPr>
          <w:lang w:val="pt_PT" w:bidi="pt_PT"/>
        </w:rPr>
        <w:t>A cobra disse: “Não, isso não é verdadeiro. Deus sabe que se você comer a fruta da árvore no meio do jardim, você conhecerá todas as coisas boas e malignas, como Deus faz”.</w:t>
      </w:r>
    </w:p>
    <w:p>
      <w:pPr/>
      <w:r>
        <w:rPr>
          <w:lang w:val="pt_PT" w:bidi="pt_PT"/>
        </w:rPr>
      </w:r>
      <w:r>
        <w:rPr>
          <w:lang w:val="pt_PT" w:bidi="pt_PT"/>
        </w:rPr>
        <w:t>Pause a encenação. Pergunte à pessoa que interpreta a cobra. “O que você está sentindo ou pensando?”. A pessoa pode responder coisas como: “Quero enganar a mulher para que ela coma a fruta”, ou “Estou mentindo para a mulher”, ou “Quero ver as pessoas sofrerem!”. Reiniciem a encenação.</w:t>
      </w:r>
    </w:p>
    <w:p>
      <w:pPr/>
      <w:r>
        <w:rPr>
          <w:lang w:val="pt_PT" w:bidi="pt_PT"/>
        </w:rPr>
      </w:r>
      <w:r>
        <w:rPr>
          <w:lang w:val="pt_PT" w:bidi="pt_PT"/>
        </w:rPr>
        <w:t>A mulher viu que a fruta era boa para comer e muito bela. Ela queria a fruta porque ela a tornaria sábia. Então ela pegou parte da fruta e comeu.</w:t>
      </w:r>
    </w:p>
    <w:p>
      <w:pPr/>
      <w:r>
        <w:rPr>
          <w:lang w:val="pt_PT" w:bidi="pt_PT"/>
        </w:rPr>
      </w:r>
      <w:r>
        <w:rPr>
          <w:lang w:val="pt_PT" w:bidi="pt_PT"/>
        </w:rPr>
        <w:t>Pause a encenação. Pergunte à pessoa que está interpretando a mulher: “O que você está sentindo ou pensando?”. A pessoa pode responder coisas como: “Quero ser sábia”, ou “Estou me entregando ao que quero”, ou “Duvido que o que Deus me disse está certo”, ou “Quero ser como Deus”. Reiniciem a encenação. Ela também deu algumas frutas a seu marido que estava com ela, e ele comeu. Pergunte à pessoa que está interpretando o marido dela: “O que você está sentindo ou pensando?”. A pessoa pode responder coisas como: “Ouvi o que a cobra disse, e a cobra me convenceu”, ou “Estou duvidando de que o que Deus me disse estava certo”, ou: “Minha esposa está fazendo isso, então deve estar certo”. Reiniciem a encenação.</w:t>
      </w:r>
    </w:p>
    <w:p>
      <w:pPr/>
      <w:r>
        <w:rPr>
          <w:lang w:val="pt_PT" w:bidi="pt_PT"/>
        </w:rPr>
      </w:r>
      <w:r>
        <w:rPr>
          <w:lang w:val="pt_PT" w:bidi="pt_PT"/>
        </w:rPr>
        <w:t>O homem e mulher perceberam que eles estavam nus. Eles sentiram vergonha, então eles costuraram roupas de folhas.</w:t>
      </w:r>
    </w:p>
    <w:p>
      <w:pPr/>
      <w:r>
        <w:rPr>
          <w:lang w:val="pt_PT" w:bidi="pt_PT"/>
        </w:rPr>
      </w:r>
      <w:r>
        <w:rPr>
          <w:lang w:val="pt_PT" w:bidi="pt_PT"/>
        </w:rPr>
        <w:t>Pause a encenação. Pergunte às pessoas que interpretam o homem e a mulher: “O que vocês estão sentindo ou pensando?”. Eles podem responder coisas como: “Esse é um novo sentimento”, ou “Nos sentimos profundamente humilhados e culpados por não estarmos usando roupas”, ou “Nos sentimos mal, mas achamos que não podemos ir a Deus pedindo ajuda”. Reiniciem a encenação.</w:t>
      </w:r>
    </w:p>
    <w:p>
      <w:pPr/>
      <w:r>
        <w:rPr>
          <w:lang w:val="pt_PT" w:bidi="pt_PT"/>
        </w:rPr>
      </w:r>
      <w:r>
        <w:rPr>
          <w:lang w:val="pt_PT" w:bidi="pt_PT"/>
        </w:rPr>
        <w:t>No início da noite, o homem e mulher ouviram Yavé caminhando no jardim, então eles se esconderam. Yavé Deus chamou: “Onde você está?”. O homem disse a Yavé que ele estava se escondendo porque ele estava envergonhado. Yavé Deus disse: “Quem disse a você que você estava nu? Você comeu da árvore que ordenei que você não comesse?”.</w:t>
      </w:r>
    </w:p>
    <w:p>
      <w:pPr/>
      <w:r>
        <w:rPr>
          <w:lang w:val="pt_PT" w:bidi="pt_PT"/>
        </w:rPr>
      </w:r>
      <w:r>
        <w:rPr>
          <w:lang w:val="pt_PT" w:bidi="pt_PT"/>
        </w:rPr>
        <w:t>Pause a encenação. Perguntem à pessoa que interpreta Deus: “O que você está sentindo ou pensando?”. A pessoa pode responder coisas como: “Sei o que aconteceu, mas quero que o homem me diga”, ou “Estou muito, muito triste pelo homem ter me desobedecido”. Reiniciem a encenação.</w:t>
      </w:r>
    </w:p>
    <w:p>
      <w:pPr/>
      <w:r>
        <w:rPr>
          <w:lang w:val="pt_PT" w:bidi="pt_PT"/>
        </w:rPr>
      </w:r>
      <w:r>
        <w:rPr>
          <w:lang w:val="pt_PT" w:bidi="pt_PT"/>
        </w:rPr>
        <w:t>O homem respondeu: “A mulher que você me deu. Ela me deu a fruta, e eu comi”.</w:t>
      </w:r>
    </w:p>
    <w:p>
      <w:pPr/>
      <w:r>
        <w:rPr>
          <w:lang w:val="pt_PT" w:bidi="pt_PT"/>
        </w:rPr>
      </w:r>
      <w:r>
        <w:rPr>
          <w:lang w:val="pt_PT" w:bidi="pt_PT"/>
        </w:rPr>
        <w:t>Yavé perguntou à mulher o que ela fez.</w:t>
      </w:r>
    </w:p>
    <w:p>
      <w:pPr/>
      <w:r>
        <w:rPr>
          <w:lang w:val="pt_PT" w:bidi="pt_PT"/>
        </w:rPr>
      </w:r>
      <w:r>
        <w:rPr>
          <w:lang w:val="pt_PT" w:bidi="pt_PT"/>
        </w:rPr>
        <w:t>A mulher respondeu: “A cobra me enganou. Foi por isso que comi”.</w:t>
      </w:r>
    </w:p>
    <w:p>
      <w:pPr/>
      <w:r>
        <w:rPr>
          <w:lang w:val="pt_PT" w:bidi="pt_PT"/>
        </w:rPr>
      </w:r>
      <w:r>
        <w:rPr>
          <w:lang w:val="pt_PT" w:bidi="pt_PT"/>
        </w:rPr>
        <w:t>Pause a ação. Pergunte às pessoas que interpretam o homem e a mulher: “O que vocês estão sentindo ou pensando?”. Eles podem responder coisas como: “Nos sentimos culpados, então estamos tentando culpar outras pessoas pelo que aconteceu”, ou “Estamos tão envergonhados de Yavé ter descoberto o que fizemos”. Reiniciem a encenação.</w:t>
      </w:r>
    </w:p>
    <w:p>
      <w:pPr/>
      <w:r>
        <w:rPr>
          <w:lang w:val="pt_PT" w:bidi="pt_PT"/>
        </w:rPr>
      </w:r>
      <w:r>
        <w:rPr>
          <w:lang w:val="pt_PT" w:bidi="pt_PT"/>
        </w:rPr>
        <w:t>Então Yavé amaldiçoou a cobra. Então Yavé disse à mulher que ela teria dores quando tivesse filhos e que ela desejaria seu marido, mas ele a controlaria. Então Yavé disse ao homem que ele teria que trabalhar duro para cultivar comida, e que ele um dia se tornaria poeira.</w:t>
      </w:r>
    </w:p>
    <w:p>
      <w:pPr/>
      <w:r>
        <w:rPr>
          <w:lang w:val="pt_PT" w:bidi="pt_PT"/>
        </w:rPr>
      </w:r>
      <w:r>
        <w:rPr>
          <w:lang w:val="pt_PT" w:bidi="pt_PT"/>
        </w:rPr>
        <w:t>Pause a encenação. Pergunte às pessoas que interpretam o homem e a mulher: “O que vocês estão sentindo ou pensando?”. Eles podem responder coisas como: “Estamos muito tristes”, ou “Estamos devastados por descobrir tudo o que acontecerá por causa do que fizemos”, ou “Estamos zangados com o que aconteceu”. Reiniciem a encenação.</w:t>
      </w:r>
    </w:p>
    <w:p>
      <w:pPr/>
      <w:r>
        <w:rPr>
          <w:lang w:val="pt_PT" w:bidi="pt_PT"/>
        </w:rPr>
      </w:r>
      <w:r>
        <w:rPr>
          <w:lang w:val="pt_PT" w:bidi="pt_PT"/>
        </w:rPr>
        <w:t>Então Deus fez roupas para o homem e mulher, e os enviou para fora do jardim para que eles nunca pudessem comer da árvore da vida. Deus colocou um querubim e uma espada flamejante na frente da entrada do jardim para proteger o caminho para a árvore da vida.</w:t>
      </w:r>
    </w:p>
    <w:p>
      <w:pPr/>
      <w:r>
        <w:rPr>
          <w:lang w:val="pt_PT" w:bidi="pt_PT"/>
        </w:rPr>
      </w:r>
      <w:r>
        <w:rPr>
          <w:lang w:val="pt_PT" w:bidi="pt_PT"/>
        </w:rPr>
        <w:t>Termine a encenação. Perguntem à pessoa que interpreta Deus: “O que você está sentindo ou pensando?”. A pessoa pode responder coisas como: “Estou muito triste por tantas coisas estarem erradas agora que o homem e mulher fizeram isso”, ou “Não quero que o homem e mulher comam da árvore da vida, e vivam assim para sempre”.</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3:1–24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w:t>
      </w:r>
      <w:r>
        <w:rPr>
          <w:b/>
          <w:lang w:val="pt_PT" w:bidi="pt_PT"/>
        </w:rPr>
        <w:t>cobra</w:t>
      </w:r>
      <w:r>
        <w:rPr>
          <w:lang w:val="pt_PT" w:bidi="pt_PT"/>
        </w:rPr>
        <w:t xml:space="preserve"> era a mais inteligente de todos os animais que </w:t>
      </w:r>
      <w:r>
        <w:rPr>
          <w:b/>
          <w:lang w:val="pt_PT" w:bidi="pt_PT"/>
        </w:rPr>
        <w:t>Yavé</w:t>
      </w:r>
      <w:r>
        <w:rPr>
          <w:lang w:val="pt_PT" w:bidi="pt_PT"/>
        </w:rPr>
        <w:t xml:space="preserve"> </w:t>
      </w:r>
      <w:r>
        <w:rPr>
          <w:b/>
          <w:lang w:val="pt_PT" w:bidi="pt_PT"/>
        </w:rPr>
        <w:t>Deus</w:t>
      </w:r>
      <w:r>
        <w:rPr>
          <w:lang w:val="pt_PT" w:bidi="pt_PT"/>
        </w:rPr>
        <w:t xml:space="preserve"> havia feito. Uma cobra é um animal longo e fino sem pernas.</w:t>
      </w:r>
    </w:p>
    <w:p>
      <w:pPr/>
      <w:r>
        <w:rPr>
          <w:lang w:val="pt_PT" w:bidi="pt_PT"/>
        </w:rPr>
      </w:r>
      <w:r>
        <w:rPr>
          <w:lang w:val="pt_PT" w:bidi="pt_PT"/>
        </w:rPr>
        <w:t xml:space="preserve">O nome de Deus nessa passagem é uma combinação de dois nomes para Deus: SENHOR, ou Yavé, e </w:t>
      </w:r>
      <w:r>
        <w:rPr>
          <w:b/>
          <w:lang w:val="pt_PT" w:bidi="pt_PT"/>
        </w:rPr>
        <w:t>Eloim,</w:t>
      </w:r>
      <w:r>
        <w:rPr>
          <w:lang w:val="pt_PT" w:bidi="pt_PT"/>
        </w:rPr>
        <w:t xml:space="preserve"> a palavra geral para Deus. A palavra usada para Yavé é o nome adequado para o Deus dos judeus. Nos anos posteriores, o povo judeu parou de pronunciar o nome de Yavé porque eles acreditavam que o nome era especial demais para dizer em voz alta. Eles usaram outros nomes, como Jeová. A maioria das traduções em inglês usa a palavra SENHOR, que significa o mestre supremo sobre tudo. O nome “Deus” significa ser divino ou supremo. Nessa passagem, os dois nomes são usados juntos. Isso não acontece com frequência. SENHOR e Deus se referem ao mesmo ser divino ou supremo. Use a mesma palavra para Eloim ou Deus que você usou na passagem anterior. Para mais informações sobre </w:t>
      </w:r>
      <w:r>
        <w:rPr>
          <w:b/>
          <w:lang w:val="pt_PT" w:bidi="pt_PT"/>
        </w:rPr>
        <w:t>Yavé</w:t>
      </w:r>
      <w:r>
        <w:rPr>
          <w:lang w:val="pt_PT" w:bidi="pt_PT"/>
        </w:rPr>
        <w:t xml:space="preserve"> como o nome pessoal para Deus consulte o Glossário Mestre.</w:t>
      </w:r>
    </w:p>
    <w:p>
      <w:pPr/>
      <w:r>
        <w:rPr>
          <w:lang w:val="pt_PT" w:bidi="pt_PT"/>
        </w:rPr>
      </w:r>
      <w:r>
        <w:rPr>
          <w:lang w:val="pt_PT" w:bidi="pt_PT"/>
        </w:rPr>
        <w:t>Quando a cobra e a mulher estão conversando elas usam apenas a palavra Eloim ou Deus.</w:t>
      </w:r>
    </w:p>
    <w:p>
      <w:pPr/>
      <w:r>
        <w:rPr>
          <w:lang w:val="pt_PT" w:bidi="pt_PT"/>
        </w:rPr>
      </w:r>
      <w:r>
        <w:rPr>
          <w:lang w:val="pt_PT" w:bidi="pt_PT"/>
        </w:rPr>
        <w:t xml:space="preserve">A cobra perguntou à mulher: “Deus realmente disse que você não pode comer de nenhuma árvore no </w:t>
      </w:r>
      <w:r>
        <w:rPr>
          <w:b/>
          <w:lang w:val="pt_PT" w:bidi="pt_PT"/>
        </w:rPr>
        <w:t>jardim</w:t>
      </w:r>
      <w:r>
        <w:rPr>
          <w:lang w:val="pt_PT" w:bidi="pt_PT"/>
        </w:rPr>
        <w:t xml:space="preserve">?”. Use a mesma palavra para "jardim" que você usou em passagens anteriores. </w:t>
      </w:r>
    </w:p>
    <w:p>
      <w:pPr/>
      <w:r>
        <w:rPr>
          <w:lang w:val="pt_PT" w:bidi="pt_PT"/>
        </w:rPr>
      </w:r>
      <w:r>
        <w:rPr>
          <w:lang w:val="pt_PT" w:bidi="pt_PT"/>
        </w:rPr>
        <w:t xml:space="preserve">A mulher viu que a fruta daria a ela </w:t>
      </w:r>
      <w:r>
        <w:rPr>
          <w:b/>
          <w:lang w:val="pt_PT" w:bidi="pt_PT"/>
        </w:rPr>
        <w:t>sabedoria</w:t>
      </w:r>
      <w:r>
        <w:rPr>
          <w:lang w:val="pt_PT" w:bidi="pt_PT"/>
        </w:rPr>
        <w:t>. Nessa história, sabedoria se refere a discernimento. Refere-se a saber todas as coisas, incluindo coisas boas e coisas malignas.</w:t>
      </w:r>
    </w:p>
    <w:p>
      <w:pPr/>
      <w:r>
        <w:rPr>
          <w:lang w:val="pt_PT" w:bidi="pt_PT"/>
        </w:rPr>
      </w:r>
      <w:r>
        <w:rPr>
          <w:lang w:val="pt_PT" w:bidi="pt_PT"/>
        </w:rPr>
        <w:t xml:space="preserve">O homem e mulher perceberam que eles estavam </w:t>
      </w:r>
      <w:r>
        <w:rPr>
          <w:b/>
          <w:lang w:val="pt_PT" w:bidi="pt_PT"/>
        </w:rPr>
        <w:t>nus</w:t>
      </w:r>
      <w:r>
        <w:rPr>
          <w:lang w:val="pt_PT" w:bidi="pt_PT"/>
        </w:rPr>
        <w:t>. Use a mesma palavra para "nus" que você usou em passagens anteriores. Lembre-se de que deve ser uma palavra que você pode usar para homens e mulheres. Você pode dizer que eles não estavam usando roupas.</w:t>
      </w:r>
    </w:p>
    <w:p>
      <w:pPr/>
      <w:r>
        <w:rPr>
          <w:lang w:val="pt_PT" w:bidi="pt_PT"/>
        </w:rPr>
      </w:r>
      <w:r>
        <w:rPr>
          <w:lang w:val="pt_PT" w:bidi="pt_PT"/>
        </w:rPr>
        <w:t xml:space="preserve">A mulher comeu parte da fruta, e deu a seu marido, que estava com ela. Eles de repente sentiram vergonha porque eles não estavam usando roupas. Eles costuraram folhas de </w:t>
      </w:r>
      <w:r>
        <w:rPr>
          <w:b/>
          <w:lang w:val="pt_PT" w:bidi="pt_PT"/>
        </w:rPr>
        <w:t>figueira</w:t>
      </w:r>
      <w:r>
        <w:rPr>
          <w:lang w:val="pt_PT" w:bidi="pt_PT"/>
        </w:rPr>
        <w:t xml:space="preserve"> para se cobrir. Isso provavelmente significa que eles encontraram uma maneira de anexar as folhas umas as outras. Os figos são um tipo de árvore com folhas muito grandes.</w:t>
      </w:r>
    </w:p>
    <w:p>
      <w:pPr/>
      <w:r>
        <w:rPr>
          <w:lang w:val="pt_PT" w:bidi="pt_PT"/>
        </w:rPr>
      </w:r>
      <w:r>
        <w:rPr>
          <w:lang w:val="pt_PT" w:bidi="pt_PT"/>
        </w:rPr>
        <w:t>Pare aqui. Em grupo, olhe para uma imagem de uma figueira e uma folha de figueira. Discuta a melhor palavra ou frase para descrever folhas de figueira em seu idioma. Pause este áudio aqui.</w:t>
      </w:r>
    </w:p>
    <w:p>
      <w:pPr/>
      <w:r>
        <w:rPr>
          <w:lang w:val="pt_PT" w:bidi="pt_PT"/>
        </w:rPr>
      </w:r>
      <w:r>
        <w:rPr>
          <w:lang w:val="pt_PT" w:bidi="pt_PT"/>
        </w:rPr>
        <w:t xml:space="preserve">Então Yavé amaldiçoou a </w:t>
      </w:r>
      <w:r>
        <w:rPr>
          <w:b/>
          <w:lang w:val="pt_PT" w:bidi="pt_PT"/>
        </w:rPr>
        <w:t>cobra</w:t>
      </w:r>
      <w:r>
        <w:rPr>
          <w:lang w:val="pt_PT" w:bidi="pt_PT"/>
        </w:rPr>
        <w:t xml:space="preserve">. Maldição significa punição. Significa que algo desagradável vai acontecer com alguém. Embora muitos idiomas tenham uma maneira de pronunciar uma maldição sobre alguém ou algo, tenha certeza de que a palavra que você escolhe não significa que alguém realizou magia. Quando Deus amaldiçoa uma pessoa, isso significa que ele não está satisfeito com a pessoa, então ele a pune amaldiçoando-a. Procure a palavra </w:t>
      </w:r>
      <w:r>
        <w:rPr>
          <w:b/>
          <w:lang w:val="pt_PT" w:bidi="pt_PT"/>
        </w:rPr>
        <w:t>maldição</w:t>
      </w:r>
      <w:r>
        <w:rPr>
          <w:lang w:val="pt_PT" w:bidi="pt_PT"/>
        </w:rPr>
        <w:t xml:space="preserve"> no Glossário Mestre para mais informações, e use a mesma palavra em todas as suas próximas passagens.</w:t>
      </w:r>
    </w:p>
    <w:p>
      <w:pPr/>
      <w:r>
        <w:rPr>
          <w:lang w:val="pt_PT" w:bidi="pt_PT"/>
        </w:rPr>
      </w:r>
      <w:r>
        <w:rPr>
          <w:lang w:val="pt_PT" w:bidi="pt_PT"/>
        </w:rPr>
        <w:t>Pare aqui e discuta em grupo: em seu idioma, como você descreverá animais ou pessoas que são amaldiçoadas? Pause este áudio aqui.</w:t>
      </w:r>
    </w:p>
    <w:p>
      <w:pPr/>
      <w:r>
        <w:rPr>
          <w:lang w:val="pt_PT" w:bidi="pt_PT"/>
        </w:rPr>
      </w:r>
      <w:r>
        <w:rPr>
          <w:lang w:val="pt_PT" w:bidi="pt_PT"/>
        </w:rPr>
        <w:t xml:space="preserve">Yavé Deus disse à cobra: “Farei com que você e a mulher odeiem uns aos outros, e farei com que seus </w:t>
      </w:r>
      <w:r>
        <w:rPr>
          <w:b/>
          <w:lang w:val="pt_PT" w:bidi="pt_PT"/>
        </w:rPr>
        <w:t>descendentes</w:t>
      </w:r>
      <w:r>
        <w:rPr>
          <w:lang w:val="pt_PT" w:bidi="pt_PT"/>
        </w:rPr>
        <w:t xml:space="preserve"> odeiem seus descendentes”. Descendentes em hebraico, o idioma original, podem significar um ou muitos. Nesse caso, descendentes provavelmente se refere aos filhos de alguém e aos filhos desses filhos. Qualquer um que chamou a cobra ou mulher de ancestral era um descendente da cobra, ou mulher.</w:t>
      </w:r>
    </w:p>
    <w:p>
      <w:pPr/>
      <w:r>
        <w:rPr>
          <w:lang w:val="pt_PT" w:bidi="pt_PT"/>
        </w:rPr>
      </w:r>
      <w:r>
        <w:rPr>
          <w:lang w:val="pt_PT" w:bidi="pt_PT"/>
        </w:rPr>
        <w:t xml:space="preserve">Yavé Deus continuou: “O descendente da mulher </w:t>
      </w:r>
      <w:r>
        <w:rPr>
          <w:b/>
          <w:lang w:val="pt_PT" w:bidi="pt_PT"/>
        </w:rPr>
        <w:t>machucará</w:t>
      </w:r>
      <w:r>
        <w:rPr>
          <w:lang w:val="pt_PT" w:bidi="pt_PT"/>
        </w:rPr>
        <w:t xml:space="preserve"> sua cabeça, e você machucará seu calcanhar”. No idioma original, machucar significava atingir, atacar ou ferir algo.</w:t>
      </w:r>
    </w:p>
    <w:p>
      <w:pPr/>
      <w:r>
        <w:rPr>
          <w:lang w:val="pt_PT" w:bidi="pt_PT"/>
        </w:rPr>
      </w:r>
      <w:r>
        <w:rPr>
          <w:lang w:val="pt_PT" w:bidi="pt_PT"/>
        </w:rPr>
        <w:t>Pare aqui e discuta em grupo: como você descreverá essa parte da história quando os descendentes da cobra e da mulher odeiam uns aos outros e tentam ferir uns aos outros? Pause este áudio aqui.</w:t>
      </w:r>
    </w:p>
    <w:p>
      <w:pPr/>
      <w:r>
        <w:rPr>
          <w:lang w:val="pt_PT" w:bidi="pt_PT"/>
        </w:rPr>
      </w:r>
      <w:r>
        <w:rPr>
          <w:lang w:val="pt_PT" w:bidi="pt_PT"/>
        </w:rPr>
        <w:t xml:space="preserve">Então Yavé disse à mulher que ela teria dores quando tivesse filhos e que ela </w:t>
      </w:r>
      <w:r>
        <w:rPr>
          <w:b/>
          <w:lang w:val="pt_PT" w:bidi="pt_PT"/>
        </w:rPr>
        <w:t>desejaria</w:t>
      </w:r>
      <w:r>
        <w:rPr>
          <w:lang w:val="pt_PT" w:bidi="pt_PT"/>
        </w:rPr>
        <w:t xml:space="preserve"> seu marido, mas ele a controlaria. O controle também pode implicar que o homem quer ser como sua esposa e a deseja também. Desejo significa querer profundamente algo, muitas vezes de uma maneira sexual muito como homens e mulheres desejam uns aos outros.</w:t>
      </w:r>
    </w:p>
    <w:p>
      <w:pPr/>
      <w:r>
        <w:rPr>
          <w:lang w:val="pt_PT" w:bidi="pt_PT"/>
        </w:rPr>
      </w:r>
      <w:r>
        <w:rPr>
          <w:lang w:val="pt_PT" w:bidi="pt_PT"/>
        </w:rPr>
        <w:t>Pare aqui e discuta em grupo: com base nas diferentes interpretações dessa parte da história que você ouviu falar, como você traduzirá essa parte da história? Pausem o áudio aqui.</w:t>
      </w:r>
    </w:p>
    <w:p>
      <w:pPr/>
      <w:r>
        <w:rPr>
          <w:lang w:val="pt_PT" w:bidi="pt_PT"/>
        </w:rPr>
      </w:r>
      <w:r>
        <w:rPr>
          <w:lang w:val="pt_PT" w:bidi="pt_PT"/>
        </w:rPr>
        <w:t xml:space="preserve">Então Yavé Deus disse ao homem, Adão, que como o homem ouviu a mulher e comeu a fruta, a terra seria amaldiçoada. O homem trabalharia duro para cultivar comida da terra durante toda a vida, mas a terra cultivaria </w:t>
      </w:r>
      <w:r>
        <w:rPr>
          <w:b/>
          <w:lang w:val="pt_PT" w:bidi="pt_PT"/>
        </w:rPr>
        <w:t>espinhos</w:t>
      </w:r>
      <w:r>
        <w:rPr>
          <w:b/>
          <w:lang w:val="pt_PT" w:bidi="pt_PT"/>
        </w:rPr>
        <w:t>.</w:t>
      </w:r>
      <w:r>
        <w:rPr>
          <w:lang w:val="pt_PT" w:bidi="pt_PT"/>
        </w:rPr>
        <w:t xml:space="preserve"> Espinhos são plantas espinhosas que são difíceis de puxar da terra.</w:t>
      </w:r>
    </w:p>
    <w:p>
      <w:pPr/>
      <w:r>
        <w:rPr>
          <w:lang w:val="pt_PT" w:bidi="pt_PT"/>
        </w:rPr>
      </w:r>
      <w:r>
        <w:rPr>
          <w:lang w:val="pt_PT" w:bidi="pt_PT"/>
        </w:rPr>
        <w:t>Pare aqui. Como um grupo, discuta qual palavra ou frase descreve espinhos em seu idioma. Pause este áudio aqui.</w:t>
      </w:r>
    </w:p>
    <w:p>
      <w:pPr/>
      <w:r>
        <w:rPr>
          <w:lang w:val="pt_PT" w:bidi="pt_PT"/>
        </w:rPr>
      </w:r>
      <w:r>
        <w:rPr>
          <w:lang w:val="pt_PT" w:bidi="pt_PT"/>
        </w:rPr>
        <w:t>Yavé Deus disse a Adão que Adão retornaria à “</w:t>
      </w:r>
      <w:r>
        <w:rPr>
          <w:b/>
          <w:lang w:val="pt_PT" w:bidi="pt_PT"/>
        </w:rPr>
        <w:t>poeira</w:t>
      </w:r>
      <w:r>
        <w:rPr>
          <w:lang w:val="pt_PT" w:bidi="pt_PT"/>
        </w:rPr>
        <w:t xml:space="preserve"> da terra”. Use a mesma palavra para poeira nessa história que você usou em histórias anteriores.</w:t>
      </w:r>
    </w:p>
    <w:p>
      <w:pPr/>
      <w:r>
        <w:rPr>
          <w:lang w:val="pt_PT" w:bidi="pt_PT"/>
        </w:rPr>
      </w:r>
      <w:r>
        <w:rPr>
          <w:b/>
          <w:lang w:val="pt_PT" w:bidi="pt_PT"/>
        </w:rPr>
        <w:t>Adão</w:t>
      </w:r>
      <w:r>
        <w:rPr>
          <w:lang w:val="pt_PT" w:bidi="pt_PT"/>
        </w:rPr>
        <w:t xml:space="preserve"> nomeou sua esposa </w:t>
      </w:r>
      <w:r>
        <w:rPr>
          <w:b/>
          <w:lang w:val="pt_PT" w:bidi="pt_PT"/>
        </w:rPr>
        <w:t>Eva</w:t>
      </w:r>
      <w:r>
        <w:rPr>
          <w:lang w:val="pt_PT" w:bidi="pt_PT"/>
        </w:rPr>
        <w:t>, porque ela seria a mãe de todos os vivos. O nome Eva soa como a palavra para “vida”. O nome Adão soa como a palavra para “homem”.</w:t>
      </w:r>
    </w:p>
    <w:p>
      <w:pPr/>
      <w:r>
        <w:rPr>
          <w:lang w:val="pt_PT" w:bidi="pt_PT"/>
        </w:rPr>
      </w:r>
      <w:r>
        <w:rPr>
          <w:lang w:val="pt_PT" w:bidi="pt_PT"/>
        </w:rPr>
        <w:t xml:space="preserve">Yavé Deus fez </w:t>
      </w:r>
      <w:r>
        <w:rPr>
          <w:b/>
          <w:lang w:val="pt_PT" w:bidi="pt_PT"/>
        </w:rPr>
        <w:t>roupas</w:t>
      </w:r>
      <w:r>
        <w:rPr>
          <w:lang w:val="pt_PT" w:bidi="pt_PT"/>
        </w:rPr>
        <w:t xml:space="preserve"> de pele de um animal para Adão e Eva. Lembre-se de que roupas aqui se referem a uma longa camisa que provavelmente não tinha mangas.</w:t>
      </w:r>
    </w:p>
    <w:p>
      <w:pPr/>
      <w:r>
        <w:rPr>
          <w:lang w:val="pt_PT" w:bidi="pt_PT"/>
        </w:rPr>
      </w:r>
      <w:r>
        <w:rPr>
          <w:lang w:val="pt_PT" w:bidi="pt_PT"/>
        </w:rPr>
        <w:t xml:space="preserve">Então Yavé Deus decidiu enviá-los para longe do </w:t>
      </w:r>
      <w:r>
        <w:rPr>
          <w:b/>
          <w:lang w:val="pt_PT" w:bidi="pt_PT"/>
        </w:rPr>
        <w:t>Jardim do Éden</w:t>
      </w:r>
      <w:r>
        <w:rPr>
          <w:lang w:val="pt_PT" w:bidi="pt_PT"/>
        </w:rPr>
        <w:t xml:space="preserve"> para que eles não comessem frutas da </w:t>
      </w:r>
      <w:r>
        <w:rPr>
          <w:b/>
          <w:lang w:val="pt_PT" w:bidi="pt_PT"/>
        </w:rPr>
        <w:t>árvore da vida</w:t>
      </w:r>
      <w:r>
        <w:rPr>
          <w:lang w:val="pt_PT" w:bidi="pt_PT"/>
        </w:rPr>
        <w:t xml:space="preserve"> e vivessem para sempre. Use as mesmas frases para árvore da vida e Jardim do Éden que você usou em passagens anteriores.</w:t>
      </w:r>
    </w:p>
    <w:p>
      <w:pPr/>
      <w:r>
        <w:rPr>
          <w:lang w:val="pt_PT" w:bidi="pt_PT"/>
        </w:rPr>
      </w:r>
      <w:r>
        <w:rPr>
          <w:lang w:val="pt_PT" w:bidi="pt_PT"/>
        </w:rPr>
        <w:t xml:space="preserve">Yavé Deus colocou um </w:t>
      </w:r>
      <w:r>
        <w:rPr>
          <w:b/>
          <w:lang w:val="pt_PT" w:bidi="pt_PT"/>
        </w:rPr>
        <w:t>querubim</w:t>
      </w:r>
      <w:r>
        <w:rPr>
          <w:lang w:val="pt_PT" w:bidi="pt_PT"/>
        </w:rPr>
        <w:t xml:space="preserve"> para proteger o caminho para a árvore da vida. Querubins são seres sobrenaturais que têm asas. Eles muitas vezes guardavam os lugares santos. Eles são diferentes dos anjos, que são mensageiros para Deus. Procure a palavra </w:t>
      </w:r>
      <w:r>
        <w:rPr>
          <w:b/>
          <w:lang w:val="pt_PT" w:bidi="pt_PT"/>
        </w:rPr>
        <w:t>querubim</w:t>
      </w:r>
      <w:r>
        <w:rPr>
          <w:lang w:val="pt_PT" w:bidi="pt_PT"/>
        </w:rPr>
        <w:t xml:space="preserve"> no Glossário Mestre para mais informações. </w:t>
      </w:r>
    </w:p>
    <w:p>
      <w:pPr/>
      <w:r>
        <w:rPr>
          <w:lang w:val="pt_PT" w:bidi="pt_PT"/>
        </w:rPr>
      </w:r>
      <w:r>
        <w:rPr>
          <w:lang w:val="pt_PT" w:bidi="pt_PT"/>
        </w:rPr>
        <w:t>Pare aqui. Em grupo, olhe para um desenho de um querubim. Discuta em grupo qual palavra ou frase descreve querubim. Use a mesma palavra para todas as próximas passagens. Pausem o áudio aqui.</w:t>
      </w:r>
    </w:p>
    <w:p>
      <w:pPr/>
      <w:r>
        <w:rPr>
          <w:lang w:val="pt_PT" w:bidi="pt_PT"/>
        </w:rPr>
      </w:r>
      <w:r>
        <w:rPr>
          <w:lang w:val="pt_PT" w:bidi="pt_PT"/>
        </w:rPr>
        <w:t xml:space="preserve">Yavé Deus também colocou uma espada </w:t>
      </w:r>
      <w:r>
        <w:rPr>
          <w:b/>
          <w:lang w:val="pt_PT" w:bidi="pt_PT"/>
        </w:rPr>
        <w:t>flamejante</w:t>
      </w:r>
      <w:r>
        <w:rPr>
          <w:lang w:val="pt_PT" w:bidi="pt_PT"/>
        </w:rPr>
        <w:t xml:space="preserve"> na entrada do jardim. Uma espada é um metal longo e afiado usado como uma arma.</w:t>
      </w:r>
    </w:p>
    <w:p>
      <w:pPr/>
      <w:r>
        <w:rPr>
          <w:lang w:val="pt_PT" w:bidi="pt_PT"/>
        </w:rPr>
      </w:r>
      <w:r>
        <w:rPr>
          <w:lang w:val="pt_PT" w:bidi="pt_PT"/>
        </w:rPr>
        <w:t>Pare aqui. Em grupo, olhem para uma imagem de uma espada. Pausem o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3:1–24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8">
        <w:r>
          <w:rPr>
            <w:lang w:val="pt_PT" w:bidi="pt_PT"/>
          </w:rPr>
          <w:rPr>
            <w:color w:val="0000EE"/>
            <w:u w:val="single"/>
          </w:rPr>
          <w:t>Ouvir e Sentir</w:t>
        </w:r>
      </w:hyperlink>
      <w:r>
        <w:rPr>
          <w:lang w:val="pt_PT" w:bidi="pt_PT"/>
        </w:rPr>
        <w:t xml:space="preserve"> (454 KB)</w:t>
      </w:r>
      <w:r>
        <w:rPr>
          <w:lang w:val="pt_PT" w:bidi="pt_PT"/>
        </w:rPr>
      </w:r>
    </w:p>
    <w:p>
      <w:pPr>
        <w:pStyle w:val="ListBullet"/>
        <w:spacing w:line="240" w:lineRule="auto"/>
        <w:ind w:left="720"/>
      </w:pPr>
      <w:r>
        <w:rPr>
          <w:lang w:val="pt_PT" w:bidi="pt_PT"/>
        </w:rPr>
      </w:r>
      <w:hyperlink r:id="rId29">
        <w:r>
          <w:rPr>
            <w:lang w:val="pt_PT" w:bidi="pt_PT"/>
          </w:rPr>
          <w:rPr>
            <w:color w:val="0000EE"/>
            <w:u w:val="single"/>
          </w:rPr>
          <w:t>Preparando o Cenário</w:t>
        </w:r>
      </w:hyperlink>
      <w:r>
        <w:rPr>
          <w:lang w:val="pt_PT" w:bidi="pt_PT"/>
        </w:rPr>
        <w:t xml:space="preserve"> (8.4 MB)</w:t>
      </w:r>
      <w:r>
        <w:rPr>
          <w:lang w:val="pt_PT" w:bidi="pt_PT"/>
        </w:rPr>
      </w:r>
    </w:p>
    <w:p>
      <w:pPr>
        <w:pStyle w:val="ListBullet"/>
        <w:spacing w:line="240" w:lineRule="auto"/>
        <w:ind w:left="720"/>
      </w:pPr>
      <w:r>
        <w:rPr>
          <w:lang w:val="pt_PT" w:bidi="pt_PT"/>
        </w:rPr>
      </w:r>
      <w:hyperlink r:id="rId30">
        <w:r>
          <w:rPr>
            <w:lang w:val="pt_PT" w:bidi="pt_PT"/>
          </w:rPr>
          <w:rPr>
            <w:color w:val="0000EE"/>
            <w:u w:val="single"/>
          </w:rPr>
          <w:t>Identificando as Cenas</w:t>
        </w:r>
      </w:hyperlink>
      <w:r>
        <w:rPr>
          <w:lang w:val="pt_PT" w:bidi="pt_PT"/>
        </w:rPr>
        <w:t xml:space="preserve"> (8.2 MB)</w:t>
      </w:r>
      <w:r>
        <w:rPr>
          <w:lang w:val="pt_PT" w:bidi="pt_PT"/>
        </w:rPr>
      </w:r>
    </w:p>
    <w:p>
      <w:pPr>
        <w:pStyle w:val="ListBullet"/>
        <w:spacing w:line="240" w:lineRule="auto"/>
        <w:ind w:left="720"/>
      </w:pPr>
      <w:r>
        <w:rPr>
          <w:lang w:val="pt_PT" w:bidi="pt_PT"/>
        </w:rPr>
      </w:r>
      <w:hyperlink r:id="rId31">
        <w:r>
          <w:rPr>
            <w:lang w:val="pt_PT" w:bidi="pt_PT"/>
          </w:rPr>
          <w:rPr>
            <w:color w:val="0000EE"/>
            <w:u w:val="single"/>
          </w:rPr>
          <w:t>Incorporando o Texto</w:t>
        </w:r>
      </w:hyperlink>
      <w:r>
        <w:rPr>
          <w:lang w:val="pt_PT" w:bidi="pt_PT"/>
        </w:rPr>
        <w:t xml:space="preserve"> (4.2 MB)</w:t>
      </w:r>
      <w:r>
        <w:rPr>
          <w:lang w:val="pt_PT" w:bidi="pt_PT"/>
        </w:rPr>
      </w:r>
    </w:p>
    <w:p>
      <w:pPr>
        <w:pStyle w:val="ListBullet"/>
        <w:spacing w:line="240" w:lineRule="auto"/>
        <w:ind w:left="720"/>
      </w:pPr>
      <w:r>
        <w:rPr>
          <w:lang w:val="pt_PT" w:bidi="pt_PT"/>
        </w:rPr>
      </w:r>
      <w:hyperlink r:id="rId32">
        <w:r>
          <w:rPr>
            <w:lang w:val="pt_PT" w:bidi="pt_PT"/>
          </w:rPr>
          <w:rPr>
            <w:color w:val="0000EE"/>
            <w:u w:val="single"/>
          </w:rPr>
          <w:t>Preenchendo as Lacunas</w:t>
        </w:r>
      </w:hyperlink>
      <w:r>
        <w:rPr>
          <w:lang w:val="pt_PT" w:bidi="pt_PT"/>
        </w:rPr>
        <w:t xml:space="preserve"> (4.9 MB)</w:t>
      </w:r>
      <w:r>
        <w:rPr>
          <w:lang w:val="pt_PT" w:bidi="pt_PT"/>
        </w:rPr>
      </w:r>
    </w:p>
    <w:p>
      <w:pPr>
        <w:pStyle w:val="ListBullet"/>
        <w:spacing w:line="240" w:lineRule="auto"/>
        <w:ind w:left="720"/>
      </w:pPr>
      <w:r>
        <w:rPr>
          <w:lang w:val="pt_PT" w:bidi="pt_PT"/>
        </w:rPr>
      </w:r>
      <w:hyperlink r:id="rId33">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4:1–16</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Nesta etapa, ouçam Gênesis 4:1–16 e guardem em seus corações. Ouça uma versão em áudio de Gênesis 4:1–16 três vezes, em três traduções diferentes, se possível. Em seguida, conversem em grupo sobre as seguintes perguntas:</w:t>
      </w:r>
    </w:p>
    <w:p>
      <w:pPr>
        <w:pStyle w:val="ListNumber"/>
        <w:numPr>
          <w:ilvl w:val="0"/>
          <w:numId w:val="15"/>
        </w:numPr>
        <w:spacing w:line="240" w:lineRule="auto"/>
        <w:ind w:left="720"/>
      </w:pPr>
      <w:r>
        <w:rPr>
          <w:lang w:val="pt_PT" w:bidi="pt_PT"/>
        </w:rPr>
      </w:r>
      <w:r>
        <w:rPr>
          <w:lang w:val="pt_PT" w:bidi="pt_PT"/>
        </w:rPr>
        <w:t>O que vocês gostam nessa passagem?</w:t>
      </w:r>
    </w:p>
    <w:p>
      <w:pPr>
        <w:pStyle w:val="ListNumber"/>
        <w:spacing w:line="240" w:lineRule="auto"/>
        <w:ind w:left="720"/>
      </w:pPr>
      <w:r>
        <w:rPr>
          <w:lang w:val="pt_PT" w:bidi="pt_PT"/>
        </w:rPr>
      </w:r>
      <w:r>
        <w:rPr>
          <w:lang w:val="pt_PT" w:bidi="pt_PT"/>
        </w:rPr>
        <w:t>O que vocês não gostam ou não entendem nessa passagem?</w:t>
      </w:r>
    </w:p>
    <w:p>
      <w:pPr>
        <w:pStyle w:val="ListNumber"/>
        <w:spacing w:line="240" w:lineRule="auto"/>
        <w:ind w:left="720"/>
      </w:pPr>
      <w:r>
        <w:rPr>
          <w:lang w:val="pt_PT" w:bidi="pt_PT"/>
        </w:rPr>
      </w:r>
      <w:r>
        <w:rPr>
          <w:lang w:val="pt_PT" w:bidi="pt_PT"/>
        </w:rPr>
        <w:t>O que essa passagem nos diz sobre Deus?</w:t>
      </w:r>
    </w:p>
    <w:p>
      <w:pPr>
        <w:pStyle w:val="ListNumber"/>
        <w:spacing w:line="240" w:lineRule="auto"/>
        <w:ind w:left="720"/>
      </w:pPr>
      <w:r>
        <w:rPr>
          <w:lang w:val="pt_PT" w:bidi="pt_PT"/>
        </w:rPr>
      </w:r>
      <w:r>
        <w:rPr>
          <w:lang w:val="pt_PT" w:bidi="pt_PT"/>
        </w:rPr>
        <w:t>O que essa passagem nos conta sobre as pessoas?</w:t>
      </w:r>
    </w:p>
    <w:p>
      <w:pPr>
        <w:pStyle w:val="ListNumber"/>
        <w:spacing w:line="240" w:lineRule="auto"/>
        <w:ind w:left="720"/>
      </w:pPr>
      <w:r>
        <w:rPr>
          <w:lang w:val="pt_PT" w:bidi="pt_PT"/>
        </w:rPr>
      </w:r>
      <w:r>
        <w:rPr>
          <w:lang w:val="pt_PT" w:bidi="pt_PT"/>
        </w:rPr>
        <w:t>Como este relato impacta o dia a dia de vocês?</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uma versão em áudio de Gênesis 4:1–16 na tradução mais fácil de entender.</w:t>
      </w:r>
    </w:p>
    <w:p>
      <w:pPr/>
      <w:r>
        <w:rPr>
          <w:lang w:val="pt_PT" w:bidi="pt_PT"/>
        </w:rPr>
      </w:r>
      <w:r>
        <w:rPr>
          <w:lang w:val="pt_PT" w:bidi="pt_PT"/>
        </w:rPr>
        <w:t>Essa passagem é a primeira de duas passagens sobre os filhos de Adão e Eva. Essa passagem conta a história de seu filho mais velho, Caim, que assassinou seu irmão mais jovem, Abel.</w:t>
      </w:r>
    </w:p>
    <w:p>
      <w:pPr/>
      <w:r>
        <w:rPr>
          <w:lang w:val="pt_PT" w:bidi="pt_PT"/>
        </w:rPr>
      </w:r>
      <w:r>
        <w:rPr>
          <w:lang w:val="pt_PT" w:bidi="pt_PT"/>
        </w:rPr>
        <w:t>A história começa dando informações de fundo sobre o nascimento e o trabalho de Caim e Abel. A passagem diz que Adão conheceu sua esposa, Eva. Isso significa que Adão e Eva tiveram relações sexuais um com o outro — eles dormiram um com o outro para ter filhos.</w:t>
      </w:r>
    </w:p>
    <w:p>
      <w:pPr/>
      <w:r>
        <w:rPr>
          <w:lang w:val="pt_PT" w:bidi="pt_PT"/>
        </w:rPr>
      </w:r>
      <w:r>
        <w:rPr>
          <w:lang w:val="pt_PT" w:bidi="pt_PT"/>
        </w:rPr>
        <w:t>Pare aqui e discuta em grupo: quais palavras ou frases comuns você tem em seu idioma para dizer que um marido teve relações sexuais com sua esposa? Que tipos de expressões você usa quando fala sobre relações sexuais em grupos onde homens e mulheres estão presentes? Pause este áudio aqui.</w:t>
      </w:r>
    </w:p>
    <w:p>
      <w:pPr/>
      <w:r>
        <w:rPr>
          <w:lang w:val="pt_PT" w:bidi="pt_PT"/>
        </w:rPr>
      </w:r>
      <w:r>
        <w:rPr>
          <w:lang w:val="pt_PT" w:bidi="pt_PT"/>
        </w:rPr>
        <w:t>Eva ficou grávida e deu à luz um bebê chamado Caim. Eva percebeu que Yavé a havia ajudado e ela estava grata por isso, então ela disse: “Recebi um homem com a ajuda de Yavé”. Então Eva deu à luz outro filho, Abel.</w:t>
      </w:r>
    </w:p>
    <w:p>
      <w:pPr/>
      <w:r>
        <w:rPr>
          <w:lang w:val="pt_PT" w:bidi="pt_PT"/>
        </w:rPr>
      </w:r>
      <w:r>
        <w:rPr>
          <w:lang w:val="pt_PT" w:bidi="pt_PT"/>
        </w:rPr>
        <w:t>Algum tempo depois, Abel se tornou um pastor. Os pastores cuidavam dos rebanhos, ou grupos de ovelhas. As pessoas usavam ovelhas para fazer comida e roupas. Caim trabalhava o solo, o que significa que ele se tornou um agricultor. Os agricultores trabalhavam para cultivar plantas da terra para comida.</w:t>
      </w:r>
    </w:p>
    <w:p>
      <w:pPr/>
      <w:r>
        <w:rPr>
          <w:lang w:val="pt_PT" w:bidi="pt_PT"/>
        </w:rPr>
      </w:r>
      <w:r>
        <w:rPr>
          <w:lang w:val="pt_PT" w:bidi="pt_PT"/>
        </w:rPr>
        <w:t>Pare aqui. Em grupo, olhem para uma imagem de um rebanho de ovelhas. Olhe para uma imagem de um ovelha bebê. Pause este áudio aqui.</w:t>
      </w:r>
    </w:p>
    <w:p>
      <w:pPr/>
      <w:r>
        <w:rPr>
          <w:lang w:val="pt_PT" w:bidi="pt_PT"/>
        </w:rPr>
      </w:r>
      <w:r>
        <w:rPr>
          <w:lang w:val="pt_PT" w:bidi="pt_PT"/>
        </w:rPr>
        <w:t>A ação principal dessa história começa em algum momento depois que Caim e Abel cresceram, provavelmente depois de uma colheita, quando era hora de reunir as plantas que eles haviam plantado. Caim deu algumas de suas colheitas como uma oferta, ou presente, a Yavé. Abel também deu uma oferta, ou presente, a Yavé. Abel deu a Yavé algumas das partes mais gordas de alguns de seus cordeiros primogênitos, que são ovelhas. A passagem não nos diz como Caim e Abel deram esses presentes a Deus. Sabemos que mais tarde, as pessoas construiriam altares, que geralmente são mesas de pedra, para queimar esses tipos de presentes.</w:t>
      </w:r>
    </w:p>
    <w:p>
      <w:pPr/>
      <w:r>
        <w:rPr>
          <w:lang w:val="pt_PT" w:bidi="pt_PT"/>
        </w:rPr>
      </w:r>
      <w:r>
        <w:rPr>
          <w:lang w:val="pt_PT" w:bidi="pt_PT"/>
        </w:rPr>
        <w:t>Yavé ficou satisfeito com Abel e aceitou sua oferta, mas Yavé não ficou satisfeito com Caim e não aceitou sua oferta. Não sabemos por que Yavé aceitou uma oferta e rejeitou a outra. Apenas sabemos que além de aceitar e rejeitar as ofertas, Yavé ficou satisfeito com o próprio Abel, e Yavé não ficou satisfeito com Caim. Essa situação deixou Caim muito zangado e seu rosto caiu. Em outras palavras, o rosto de Caim parecia zangado ou triste. Caim provavelmente estava zangado e triste.</w:t>
      </w:r>
    </w:p>
    <w:p>
      <w:pPr/>
      <w:r>
        <w:rPr>
          <w:lang w:val="pt_PT" w:bidi="pt_PT"/>
        </w:rPr>
      </w:r>
      <w:r>
        <w:rPr>
          <w:lang w:val="pt_PT" w:bidi="pt_PT"/>
        </w:rPr>
        <w:t>Pare aqui e discuta em grupo: fale sobre um momento em que você ou alguém que você conhece estava zangado e triste ao mesmo tempo. Que tipos de coisas elas fizeram? Como você sabia que eles estavam zangados e tristes? Pausem o áudio aqui.</w:t>
      </w:r>
    </w:p>
    <w:p>
      <w:pPr/>
      <w:r>
        <w:rPr>
          <w:lang w:val="pt_PT" w:bidi="pt_PT"/>
        </w:rPr>
      </w:r>
      <w:r>
        <w:rPr>
          <w:lang w:val="pt_PT" w:bidi="pt_PT"/>
        </w:rPr>
        <w:t>Yavé perguntou a Caim: “Por que você está tão zangado? Por que seu rosto está caído, ou triste? Olha, se você fizer o que é certo, o elevarei, ou aceitarei”. Talvez Yavé esteja dizendo a Caim que ele erguerá seu rosto que tem olhado para baixo porque Caim está triste. Yavé não está perguntando a Caim por que ele está zangado. Yavé está dizendo a Caim que Caim não deve ficar zangado porque Yavé aceitará Caim se ele fizer o que é certo.</w:t>
      </w:r>
    </w:p>
    <w:p>
      <w:pPr/>
      <w:r>
        <w:rPr>
          <w:lang w:val="pt_PT" w:bidi="pt_PT"/>
        </w:rPr>
      </w:r>
      <w:r>
        <w:rPr>
          <w:lang w:val="pt_PT" w:bidi="pt_PT"/>
        </w:rPr>
        <w:t>Agora Yavé diz a Caim o que acontecerá com ele se ele se recusar a fazer o que é certo. Deus diz: “Mas se você se recusa a fazer o que é certo, o pecado está se esgueirando na porta. O pecado deseja controlar você. Mas você deve superar o pecado e governar sobre ele”. Pecado se refere a desobedecer a Yavé. Yavé compara o pecado a um animal selvagem que está deitado na terra, pronto para pular em outro animal para feri-lo ou comê-lo. Yavé diz que o pecado deseja controlar e ferir as pessoas da mesma maneira que um animal selvagem deseja comer outros animais. Em outras palavras, muitas vezes as pessoas permitem que o pecado controle suas vidas. Yavé está ordenando ou convidando Caim a resistir a pecar, ou desobedecer a Yavé.</w:t>
      </w:r>
    </w:p>
    <w:p>
      <w:pPr/>
      <w:r>
        <w:rPr>
          <w:lang w:val="pt_PT" w:bidi="pt_PT"/>
        </w:rPr>
      </w:r>
      <w:r>
        <w:rPr>
          <w:lang w:val="pt_PT" w:bidi="pt_PT"/>
        </w:rPr>
        <w:t>Parece que Caim não seguiu o conselho de Yavé. Um dia algum tempo depois, Caim falou com seu irmão. É possível que ele tenha convidado seu irmão a vir ao campo com ele. Enquanto eles estavam em um campo, longe das pessoas, Caim atacou Abel e o matou.</w:t>
      </w:r>
    </w:p>
    <w:p>
      <w:pPr/>
      <w:r>
        <w:rPr>
          <w:lang w:val="pt_PT" w:bidi="pt_PT"/>
        </w:rPr>
      </w:r>
      <w:r>
        <w:rPr>
          <w:lang w:val="pt_PT" w:bidi="pt_PT"/>
        </w:rPr>
        <w:t>Algum tempo depois, Yavé perguntou a Caim: “Onde está seu irmão Abel?”. Isso soa como a pergunta que Yavé fez a Adão no jardim quando ele perguntou a ele: “Onde você está?”.</w:t>
      </w:r>
    </w:p>
    <w:p>
      <w:pPr/>
      <w:r>
        <w:rPr>
          <w:lang w:val="pt_PT" w:bidi="pt_PT"/>
        </w:rPr>
      </w:r>
      <w:r>
        <w:rPr>
          <w:lang w:val="pt_PT" w:bidi="pt_PT"/>
        </w:rPr>
        <w:t>Caim mentiu e negou fortemente que ele sabia o que aconteceu. Ele disse: “Não sei. Sou o guardião de meu irmão?”. ou “Devo cuidar de meu irmão?”.</w:t>
      </w:r>
    </w:p>
    <w:p>
      <w:pPr/>
      <w:r>
        <w:rPr>
          <w:lang w:val="pt_PT" w:bidi="pt_PT"/>
        </w:rPr>
      </w:r>
      <w:r>
        <w:rPr>
          <w:lang w:val="pt_PT" w:bidi="pt_PT"/>
        </w:rPr>
        <w:t>Yavé disse: “O que você fez?”. Yavé está fazendo outra pergunta semelhante ao que ele fez a Eva na história anterior. Ele já sabe o que aconteceu. Agora ele diz a Caim que ele sabe. Yavé diz: “Ouça! O sangue de seu irmão grita para mim da terra, que bebeu o sangue de seu irmão de sua mão”. Yavé usa uma linguagem especial para comparar o sangue de Abel a uma pessoa que grita e diz a Yavé que Caim o assassinou. As pessoas que ouvissem essa história entenderiam que o sangue, ou Abel, está pedindo a Yavé para punir Caim por sua ação errada.</w:t>
      </w:r>
    </w:p>
    <w:p>
      <w:pPr/>
      <w:r>
        <w:rPr>
          <w:lang w:val="pt_PT" w:bidi="pt_PT"/>
        </w:rPr>
      </w:r>
      <w:r>
        <w:rPr>
          <w:lang w:val="pt_PT" w:bidi="pt_PT"/>
        </w:rPr>
        <w:t>Então Yavé amaldiçoa Caim. Yavé diz a Caim que ele é “banido da terra”, o que significa que a terra não mais produzirá boas colheitas para Caim. Caim não poderá mais ser um agricultor. Isso tudo está acontecendo porque Caim matou Abel.</w:t>
      </w:r>
    </w:p>
    <w:p>
      <w:pPr/>
      <w:r>
        <w:rPr>
          <w:lang w:val="pt_PT" w:bidi="pt_PT"/>
        </w:rPr>
      </w:r>
      <w:r>
        <w:rPr>
          <w:lang w:val="pt_PT" w:bidi="pt_PT"/>
        </w:rPr>
        <w:t>Yavé continuou: “Não importa o quão duro você trabalhe, a terra não dará a você boas colheitas. De agora em diante, você será sem-teto e deve vagar pela terra”. Caim não pertencerá mais a lugar nenhum.</w:t>
      </w:r>
    </w:p>
    <w:p>
      <w:pPr/>
      <w:r>
        <w:rPr>
          <w:lang w:val="pt_PT" w:bidi="pt_PT"/>
        </w:rPr>
      </w:r>
      <w:r>
        <w:rPr>
          <w:lang w:val="pt_PT" w:bidi="pt_PT"/>
        </w:rPr>
        <w:t>Caim respondeu a Yavé: “Minha punição é grande demais, é difícil demais para suportar. Você me baniu da terra e estarei escondido de seu rosto”. A frase “escondido de seu rosto” significa que Caim não poderá mais estar na presença de Yavé.</w:t>
      </w:r>
    </w:p>
    <w:p>
      <w:pPr/>
      <w:r>
        <w:rPr>
          <w:lang w:val="pt_PT" w:bidi="pt_PT"/>
        </w:rPr>
      </w:r>
      <w:r>
        <w:rPr>
          <w:lang w:val="pt_PT" w:bidi="pt_PT"/>
        </w:rPr>
        <w:t>Pare aqui para discutir em grupo: quais frases ou palavras você usa em seu idioma quando fala sobre alguém que não é mais permitido na presença de outra pessoa? O que significa para Caim que ele não era mais capaz de estar na presença de Yavé? Como a vida de Caim mudará? Pausem o áudio aqui.</w:t>
      </w:r>
    </w:p>
    <w:p>
      <w:pPr/>
      <w:r>
        <w:rPr>
          <w:lang w:val="pt_PT" w:bidi="pt_PT"/>
        </w:rPr>
      </w:r>
      <w:r>
        <w:rPr>
          <w:lang w:val="pt_PT" w:bidi="pt_PT"/>
        </w:rPr>
        <w:t>Caim continuou: “Qualquer um que me encontre pode me matar”. Embora saibamos apenas sobre Adão, Eva e Caim, isso sugere que deve haver outras pessoas na terra até esse momento.</w:t>
      </w:r>
    </w:p>
    <w:p>
      <w:pPr/>
      <w:r>
        <w:rPr>
          <w:lang w:val="pt_PT" w:bidi="pt_PT"/>
        </w:rPr>
      </w:r>
      <w:r>
        <w:rPr>
          <w:lang w:val="pt_PT" w:bidi="pt_PT"/>
        </w:rPr>
        <w:t>Yavé disse a Caim. “Não. Punirei quem matar você sete vezes mais duramente, ou severamente, do que puni você”. Em algumas tradições, isso poderia significar que se alguém mata Caim, sete membros da família do assassino também serão mortos. No entanto, aqui Yavé pode não significar que ele punirá alguém que mata Caim exatamente sete vezes mais duramente do que ele puniu Caim. O número sete às vezes significa que algo é completo, então Yavé pode significar que ele punirá completamente qualquer um que mata Caim.</w:t>
      </w:r>
    </w:p>
    <w:p>
      <w:pPr/>
      <w:r>
        <w:rPr>
          <w:lang w:val="pt_PT" w:bidi="pt_PT"/>
        </w:rPr>
      </w:r>
      <w:r>
        <w:rPr>
          <w:lang w:val="pt_PT" w:bidi="pt_PT"/>
        </w:rPr>
        <w:t>Então Yavé colocou uma marca em Caim, para que ninguém o matasse. Yavé é compassivo com Caim, mesmo que ele tenha matado seu irmão. A passagem não diz que tipo de marca Yavé colocou em Caim ou como a marca se parecia; no entanto, sabemos que as pessoas devem ter sido capazes de ver a marca e entender que a marca significava que Yavé possuía Caim, e elas não deveriam matar Caim.</w:t>
      </w:r>
    </w:p>
    <w:p>
      <w:pPr/>
      <w:r>
        <w:rPr>
          <w:lang w:val="pt_PT" w:bidi="pt_PT"/>
        </w:rPr>
      </w:r>
      <w:r>
        <w:rPr>
          <w:lang w:val="pt_PT" w:bidi="pt_PT"/>
        </w:rPr>
        <w:t>Então Caim deixou a presença de Yavé, e vagou em uma área chamada Nod, que estava a leste do Éden. Nód significa “Terra de vagar”, ou “Lugar onde as pessoas vagam”.</w:t>
      </w:r>
    </w:p>
    <w:p>
      <w:pPr/>
      <w:r>
        <w:rPr>
          <w:lang w:val="pt_PT" w:bidi="pt_PT"/>
        </w:rPr>
      </w:r>
      <w:r>
        <w:rPr>
          <w:lang w:val="pt_PT" w:bidi="pt_PT"/>
        </w:rPr>
        <w:t>Pare aqui. Em grupo, olhe para onde Nod e Éden podem ter estado em um mapa. Pause este áudio aqui.</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uma versão em áudio de Gênesis 4:1–16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Adão e Eva têm dois filhos, que são chamados de Caim e Abel.</w:t>
      </w:r>
    </w:p>
    <w:p>
      <w:pPr/>
      <w:r>
        <w:rPr>
          <w:lang w:val="pt_PT" w:bidi="pt_PT"/>
        </w:rPr>
      </w:r>
      <w:r>
        <w:rPr>
          <w:b/>
          <w:lang w:val="pt_PT" w:bidi="pt_PT"/>
        </w:rPr>
        <w:t>Na segunda cena:</w:t>
      </w:r>
      <w:r>
        <w:rPr>
          <w:lang w:val="pt_PT" w:bidi="pt_PT"/>
        </w:rPr>
        <w:t xml:space="preserve"> Caim e Abel dão presentes a Yavé. Yavé aceita Abel e suas ofertas, mas rejeita Caim e suas ofertas. Caim fica muito triste e zangado. Yavé adverte Caim para não pecar.</w:t>
      </w:r>
    </w:p>
    <w:p>
      <w:pPr/>
      <w:r>
        <w:rPr>
          <w:lang w:val="pt_PT" w:bidi="pt_PT"/>
        </w:rPr>
      </w:r>
      <w:r>
        <w:rPr>
          <w:b/>
          <w:lang w:val="pt_PT" w:bidi="pt_PT"/>
        </w:rPr>
        <w:t>Na terceira cena:</w:t>
      </w:r>
      <w:r>
        <w:rPr>
          <w:lang w:val="pt_PT" w:bidi="pt_PT"/>
        </w:rPr>
        <w:t xml:space="preserve"> Caim procura por Abel, o ataca em um campo, e o mata. Quando Yavé pergunta a Caim onde Abel está, Caim mente e diz que ele não sabe. Yavé confronta Caim e pune Caim.</w:t>
      </w:r>
    </w:p>
    <w:p>
      <w:pPr/>
      <w:r>
        <w:rPr>
          <w:lang w:val="pt_PT" w:bidi="pt_PT"/>
        </w:rPr>
      </w:r>
      <w:r>
        <w:rPr>
          <w:b/>
          <w:lang w:val="pt_PT" w:bidi="pt_PT"/>
        </w:rPr>
        <w:t>Na quarta cena:</w:t>
      </w:r>
      <w:r>
        <w:rPr>
          <w:lang w:val="pt_PT" w:bidi="pt_PT"/>
        </w:rPr>
        <w:t xml:space="preserve"> Caim deixa a presença de Yavé e vaga pelo mundo.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Abel</w:t>
      </w:r>
    </w:p>
    <w:p>
      <w:pPr>
        <w:pStyle w:val="ListBullet"/>
        <w:spacing w:line="240" w:lineRule="auto"/>
        <w:ind w:left="720"/>
      </w:pPr>
      <w:r>
        <w:rPr>
          <w:lang w:val="pt_PT" w:bidi="pt_PT"/>
        </w:rPr>
      </w:r>
      <w:r>
        <w:rPr>
          <w:lang w:val="pt_PT" w:bidi="pt_PT"/>
        </w:rPr>
        <w:t>e Yavé</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começa com uma palavra que mostra que essa passagem está introduzindo informações de fundo sobre os principais personagens da história. Adão e Eva tiveram dois filhos, chamados de Caim e Abel. Caim era um agricultor e Abel era um pastor.</w:t>
      </w:r>
    </w:p>
    <w:p>
      <w:pPr/>
      <w:r>
        <w:rPr>
          <w:lang w:val="pt_PT" w:bidi="pt_PT"/>
        </w:rPr>
      </w:r>
      <w:r>
        <w:rPr>
          <w:lang w:val="pt_PT" w:bidi="pt_PT"/>
        </w:rPr>
        <w:t>Pare aqui e discuta em equipe: quais palavras ou frases você usa em seu idioma para mostrar que uma história introduz informações de fundo? Como você fala sobre o trabalho que alguém faz? Pause este áudio aqui.</w:t>
      </w:r>
    </w:p>
    <w:p>
      <w:pPr/>
      <w:r>
        <w:rPr>
          <w:lang w:val="pt_PT" w:bidi="pt_PT"/>
        </w:rPr>
      </w:r>
      <w:r>
        <w:rPr>
          <w:lang w:val="pt_PT" w:bidi="pt_PT"/>
        </w:rPr>
        <w:t>A segunda cena acontece um tempo depois, depois que Caim e Abel cresceram e se tornaram homens. Um dia, provavelmente depois de uma colheita, Caim deu a Yavé algumas das plantas de suas colheitas, e Abel deu a Yavé parte da gordura dos cordeiros primogênitos em seu rebanho. Yavé aceitou Abel e sua oferta, mas rejeitou Caim e sua oferta. Isso deixou Caim muito zangado, e seu rosto estava triste. O idioma original usa uma linguagem especial aqui para mostrar raiva e tristeza. Diz que o nariz de Caim estava queimando para mostrar que ele estava zangado. Então diz que seu rosto caiu ou olhou para baixo para talvez mostrar que ele estava triste.</w:t>
      </w:r>
    </w:p>
    <w:p>
      <w:pPr/>
      <w:r>
        <w:rPr>
          <w:lang w:val="pt_PT" w:bidi="pt_PT"/>
        </w:rPr>
      </w:r>
      <w:r>
        <w:rPr>
          <w:lang w:val="pt_PT" w:bidi="pt_PT"/>
        </w:rPr>
        <w:t>Pare aqui e discuta em grupo: como você fala sobre alguém estar muito zangado e muito triste ao mesmo tempo? Quais palavras ou frases especiais você usa? Pause este áudio aqui.</w:t>
      </w:r>
    </w:p>
    <w:p>
      <w:pPr/>
      <w:r>
        <w:rPr>
          <w:lang w:val="pt_PT" w:bidi="pt_PT"/>
        </w:rPr>
      </w:r>
      <w:r>
        <w:rPr>
          <w:lang w:val="pt_PT" w:bidi="pt_PT"/>
        </w:rPr>
        <w:t>Yavé perguntou a Caim: “Por que você está tão zangado? Por que seu rosto está triste? ou Por que seu rosto está olhando para baixo?”. Essas são perguntas das quais Yavé não espera uma resposta. Yavé está dizendo a Caim que Yavé erguerá Caim, ou o aceitará, se Caim fizer o que é certo.</w:t>
      </w:r>
    </w:p>
    <w:p>
      <w:pPr/>
      <w:r>
        <w:rPr>
          <w:lang w:val="pt_PT" w:bidi="pt_PT"/>
        </w:rPr>
      </w:r>
      <w:r>
        <w:rPr>
          <w:lang w:val="pt_PT" w:bidi="pt_PT"/>
        </w:rPr>
        <w:t>Yavé continuou: “Se você fizer o que é certo, aceitarei você. Se você se recusar a fazer o que é certo, o pecado está se esgueirando na porta. Ele quer controlar você, mas você deve derrotá-lo”. Aqui, Yavé não quer dizer que o pecado é um animal que está fisicamente se deitando na porta. Em vez disso, Yavé compara o pecado a algo como um animal selvagem se deitando na porta. O pecado é como um animal que se esgueira em uma porta, porque ele quer atacar e controlar alguém. Uma porta é geralmente uma entrada em uma casa. Nesse caso, a porta pode ser como a entrada nos pensamentos de Caim ou em seu coração. A descrição de Yavé mostra o quanto os desejos pecadores querem controlar as pessoas, e o quão perto Caim está de permitir que seus desejos pecadores o controlem e levem Caim a pecar.</w:t>
      </w:r>
    </w:p>
    <w:p>
      <w:pPr/>
      <w:r>
        <w:rPr>
          <w:lang w:val="pt_PT" w:bidi="pt_PT"/>
        </w:rPr>
      </w:r>
      <w:r>
        <w:rPr>
          <w:lang w:val="pt_PT" w:bidi="pt_PT"/>
        </w:rPr>
        <w:t>Pare aqui e discuta em grupo: conte uma história que compara algo não vivo a algo que está vivo. Então, fale sobre comparar o pecado a um animal selvagem que se esgueira em uma porta esperando para entrar e controlar ou ferir você. Como isso faz você se sentir sobre o pecado? Pause este áudio aqui.</w:t>
      </w:r>
    </w:p>
    <w:p>
      <w:pPr/>
      <w:r>
        <w:rPr>
          <w:lang w:val="pt_PT" w:bidi="pt_PT"/>
        </w:rPr>
      </w:r>
      <w:r>
        <w:rPr>
          <w:lang w:val="pt_PT" w:bidi="pt_PT"/>
        </w:rPr>
        <w:t>Agora fale sobre como você traduzirá essa seção da história. Como você falará sobre pecado se esgueirando na porta, desejando controlar Caim? Pause este áudio aqui.</w:t>
      </w:r>
    </w:p>
    <w:p>
      <w:pPr/>
      <w:r>
        <w:rPr>
          <w:lang w:val="pt_PT" w:bidi="pt_PT"/>
        </w:rPr>
      </w:r>
      <w:r>
        <w:rPr>
          <w:lang w:val="pt_PT" w:bidi="pt_PT"/>
        </w:rPr>
        <w:t>Na cena três, Caim procurou por seu irmão. Não sabemos depois de quanto tempo que Yavé falou com Caim isso aconteceu. Caim pode ter dito a seu irmão: “Vamos para os campos”. Caim e Abel foram para um lugar fora da área onde as pessoas viviam, talvez para uma área onde as pessoas cultivavam colheitas. Então Caim atacou e matou seu irmão Abel. Não sabemos como Caim matou Abel.</w:t>
      </w:r>
    </w:p>
    <w:p>
      <w:pPr/>
      <w:r>
        <w:rPr>
          <w:lang w:val="pt_PT" w:bidi="pt_PT"/>
        </w:rPr>
      </w:r>
      <w:r>
        <w:rPr>
          <w:lang w:val="pt_PT" w:bidi="pt_PT"/>
        </w:rPr>
        <w:t>Algum tempo depois, Yavé perguntou a Caim: “Onde está seu irmão Abel?”. Onde está Abel?”. Não sabemos quanto tempo depois que Caim matou Abel isso aconteceu. Mas sabemos que Yavé já sabe a resposta a essa pergunta. Como na história anterior sobre Adão e Eva, Yavé não acusa Caim de fazer errado. Ele pede a Caim para falar sobre isso.</w:t>
      </w:r>
    </w:p>
    <w:p>
      <w:pPr/>
      <w:r>
        <w:rPr>
          <w:lang w:val="pt_PT" w:bidi="pt_PT"/>
        </w:rPr>
      </w:r>
      <w:r>
        <w:rPr>
          <w:lang w:val="pt_PT" w:bidi="pt_PT"/>
        </w:rPr>
        <w:t>Caim mentiu e respondeu: “Não sei. Sou o guardião de meu irmão?”. ou “Sou responsável por meu irmão?”. Caim não espera uma resposta a essa pergunta; em vez disso, ele está muito zangado e nega fortemente que ele sabe algo sobre Abel. Caim está dizendo que ele não é responsável por seu irmão.</w:t>
      </w:r>
    </w:p>
    <w:p>
      <w:pPr/>
      <w:r>
        <w:rPr>
          <w:lang w:val="pt_PT" w:bidi="pt_PT"/>
        </w:rPr>
      </w:r>
      <w:r>
        <w:rPr>
          <w:lang w:val="pt_PT" w:bidi="pt_PT"/>
        </w:rPr>
        <w:t>Pare aqui e discuta em grupo: como você nega algo de uma maneira zangada? Fale sobre um momento em que você ou outra pessoa negou algo de uma maneira zangada. Preste atenção às palavras e tons de voz que você usou quando estava falando. Pause este áudio aqui.</w:t>
      </w:r>
    </w:p>
    <w:p>
      <w:pPr/>
      <w:r>
        <w:rPr>
          <w:lang w:val="pt_PT" w:bidi="pt_PT"/>
        </w:rPr>
      </w:r>
      <w:r>
        <w:rPr>
          <w:lang w:val="pt_PT" w:bidi="pt_PT"/>
        </w:rPr>
        <w:t>Yavé disse: “Por que você fez essa coisa terrível? A voz do sangue de seu irmão está gritando para mim da terra”. Aqui, Yavé descreve a morte de Abel de uma maneira semelhante a que ele descreveu o pecado esperando por Caim. Yavé não está dizendo que o sangue de Abel está literalmente fazendo um som de choro da terra. Em vez disso, Yavé está dizendo que Caim matou Abel e o sangue de Abel está na terra, então quando Yavé vê o sangue de Abel na terra, é como se Yavé ouvisse a voz de Abel chamando para Yavé punir Caim.</w:t>
      </w:r>
    </w:p>
    <w:p>
      <w:pPr/>
      <w:r>
        <w:rPr>
          <w:lang w:val="pt_PT" w:bidi="pt_PT"/>
        </w:rPr>
      </w:r>
      <w:r>
        <w:rPr>
          <w:lang w:val="pt_PT" w:bidi="pt_PT"/>
        </w:rPr>
        <w:t>Yavé continuou: “Então agora amaldiçoarei, ou punirei você, longe da terra porque a terra engoliu o sangue de seu irmão”. Novamente, Yavé usa uma linguagem especial e diz que a terra tem uma boca, como uma pessoa tem uma boca e pode engolir as coisas. A frase “a terra engoliu o sangue de seu irmão” significa que o sangue de Abel caiu na terra e a terra engoliu o sangue de Abel.</w:t>
      </w:r>
    </w:p>
    <w:p>
      <w:pPr/>
      <w:r>
        <w:rPr>
          <w:lang w:val="pt_PT" w:bidi="pt_PT"/>
        </w:rPr>
      </w:r>
      <w:r>
        <w:rPr>
          <w:lang w:val="pt_PT" w:bidi="pt_PT"/>
        </w:rPr>
        <w:t>Pare aqui e discuta em grupo: Yavé descreve o pecado, o sangue e a terra como se eles não fossem objetos, mas pessoas. Como você faz esses tipos de comparações em seu idioma? Você pode dar alguns exemplos? Pause este áudio aqui.</w:t>
      </w:r>
    </w:p>
    <w:p>
      <w:pPr/>
      <w:r>
        <w:rPr>
          <w:lang w:val="pt_PT" w:bidi="pt_PT"/>
        </w:rPr>
      </w:r>
      <w:r>
        <w:rPr>
          <w:lang w:val="pt_PT" w:bidi="pt_PT"/>
        </w:rPr>
        <w:t>Pare aqui e discuta em grupo: por que você pensa que Yavé usou tanta descrição quando ele falou com Caim? Pause este áudio aqui.</w:t>
      </w:r>
    </w:p>
    <w:p>
      <w:pPr/>
      <w:r>
        <w:rPr>
          <w:lang w:val="pt_PT" w:bidi="pt_PT"/>
        </w:rPr>
      </w:r>
      <w:r>
        <w:rPr>
          <w:lang w:val="pt_PT" w:bidi="pt_PT"/>
        </w:rPr>
        <w:t>Yavé continuou: “A terra não dará mais a você boas colheitas, não importa o quão duro você trabalhe! De agora em diante, você não terá uma casa, e você sempre irá de lugar para lugar em todo o mundo”.</w:t>
      </w:r>
    </w:p>
    <w:p>
      <w:pPr/>
      <w:r>
        <w:rPr>
          <w:lang w:val="pt_PT" w:bidi="pt_PT"/>
        </w:rPr>
      </w:r>
      <w:r>
        <w:rPr>
          <w:lang w:val="pt_PT" w:bidi="pt_PT"/>
        </w:rPr>
        <w:t>Caim disse: “Minha punição é muito para eu suportar! Ouça, você me enviou para longe da terra e de sua presença”. A palavra “ouça” mostra que Caim está prestes a dizer algo que ele realmente quer que Yavé preste atenção.</w:t>
      </w:r>
    </w:p>
    <w:p>
      <w:pPr/>
      <w:r>
        <w:rPr>
          <w:lang w:val="pt_PT" w:bidi="pt_PT"/>
        </w:rPr>
      </w:r>
      <w:r>
        <w:rPr>
          <w:lang w:val="pt_PT" w:bidi="pt_PT"/>
        </w:rPr>
        <w:t>Caim continuou: “Você me fez alguém que vai de lugar para lugar sem uma casa. Qualquer um que me encontre me matará!”.</w:t>
      </w:r>
    </w:p>
    <w:p>
      <w:pPr/>
      <w:r>
        <w:rPr>
          <w:lang w:val="pt_PT" w:bidi="pt_PT"/>
        </w:rPr>
      </w:r>
      <w:r>
        <w:rPr>
          <w:lang w:val="pt_PT" w:bidi="pt_PT"/>
        </w:rPr>
        <w:t>Yavé respondeu fortemente. Yavé é definitivo em seus planos para proteger Caim. Ele diz: “Não. Punirei quem matar você sete vezes mais duramente, ou severamente, do que puni você”. E Yavé colocou uma marca em Caim para que ninguém que encontrasse Caim o matasse. A única coisa que sabemos sobre essa marca é que ela é algo que as pessoas podem ver e algo que mostrará que Yavé possui Caim.</w:t>
      </w:r>
    </w:p>
    <w:p>
      <w:pPr/>
      <w:r>
        <w:rPr>
          <w:lang w:val="pt_PT" w:bidi="pt_PT"/>
        </w:rPr>
      </w:r>
      <w:r>
        <w:rPr>
          <w:lang w:val="pt_PT" w:bidi="pt_PT"/>
        </w:rPr>
        <w:t>Você pode querer reorganizar as informações na cena quatro. Caim foi para o leste do Éden, e viveu em uma área chamada Nod, ou Terra de Vagar. Ele deixou a presença de Yavé.</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uma versão em áudio de Gênesis 4:1–16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Abel</w:t>
      </w:r>
    </w:p>
    <w:p>
      <w:pPr>
        <w:pStyle w:val="ListBullet"/>
        <w:spacing w:line="240" w:lineRule="auto"/>
        <w:ind w:left="720"/>
      </w:pPr>
      <w:r>
        <w:rPr>
          <w:lang w:val="pt_PT" w:bidi="pt_PT"/>
        </w:rPr>
      </w:r>
      <w:r>
        <w:rPr>
          <w:lang w:val="pt_PT" w:bidi="pt_PT"/>
        </w:rPr>
        <w:t>e Yavé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Eva deu à luz dois filhos, Caim e Abel. Quando eles cresceram, Abel se tornou um pastor e Caim se tornou um agricultor. Mais tarde, Caim trouxe a Yavé algumas das plantas que ele cultivou como um presente. Abel trouxe a Yavé as melhores partes de alguns dos cordeiros primogênitos de seu rebanho. Yavé aceitou a oferta de Abel e Abel, mas não aceitou Caim e sua oferta. Isso deixou Caim muito zangado e triste.</w:t>
      </w:r>
    </w:p>
    <w:p>
      <w:pPr/>
      <w:r>
        <w:rPr>
          <w:lang w:val="pt_PT" w:bidi="pt_PT"/>
        </w:rPr>
      </w:r>
      <w:r>
        <w:rPr>
          <w:lang w:val="pt_PT" w:bidi="pt_PT"/>
        </w:rPr>
        <w:t>Pause a encenação. Perguntem à pessoa que interpreta Abel “O que você está sentindo ou pensando?”. A pessoa pode responder coisas como: “Estou feliz por Yavé ter aceitado minha oferta”, ou “Quero dar apenas minhas melhores coisas a Yavé”, ou “Amo Yavé tanto!”. Perguntem à pessoa que interpreta Caim: “O que você está sentindo ou pensando?”. A pessoa pode responder coisas como: “Estou muito zangado por Yavé ter rejeitado minha oferta”, ou “Estou triste e deprimido por Yavé ter rejeitado minha oferta”, ou “Estou com ciúmes de Yavé ter aceitado Abel, mas me rejeitado”. Reiniciem a encenação.</w:t>
      </w:r>
    </w:p>
    <w:p>
      <w:pPr/>
      <w:r>
        <w:rPr>
          <w:lang w:val="pt_PT" w:bidi="pt_PT"/>
        </w:rPr>
      </w:r>
      <w:r>
        <w:rPr>
          <w:lang w:val="pt_PT" w:bidi="pt_PT"/>
        </w:rPr>
        <w:t xml:space="preserve">Yavé perguntou a Caim: “Por que você está tão zangado? Por que você parece tão triste? Se você fizer o que é certo, você será aceito. Mas se você se recusar a fazer o que é certo, tenha cuidado! O pecado está se esgueirando em sua porta. Ele quer controlar você, mas você deve derrotá-lo”. </w:t>
      </w:r>
    </w:p>
    <w:p>
      <w:pPr/>
      <w:r>
        <w:rPr>
          <w:lang w:val="pt_PT" w:bidi="pt_PT"/>
        </w:rPr>
      </w:r>
      <w:r>
        <w:rPr>
          <w:lang w:val="pt_PT" w:bidi="pt_PT"/>
        </w:rPr>
        <w:t>Pause a encenação. Perguntem à pessoa que interpreta Deus: “O que você está sentindo ou pensando?”. A pessoa pode responder coisas como: “Quero que Caim faça a coisa certa”, ou “Quero avisar Caim sobre o pecado para que ele o evite porque o amo”, ou “Me importo com Caim e quero que ele supere o pecado”, ou “Sei que Caim pode escolher não pecar”. Reiniciem a encenação.</w:t>
      </w:r>
    </w:p>
    <w:p>
      <w:pPr/>
      <w:r>
        <w:rPr>
          <w:lang w:val="pt_PT" w:bidi="pt_PT"/>
        </w:rPr>
      </w:r>
      <w:r>
        <w:rPr>
          <w:lang w:val="pt_PT" w:bidi="pt_PT"/>
        </w:rPr>
        <w:t>Um dia Caim procurou por seu irmão. Enquanto eles estavam no campo, Caim atacou e matou Abel. Depois, Yavé perguntou a Caim onde seu irmão estava, e Caim respondeu que ele não sabia. Yavé disse: “O que você fez?”. Escute! O sangue de seu irmão grita para mim da terra! Agora você está amaldiçoado e banido da terra, que engoliu o sangue de seu irmão. A terra não dará a você boas colheitas, não importa o quão duro você trabalhe! Você será um sem-teto na terra”.</w:t>
      </w:r>
    </w:p>
    <w:p>
      <w:pPr/>
      <w:r>
        <w:rPr>
          <w:lang w:val="pt_PT" w:bidi="pt_PT"/>
        </w:rPr>
      </w:r>
      <w:r>
        <w:rPr>
          <w:lang w:val="pt_PT" w:bidi="pt_PT"/>
        </w:rPr>
        <w:t>Pause a encenação. Perguntem à pessoa que interpreta Deus: “O que você está sentindo ou pensando?”. A pessoa pode responder coisas como: “Estou chocado com o que Caim fez”, ou “Sinto-me muito triste e zangado, porque a punição de Caim será grande”, ou “Estou muito triste e zangado com o que Caim fez — tentei avisá-lo, e estou triste por ele não ter seguido meu aviso”. Reiniciem a encenação.</w:t>
      </w:r>
    </w:p>
    <w:p>
      <w:pPr/>
      <w:r>
        <w:rPr>
          <w:lang w:val="pt_PT" w:bidi="pt_PT"/>
        </w:rPr>
      </w:r>
      <w:r>
        <w:rPr>
          <w:lang w:val="pt_PT" w:bidi="pt_PT"/>
        </w:rPr>
        <w:t>Caim disse: “Minha punição é grande demais para eu lidar com ela. Agora que você me baniu de sua presença e sou um fugitivo vagando, qualquer um que me encontre pode me matar”.</w:t>
      </w:r>
    </w:p>
    <w:p>
      <w:pPr/>
      <w:r>
        <w:rPr>
          <w:lang w:val="pt_PT" w:bidi="pt_PT"/>
        </w:rPr>
      </w:r>
      <w:r>
        <w:rPr>
          <w:lang w:val="pt_PT" w:bidi="pt_PT"/>
        </w:rPr>
        <w:t>Yavé disse: “Não, quem matar você será punido mais sete vezes”. E Yavé colocou uma marca em Caim para proteger Caim.</w:t>
      </w:r>
    </w:p>
    <w:p>
      <w:pPr/>
      <w:r>
        <w:rPr>
          <w:lang w:val="pt_PT" w:bidi="pt_PT"/>
        </w:rPr>
      </w:r>
      <w:r>
        <w:rPr>
          <w:lang w:val="pt_PT" w:bidi="pt_PT"/>
        </w:rPr>
        <w:t>Termine a encenação. Pergunte à pessoa que interpreta Caim: “O que você está sentindo ou pensando?”. A pessoa pode responder coisas como: “Estou sobrecarregado com minha punição — parece pior do que a morte vagar sem uma casa ou comunidade”, ou “Tinha medo de que eu pudesse morrer por causa de minha punição, mas Yavé prometeu me proteger”, ou “Estou surpreso por Yavé me proteger mesmo depois do que fiz”. Pergunte à pessoa que interpreta Yavé: “O que você está sentindo ou pensando?”. A pessoa pode responder coisas como: “Quero ser gentil com Caim, mesmo que ele tenha feito essa coisa terrível”, ou “Quero garantir que ninguém mate Caim”.</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uma versão em áudio de Gênesis 4:1–16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Adão </w:t>
      </w:r>
      <w:r>
        <w:rPr>
          <w:b/>
          <w:lang w:val="pt_PT" w:bidi="pt_PT"/>
        </w:rPr>
        <w:t>conheceu</w:t>
      </w:r>
      <w:r>
        <w:rPr>
          <w:lang w:val="pt_PT" w:bidi="pt_PT"/>
        </w:rPr>
        <w:t xml:space="preserve"> sua esposa Eva. Conhecer alguém significa ter relações sexuais com alguém. Essa palavra para relações sexuais na Bíblia geralmente se refere a relações sexuais entre um homem e sua esposa, porque ela fala sobre experimentar outra pessoa plenamente. Nesse caso, Adão teve relações sexuais com sua esposa Eva, ela concebeu um filho, e ela deu à luz Caim. Use uma frase aqui que é apropriada para usar em um grupo que inclui homens e mulheres.</w:t>
      </w:r>
    </w:p>
    <w:p>
      <w:pPr/>
      <w:r>
        <w:rPr>
          <w:lang w:val="pt_PT" w:bidi="pt_PT"/>
        </w:rPr>
      </w:r>
      <w:r>
        <w:rPr>
          <w:lang w:val="pt_PT" w:bidi="pt_PT"/>
        </w:rPr>
        <w:t xml:space="preserve">Eva disse: “Com a ajuda de </w:t>
      </w:r>
      <w:r>
        <w:rPr>
          <w:b/>
          <w:lang w:val="pt_PT" w:bidi="pt_PT"/>
        </w:rPr>
        <w:t>Yavé</w:t>
      </w:r>
      <w:r>
        <w:rPr>
          <w:lang w:val="pt_PT" w:bidi="pt_PT"/>
        </w:rPr>
        <w:t xml:space="preserve">, obtive um filho”. Essa passagem usa o nome pessoal de Deus, Yavé. Procure </w:t>
      </w:r>
      <w:hyperlink r:id="rId20">
        <w:r>
          <w:rPr>
            <w:lang w:val="pt_PT" w:bidi="pt_PT"/>
          </w:rPr>
          <w:rPr>
            <w:color w:val="0000EE"/>
            <w:u w:val="single"/>
          </w:rPr>
          <w:t>Yavé</w:t>
        </w:r>
      </w:hyperlink>
      <w:r>
        <w:rPr>
          <w:lang w:val="pt_PT" w:bidi="pt_PT"/>
        </w:rPr>
        <w:t xml:space="preserve"> no Glossário Mestre e use a mesma palavra aqui que você usou em passagens anteriores.</w:t>
      </w:r>
    </w:p>
    <w:p>
      <w:pPr/>
      <w:r>
        <w:rPr>
          <w:lang w:val="pt_PT" w:bidi="pt_PT"/>
        </w:rPr>
      </w:r>
      <w:r>
        <w:rPr>
          <w:lang w:val="pt_PT" w:bidi="pt_PT"/>
        </w:rPr>
        <w:t xml:space="preserve">Eva nomeou seu filho </w:t>
      </w:r>
      <w:r>
        <w:rPr>
          <w:b/>
          <w:lang w:val="pt_PT" w:bidi="pt_PT"/>
        </w:rPr>
        <w:t>Caim</w:t>
      </w:r>
      <w:r>
        <w:rPr>
          <w:lang w:val="pt_PT" w:bidi="pt_PT"/>
        </w:rPr>
        <w:t>. O nome Caim soa como a palavra para “de” ou “obteve”. Mais tarde, Eva deu à luz o irmão de Caim e o nomeou Abel.</w:t>
      </w:r>
    </w:p>
    <w:p>
      <w:pPr/>
      <w:r>
        <w:rPr>
          <w:lang w:val="pt_PT" w:bidi="pt_PT"/>
        </w:rPr>
      </w:r>
      <w:r>
        <w:rPr>
          <w:lang w:val="pt_PT" w:bidi="pt_PT"/>
        </w:rPr>
        <w:t xml:space="preserve">Quando era a </w:t>
      </w:r>
      <w:r>
        <w:rPr>
          <w:b/>
          <w:lang w:val="pt_PT" w:bidi="pt_PT"/>
        </w:rPr>
        <w:t>hora da colheita</w:t>
      </w:r>
      <w:r>
        <w:rPr>
          <w:lang w:val="pt_PT" w:bidi="pt_PT"/>
        </w:rPr>
        <w:t xml:space="preserve">, Caim trouxe a Yavé uma </w:t>
      </w:r>
      <w:r>
        <w:rPr>
          <w:b/>
          <w:lang w:val="pt_PT" w:bidi="pt_PT"/>
        </w:rPr>
        <w:t>oferta</w:t>
      </w:r>
      <w:r>
        <w:rPr>
          <w:lang w:val="pt_PT" w:bidi="pt_PT"/>
        </w:rPr>
        <w:t xml:space="preserve"> de suas </w:t>
      </w:r>
      <w:r>
        <w:rPr>
          <w:b/>
          <w:lang w:val="pt_PT" w:bidi="pt_PT"/>
        </w:rPr>
        <w:t>colheitas</w:t>
      </w:r>
      <w:r>
        <w:rPr>
          <w:lang w:val="pt_PT" w:bidi="pt_PT"/>
        </w:rPr>
        <w:t xml:space="preserve">. Colheitas se referem às plantas que as pessoas cultivam para comer. O tempo da colheita se refere à época do ano em que as pessoas reunem essas plantas de seus campos. A palavra usada para uma </w:t>
      </w:r>
      <w:r>
        <w:rPr>
          <w:b/>
          <w:lang w:val="pt_PT" w:bidi="pt_PT"/>
        </w:rPr>
        <w:t>oferta</w:t>
      </w:r>
      <w:r>
        <w:rPr>
          <w:lang w:val="pt_PT" w:bidi="pt_PT"/>
        </w:rPr>
        <w:t xml:space="preserve"> era um presente que as pessoas geralmente traziam a Yavé para honrá-lo ou dizer obrigado a ele. Esse é provavelmente o significado de oferta nessa história.</w:t>
      </w:r>
    </w:p>
    <w:p>
      <w:pPr/>
      <w:r>
        <w:rPr>
          <w:lang w:val="pt_PT" w:bidi="pt_PT"/>
        </w:rPr>
      </w:r>
      <w:r>
        <w:rPr>
          <w:lang w:val="pt_PT" w:bidi="pt_PT"/>
        </w:rPr>
        <w:t xml:space="preserve">Pare aqui e discuta em grupo: procure </w:t>
      </w:r>
      <w:hyperlink r:id="rId34">
        <w:r>
          <w:rPr>
            <w:lang w:val="pt_PT" w:bidi="pt_PT"/>
          </w:rPr>
          <w:rPr>
            <w:color w:val="0000EE"/>
            <w:u w:val="single"/>
          </w:rPr>
          <w:t>oferta</w:t>
        </w:r>
      </w:hyperlink>
      <w:r>
        <w:rPr>
          <w:lang w:val="pt_PT" w:bidi="pt_PT"/>
        </w:rPr>
        <w:t xml:space="preserve"> no Glossário Mestre. Quais palavras ou frases em seu idioma você usaria para essa ideia de oferta? Pause este áudio aqui.</w:t>
      </w:r>
    </w:p>
    <w:p>
      <w:pPr/>
      <w:r>
        <w:rPr>
          <w:lang w:val="pt_PT" w:bidi="pt_PT"/>
        </w:rPr>
      </w:r>
      <w:r>
        <w:rPr>
          <w:lang w:val="pt_PT" w:bidi="pt_PT"/>
        </w:rPr>
        <w:t>Yavé aceitou Abel e sua oferta, mas rejeitou Caim e sua oferta. Isso deixou Caim muito triste e zangado.</w:t>
      </w:r>
    </w:p>
    <w:p>
      <w:pPr/>
      <w:r>
        <w:rPr>
          <w:lang w:val="pt_PT" w:bidi="pt_PT"/>
        </w:rPr>
      </w:r>
      <w:r>
        <w:rPr>
          <w:lang w:val="pt_PT" w:bidi="pt_PT"/>
        </w:rPr>
        <w:t xml:space="preserve">Yavé perguntou a Caim: “Por que você está tão zangado? Por que você parece tão triste? Você será aceito se você fizer o que é certo, mas se você se recusar a fazer o que é certo, então tenha cuidado! </w:t>
      </w:r>
      <w:r>
        <w:rPr>
          <w:b/>
          <w:lang w:val="pt_PT" w:bidi="pt_PT"/>
        </w:rPr>
        <w:t>O pecado</w:t>
      </w:r>
      <w:r>
        <w:rPr>
          <w:lang w:val="pt_PT" w:bidi="pt_PT"/>
        </w:rPr>
        <w:t xml:space="preserve"> está se esgueirando na porta”. Essa é a primeira vez que a palavra pecado aparece nessas passagens. Pecado se refere a um ato de desobediência a Deus. Quando as pessoas pecam, elas quebram seu relacionamento com Yavé. Certifique-se de que a palavra usada neste caso não signifique o fato de alguém ter deixado de executar algum ato religioso, como um ritual ou prece, nem deixado de seguir certas regras religiosas. Procure </w:t>
      </w:r>
      <w:hyperlink r:id="rId35">
        <w:r>
          <w:rPr>
            <w:lang w:val="pt_PT" w:bidi="pt_PT"/>
          </w:rPr>
          <w:rPr>
            <w:color w:val="0000EE"/>
            <w:u w:val="single"/>
          </w:rPr>
          <w:t>pecado</w:t>
        </w:r>
      </w:hyperlink>
      <w:r>
        <w:rPr>
          <w:lang w:val="pt_PT" w:bidi="pt_PT"/>
        </w:rPr>
        <w:t xml:space="preserve"> no Glossário Mestre. Use a mesma palavra para pecado em todas as próximas passagens. </w:t>
      </w:r>
    </w:p>
    <w:p>
      <w:pPr/>
      <w:r>
        <w:rPr>
          <w:lang w:val="pt_PT" w:bidi="pt_PT"/>
        </w:rPr>
      </w:r>
      <w:r>
        <w:rPr>
          <w:lang w:val="pt_PT" w:bidi="pt_PT"/>
        </w:rPr>
        <w:t>Pare aqui e discuta em grupo: quais palavras ou frases em seu idioma você usa para descrever o pecado? Pause este áudio aqui.</w:t>
      </w:r>
    </w:p>
    <w:p>
      <w:pPr/>
      <w:r>
        <w:rPr>
          <w:lang w:val="pt_PT" w:bidi="pt_PT"/>
        </w:rPr>
      </w:r>
      <w:r>
        <w:rPr>
          <w:lang w:val="pt_PT" w:bidi="pt_PT"/>
        </w:rPr>
        <w:t xml:space="preserve">Um dia Caim e Abel estavam em um </w:t>
      </w:r>
      <w:r>
        <w:rPr>
          <w:b/>
          <w:lang w:val="pt_PT" w:bidi="pt_PT"/>
        </w:rPr>
        <w:t>campo</w:t>
      </w:r>
      <w:r>
        <w:rPr>
          <w:lang w:val="pt_PT" w:bidi="pt_PT"/>
        </w:rPr>
        <w:t>. Aqui, campo se refere a um amplo espaço aberto. Pode ser onde as pessoas cultivam colheitas. Caim atacou Abel e o matou.</w:t>
      </w:r>
    </w:p>
    <w:p>
      <w:pPr/>
      <w:r>
        <w:rPr>
          <w:lang w:val="pt_PT" w:bidi="pt_PT"/>
        </w:rPr>
      </w:r>
      <w:r>
        <w:rPr>
          <w:lang w:val="pt_PT" w:bidi="pt_PT"/>
        </w:rPr>
        <w:t>Mais tarde, Yavé perguntou a Caim: “Onde está seu irmão Abel?”.</w:t>
      </w:r>
    </w:p>
    <w:p>
      <w:pPr/>
      <w:r>
        <w:rPr>
          <w:lang w:val="pt_PT" w:bidi="pt_PT"/>
        </w:rPr>
      </w:r>
      <w:r>
        <w:rPr>
          <w:lang w:val="pt_PT" w:bidi="pt_PT"/>
        </w:rPr>
        <w:t xml:space="preserve">Caim disse que ele não sabia. Ele perguntou: “Sou o </w:t>
      </w:r>
      <w:r>
        <w:rPr>
          <w:b/>
          <w:lang w:val="pt_PT" w:bidi="pt_PT"/>
        </w:rPr>
        <w:t>guardião</w:t>
      </w:r>
      <w:r>
        <w:rPr>
          <w:lang w:val="pt_PT" w:bidi="pt_PT"/>
        </w:rPr>
        <w:t xml:space="preserve"> de meu irmão?”. Aqui, guardião se refere a alguém que protege e é responsável por outra pessoa.</w:t>
      </w:r>
    </w:p>
    <w:p>
      <w:pPr/>
      <w:r>
        <w:rPr>
          <w:lang w:val="pt_PT" w:bidi="pt_PT"/>
        </w:rPr>
      </w:r>
      <w:r>
        <w:rPr>
          <w:lang w:val="pt_PT" w:bidi="pt_PT"/>
        </w:rPr>
        <w:t xml:space="preserve">Yavé disse a Caim: “Por que você fez essa coisa terrível? Quando vejo o sangue de seu irmão na terra, é como se eu ouvisse sua voz chamando por mim. Agora você está </w:t>
      </w:r>
      <w:r>
        <w:rPr>
          <w:b/>
          <w:lang w:val="pt_PT" w:bidi="pt_PT"/>
        </w:rPr>
        <w:t>amaldiçoado</w:t>
      </w:r>
      <w:r>
        <w:rPr>
          <w:lang w:val="pt_PT" w:bidi="pt_PT"/>
        </w:rPr>
        <w:t xml:space="preserve">”. Maldição significa punição ou julgamento. Significa que algo desagradável vai acontecer com uma pessoa. Embora muitos idiomas tenham uma maneira de pronunciar uma maldição sobre alguém ou algo, tenha certeza que a palavra que você escolher não signifique que alguém realizou magia. Na Bíblia, quando Deus amaldiçoa uma pessoa, isso significa que ele não está satisfeito com a pessoa. Então, ele os pune amaldiçoando-os. Procure </w:t>
      </w:r>
      <w:hyperlink r:id="rId36">
        <w:r>
          <w:rPr>
            <w:lang w:val="pt_PT" w:bidi="pt_PT"/>
          </w:rPr>
          <w:rPr>
            <w:color w:val="0000EE"/>
            <w:u w:val="single"/>
          </w:rPr>
          <w:t>maldição</w:t>
        </w:r>
      </w:hyperlink>
      <w:r>
        <w:rPr>
          <w:lang w:val="pt_PT" w:bidi="pt_PT"/>
        </w:rPr>
        <w:t xml:space="preserve"> no Glossário Mestre e use a mesma palavra aqui que você usou em passagens anteriores.</w:t>
      </w:r>
    </w:p>
    <w:p>
      <w:pPr/>
      <w:r>
        <w:rPr>
          <w:lang w:val="pt_PT" w:bidi="pt_PT"/>
        </w:rPr>
      </w:r>
      <w:r>
        <w:rPr>
          <w:lang w:val="pt_PT" w:bidi="pt_PT"/>
        </w:rPr>
        <w:t xml:space="preserve">Yavé colocou uma </w:t>
      </w:r>
      <w:r>
        <w:rPr>
          <w:b/>
          <w:lang w:val="pt_PT" w:bidi="pt_PT"/>
        </w:rPr>
        <w:t>marca</w:t>
      </w:r>
      <w:r>
        <w:rPr>
          <w:lang w:val="pt_PT" w:bidi="pt_PT"/>
        </w:rPr>
        <w:t xml:space="preserve"> em Caim para mostrar aos outros que Caim pertencia a ele, e ninguém deveria ferir ou matar Caim. Não sabemos como essa marca se parecia. Era um sinal ou símbolo que os outros poderiam ver.</w:t>
      </w:r>
    </w:p>
    <w:p>
      <w:pPr/>
      <w:r>
        <w:rPr>
          <w:lang w:val="pt_PT" w:bidi="pt_PT"/>
        </w:rPr>
      </w:r>
      <w:r>
        <w:rPr>
          <w:lang w:val="pt_PT" w:bidi="pt_PT"/>
        </w:rPr>
        <w:t>Pare aqui e discuta em grupo: como você falará sobre essa marca em sua tradução? Pause este áudio aqui.</w:t>
      </w:r>
    </w:p>
    <w:p>
      <w:pPr/>
      <w:r>
        <w:rPr>
          <w:lang w:val="pt_PT" w:bidi="pt_PT"/>
        </w:rPr>
      </w:r>
      <w:r>
        <w:rPr>
          <w:lang w:val="pt_PT" w:bidi="pt_PT"/>
        </w:rPr>
        <w:t>Caim viveu na Terra de Nod, o que significa: “Terra de vagar”, ou “Lugar onde as pessoas vagam”.</w:t>
      </w:r>
    </w:p>
    <w:p>
      <w:pPr/>
      <w:r>
        <w:rPr>
          <w:lang w:val="pt_PT" w:bidi="pt_PT"/>
        </w:rPr>
      </w:r>
      <w:r>
        <w:rPr>
          <w:lang w:val="pt_PT" w:bidi="pt_PT"/>
        </w:rPr>
        <w:t>Pare aqui e discuta em grupo: como vocês traduzirão a ideia de "terra de vagar"? Pause este áudio aqui.</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4:1–16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7">
        <w:r>
          <w:rPr>
            <w:lang w:val="pt_PT" w:bidi="pt_PT"/>
          </w:rPr>
          <w:rPr>
            <w:color w:val="0000EE"/>
            <w:u w:val="single"/>
          </w:rPr>
          <w:t>Ouvir e Sentir</w:t>
        </w:r>
      </w:hyperlink>
      <w:r>
        <w:rPr>
          <w:lang w:val="pt_PT" w:bidi="pt_PT"/>
        </w:rPr>
        <w:t xml:space="preserve"> (438 KB)</w:t>
      </w:r>
      <w:r>
        <w:rPr>
          <w:lang w:val="pt_PT" w:bidi="pt_PT"/>
        </w:rPr>
      </w:r>
    </w:p>
    <w:p>
      <w:pPr>
        <w:pStyle w:val="ListBullet"/>
        <w:spacing w:line="240" w:lineRule="auto"/>
        <w:ind w:left="720"/>
      </w:pPr>
      <w:r>
        <w:rPr>
          <w:lang w:val="pt_PT" w:bidi="pt_PT"/>
        </w:rPr>
      </w:r>
      <w:hyperlink r:id="rId38">
        <w:r>
          <w:rPr>
            <w:lang w:val="pt_PT" w:bidi="pt_PT"/>
          </w:rPr>
          <w:rPr>
            <w:color w:val="0000EE"/>
            <w:u w:val="single"/>
          </w:rPr>
          <w:t>Preparando o Cenário</w:t>
        </w:r>
      </w:hyperlink>
      <w:r>
        <w:rPr>
          <w:lang w:val="pt_PT" w:bidi="pt_PT"/>
        </w:rPr>
        <w:t xml:space="preserve"> (5.9 MB)</w:t>
      </w:r>
      <w:r>
        <w:rPr>
          <w:lang w:val="pt_PT" w:bidi="pt_PT"/>
        </w:rPr>
      </w:r>
    </w:p>
    <w:p>
      <w:pPr>
        <w:pStyle w:val="ListBullet"/>
        <w:spacing w:line="240" w:lineRule="auto"/>
        <w:ind w:left="720"/>
      </w:pPr>
      <w:r>
        <w:rPr>
          <w:lang w:val="pt_PT" w:bidi="pt_PT"/>
        </w:rPr>
      </w:r>
      <w:hyperlink r:id="rId39">
        <w:r>
          <w:rPr>
            <w:lang w:val="pt_PT" w:bidi="pt_PT"/>
          </w:rPr>
          <w:rPr>
            <w:color w:val="0000EE"/>
            <w:u w:val="single"/>
          </w:rPr>
          <w:t>Identificando as Cenas</w:t>
        </w:r>
      </w:hyperlink>
      <w:r>
        <w:rPr>
          <w:lang w:val="pt_PT" w:bidi="pt_PT"/>
        </w:rPr>
        <w:t xml:space="preserve"> (6.3 MB)</w:t>
      </w:r>
      <w:r>
        <w:rPr>
          <w:lang w:val="pt_PT" w:bidi="pt_PT"/>
        </w:rPr>
      </w:r>
    </w:p>
    <w:p>
      <w:pPr>
        <w:pStyle w:val="ListBullet"/>
        <w:spacing w:line="240" w:lineRule="auto"/>
        <w:ind w:left="720"/>
      </w:pPr>
      <w:r>
        <w:rPr>
          <w:lang w:val="pt_PT" w:bidi="pt_PT"/>
        </w:rPr>
      </w:r>
      <w:hyperlink r:id="rId40">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41">
        <w:r>
          <w:rPr>
            <w:lang w:val="pt_PT" w:bidi="pt_PT"/>
          </w:rPr>
          <w:rPr>
            <w:color w:val="0000EE"/>
            <w:u w:val="single"/>
          </w:rPr>
          <w:t>Preenchendo as Lacunas</w:t>
        </w:r>
      </w:hyperlink>
      <w:r>
        <w:rPr>
          <w:lang w:val="pt_PT" w:bidi="pt_PT"/>
        </w:rPr>
        <w:t xml:space="preserve"> (3.4 MB)</w:t>
      </w:r>
      <w:r>
        <w:rPr>
          <w:lang w:val="pt_PT" w:bidi="pt_PT"/>
        </w:rPr>
      </w:r>
    </w:p>
    <w:p>
      <w:pPr>
        <w:pStyle w:val="ListBullet"/>
        <w:spacing w:line="240" w:lineRule="auto"/>
        <w:ind w:left="720"/>
      </w:pPr>
      <w:r>
        <w:rPr>
          <w:lang w:val="pt_PT" w:bidi="pt_PT"/>
        </w:rPr>
      </w:r>
      <w:hyperlink r:id="rId4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4:17–26</w:t>
      </w:r>
      <w:r>
        <w:rPr>
          <w:lang w:val="pt_PT" w:bidi="pt_PT"/>
        </w:rPr>
      </w:r>
    </w:p>
    <w:p>
      <w:pPr>
        <w:pStyle w:val="Heading3"/>
      </w:pPr>
      <w:r>
        <w:rPr>
          <w:lang w:val="pt_PT" w:bidi="pt_PT"/>
        </w:rPr>
        <w:t>Ouvir e Sentir</w:t>
      </w:r>
    </w:p>
    <w:p>
      <w:pPr/>
      <w:r>
        <w:rPr>
          <w:lang w:val="pt_PT" w:bidi="pt_PT"/>
        </w:rPr>
      </w:r>
      <w:r>
        <w:rPr>
          <w:lang w:val="pt_PT" w:bidi="pt_PT"/>
        </w:rPr>
        <w:t>Nesta etapa, ouçam Gênesis 4:17–26 e guardem em seus corações. Ouça uma versão em áudio de Gênesis 4:17–26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4:17–26 na tradução mais fácil de entender.</w:t>
      </w:r>
    </w:p>
    <w:p>
      <w:pPr/>
      <w:r>
        <w:rPr>
          <w:lang w:val="pt_PT" w:bidi="pt_PT"/>
        </w:rPr>
      </w:r>
      <w:r>
        <w:rPr>
          <w:lang w:val="pt_PT" w:bidi="pt_PT"/>
        </w:rPr>
        <w:t>Essa passagem é a primeira de duas passagens sobre os filhos de Adão e Eva. Essa passagem acontece depois que Caim matou seu irmão Abel. Ela descreve os descendentes de Caim. Ela também descreve a primeira vez que muitas coisas diferentes aconteceram — ela descreve a primeira cidade, as primeiras pessoas a viver em tendas e rebanhar muitos tipos diferentes de animais, as primeiras pessoas que tocam harpas e flautas, as primeiras pessoas a martelar metal em ferramentas, e a primeira vez que as pessoas adoram Yavé pelo nome.</w:t>
      </w:r>
    </w:p>
    <w:p>
      <w:pPr/>
      <w:r>
        <w:rPr>
          <w:lang w:val="pt_PT" w:bidi="pt_PT"/>
        </w:rPr>
      </w:r>
      <w:r>
        <w:rPr>
          <w:lang w:val="pt_PT" w:bidi="pt_PT"/>
        </w:rPr>
        <w:t>Caim teve relações sexuais com sua esposa. A esposa de Caim pode ter sido sua irmã. Algumas pessoas pensam que outros humanos também existiam no mesmo tempo que Adão e Eva, e Caim poderia ter obtido uma esposa de outro lugar.</w:t>
      </w:r>
    </w:p>
    <w:p>
      <w:pPr/>
      <w:r>
        <w:rPr>
          <w:lang w:val="pt_PT" w:bidi="pt_PT"/>
        </w:rPr>
      </w:r>
      <w:r>
        <w:rPr>
          <w:lang w:val="pt_PT" w:bidi="pt_PT"/>
        </w:rPr>
        <w:t>A esposa de Caim ficou grávida e deu à luz Enoque. Caim fundou, ou começou, uma cidade. Naqueles dias, as cidades provavelmente eram um ajuntamento de pessoas cercadas por um muro. Caim nomeou a cidade em homenagem a seu filho Enoque. Ninguém sabe onde a cidade de Enoque era.</w:t>
      </w:r>
    </w:p>
    <w:p>
      <w:pPr/>
      <w:r>
        <w:rPr>
          <w:lang w:val="pt_PT" w:bidi="pt_PT"/>
        </w:rPr>
      </w:r>
      <w:r>
        <w:rPr>
          <w:lang w:val="pt_PT" w:bidi="pt_PT"/>
        </w:rPr>
        <w:t xml:space="preserve">Aqui, a passagem descreve a família de Caim. Enoque teve um filho chamado Irad. Irad se tornou o pai, ou ancestral, de Meujael. Meujael se tornou o pai, ou ancestral, de Metusael. Metusael se tornou o pai, ou ancestral, de Lameque. </w:t>
      </w:r>
    </w:p>
    <w:p>
      <w:pPr/>
      <w:r>
        <w:rPr>
          <w:lang w:val="pt_PT" w:bidi="pt_PT"/>
        </w:rPr>
      </w:r>
      <w:r>
        <w:rPr>
          <w:lang w:val="pt_PT" w:bidi="pt_PT"/>
        </w:rPr>
        <w:t>Agora o autor nos diz mais sobre Lameque. Lameque se casou com duas mulheres, chamadas Ada e Zilá. Essa é a primeira vez nessas passagens que um homem se casa com duas mulheres. Ada deu à luz Jabal. Jabal era o ancestral das pessoas que criam animais e que vivem em tendas, ou ele era a primeira pessoa a fazer essas coisas. Na passagem anterior, Abel criava ovelhas, mas Jabal pode ter sido a primeira pessoa a criar muitos tipos diferentes de animais para gado e viver em tendas. O gado pode ter incluído cabras, ovelhas e vacas. Essas tendas eram casas feitas de peles de animais sustentadas por postes e conectadas à terra com estacas. As tendas eram fáceis de desmontar e se mudar de um lugar para outro. Jabal e seus descendentes provavelmente se moviam com seus rebanhos de animais enquanto eles pastavam na terra por comida, então as tendas eram fáceis de usar quando eram movidas.</w:t>
      </w:r>
    </w:p>
    <w:p>
      <w:pPr/>
      <w:r>
        <w:rPr>
          <w:lang w:val="pt_PT" w:bidi="pt_PT"/>
        </w:rPr>
      </w:r>
      <w:r>
        <w:rPr>
          <w:lang w:val="pt_PT" w:bidi="pt_PT"/>
        </w:rPr>
        <w:t>Pare aqui. Em grupo, olhe para uma imagem de como uma tenda pode ter sido naquela época. Pause este áudio aqui.</w:t>
      </w:r>
    </w:p>
    <w:p>
      <w:pPr/>
      <w:r>
        <w:rPr>
          <w:lang w:val="pt_PT" w:bidi="pt_PT"/>
        </w:rPr>
      </w:r>
      <w:r>
        <w:rPr>
          <w:lang w:val="pt_PT" w:bidi="pt_PT"/>
        </w:rPr>
        <w:t>O irmão de Jabal era chamado de Jubal. Jubal era o ancestral das pessoas que tocavam a harpa e a flauta. Ele pode ter sido a primeira pessoa a tocar a harpa e a flauta, ou ele pode ter inventado a harpa e a flauta. A harpa era um instrumento feito de madeira e cordas e tocado puxando as cordas. A flauta era um longo cachimbo oco tocado soprando ar através dela.</w:t>
      </w:r>
    </w:p>
    <w:p>
      <w:pPr/>
      <w:r>
        <w:rPr>
          <w:lang w:val="pt_PT" w:bidi="pt_PT"/>
        </w:rPr>
      </w:r>
      <w:r>
        <w:rPr>
          <w:lang w:val="pt_PT" w:bidi="pt_PT"/>
        </w:rPr>
        <w:t>Pare aqui. Em grupo, olhe para imagens de uma harpa e uma flauta. Quais instrumentos você toca em sua cultura que são semelhantes? Quando você toca música? Pause este áudio aqui.</w:t>
      </w:r>
    </w:p>
    <w:p>
      <w:pPr/>
      <w:r>
        <w:rPr>
          <w:lang w:val="pt_PT" w:bidi="pt_PT"/>
        </w:rPr>
      </w:r>
      <w:r>
        <w:rPr>
          <w:lang w:val="pt_PT" w:bidi="pt_PT"/>
        </w:rPr>
        <w:t>A outra esposa de Lameque, Zilá, teve um filho chamado Tubalcaim. Tubalcaim era um especialista em fazer ferramentas de bronze e ferro. Ele provavelmente fazia essas ferramentas martelando os metais de bronze e ferro.</w:t>
      </w:r>
    </w:p>
    <w:p>
      <w:pPr/>
      <w:r>
        <w:rPr>
          <w:lang w:val="pt_PT" w:bidi="pt_PT"/>
        </w:rPr>
      </w:r>
      <w:r>
        <w:rPr>
          <w:lang w:val="pt_PT" w:bidi="pt_PT"/>
        </w:rPr>
        <w:t>Pare aqui. Em grupo, olhe para imagens de bronze e ferro, e então ferramentas que as pessoas faziam de bronze e ferro. Pause este áudio aqui.</w:t>
      </w:r>
    </w:p>
    <w:p>
      <w:pPr/>
      <w:r>
        <w:rPr>
          <w:lang w:val="pt_PT" w:bidi="pt_PT"/>
        </w:rPr>
      </w:r>
      <w:r>
        <w:rPr>
          <w:lang w:val="pt_PT" w:bidi="pt_PT"/>
        </w:rPr>
        <w:t>Zilá também teve uma filha chamada Naamá. Naama era provavelmente a filha mais velha de Zilá.</w:t>
      </w:r>
    </w:p>
    <w:p>
      <w:pPr/>
      <w:r>
        <w:rPr>
          <w:lang w:val="pt_PT" w:bidi="pt_PT"/>
        </w:rPr>
      </w:r>
      <w:r>
        <w:rPr>
          <w:lang w:val="pt_PT" w:bidi="pt_PT"/>
        </w:rPr>
        <w:t>Pare aqui e discuta em grupo: fale sobre maridos e esposas e seus filhos. Quais palavras você usa para maridos, esposas, irmãos, irmãs, filhos e filhas? Quais palavras você usa para filhos e filhas mais velhos e mais jovens? Pause este áudio aqui.</w:t>
      </w:r>
    </w:p>
    <w:p>
      <w:pPr/>
      <w:r>
        <w:rPr>
          <w:lang w:val="pt_PT" w:bidi="pt_PT"/>
        </w:rPr>
      </w:r>
      <w:r>
        <w:rPr>
          <w:lang w:val="pt_PT" w:bidi="pt_PT"/>
        </w:rPr>
        <w:t>Um dia, Lameque disse a suas esposas: “Ada e Zilá, ouçam minha voz”. A frase “ouça minha voz” era uma frase comum que significava “me ouça”. Aqui, Lameque está se gabando sobre suas vitórias ou o quão forte ele pensa que ele é. Lameque faz isso recitando ou cantando uma música especial sobre sua força. Lameque continuou: “Matei um homem que me atacou, matei um jovem que me atingiu. Se alguém que matasse Caim era punido sete vezes, alguém que me mata será punido 77 vezes”. Lameque se gabava que qualquer um que matasse Caim seria punido severamente, mas qualquer um que o matasse seria punido ainda mais duramente!</w:t>
      </w:r>
    </w:p>
    <w:p>
      <w:pPr/>
      <w:r>
        <w:rPr>
          <w:lang w:val="pt_PT" w:bidi="pt_PT"/>
        </w:rPr>
      </w:r>
      <w:r>
        <w:rPr>
          <w:lang w:val="pt_PT" w:bidi="pt_PT"/>
        </w:rPr>
        <w:t>Agora ouvimos sobre o resto da família de Adão e Eva. Adão teve relações sexuais com sua esposa novamente, e Eva deu à luz outro filho. Isso provavelmente aconteceu antes de Lameque nascer. Eva estava muito feliz e ela nomeou seu filho Sete. Ela disse: “Deus me deu outro filho para substituir Abel, porque Caim matou Abel”.</w:t>
      </w:r>
    </w:p>
    <w:p>
      <w:pPr/>
      <w:r>
        <w:rPr>
          <w:lang w:val="pt_PT" w:bidi="pt_PT"/>
        </w:rPr>
      </w:r>
      <w:r>
        <w:rPr>
          <w:lang w:val="pt_PT" w:bidi="pt_PT"/>
        </w:rPr>
        <w:t>Quando Sete cresceu, ele teve um filho chamado Enos. O resto do livro de Gênesis é sobre os descendentes de Sete.</w:t>
      </w:r>
    </w:p>
    <w:p>
      <w:pPr/>
      <w:r>
        <w:rPr>
          <w:lang w:val="pt_PT" w:bidi="pt_PT"/>
        </w:rPr>
      </w:r>
      <w:r>
        <w:rPr>
          <w:lang w:val="pt_PT" w:bidi="pt_PT"/>
        </w:rPr>
        <w:t>Em torno desse tempo, algumas pessoas começaram a chamar o nome de Yavé. “chamar o nome de Yavé” é uma frase que significa adorar, ou orar para Yavé e chamá-lo por seu nome. Algumas pessoas acham isso confuso porque em passagens posteriores na Bíblia, Yavé diz seu nome pessoal, Yavé, a um homem chamado Moisés. Pode ser que as pessoas usassem o nome Yavé no início da história, mas o povo de Deus começou a realmente usar o nome plenamente depois que Deus apareceu a Moisés e disse a ele seu nome, Yavé.</w:t>
      </w:r>
    </w:p>
    <w:p>
      <w:pPr/>
      <w:r>
        <w:rPr>
          <w:lang w:val="pt_PT" w:bidi="pt_PT"/>
        </w:rPr>
      </w:r>
      <w:r>
        <w:rPr>
          <w:lang w:val="pt_PT" w:bidi="pt_PT"/>
        </w:rPr>
        <w:t>Pare aqui e discuta em equipe: quais frases você tem em seu idioma que se referem a adoração? Como você usa o nome ou nomes de Deus na adoração? Por que é importante usar o nome de Deus quando você adora?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4:17–26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os descendentes de Caim são descritos.</w:t>
      </w:r>
    </w:p>
    <w:p>
      <w:pPr/>
      <w:r>
        <w:rPr>
          <w:lang w:val="pt_PT" w:bidi="pt_PT"/>
        </w:rPr>
      </w:r>
      <w:r>
        <w:rPr>
          <w:b/>
          <w:lang w:val="pt_PT" w:bidi="pt_PT"/>
        </w:rPr>
        <w:t>Na segunda cena:</w:t>
      </w:r>
      <w:r>
        <w:rPr>
          <w:lang w:val="pt_PT" w:bidi="pt_PT"/>
        </w:rPr>
        <w:t xml:space="preserve"> a família de Lameque é descrita.</w:t>
      </w:r>
    </w:p>
    <w:p>
      <w:pPr/>
      <w:r>
        <w:rPr>
          <w:lang w:val="pt_PT" w:bidi="pt_PT"/>
        </w:rPr>
      </w:r>
      <w:r>
        <w:rPr>
          <w:b/>
          <w:lang w:val="pt_PT" w:bidi="pt_PT"/>
        </w:rPr>
        <w:t>Na terceira cena:</w:t>
      </w:r>
      <w:r>
        <w:rPr>
          <w:lang w:val="pt_PT" w:bidi="pt_PT"/>
        </w:rPr>
        <w:t xml:space="preserve"> Adão e Eva têm outro filho, chamado Sete. Sete tem um filho chamado Enos.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Esposa de Caim</w:t>
      </w:r>
    </w:p>
    <w:p>
      <w:pPr>
        <w:pStyle w:val="ListBullet"/>
        <w:spacing w:line="240" w:lineRule="auto"/>
        <w:ind w:left="720"/>
      </w:pPr>
      <w:r>
        <w:rPr>
          <w:lang w:val="pt_PT" w:bidi="pt_PT"/>
        </w:rPr>
      </w:r>
      <w:r>
        <w:rPr>
          <w:lang w:val="pt_PT" w:bidi="pt_PT"/>
        </w:rPr>
        <w:t>O filho de Caim, Enoque</w:t>
      </w:r>
    </w:p>
    <w:p>
      <w:pPr>
        <w:pStyle w:val="ListBullet"/>
        <w:spacing w:line="240" w:lineRule="auto"/>
        <w:ind w:left="720"/>
      </w:pPr>
      <w:r>
        <w:rPr>
          <w:lang w:val="pt_PT" w:bidi="pt_PT"/>
        </w:rPr>
      </w:r>
      <w:r>
        <w:rPr>
          <w:lang w:val="pt_PT" w:bidi="pt_PT"/>
        </w:rPr>
        <w:t>Descendentes de Caim: Irad, Meujael, Metusael e Lameque</w:t>
      </w:r>
    </w:p>
    <w:p>
      <w:pPr>
        <w:pStyle w:val="ListBullet"/>
        <w:spacing w:line="240" w:lineRule="auto"/>
        <w:ind w:left="720"/>
      </w:pPr>
      <w:r>
        <w:rPr>
          <w:lang w:val="pt_PT" w:bidi="pt_PT"/>
        </w:rPr>
      </w:r>
      <w:r>
        <w:rPr>
          <w:lang w:val="pt_PT" w:bidi="pt_PT"/>
        </w:rPr>
        <w:t>As duas esposas de Lameque, que eram Ada e Zilá</w:t>
      </w:r>
    </w:p>
    <w:p>
      <w:pPr>
        <w:pStyle w:val="ListBullet"/>
        <w:spacing w:line="240" w:lineRule="auto"/>
        <w:ind w:left="720"/>
      </w:pPr>
      <w:r>
        <w:rPr>
          <w:lang w:val="pt_PT" w:bidi="pt_PT"/>
        </w:rPr>
      </w:r>
      <w:r>
        <w:rPr>
          <w:lang w:val="pt_PT" w:bidi="pt_PT"/>
        </w:rPr>
        <w:t>Os dois filhos de Ada, que eram Jabal e Jubal</w:t>
      </w:r>
    </w:p>
    <w:p>
      <w:pPr>
        <w:pStyle w:val="ListBullet"/>
        <w:spacing w:line="240" w:lineRule="auto"/>
        <w:ind w:left="720"/>
      </w:pPr>
      <w:r>
        <w:rPr>
          <w:lang w:val="pt_PT" w:bidi="pt_PT"/>
        </w:rPr>
      </w:r>
      <w:r>
        <w:rPr>
          <w:lang w:val="pt_PT" w:bidi="pt_PT"/>
        </w:rPr>
        <w:t>Os dois filhos de Zilá, que eram Tubalcaim e Naamá</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pStyle w:val="ListBullet"/>
        <w:spacing w:line="240" w:lineRule="auto"/>
        <w:ind w:left="720"/>
      </w:pPr>
      <w:r>
        <w:rPr>
          <w:lang w:val="pt_PT" w:bidi="pt_PT"/>
        </w:rPr>
      </w:r>
      <w:r>
        <w:rPr>
          <w:lang w:val="pt_PT" w:bidi="pt_PT"/>
        </w:rPr>
        <w:t>Sete</w:t>
      </w:r>
    </w:p>
    <w:p>
      <w:pPr>
        <w:pStyle w:val="ListBullet"/>
        <w:spacing w:line="240" w:lineRule="auto"/>
        <w:ind w:left="720"/>
      </w:pPr>
      <w:r>
        <w:rPr>
          <w:lang w:val="pt_PT" w:bidi="pt_PT"/>
        </w:rPr>
      </w:r>
      <w:r>
        <w:rPr>
          <w:lang w:val="pt_PT" w:bidi="pt_PT"/>
        </w:rPr>
        <w:t>Enos</w:t>
      </w:r>
    </w:p>
    <w:p>
      <w:pPr>
        <w:pStyle w:val="ListBullet"/>
        <w:spacing w:line="240" w:lineRule="auto"/>
        <w:ind w:left="720"/>
      </w:pPr>
      <w:r>
        <w:rPr>
          <w:lang w:val="pt_PT" w:bidi="pt_PT"/>
        </w:rPr>
      </w:r>
      <w:r>
        <w:rPr>
          <w:lang w:val="pt_PT" w:bidi="pt_PT"/>
        </w:rPr>
        <w:t>e Yavé</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descreve os descendentes de Caim. Ela descreve os filhos de Caim e seus filhos.</w:t>
      </w:r>
    </w:p>
    <w:p>
      <w:pPr/>
      <w:r>
        <w:rPr>
          <w:lang w:val="pt_PT" w:bidi="pt_PT"/>
        </w:rPr>
      </w:r>
      <w:r>
        <w:rPr>
          <w:lang w:val="pt_PT" w:bidi="pt_PT"/>
        </w:rPr>
        <w:t>Pare aqui para discutir em grupo. Peça que algumas pessoas no grupo descrevam suas linhas familiares na maneira como você descreve linhas familiares em sua cultura. Quais palavras, frases ou estilos você usa quando descreve linhas familiares e genealogias? Pause este áudio aqui.</w:t>
      </w:r>
    </w:p>
    <w:p>
      <w:pPr/>
      <w:r>
        <w:rPr>
          <w:lang w:val="pt_PT" w:bidi="pt_PT"/>
        </w:rPr>
      </w:r>
      <w:r>
        <w:rPr>
          <w:lang w:val="pt_PT" w:bidi="pt_PT"/>
        </w:rPr>
        <w:t>A segunda cena descreve a família de um dos descendentes de Caim, que era chamado Lameque. Então a história quebra a descrição da linha familiar para nos dar uma música que Lameque disse às suas esposas. Tudo o que Lameque diz aqui é uma música ou poema. As pessoas usavam esses tipos de músicas ou poemas para se gabar sobre coisas que elas haviam feito ou suas vitórias. Um dia, Lameque disse a suas duas esposas: “Ada e Zilá, me ouçam. Me ouçam, vocês, esposas de Lameque. Matei um homem que me atacou, matei um jovem que me feriu”. Aqui, Lameque se repete para enfatizar o que ele está dizendo. Quando Lameque fala sobre matar um homem e um jovem, ele pode estar falando sobre algo que já aconteceu, ou ele pode estar descrevendo o que aconteceria se alguém atacasse ou o ferisse. Lameque continua: “Se alguém matasse Caim, ele seria punido sete vezes. Se alguém me matar, ele será punido 77 vezes mais do que quem matou Caim!”. Essa é a parte mais importante da música.</w:t>
      </w:r>
    </w:p>
    <w:p>
      <w:pPr/>
      <w:r>
        <w:rPr>
          <w:lang w:val="pt_PT" w:bidi="pt_PT"/>
        </w:rPr>
      </w:r>
      <w:r>
        <w:rPr>
          <w:lang w:val="pt_PT" w:bidi="pt_PT"/>
        </w:rPr>
        <w:t>Pare aqui para discutir em grupo. Como as pessoas em sua cultura se gabam sobre suas vitórias? Você pode cantar algumas das músicas ou recitar alguns dos poemas que as pessoas usariam para se gabar. Quais palavras ou frases as pessoas usam? Como você sabe quando as pessoas estão dizendo ou cantando a parte mais importante da música? Pause este áudio aqui.</w:t>
      </w:r>
    </w:p>
    <w:p>
      <w:pPr/>
      <w:r>
        <w:rPr>
          <w:lang w:val="pt_PT" w:bidi="pt_PT"/>
        </w:rPr>
      </w:r>
      <w:r>
        <w:rPr>
          <w:lang w:val="pt_PT" w:bidi="pt_PT"/>
        </w:rPr>
        <w:t>A cena três retorna a Adão e Eva. Ela descreve os descendentes de Adão e Eva. Como a cena três provavelmente acontece durante o tempo que Caim viveu, não durante o tempo que Lameque viveu, a cena três descreve coisas que aconteceram antes da cena dois. Eva dá à luz Sete, e Sete tem um filho chamado Enos. Em algum momento durante o tempo que Enos estava vivendo, as pessoas começam a adorar a Deus com o nome pessoal de Deus de Yavé.</w:t>
      </w:r>
    </w:p>
    <w:p>
      <w:pPr/>
      <w:r>
        <w:rPr>
          <w:lang w:val="pt_PT" w:bidi="pt_PT"/>
        </w:rPr>
      </w:r>
      <w:r>
        <w:rPr>
          <w:lang w:val="pt_PT" w:bidi="pt_PT"/>
        </w:rPr>
        <w:t>Essa passagem é a segunda parte de uma história que começa na passagem anterior. A passagem anterior começa com Adão e Eva tendo filhos, e essa passagem termina com Adão e Eva tendo filhos.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4:17–26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é composta de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Caim</w:t>
      </w:r>
    </w:p>
    <w:p>
      <w:pPr>
        <w:pStyle w:val="ListBullet"/>
        <w:spacing w:line="240" w:lineRule="auto"/>
        <w:ind w:left="720"/>
      </w:pPr>
      <w:r>
        <w:rPr>
          <w:lang w:val="pt_PT" w:bidi="pt_PT"/>
        </w:rPr>
      </w:r>
      <w:r>
        <w:rPr>
          <w:lang w:val="pt_PT" w:bidi="pt_PT"/>
        </w:rPr>
        <w:t>Esposa de Caim</w:t>
      </w:r>
    </w:p>
    <w:p>
      <w:pPr>
        <w:pStyle w:val="ListBullet"/>
        <w:spacing w:line="240" w:lineRule="auto"/>
        <w:ind w:left="720"/>
      </w:pPr>
      <w:r>
        <w:rPr>
          <w:lang w:val="pt_PT" w:bidi="pt_PT"/>
        </w:rPr>
      </w:r>
      <w:r>
        <w:rPr>
          <w:lang w:val="pt_PT" w:bidi="pt_PT"/>
        </w:rPr>
        <w:t>O filho de Caim, Enoque</w:t>
      </w:r>
    </w:p>
    <w:p>
      <w:pPr>
        <w:pStyle w:val="ListBullet"/>
        <w:spacing w:line="240" w:lineRule="auto"/>
        <w:ind w:left="720"/>
      </w:pPr>
      <w:r>
        <w:rPr>
          <w:lang w:val="pt_PT" w:bidi="pt_PT"/>
        </w:rPr>
      </w:r>
      <w:r>
        <w:rPr>
          <w:lang w:val="pt_PT" w:bidi="pt_PT"/>
        </w:rPr>
        <w:t>Descendentes de Caim: Irad, Meujael, Metusael e Lameque</w:t>
      </w:r>
    </w:p>
    <w:p>
      <w:pPr>
        <w:pStyle w:val="ListBullet"/>
        <w:spacing w:line="240" w:lineRule="auto"/>
        <w:ind w:left="720"/>
      </w:pPr>
      <w:r>
        <w:rPr>
          <w:lang w:val="pt_PT" w:bidi="pt_PT"/>
        </w:rPr>
      </w:r>
      <w:r>
        <w:rPr>
          <w:lang w:val="pt_PT" w:bidi="pt_PT"/>
        </w:rPr>
        <w:t>As duas esposas de Lameque, que eram Ada e Zilá</w:t>
      </w:r>
    </w:p>
    <w:p>
      <w:pPr>
        <w:pStyle w:val="ListBullet"/>
        <w:spacing w:line="240" w:lineRule="auto"/>
        <w:ind w:left="720"/>
      </w:pPr>
      <w:r>
        <w:rPr>
          <w:lang w:val="pt_PT" w:bidi="pt_PT"/>
        </w:rPr>
      </w:r>
      <w:r>
        <w:rPr>
          <w:lang w:val="pt_PT" w:bidi="pt_PT"/>
        </w:rPr>
        <w:t>Os dois filhos de Ada, que eram Jabal e Jubal</w:t>
      </w:r>
    </w:p>
    <w:p>
      <w:pPr>
        <w:pStyle w:val="ListBullet"/>
        <w:spacing w:line="240" w:lineRule="auto"/>
        <w:ind w:left="720"/>
      </w:pPr>
      <w:r>
        <w:rPr>
          <w:lang w:val="pt_PT" w:bidi="pt_PT"/>
        </w:rPr>
      </w:r>
      <w:r>
        <w:rPr>
          <w:lang w:val="pt_PT" w:bidi="pt_PT"/>
        </w:rPr>
        <w:t>Os dois filhos de Zilá, que eram Tubalcaim e Naamá</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Eva</w:t>
      </w:r>
    </w:p>
    <w:p>
      <w:pPr>
        <w:pStyle w:val="ListBullet"/>
        <w:spacing w:line="240" w:lineRule="auto"/>
        <w:ind w:left="720"/>
      </w:pPr>
      <w:r>
        <w:rPr>
          <w:lang w:val="pt_PT" w:bidi="pt_PT"/>
        </w:rPr>
      </w:r>
      <w:r>
        <w:rPr>
          <w:lang w:val="pt_PT" w:bidi="pt_PT"/>
        </w:rPr>
        <w:t>Sete</w:t>
      </w:r>
    </w:p>
    <w:p>
      <w:pPr>
        <w:pStyle w:val="ListBullet"/>
        <w:spacing w:line="240" w:lineRule="auto"/>
        <w:ind w:left="720"/>
      </w:pPr>
      <w:r>
        <w:rPr>
          <w:lang w:val="pt_PT" w:bidi="pt_PT"/>
        </w:rPr>
      </w:r>
      <w:r>
        <w:rPr>
          <w:lang w:val="pt_PT" w:bidi="pt_PT"/>
        </w:rPr>
        <w:t>Enos</w:t>
      </w:r>
    </w:p>
    <w:p>
      <w:pPr>
        <w:pStyle w:val="ListBullet"/>
        <w:spacing w:line="240" w:lineRule="auto"/>
        <w:ind w:left="720"/>
      </w:pPr>
      <w:r>
        <w:rPr>
          <w:lang w:val="pt_PT" w:bidi="pt_PT"/>
        </w:rPr>
      </w:r>
      <w:r>
        <w:rPr>
          <w:lang w:val="pt_PT" w:bidi="pt_PT"/>
        </w:rPr>
        <w:t>e Yavé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Caim teve muitos descendentes. Um dia, um dos descendentes de Caim, chamado Lameque, disse às suas esposas que ele havia matado uma vez um homem que o atacou, e que qualquer um que o matasse seria punido 77 vezes em vez de sete vezes como Caim.</w:t>
      </w:r>
    </w:p>
    <w:p>
      <w:pPr/>
      <w:r>
        <w:rPr>
          <w:lang w:val="pt_PT" w:bidi="pt_PT"/>
        </w:rPr>
      </w:r>
      <w:r>
        <w:rPr>
          <w:lang w:val="pt_PT" w:bidi="pt_PT"/>
        </w:rPr>
        <w:t>Pause essa encenação aqui. Perguntem à pessoa que interpreta Lameque: “O que você está sentindo ou pensando?”. A pessoa pode responder coisas como: “Estou me gabando sobre o quão forte sou e como as pessoas não podem me ferir”, ou “Quero que minhas esposas pensem que sou forte e não posso ser ferido”, ou “Quero mostrar que sou mais forte do que meu ancestral, Caim”, ou “Não hesitarei em matar até mesmo um filho que me fere”. Reiniciem a encenação.</w:t>
      </w:r>
    </w:p>
    <w:p>
      <w:pPr/>
      <w:r>
        <w:rPr>
          <w:lang w:val="pt_PT" w:bidi="pt_PT"/>
        </w:rPr>
      </w:r>
      <w:r>
        <w:rPr>
          <w:lang w:val="pt_PT" w:bidi="pt_PT"/>
        </w:rPr>
        <w:t>Adão e Eva tiveram outro filho. Eva nomeou o filho Sete, e disse: “Deus me deu outro filho para substituir Abel, que Caim matou”.</w:t>
      </w:r>
    </w:p>
    <w:p>
      <w:pPr/>
      <w:r>
        <w:rPr>
          <w:lang w:val="pt_PT" w:bidi="pt_PT"/>
        </w:rPr>
      </w:r>
      <w:r>
        <w:rPr>
          <w:lang w:val="pt_PT" w:bidi="pt_PT"/>
        </w:rPr>
        <w:t>Termine a encenação. Perguntem à pessoa que interpreta Eva: “O que você está sentindo ou pensando?”. A pessoa pode responder coisas como: “Estou triste por Abel estar morto, mas feliz por ter um novo filho”, ou “Sei o que aconteceu entre meus outros filhos, e estou feliz por ter um novo filho”.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4:17–26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Caim </w:t>
      </w:r>
      <w:r>
        <w:rPr>
          <w:b/>
          <w:lang w:val="pt_PT" w:bidi="pt_PT"/>
        </w:rPr>
        <w:t>conheceu</w:t>
      </w:r>
      <w:r>
        <w:rPr>
          <w:lang w:val="pt_PT" w:bidi="pt_PT"/>
        </w:rPr>
        <w:t xml:space="preserve"> sua esposa. Use a mesma palavra ou frase que você usou em histórias anteriores para relações sexuais entre um homem e sua esposa.</w:t>
      </w:r>
    </w:p>
    <w:p>
      <w:pPr/>
      <w:r>
        <w:rPr>
          <w:lang w:val="pt_PT" w:bidi="pt_PT"/>
        </w:rPr>
      </w:r>
      <w:r>
        <w:rPr>
          <w:lang w:val="pt_PT" w:bidi="pt_PT"/>
        </w:rPr>
        <w:t xml:space="preserve">O filho de Caim, que era chamado Enoque, teve um filho chamado Irad. Irad se tornou o pai, ou ancestral, de </w:t>
      </w:r>
      <w:r>
        <w:rPr>
          <w:b/>
          <w:lang w:val="pt_PT" w:bidi="pt_PT"/>
        </w:rPr>
        <w:t>Meujael</w:t>
      </w:r>
      <w:r>
        <w:rPr>
          <w:lang w:val="pt_PT" w:bidi="pt_PT"/>
        </w:rPr>
        <w:t xml:space="preserve">. O nome Meujael pode significar “Deus me fez viver”. Meujael se tornou o ancestral de </w:t>
      </w:r>
      <w:r>
        <w:rPr>
          <w:b/>
          <w:lang w:val="pt_PT" w:bidi="pt_PT"/>
        </w:rPr>
        <w:t>Metusael</w:t>
      </w:r>
      <w:r>
        <w:rPr>
          <w:lang w:val="pt_PT" w:bidi="pt_PT"/>
        </w:rPr>
        <w:t>. O nome Metusael provavelmente significa “Homem de Deus”. Metusael se tornou o ancestral de Lameque.</w:t>
      </w:r>
    </w:p>
    <w:p>
      <w:pPr/>
      <w:r>
        <w:rPr>
          <w:lang w:val="pt_PT" w:bidi="pt_PT"/>
        </w:rPr>
      </w:r>
      <w:r>
        <w:rPr>
          <w:lang w:val="pt_PT" w:bidi="pt_PT"/>
        </w:rPr>
        <w:t xml:space="preserve">Um dos descendentes de Caim, Lameque, se casou com duas mulheres, Ada e Zilá. Ada teve um filho chamado </w:t>
      </w:r>
      <w:r>
        <w:rPr>
          <w:b/>
          <w:lang w:val="pt_PT" w:bidi="pt_PT"/>
        </w:rPr>
        <w:t>Jabal</w:t>
      </w:r>
      <w:r>
        <w:rPr>
          <w:lang w:val="pt_PT" w:bidi="pt_PT"/>
        </w:rPr>
        <w:t xml:space="preserve">. O nome Jabal provavelmente significa “Deus lidera a procissão — um grupo de pessoas que caminham juntas em celebração”. O irmão de Jabal era chamado de </w:t>
      </w:r>
      <w:r>
        <w:rPr>
          <w:b/>
          <w:lang w:val="pt_PT" w:bidi="pt_PT"/>
        </w:rPr>
        <w:t>Jubal</w:t>
      </w:r>
      <w:r>
        <w:rPr>
          <w:lang w:val="pt_PT" w:bidi="pt_PT"/>
        </w:rPr>
        <w:t xml:space="preserve">. O nome Jubal provavelmente significa “Deus trouxe a procissão”. Zilá teve um filho chamado </w:t>
      </w:r>
      <w:r>
        <w:rPr>
          <w:b/>
          <w:lang w:val="pt_PT" w:bidi="pt_PT"/>
        </w:rPr>
        <w:t>Tubalcaim</w:t>
      </w:r>
      <w:r>
        <w:rPr>
          <w:lang w:val="pt_PT" w:bidi="pt_PT"/>
        </w:rPr>
        <w:t>. O nome Tubalcaim provavelmente significa “procissão”, que é um grupo de pessoas caminhando juntas em celebração. Os nomes dos três irmãos, Jabal, Jubal e Tubal, rimam. Eles são cheios de emoção, e juntos podem se referir aos sons que os instrumentos fazem.</w:t>
      </w:r>
    </w:p>
    <w:p>
      <w:pPr/>
      <w:r>
        <w:rPr>
          <w:lang w:val="pt_PT" w:bidi="pt_PT"/>
        </w:rPr>
      </w:r>
      <w:r>
        <w:rPr>
          <w:lang w:val="pt_PT" w:bidi="pt_PT"/>
        </w:rPr>
        <w:t xml:space="preserve">Zilá também teve uma filha chamada </w:t>
      </w:r>
      <w:r>
        <w:rPr>
          <w:b/>
          <w:lang w:val="pt_PT" w:bidi="pt_PT"/>
        </w:rPr>
        <w:t>Naamá</w:t>
      </w:r>
      <w:r>
        <w:rPr>
          <w:lang w:val="pt_PT" w:bidi="pt_PT"/>
        </w:rPr>
        <w:t>. O nome Naamá provavelmente significa “agradável e belo”.</w:t>
      </w:r>
    </w:p>
    <w:p>
      <w:pPr/>
      <w:r>
        <w:rPr>
          <w:lang w:val="pt_PT" w:bidi="pt_PT"/>
        </w:rPr>
      </w:r>
      <w:r>
        <w:rPr>
          <w:lang w:val="pt_PT" w:bidi="pt_PT"/>
        </w:rPr>
        <w:t xml:space="preserve">Eva deu à luz outro filho. Ela nomeou esse filho </w:t>
      </w:r>
      <w:r>
        <w:rPr>
          <w:b/>
          <w:lang w:val="pt_PT" w:bidi="pt_PT"/>
        </w:rPr>
        <w:t>Sete</w:t>
      </w:r>
      <w:r>
        <w:rPr>
          <w:lang w:val="pt_PT" w:bidi="pt_PT"/>
        </w:rPr>
        <w:t>. O nome Sete pode soar como a palavra para “dado, ou atribuído para um papel”.</w:t>
      </w:r>
    </w:p>
    <w:p>
      <w:pPr/>
      <w:r>
        <w:rPr>
          <w:lang w:val="pt_PT" w:bidi="pt_PT"/>
        </w:rPr>
      </w:r>
      <w:r>
        <w:rPr>
          <w:lang w:val="pt_PT" w:bidi="pt_PT"/>
        </w:rPr>
        <w:t>Eva disse: “</w:t>
      </w:r>
      <w:r>
        <w:rPr>
          <w:b/>
          <w:lang w:val="pt_PT" w:bidi="pt_PT"/>
        </w:rPr>
        <w:t>Deus</w:t>
      </w:r>
      <w:r>
        <w:rPr>
          <w:lang w:val="pt_PT" w:bidi="pt_PT"/>
        </w:rPr>
        <w:t xml:space="preserve"> me deu outro filho para substituir Abel”. A palavra para Deus aqui é o termo geral para Deus. Use o mesmo termo geral para Deus que você usou nas passagens anteriores, e lembre-se de que </w:t>
      </w:r>
      <w:r>
        <w:rPr>
          <w:lang w:val="pt_PT" w:bidi="pt_PT"/>
        </w:rPr>
        <w:t>Deus</w:t>
      </w:r>
      <w:r>
        <w:rPr>
          <w:lang w:val="pt_PT" w:bidi="pt_PT"/>
        </w:rPr>
        <w:t xml:space="preserve"> está no Glossário Mestre.</w:t>
      </w:r>
    </w:p>
    <w:p>
      <w:pPr/>
      <w:r>
        <w:rPr>
          <w:lang w:val="pt_PT" w:bidi="pt_PT"/>
        </w:rPr>
      </w:r>
      <w:r>
        <w:rPr>
          <w:lang w:val="pt_PT" w:bidi="pt_PT"/>
        </w:rPr>
        <w:t xml:space="preserve">Sete tem um filho chamado </w:t>
      </w:r>
      <w:r>
        <w:rPr>
          <w:b/>
          <w:lang w:val="pt_PT" w:bidi="pt_PT"/>
        </w:rPr>
        <w:t>Enos</w:t>
      </w:r>
      <w:r>
        <w:rPr>
          <w:lang w:val="pt_PT" w:bidi="pt_PT"/>
        </w:rPr>
        <w:t>. O nome Enos significa “homem, ou humanos”.</w:t>
      </w:r>
    </w:p>
    <w:p>
      <w:pPr/>
      <w:r>
        <w:rPr>
          <w:lang w:val="pt_PT" w:bidi="pt_PT"/>
        </w:rPr>
      </w:r>
      <w:r>
        <w:rPr>
          <w:lang w:val="pt_PT" w:bidi="pt_PT"/>
        </w:rPr>
        <w:t xml:space="preserve">Em torno desse tempo, as pessoas começaram a </w:t>
      </w:r>
      <w:r>
        <w:rPr>
          <w:b/>
          <w:lang w:val="pt_PT" w:bidi="pt_PT"/>
        </w:rPr>
        <w:t>adorar</w:t>
      </w:r>
      <w:r>
        <w:rPr>
          <w:lang w:val="pt_PT" w:bidi="pt_PT"/>
        </w:rPr>
        <w:t xml:space="preserve"> </w:t>
      </w:r>
      <w:r>
        <w:rPr>
          <w:b/>
          <w:lang w:val="pt_PT" w:bidi="pt_PT"/>
        </w:rPr>
        <w:t>Yavé</w:t>
      </w:r>
      <w:r>
        <w:rPr>
          <w:lang w:val="pt_PT" w:bidi="pt_PT"/>
        </w:rPr>
        <w:t xml:space="preserve"> por seu nome pessoal, Yavé. Adoração significa mostrar admiração a Deus. Diferentes culturas e idiomas têm palavras diferentes para adoração. Algumas palavras para adoração se referem apenas a certas cerimônias ou rituais que as pessoas devem fazer. Mas em muitas passagens onde a palavra adoração é usada, adoração significa mais do que apenas realizar rituais. Ela inclui amor, admiração e admiração a Deus. Tenha certeza de que a palavra ou combinação de palavras que você escolhe para adoração inclui Procure </w:t>
      </w:r>
      <w:r>
        <w:rPr>
          <w:lang w:val="pt_PT" w:bidi="pt_PT"/>
        </w:rPr>
        <w:t>adoração</w:t>
      </w:r>
      <w:r>
        <w:rPr>
          <w:lang w:val="pt_PT" w:bidi="pt_PT"/>
        </w:rPr>
        <w:t xml:space="preserve"> no Glossário Mestre para mais informações, e use a mesma palavra para adoração em todo o resto de suas passagens.</w:t>
      </w:r>
    </w:p>
    <w:p>
      <w:pPr/>
      <w:r>
        <w:rPr>
          <w:lang w:val="pt_PT" w:bidi="pt_PT"/>
        </w:rPr>
      </w:r>
      <w:r>
        <w:rPr>
          <w:lang w:val="pt_PT" w:bidi="pt_PT"/>
        </w:rPr>
        <w:t>Faça uma pausa aqui e discuta adoração como um grupo. Descreva como você adora em sua cultura, e observe quais palavras ou frases você usa. Como você adora em sua cultura? Quais palavras ou frases você usa quando descreve adoração? Pause este áudio aqui.</w:t>
      </w:r>
    </w:p>
    <w:p>
      <w:pPr/>
      <w:r>
        <w:rPr>
          <w:lang w:val="pt_PT" w:bidi="pt_PT"/>
        </w:rPr>
      </w:r>
      <w:r>
        <w:rPr>
          <w:lang w:val="pt_PT" w:bidi="pt_PT"/>
        </w:rPr>
        <w:t xml:space="preserve">Use a mesma palavra para Yavé que você usou em passagens anteriores e lembre-se de que </w:t>
      </w:r>
      <w:r>
        <w:rPr>
          <w:lang w:val="pt_PT" w:bidi="pt_PT"/>
        </w:rPr>
        <w:t>Yavé</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4:17–26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3">
        <w:r>
          <w:rPr>
            <w:lang w:val="pt_PT" w:bidi="pt_PT"/>
          </w:rPr>
          <w:rPr>
            <w:color w:val="0000EE"/>
            <w:u w:val="single"/>
          </w:rPr>
          <w:t>Ouvir e Sentir</w:t>
        </w:r>
      </w:hyperlink>
      <w:r>
        <w:rPr>
          <w:lang w:val="pt_PT" w:bidi="pt_PT"/>
        </w:rPr>
        <w:t xml:space="preserve"> (477 KB)</w:t>
      </w:r>
      <w:r>
        <w:rPr>
          <w:lang w:val="pt_PT" w:bidi="pt_PT"/>
        </w:rPr>
      </w:r>
    </w:p>
    <w:p>
      <w:pPr>
        <w:pStyle w:val="ListBullet"/>
        <w:spacing w:line="240" w:lineRule="auto"/>
        <w:ind w:left="720"/>
      </w:pPr>
      <w:r>
        <w:rPr>
          <w:lang w:val="pt_PT" w:bidi="pt_PT"/>
        </w:rPr>
      </w:r>
      <w:hyperlink r:id="rId44">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45">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46">
        <w:r>
          <w:rPr>
            <w:lang w:val="pt_PT" w:bidi="pt_PT"/>
          </w:rPr>
          <w:rPr>
            <w:color w:val="0000EE"/>
            <w:u w:val="single"/>
          </w:rPr>
          <w:t>Incorporando o Texto</w:t>
        </w:r>
      </w:hyperlink>
      <w:r>
        <w:rPr>
          <w:lang w:val="pt_PT" w:bidi="pt_PT"/>
        </w:rPr>
        <w:t xml:space="preserve"> (1.9 MB)</w:t>
      </w:r>
      <w:r>
        <w:rPr>
          <w:lang w:val="pt_PT" w:bidi="pt_PT"/>
        </w:rPr>
      </w:r>
    </w:p>
    <w:p>
      <w:pPr>
        <w:pStyle w:val="ListBullet"/>
        <w:spacing w:line="240" w:lineRule="auto"/>
        <w:ind w:left="720"/>
      </w:pPr>
      <w:r>
        <w:rPr>
          <w:lang w:val="pt_PT" w:bidi="pt_PT"/>
        </w:rPr>
      </w:r>
      <w:hyperlink r:id="rId47">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4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5:1–32</w:t>
      </w:r>
      <w:r>
        <w:rPr>
          <w:lang w:val="pt_PT" w:bidi="pt_PT"/>
        </w:rPr>
      </w:r>
    </w:p>
    <w:p>
      <w:pPr>
        <w:pStyle w:val="Heading3"/>
      </w:pPr>
      <w:r>
        <w:rPr>
          <w:lang w:val="pt_PT" w:bidi="pt_PT"/>
        </w:rPr>
        <w:t>Ouvir e Sentir</w:t>
      </w:r>
    </w:p>
    <w:p>
      <w:pPr/>
      <w:r>
        <w:rPr>
          <w:lang w:val="pt_PT" w:bidi="pt_PT"/>
        </w:rPr>
      </w:r>
      <w:r>
        <w:rPr>
          <w:lang w:val="pt_PT" w:bidi="pt_PT"/>
        </w:rPr>
        <w:t>Nesta etapa, ouçam Gênesis 5:1–32 e guardem em seus corações.</w:t>
      </w:r>
    </w:p>
    <w:p>
      <w:pPr/>
      <w:r>
        <w:rPr>
          <w:lang w:val="pt_PT" w:bidi="pt_PT"/>
        </w:rPr>
      </w:r>
      <w:r>
        <w:rPr>
          <w:lang w:val="pt_PT" w:bidi="pt_PT"/>
        </w:rPr>
        <w:t>Ouça uma versão em áudio de Gênesis 5:1–32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 gosta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5:1–32 na tradução mais fácil de entender.</w:t>
      </w:r>
    </w:p>
    <w:p>
      <w:pPr/>
      <w:r>
        <w:rPr>
          <w:lang w:val="pt_PT" w:bidi="pt_PT"/>
        </w:rPr>
      </w:r>
      <w:r>
        <w:rPr>
          <w:lang w:val="pt_PT" w:bidi="pt_PT"/>
        </w:rPr>
        <w:t>A passagem anterior nos mostrou a linha de descendentes de Adão de seu filho Caim. Mas agora começamos uma nova seção de Gênesis. Essa seção nos mostra uma linha muito importante de descendentes de pessoas. Logo antes disso, vemos que Sete, o filho de Adão, começa a usar o nome pessoal de Deus de Yavé e o segue. A linha familiar de Sete é a linha que Deus escolheu para salvar e se tornar seu povo. Deus quer nos mostrar a história de seu povo. Ele começa nos mostrando a linha de descendentes de Adão, através de Sete, a Noé. Essa é a primeira das duas genealogias mais importantes em Gênesis. O idioma original diz: “Esse é o livro das gerações de Adão”. Essa lista de descendentes de Adão segue uma linha de descendentes.</w:t>
      </w:r>
    </w:p>
    <w:p>
      <w:pPr/>
      <w:r>
        <w:rPr>
          <w:lang w:val="pt_PT" w:bidi="pt_PT"/>
        </w:rPr>
      </w:r>
      <w:r>
        <w:rPr>
          <w:lang w:val="pt_PT" w:bidi="pt_PT"/>
        </w:rPr>
        <w:t>Pare aqui e discuta como uma equipe de tradução: em sua cultura, como você começa uma história sobre uma lista de pessoas importantes em sua história? Conte uma história que lista uma linha familiar importante que inclui filhos e netos. Preste atenção a como você conta essa história. Pause este áudio aqui.</w:t>
      </w:r>
    </w:p>
    <w:p>
      <w:pPr/>
      <w:r>
        <w:rPr>
          <w:lang w:val="pt_PT" w:bidi="pt_PT"/>
        </w:rPr>
      </w:r>
      <w:r>
        <w:rPr>
          <w:lang w:val="pt_PT" w:bidi="pt_PT"/>
        </w:rPr>
        <w:t>Essa passagem começa com uma revisão do fato de que Deus criou a humanidade à sua imagem. Deus quer mostrar que a multiplicação das pessoas é um resultado de sua bênção às pessoas quando ele as criou. Ele disse às pessoas para se multiplicar e encher a terra, e essa linha de descendentes mostra que isso aconteceu.</w:t>
      </w:r>
    </w:p>
    <w:p>
      <w:pPr/>
      <w:r>
        <w:rPr>
          <w:lang w:val="pt_PT" w:bidi="pt_PT"/>
        </w:rPr>
      </w:r>
      <w:r>
        <w:rPr>
          <w:lang w:val="pt_PT" w:bidi="pt_PT"/>
        </w:rPr>
        <w:t>As informações sobre cada homem na lista de descendentes de Adão a Noé são as mesmas. No entanto, a história de Enoque é um pouco diferente. Enoque não morreu, porque ele “caminhou com Deus”. Enoque teve um relacionamento próximo com Deus e falava com ele e o seguia. As únicas duas pessoas que “caminharam com Deus” dessa maneira foram Enoque e Noé. Um dia, Enoque desapareceu porque Deus o levou para onde Deus está.</w:t>
      </w:r>
    </w:p>
    <w:p>
      <w:pPr/>
      <w:r>
        <w:rPr>
          <w:lang w:val="pt_PT" w:bidi="pt_PT"/>
        </w:rPr>
      </w:r>
      <w:r>
        <w:rPr>
          <w:lang w:val="pt_PT" w:bidi="pt_PT"/>
        </w:rPr>
        <w:t>A história de Noé é um pouco diferente também. O pai de Noé, Lameque o nomeia Noé, o que soa como a palavra para “alívio” ou “conforto”. Lameque faz uma declaração sobre seu filho Noé. Lameque diz que Noé trará alívio da dor e do sofrimento que a terra nos causa porque Deus o amaldiçoou quando a primeiro homem e mulher pecaram. Noé trará alívio de “nosso trabalho duro”, e do “trabalho que temos que fazer com nossas mãos”. Essas declarações sobre o trabalho significam a mesma coisa — elas são repetidas para ênfase.</w:t>
      </w:r>
    </w:p>
    <w:p>
      <w:pPr/>
      <w:r>
        <w:rPr>
          <w:lang w:val="pt_PT" w:bidi="pt_PT"/>
        </w:rPr>
      </w:r>
      <w:r>
        <w:rPr>
          <w:lang w:val="pt_PT" w:bidi="pt_PT"/>
        </w:rPr>
        <w:t>Então em Noé, a lista de membros da família se ramifica para seus três filhos. Desses três filhos, os três principais ramos das pessoas do mundo descendem.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5:1–32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o autor introduz a lista de descendentes de Adão e lembra seu público que Deus fez as pessoas à sua imagem.</w:t>
      </w:r>
    </w:p>
    <w:p>
      <w:pPr/>
      <w:r>
        <w:rPr>
          <w:lang w:val="pt_PT" w:bidi="pt_PT"/>
        </w:rPr>
      </w:r>
      <w:r>
        <w:rPr>
          <w:b/>
          <w:lang w:val="pt_PT" w:bidi="pt_PT"/>
        </w:rPr>
        <w:t>Na segunda cena</w:t>
      </w:r>
      <w:r>
        <w:rPr>
          <w:lang w:val="pt_PT" w:bidi="pt_PT"/>
        </w:rPr>
        <w:t>, o autor lista os próximos 9 homens na lista de descendentes, e suas idades.</w:t>
      </w:r>
    </w:p>
    <w:p>
      <w:pPr/>
      <w:r>
        <w:rPr>
          <w:lang w:val="pt_PT" w:bidi="pt_PT"/>
        </w:rPr>
      </w:r>
      <w:r>
        <w:rPr>
          <w:b/>
          <w:lang w:val="pt_PT" w:bidi="pt_PT"/>
        </w:rPr>
        <w:t>Na terceira cena</w:t>
      </w:r>
      <w:r>
        <w:rPr>
          <w:lang w:val="pt_PT" w:bidi="pt_PT"/>
        </w:rPr>
        <w:t>, o autor conta a história do nascimento de Noé, como Lameque o nomeia, e os nomes dos três filhos de Noé.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da terra, feitas a imagem de Deus</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Sete</w:t>
      </w:r>
    </w:p>
    <w:p>
      <w:pPr>
        <w:pStyle w:val="ListBullet"/>
        <w:spacing w:line="240" w:lineRule="auto"/>
        <w:ind w:left="720"/>
      </w:pPr>
      <w:r>
        <w:rPr>
          <w:lang w:val="pt_PT" w:bidi="pt_PT"/>
        </w:rPr>
      </w:r>
      <w:r>
        <w:rPr>
          <w:lang w:val="pt_PT" w:bidi="pt_PT"/>
        </w:rPr>
        <w:t>Enos</w:t>
      </w:r>
    </w:p>
    <w:p>
      <w:pPr>
        <w:pStyle w:val="ListBullet"/>
        <w:spacing w:line="240" w:lineRule="auto"/>
        <w:ind w:left="720"/>
      </w:pPr>
      <w:r>
        <w:rPr>
          <w:lang w:val="pt_PT" w:bidi="pt_PT"/>
        </w:rPr>
      </w:r>
      <w:r>
        <w:rPr>
          <w:lang w:val="pt_PT" w:bidi="pt_PT"/>
        </w:rPr>
        <w:t>Kenã</w:t>
      </w:r>
    </w:p>
    <w:p>
      <w:pPr>
        <w:pStyle w:val="ListBullet"/>
        <w:spacing w:line="240" w:lineRule="auto"/>
        <w:ind w:left="720"/>
      </w:pPr>
      <w:r>
        <w:rPr>
          <w:lang w:val="pt_PT" w:bidi="pt_PT"/>
        </w:rPr>
      </w:r>
      <w:r>
        <w:rPr>
          <w:lang w:val="pt_PT" w:bidi="pt_PT"/>
        </w:rPr>
        <w:t>Malalel</w:t>
      </w:r>
    </w:p>
    <w:p>
      <w:pPr>
        <w:pStyle w:val="ListBullet"/>
        <w:spacing w:line="240" w:lineRule="auto"/>
        <w:ind w:left="720"/>
      </w:pPr>
      <w:r>
        <w:rPr>
          <w:lang w:val="pt_PT" w:bidi="pt_PT"/>
        </w:rPr>
      </w:r>
      <w:r>
        <w:rPr>
          <w:lang w:val="pt_PT" w:bidi="pt_PT"/>
        </w:rPr>
        <w:t>Jarede</w:t>
      </w:r>
    </w:p>
    <w:p>
      <w:pPr>
        <w:pStyle w:val="ListBullet"/>
        <w:spacing w:line="240" w:lineRule="auto"/>
        <w:ind w:left="720"/>
      </w:pPr>
      <w:r>
        <w:rPr>
          <w:lang w:val="pt_PT" w:bidi="pt_PT"/>
        </w:rPr>
      </w:r>
      <w:r>
        <w:rPr>
          <w:lang w:val="pt_PT" w:bidi="pt_PT"/>
        </w:rPr>
        <w:t>Enoque</w:t>
      </w:r>
    </w:p>
    <w:p>
      <w:pPr>
        <w:pStyle w:val="ListBullet"/>
        <w:spacing w:line="240" w:lineRule="auto"/>
        <w:ind w:left="720"/>
      </w:pPr>
      <w:r>
        <w:rPr>
          <w:lang w:val="pt_PT" w:bidi="pt_PT"/>
        </w:rPr>
      </w:r>
      <w:r>
        <w:rPr>
          <w:lang w:val="pt_PT" w:bidi="pt_PT"/>
        </w:rPr>
        <w:t>Metusalem</w:t>
      </w:r>
    </w:p>
    <w:p>
      <w:pPr>
        <w:pStyle w:val="ListBullet"/>
        <w:spacing w:line="240" w:lineRule="auto"/>
        <w:ind w:left="720"/>
      </w:pPr>
      <w:r>
        <w:rPr>
          <w:lang w:val="pt_PT" w:bidi="pt_PT"/>
        </w:rPr>
      </w:r>
      <w:r>
        <w:rPr>
          <w:lang w:val="pt_PT" w:bidi="pt_PT"/>
        </w:rPr>
        <w:t>Lameque</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r>
        <w:rPr>
          <w:lang w:val="pt_PT" w:bidi="pt_PT"/>
        </w:rPr>
      </w:r>
      <w:r>
        <w:rPr>
          <w:lang w:val="pt_PT" w:bidi="pt_PT"/>
        </w:rPr>
        <w:t>Em grupo, prestem atenção às partes do cenário da passagem:</w:t>
      </w:r>
    </w:p>
    <w:p>
      <w:pPr/>
      <w:r>
        <w:rPr>
          <w:lang w:val="pt_PT" w:bidi="pt_PT"/>
        </w:rPr>
      </w:r>
      <w:r>
        <w:rPr>
          <w:lang w:val="pt_PT" w:bidi="pt_PT"/>
        </w:rPr>
        <w:t>A história começa dizendo que esse registro é escrito em um livro — ele não é apenas um registro oral dos nomes das pessoas. Então a história introduz ou revisa como Deus criou a humanidade, ou pessoas. Essa introdução é muito semelhante à descrição da criação do homem encontrada anteriormente em Gênesis. Essa é uma introdução importante, porque a lista a seguir mostra a linha de pessoas de Adão, o primeiro homem, a Noé, o homem de quem a população atual do mundo desce. Você pode reordenar esses versículos dando a introdução da criação de pessoas e então dizendo que o que segue é um registro escrito das gerações de pessoas de Adão.</w:t>
      </w:r>
    </w:p>
    <w:p>
      <w:pPr/>
      <w:r>
        <w:rPr>
          <w:lang w:val="pt_PT" w:bidi="pt_PT"/>
        </w:rPr>
      </w:r>
      <w:r>
        <w:rPr>
          <w:lang w:val="pt_PT" w:bidi="pt_PT"/>
        </w:rPr>
        <w:t>O autor de Gênesis fala sobre cada um dos dez nomes na lista da mesma maneira. Primeiro, o autor diz o nome do homem e sua idade quando seu primeiro filho nasceu. Então, ele diz o número de anos que ele viveu depois de seu primeiro filho. Então ele diz que o homem teve outros filhos e filhas. Então ele disse o número total de anos de sua vida, e então, que ele morreu. Essa estrutura muda em Enoque, porque Enoque não morreu — Deus o levou para o céu. O décimo nome é Noé, e mais informações também são dadas sobre Noé. É importante lembrar que todos os três filhos de Noé são nomeados. O autor também explica por que Lameque deu a Noé seu nome.</w:t>
      </w:r>
    </w:p>
    <w:p>
      <w:pPr/>
      <w:r>
        <w:rPr>
          <w:lang w:val="pt_PT" w:bidi="pt_PT"/>
        </w:rPr>
      </w:r>
      <w:r>
        <w:rPr>
          <w:lang w:val="pt_PT" w:bidi="pt_PT"/>
        </w:rPr>
        <w:t>Pare aqui e discuta como uma equipe de tradução: como você estrutura listas de nomes como essa? Como você se lembra da lista? Quais informações são importantes para incluir nessa lista? Passe algum tempo falando sobre como você se lembrará de cada nome nessa lista. Talvez você possa reunir pedras, folhas ou paus para representar cada pessoa na lista de nomes e praticar listar os nomes e as informações sobre cada pessoa. Pausem o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5:1–32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da terra, feitas a imagem de Deus</w:t>
      </w:r>
    </w:p>
    <w:p>
      <w:pPr>
        <w:pStyle w:val="ListBullet"/>
        <w:spacing w:line="240" w:lineRule="auto"/>
        <w:ind w:left="720"/>
      </w:pPr>
      <w:r>
        <w:rPr>
          <w:lang w:val="pt_PT" w:bidi="pt_PT"/>
        </w:rPr>
      </w:r>
      <w:r>
        <w:rPr>
          <w:lang w:val="pt_PT" w:bidi="pt_PT"/>
        </w:rPr>
        <w:t>Adão</w:t>
      </w:r>
    </w:p>
    <w:p>
      <w:pPr>
        <w:pStyle w:val="ListBullet"/>
        <w:spacing w:line="240" w:lineRule="auto"/>
        <w:ind w:left="720"/>
      </w:pPr>
      <w:r>
        <w:rPr>
          <w:lang w:val="pt_PT" w:bidi="pt_PT"/>
        </w:rPr>
      </w:r>
      <w:r>
        <w:rPr>
          <w:lang w:val="pt_PT" w:bidi="pt_PT"/>
        </w:rPr>
        <w:t>Sete</w:t>
      </w:r>
    </w:p>
    <w:p>
      <w:pPr>
        <w:pStyle w:val="ListBullet"/>
        <w:spacing w:line="240" w:lineRule="auto"/>
        <w:ind w:left="720"/>
      </w:pPr>
      <w:r>
        <w:rPr>
          <w:lang w:val="pt_PT" w:bidi="pt_PT"/>
        </w:rPr>
      </w:r>
      <w:r>
        <w:rPr>
          <w:lang w:val="pt_PT" w:bidi="pt_PT"/>
        </w:rPr>
        <w:t>Enos</w:t>
      </w:r>
    </w:p>
    <w:p>
      <w:pPr>
        <w:pStyle w:val="ListBullet"/>
        <w:spacing w:line="240" w:lineRule="auto"/>
        <w:ind w:left="720"/>
      </w:pPr>
      <w:r>
        <w:rPr>
          <w:lang w:val="pt_PT" w:bidi="pt_PT"/>
        </w:rPr>
      </w:r>
      <w:r>
        <w:rPr>
          <w:lang w:val="pt_PT" w:bidi="pt_PT"/>
        </w:rPr>
        <w:t>Kenã</w:t>
      </w:r>
    </w:p>
    <w:p>
      <w:pPr>
        <w:pStyle w:val="ListBullet"/>
        <w:spacing w:line="240" w:lineRule="auto"/>
        <w:ind w:left="720"/>
      </w:pPr>
      <w:r>
        <w:rPr>
          <w:lang w:val="pt_PT" w:bidi="pt_PT"/>
        </w:rPr>
      </w:r>
      <w:r>
        <w:rPr>
          <w:lang w:val="pt_PT" w:bidi="pt_PT"/>
        </w:rPr>
        <w:t>Malalel</w:t>
      </w:r>
    </w:p>
    <w:p>
      <w:pPr>
        <w:pStyle w:val="ListBullet"/>
        <w:spacing w:line="240" w:lineRule="auto"/>
        <w:ind w:left="720"/>
      </w:pPr>
      <w:r>
        <w:rPr>
          <w:lang w:val="pt_PT" w:bidi="pt_PT"/>
        </w:rPr>
      </w:r>
      <w:r>
        <w:rPr>
          <w:lang w:val="pt_PT" w:bidi="pt_PT"/>
        </w:rPr>
        <w:t>Jarede</w:t>
      </w:r>
    </w:p>
    <w:p>
      <w:pPr>
        <w:pStyle w:val="ListBullet"/>
        <w:spacing w:line="240" w:lineRule="auto"/>
        <w:ind w:left="720"/>
      </w:pPr>
      <w:r>
        <w:rPr>
          <w:lang w:val="pt_PT" w:bidi="pt_PT"/>
        </w:rPr>
      </w:r>
      <w:r>
        <w:rPr>
          <w:lang w:val="pt_PT" w:bidi="pt_PT"/>
        </w:rPr>
        <w:t>Enoque</w:t>
      </w:r>
    </w:p>
    <w:p>
      <w:pPr>
        <w:pStyle w:val="ListBullet"/>
        <w:spacing w:line="240" w:lineRule="auto"/>
        <w:ind w:left="720"/>
      </w:pPr>
      <w:r>
        <w:rPr>
          <w:lang w:val="pt_PT" w:bidi="pt_PT"/>
        </w:rPr>
      </w:r>
      <w:r>
        <w:rPr>
          <w:lang w:val="pt_PT" w:bidi="pt_PT"/>
        </w:rPr>
        <w:t>Metusalem</w:t>
      </w:r>
    </w:p>
    <w:p>
      <w:pPr>
        <w:pStyle w:val="ListBullet"/>
        <w:spacing w:line="240" w:lineRule="auto"/>
        <w:ind w:left="720"/>
      </w:pPr>
      <w:r>
        <w:rPr>
          <w:lang w:val="pt_PT" w:bidi="pt_PT"/>
        </w:rPr>
      </w:r>
      <w:r>
        <w:rPr>
          <w:lang w:val="pt_PT" w:bidi="pt_PT"/>
        </w:rPr>
        <w:t>Lameque</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autor do livro diz: “Esse é um registro escrito dos descendentes de Adão. Deus criou os humanos à sua imagem. Ele criou homens e mulheres, e ele os abençoou. Ele os chamou de humanos”.</w:t>
      </w:r>
    </w:p>
    <w:p>
      <w:pPr/>
      <w:r>
        <w:rPr>
          <w:lang w:val="pt_PT" w:bidi="pt_PT"/>
        </w:rPr>
      </w:r>
      <w:r>
        <w:rPr>
          <w:lang w:val="pt_PT" w:bidi="pt_PT"/>
        </w:rPr>
        <w:t>Pause a encenação. Pergunte as pessoas que interpretam os homens e as mulheres: “O que vocês estão sentindo ou pensando?”. Você pode ouvir coisas como “Estou feliz por ser diferente dos animais”, “Sou grato por ser abençoado”. Reiniciem a encenação.</w:t>
      </w:r>
    </w:p>
    <w:p>
      <w:pPr/>
      <w:r>
        <w:rPr>
          <w:lang w:val="pt_PT" w:bidi="pt_PT"/>
        </w:rPr>
      </w:r>
      <w:r>
        <w:rPr>
          <w:lang w:val="pt_PT" w:bidi="pt_PT"/>
        </w:rPr>
        <w:t>Quando Adão tinha 130 anos de idade, ele se tornou o pai de um filho que era a imagem de Adão. Ele o nomeou Sete. Depois do nascimento de Sete, Adão viveu outros 800 anos e teve outros filhos e filhas. Adão viveu 930 anos, e então ele morreu.</w:t>
      </w:r>
    </w:p>
    <w:p>
      <w:pPr/>
      <w:r>
        <w:rPr>
          <w:lang w:val="pt_PT" w:bidi="pt_PT"/>
        </w:rPr>
      </w:r>
      <w:r>
        <w:rPr>
          <w:lang w:val="pt_PT" w:bidi="pt_PT"/>
        </w:rPr>
        <w:t>Interrompa a cena. Pergunte à pessoa que interpreta Adão: “O que você está sentindo ou pensando?” Você pode ouvir coisas como: “Sou grato por Deus me ter permitido viver tanto tempo depois que pequei”, “Sou grato e orgulhoso de todos os filhos que tive!”. Reiniciem a encenação.</w:t>
      </w:r>
    </w:p>
    <w:p>
      <w:pPr/>
      <w:r>
        <w:rPr>
          <w:lang w:val="pt_PT" w:bidi="pt_PT"/>
        </w:rPr>
      </w:r>
      <w:r>
        <w:rPr>
          <w:lang w:val="pt_PT" w:bidi="pt_PT"/>
        </w:rPr>
        <w:t>Agora tente dizer exatamente a mesma coisa sobre Sete que você disse sobre Adão, mas substituindo o nome de Sete por Adão e então o nome de Enos para Sete, e assim por diante em cada nome. Certifique-se de lembrar de quantos anos cada homem tinha quando seu primeiro filho nasceu, quantos anos ele viveu depois disso, e quanto tempo cada homem viveu completamente. Repita isso para Sete, Enos, Kenã, Malalel e Jarede.</w:t>
      </w:r>
    </w:p>
    <w:p>
      <w:pPr/>
      <w:r>
        <w:rPr>
          <w:lang w:val="pt_PT" w:bidi="pt_PT"/>
        </w:rPr>
      </w:r>
      <w:r>
        <w:rPr>
          <w:lang w:val="pt_PT" w:bidi="pt_PT"/>
        </w:rPr>
        <w:t>Quando Enoque tinha 65 anos de idade, ele se tornou o pai de Metusalem. Depois do nascimento de Metusalem, Enoque viveu em comunhão com Deus por outros 300 anos. Ele teve outros filhos e filhas. Enoque viveu 365 anos, e ele caminhou perto de Deus. Então um dia ele desapareceu, porque Deus o levou. Ele não morreu.</w:t>
      </w:r>
    </w:p>
    <w:p>
      <w:pPr/>
      <w:r>
        <w:rPr>
          <w:lang w:val="pt_PT" w:bidi="pt_PT"/>
        </w:rPr>
      </w:r>
      <w:r>
        <w:rPr>
          <w:lang w:val="pt_PT" w:bidi="pt_PT"/>
        </w:rPr>
        <w:t>Pause a encenação. Pergunte à pessoa que interpreta Enoque: “O que você está sentindo ou pensando?” Você pode ouvir coisas como: “Amo a Deus, estou feliz por ir com Ele”, “Estou surpreso por não ter que morrer!”. Reiniciem a encenação.</w:t>
      </w:r>
    </w:p>
    <w:p>
      <w:pPr/>
      <w:r>
        <w:rPr>
          <w:lang w:val="pt_PT" w:bidi="pt_PT"/>
        </w:rPr>
      </w:r>
      <w:r>
        <w:rPr>
          <w:lang w:val="pt_PT" w:bidi="pt_PT"/>
        </w:rPr>
        <w:t>Quando Metusalem tinha 187 anos de idade, ele se tornou o pai de Lameque. Depois do nascimento de Lameque, Metusalem viveu outros 782 anos, e ele teve outros filhos e filhas. Metusalém viveu 969 anos, e então ele morreu.</w:t>
      </w:r>
    </w:p>
    <w:p>
      <w:pPr/>
      <w:r>
        <w:rPr>
          <w:lang w:val="pt_PT" w:bidi="pt_PT"/>
        </w:rPr>
      </w:r>
      <w:r>
        <w:rPr>
          <w:lang w:val="pt_PT" w:bidi="pt_PT"/>
        </w:rPr>
        <w:t>Quando Lameque tinha 182 anos de idade, ele se tornou o pai de um filho. Lameque nomeou seu filho Noé porque ele disse: “Noé nos trará alívio de nosso trabalho e do trabalho doloroso de cultivar essa terra que Yavé amaldiçoou”. Depois do nascimento de Noé, Lameque viveu outros 595 anos, e ele teve outros filhos e filhas. Adão viveu 777 anos, e então ele morreu.</w:t>
      </w:r>
    </w:p>
    <w:p>
      <w:pPr/>
      <w:r>
        <w:rPr>
          <w:lang w:val="pt_PT" w:bidi="pt_PT"/>
        </w:rPr>
      </w:r>
      <w:r>
        <w:rPr>
          <w:lang w:val="pt_PT" w:bidi="pt_PT"/>
        </w:rPr>
        <w:t>Pause a encenação. Pergunte à pessoa que interpreta Lameque: “O que você está sentindo ou pensando?” Você pode ouvir coisas como: “Estou esperançoso de que meu filho Noé nos ajude a obter conforto e alívio”, “Posso ver que meu filho Noé é especial”. Reiniciem a encenação.</w:t>
      </w:r>
    </w:p>
    <w:p>
      <w:pPr/>
      <w:r>
        <w:rPr>
          <w:lang w:val="pt_PT" w:bidi="pt_PT"/>
        </w:rPr>
      </w:r>
      <w:r>
        <w:rPr>
          <w:lang w:val="pt_PT" w:bidi="pt_PT"/>
        </w:rPr>
        <w:t>Quando Noé tinha 500 anos de idade, ele se tornou o pai de Sem, Cam e Jafé.</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5:1–32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Essa passagem começa introduzindo o fato de que esse é um registro escrito das </w:t>
      </w:r>
      <w:r>
        <w:rPr>
          <w:b/>
          <w:lang w:val="pt_PT" w:bidi="pt_PT"/>
        </w:rPr>
        <w:t>gerações</w:t>
      </w:r>
      <w:r>
        <w:rPr>
          <w:lang w:val="pt_PT" w:bidi="pt_PT"/>
        </w:rPr>
        <w:t xml:space="preserve"> ou descendentes de Adão. Gerações nesse contexto geralmente mostra que essa é uma nova seção de Gênesis. Depois dessa lista de descendentes, a próxima grande história em Gênesis, a história de Noé, começará.</w:t>
      </w:r>
    </w:p>
    <w:p>
      <w:pPr/>
      <w:r>
        <w:rPr>
          <w:lang w:val="pt_PT" w:bidi="pt_PT"/>
        </w:rPr>
      </w:r>
      <w:r>
        <w:rPr>
          <w:lang w:val="pt_PT" w:bidi="pt_PT"/>
        </w:rPr>
        <w:t xml:space="preserve">Pare aqui e discuta em grupo qual palavra ou frase você usará para gerações. Procure a palavra </w:t>
      </w:r>
      <w:r>
        <w:rPr>
          <w:lang w:val="pt_PT" w:bidi="pt_PT"/>
        </w:rPr>
        <w:t>gerações</w:t>
      </w:r>
      <w:r>
        <w:rPr>
          <w:lang w:val="pt_PT" w:bidi="pt_PT"/>
        </w:rPr>
        <w:t xml:space="preserve"> no Glossário Mestre para mais informações. Pause este áudio aqui.</w:t>
      </w:r>
    </w:p>
    <w:p>
      <w:pPr/>
      <w:r>
        <w:rPr>
          <w:lang w:val="pt_PT" w:bidi="pt_PT"/>
        </w:rPr>
      </w:r>
      <w:r>
        <w:rPr>
          <w:b/>
          <w:lang w:val="pt_PT" w:bidi="pt_PT"/>
        </w:rPr>
        <w:t>Adão</w:t>
      </w:r>
      <w:r>
        <w:rPr>
          <w:lang w:val="pt_PT" w:bidi="pt_PT"/>
        </w:rPr>
        <w:t xml:space="preserve"> é o nome próprio do primeiro homem que Deus criou.</w:t>
      </w:r>
    </w:p>
    <w:p>
      <w:pPr/>
      <w:r>
        <w:rPr>
          <w:lang w:val="pt_PT" w:bidi="pt_PT"/>
        </w:rPr>
      </w:r>
      <w:r>
        <w:rPr>
          <w:lang w:val="pt_PT" w:bidi="pt_PT"/>
        </w:rPr>
        <w:t xml:space="preserve">Deus criou os seres humanos, ou </w:t>
      </w:r>
      <w:r>
        <w:rPr>
          <w:b/>
          <w:lang w:val="pt_PT" w:bidi="pt_PT"/>
        </w:rPr>
        <w:t>a humanidade</w:t>
      </w:r>
      <w:r>
        <w:rPr>
          <w:lang w:val="pt_PT" w:bidi="pt_PT"/>
        </w:rPr>
        <w:t>. Ele os nomeou humanidade, ou seres humanos. Humanidade se refere a homens e mulheres — as pessoas em geral.</w:t>
      </w:r>
    </w:p>
    <w:p>
      <w:pPr/>
      <w:r>
        <w:rPr>
          <w:lang w:val="pt_PT" w:bidi="pt_PT"/>
        </w:rPr>
      </w:r>
      <w:r>
        <w:rPr>
          <w:lang w:val="pt_PT" w:bidi="pt_PT"/>
        </w:rPr>
        <w:t xml:space="preserve">Deus criou essas pessoas </w:t>
      </w:r>
      <w:r>
        <w:rPr>
          <w:b/>
          <w:lang w:val="pt_PT" w:bidi="pt_PT"/>
        </w:rPr>
        <w:t>à sua imagem</w:t>
      </w:r>
      <w:r>
        <w:rPr>
          <w:lang w:val="pt_PT" w:bidi="pt_PT"/>
        </w:rPr>
        <w:t xml:space="preserve">. Use a mesma frase aqui que você usou em passagens anteriores e lembre-se de que a </w:t>
      </w:r>
      <w:r>
        <w:rPr>
          <w:lang w:val="pt_PT" w:bidi="pt_PT"/>
        </w:rPr>
        <w:t>imagem de Deus</w:t>
      </w:r>
      <w:r>
        <w:rPr>
          <w:lang w:val="pt_PT" w:bidi="pt_PT"/>
        </w:rPr>
        <w:t xml:space="preserve"> está no Glossário Mestre.</w:t>
      </w:r>
    </w:p>
    <w:p>
      <w:pPr/>
      <w:r>
        <w:rPr>
          <w:lang w:val="pt_PT" w:bidi="pt_PT"/>
        </w:rPr>
      </w:r>
      <w:r>
        <w:rPr>
          <w:lang w:val="pt_PT" w:bidi="pt_PT"/>
        </w:rPr>
        <w:t xml:space="preserve">Deus </w:t>
      </w:r>
      <w:r>
        <w:rPr>
          <w:b/>
          <w:lang w:val="pt_PT" w:bidi="pt_PT"/>
        </w:rPr>
        <w:t>abençoou</w:t>
      </w:r>
      <w:r>
        <w:rPr>
          <w:lang w:val="pt_PT" w:bidi="pt_PT"/>
        </w:rPr>
        <w:t xml:space="preserve"> as pessoas que ele fez. Traduza a ideia de abençoado da mesma maneira que você já traduziu antes. Consulte o glossário mestre para mais informações sobre </w:t>
      </w:r>
      <w:r>
        <w:rPr>
          <w:lang w:val="pt_PT" w:bidi="pt_PT"/>
        </w:rPr>
        <w:t>benção</w:t>
      </w:r>
      <w:r>
        <w:rPr>
          <w:lang w:val="pt_PT" w:bidi="pt_PT"/>
        </w:rPr>
        <w:t xml:space="preserve">. </w:t>
      </w:r>
    </w:p>
    <w:p>
      <w:pPr/>
      <w:r>
        <w:rPr>
          <w:lang w:val="pt_PT" w:bidi="pt_PT"/>
        </w:rPr>
      </w:r>
      <w:r>
        <w:rPr>
          <w:lang w:val="pt_PT" w:bidi="pt_PT"/>
        </w:rPr>
        <w:t xml:space="preserve">Enoque andou em </w:t>
      </w:r>
      <w:r>
        <w:rPr>
          <w:b/>
          <w:lang w:val="pt_PT" w:bidi="pt_PT"/>
        </w:rPr>
        <w:t>comunhão</w:t>
      </w:r>
      <w:r>
        <w:rPr>
          <w:lang w:val="pt_PT" w:bidi="pt_PT"/>
        </w:rPr>
        <w:t xml:space="preserve"> com Deus. Isso significa que Enoque falava com Deus e seguia seus mandamentos.</w:t>
      </w:r>
    </w:p>
    <w:p>
      <w:pPr/>
      <w:r>
        <w:rPr>
          <w:lang w:val="pt_PT" w:bidi="pt_PT"/>
        </w:rPr>
      </w:r>
      <w:r>
        <w:rPr>
          <w:lang w:val="pt_PT" w:bidi="pt_PT"/>
        </w:rPr>
        <w:t xml:space="preserve">A palavra geral para </w:t>
      </w:r>
      <w:r>
        <w:rPr>
          <w:b/>
          <w:lang w:val="pt_PT" w:bidi="pt_PT"/>
        </w:rPr>
        <w:t>Deus</w:t>
      </w:r>
      <w:r>
        <w:rPr>
          <w:lang w:val="pt_PT" w:bidi="pt_PT"/>
        </w:rPr>
        <w:t xml:space="preserve"> é usada em toda essa passagem, exceto para quando Lameque fala. Lameque usa o nome pessoal para Deus, </w:t>
      </w:r>
      <w:r>
        <w:rPr>
          <w:b/>
          <w:lang w:val="pt_PT" w:bidi="pt_PT"/>
        </w:rPr>
        <w:t>Yavé</w:t>
      </w:r>
      <w:r>
        <w:rPr>
          <w:lang w:val="pt_PT" w:bidi="pt_PT"/>
        </w:rPr>
        <w:t xml:space="preserve">, quando ele diz que Noé dará a eles alívio do trabalho da terra que Yavé amaldiçoou. Traduza Deus e Yavé da mesma maneira que você já traduziu antes. Você pode ver o Glossário Mestre para mais informações sobre as palavras para </w:t>
      </w:r>
      <w:r>
        <w:rPr>
          <w:lang w:val="pt_PT" w:bidi="pt_PT"/>
        </w:rPr>
        <w:t>Deus</w:t>
      </w:r>
      <w:r>
        <w:rPr>
          <w:lang w:val="pt_PT" w:bidi="pt_PT"/>
        </w:rPr>
        <w:t xml:space="preserve"> e para </w:t>
      </w:r>
      <w:r>
        <w:rPr>
          <w:lang w:val="pt_PT" w:bidi="pt_PT"/>
        </w:rPr>
        <w:t>Yavé</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5:1–32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9">
        <w:r>
          <w:rPr>
            <w:lang w:val="pt_PT" w:bidi="pt_PT"/>
          </w:rPr>
          <w:rPr>
            <w:color w:val="0000EE"/>
            <w:u w:val="single"/>
          </w:rPr>
          <w:t>Ouvir e Sentir</w:t>
        </w:r>
      </w:hyperlink>
      <w:r>
        <w:rPr>
          <w:lang w:val="pt_PT" w:bidi="pt_PT"/>
        </w:rPr>
        <w:t xml:space="preserve"> (441 KB)</w:t>
      </w:r>
      <w:r>
        <w:rPr>
          <w:lang w:val="pt_PT" w:bidi="pt_PT"/>
        </w:rPr>
      </w:r>
    </w:p>
    <w:p>
      <w:pPr>
        <w:pStyle w:val="ListBullet"/>
        <w:spacing w:line="240" w:lineRule="auto"/>
        <w:ind w:left="720"/>
      </w:pPr>
      <w:r>
        <w:rPr>
          <w:lang w:val="pt_PT" w:bidi="pt_PT"/>
        </w:rPr>
      </w:r>
      <w:hyperlink r:id="rId50">
        <w:r>
          <w:rPr>
            <w:lang w:val="pt_PT" w:bidi="pt_PT"/>
          </w:rPr>
          <w:rPr>
            <w:color w:val="0000EE"/>
            <w:u w:val="single"/>
          </w:rPr>
          <w:t>Preparando o Cenário</w:t>
        </w:r>
      </w:hyperlink>
      <w:r>
        <w:rPr>
          <w:lang w:val="pt_PT" w:bidi="pt_PT"/>
        </w:rPr>
        <w:t xml:space="preserve"> (2.1 MB)</w:t>
      </w:r>
      <w:r>
        <w:rPr>
          <w:lang w:val="pt_PT" w:bidi="pt_PT"/>
        </w:rPr>
      </w:r>
    </w:p>
    <w:p>
      <w:pPr>
        <w:pStyle w:val="ListBullet"/>
        <w:spacing w:line="240" w:lineRule="auto"/>
        <w:ind w:left="720"/>
      </w:pPr>
      <w:r>
        <w:rPr>
          <w:lang w:val="pt_PT" w:bidi="pt_PT"/>
        </w:rPr>
      </w:r>
      <w:hyperlink r:id="rId51">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52">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53">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5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6:1–8</w:t>
      </w:r>
      <w:r>
        <w:rPr>
          <w:lang w:val="pt_PT" w:bidi="pt_PT"/>
        </w:rPr>
      </w:r>
    </w:p>
    <w:p>
      <w:pPr>
        <w:pStyle w:val="Heading3"/>
      </w:pPr>
      <w:r>
        <w:rPr>
          <w:lang w:val="pt_PT" w:bidi="pt_PT"/>
        </w:rPr>
        <w:t>Ouvir e Sentir</w:t>
      </w:r>
    </w:p>
    <w:p>
      <w:pPr/>
      <w:r>
        <w:rPr>
          <w:lang w:val="pt_PT" w:bidi="pt_PT"/>
        </w:rPr>
      </w:r>
      <w:r>
        <w:rPr>
          <w:lang w:val="pt_PT" w:bidi="pt_PT"/>
        </w:rPr>
        <w:t>Nesta etapa, ouçam Gênesis 6:1–8 e guardem em seus corações. Ouça uma versão em áudio de Gênesis 6:1–8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 gosta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6:1–8 na tradução mais fácil de entender.</w:t>
      </w:r>
    </w:p>
    <w:p>
      <w:pPr/>
      <w:r>
        <w:rPr>
          <w:lang w:val="pt_PT" w:bidi="pt_PT"/>
        </w:rPr>
      </w:r>
      <w:r>
        <w:rPr>
          <w:lang w:val="pt_PT" w:bidi="pt_PT"/>
        </w:rPr>
        <w:t>Essa passagem é a conclusão da história narrativa de Adão e seus descendentes antes do dilúvio. Essa história também nos mostra por que Deus escolhe destruir a terra na próxima passagem.</w:t>
      </w:r>
    </w:p>
    <w:p>
      <w:pPr/>
      <w:r>
        <w:rPr>
          <w:lang w:val="pt_PT" w:bidi="pt_PT"/>
        </w:rPr>
      </w:r>
      <w:r>
        <w:rPr>
          <w:lang w:val="pt_PT" w:bidi="pt_PT"/>
        </w:rPr>
        <w:t>Vemos nas histórias de Adão e seus descendentes que eles realmente tiveram muitos filhos e encheram a terra de pessoas. Essa história se concentra nas meninas. As filhas dos homens eram muito belas, e isso fez com que os filhos de Deus levassem essas filhas como suas esposas.</w:t>
      </w:r>
    </w:p>
    <w:p>
      <w:pPr/>
      <w:r>
        <w:rPr>
          <w:lang w:val="pt_PT" w:bidi="pt_PT"/>
        </w:rPr>
      </w:r>
      <w:r>
        <w:rPr>
          <w:lang w:val="pt_PT" w:bidi="pt_PT"/>
        </w:rPr>
        <w:t>Quem são os filhos de Deus? Os estudiosos da Bíblia não sabem. Há três possibilidades. Os filhos de Deus podem ser anjos que se casaram com mulheres humanas. No entanto, não vemos anjos se casando em nenhum outro lugar da Bíblia, então essa não é uma possibilidade forte. Os filhos de Deus podem ser reis ou príncipes, uma vez que o título “filhos de Deus” foi usado para realeza. Os filhos de Deus podem ser os descendentes de Sete, cuja linha familiar está listada logo antes disso. A linha familiar de Sete seguia a Deus e, portanto, pode ser chamada de “filhos de Deus”. Não temos certeza de nenhuma dessas interpretações, então é melhor manter “filhos de Deus” vago como está.</w:t>
      </w:r>
    </w:p>
    <w:p>
      <w:pPr/>
      <w:r>
        <w:rPr>
          <w:lang w:val="pt_PT" w:bidi="pt_PT"/>
        </w:rPr>
      </w:r>
      <w:r>
        <w:rPr>
          <w:lang w:val="pt_PT" w:bidi="pt_PT"/>
        </w:rPr>
        <w:t>Não sabemos quem são os filhos de Deus, mas sabemos que os casamentos entre eles e as belas mulheres da terra não eram agradáveis a Deus. Sabemos isso porque Deus diz: “Meu espírito não permanecerá, ou interagirá com os humanos por um longo tempo”. Lembramos que Deus respirou nas pessoas seu fôlego, ou espírito, quando Ele as criou. Agora Deus está dizendo que ele não permitirá que as pessoas permaneçam vivas, com seu fôlego nelas, por um longo tempo. Ele reduzirá seu número de dias, ou anos máximos de vida, para 120 anos. Deus reduzirá seu número de anos porque as pessoas são “mortais”, ou apenas carne e não divinas. Eles não são deuses. Deus está dizendo que as pessoas são apenas pessoas — elas não são perfeitas e elas pecam.</w:t>
      </w:r>
    </w:p>
    <w:p>
      <w:pPr/>
      <w:r>
        <w:rPr>
          <w:lang w:val="pt_PT" w:bidi="pt_PT"/>
        </w:rPr>
      </w:r>
      <w:r>
        <w:rPr>
          <w:lang w:val="pt_PT" w:bidi="pt_PT"/>
        </w:rPr>
        <w:t>Agora a passagem descreve a vida durante esse tempo. Os Nefilins são outro grupo de pessoas sobre as quais não sabemos muito. O nome Nefilim é encontrado em outras partes da Bíblia para se referir a homens fortes ou a gigantes. Isso pode ser o que Nefilim significa aqui também. Então agora temos os Nefilins e os filhos dos filhos de Deus e as belas mulheres na terra. Alguns dizem que os Nefilim e os filhos dos filhos de Deus são os mesmos, mas eles podem ser dois grupos diferentes de pessoas. Em qualquer caso, os Nefilins são guerreiros famosos e fortes.</w:t>
      </w:r>
    </w:p>
    <w:p>
      <w:pPr/>
      <w:r>
        <w:rPr>
          <w:lang w:val="pt_PT" w:bidi="pt_PT"/>
        </w:rPr>
      </w:r>
      <w:r>
        <w:rPr>
          <w:lang w:val="pt_PT" w:bidi="pt_PT"/>
        </w:rPr>
        <w:t>Pare aqui e discuta como uma equipe de tradução: conte histórias sobre guerreiros famosos e fortes em sua cultura. Esses guerreiros são considerados pessoas de bom caráter ou não? Como vocês os descrevem? O que as pessoas pensam sobre elas? Pause este áudio aqui.</w:t>
      </w:r>
    </w:p>
    <w:p>
      <w:pPr/>
      <w:r>
        <w:rPr>
          <w:lang w:val="pt_PT" w:bidi="pt_PT"/>
        </w:rPr>
      </w:r>
      <w:r>
        <w:rPr>
          <w:lang w:val="pt_PT" w:bidi="pt_PT"/>
        </w:rPr>
        <w:t>Por causa da maldade dos humanos, Deus decide remover, ou “apagar”, todas as criaturas vivas na terra e no céu. Deus se arrepende de ter feito humanos — seu coração está cheio de dor. Ele está triste por ter feito humanos porque ele vê onde seu pecado os levou. Deus não pensa que ele cometeu um erro; em vez disso, ele está triste pelos humanos terem pecado ou desobedecido a Deus, e que a desobediência causou muito sofrimento.</w:t>
      </w:r>
    </w:p>
    <w:p>
      <w:pPr/>
      <w:r>
        <w:rPr>
          <w:lang w:val="pt_PT" w:bidi="pt_PT"/>
        </w:rPr>
      </w:r>
      <w:r>
        <w:rPr>
          <w:lang w:val="pt_PT" w:bidi="pt_PT"/>
        </w:rPr>
        <w:t>Deus favorece, ou dá graça, a Noé. Isso significa que Deus tem algum tipo de relacionamento com Noé, e Noé tenta seguir e obedecer a Deus. Por causa desse relacionamento, Deus escolhe salvar Noé e sua família. Noé não ganhou esse favor de Deus por causa de suas boas obras — em vez disso, Deus escolheu Noé por causa da graça e da misericórdia de Deus sobre ele.</w:t>
      </w:r>
    </w:p>
    <w:p>
      <w:pPr/>
      <w:r>
        <w:rPr>
          <w:lang w:val="pt_PT" w:bidi="pt_PT"/>
        </w:rPr>
      </w:r>
      <w:r>
        <w:rPr>
          <w:lang w:val="pt_PT" w:bidi="pt_PT"/>
        </w:rPr>
        <w:t>Pare aqui e discuta como uma equipe de tradução: como você descreve bons relacionamentos entre Deus e as pessoas? Quando Deus ou alguém mostra favor a outra pessoa, por que ele faz isso? Que tipos de coisas eles fazem para mostrar favor?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6:1–8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os filhos de Deus se casam com mulheres, e Deus não fica satisfeito. Deus reduz o número de anos de vida humana.</w:t>
      </w:r>
    </w:p>
    <w:p>
      <w:pPr/>
      <w:r>
        <w:rPr>
          <w:lang w:val="pt_PT" w:bidi="pt_PT"/>
        </w:rPr>
      </w:r>
      <w:r>
        <w:rPr>
          <w:b/>
          <w:lang w:val="pt_PT" w:bidi="pt_PT"/>
        </w:rPr>
        <w:t>Na segunda cena</w:t>
      </w:r>
      <w:r>
        <w:rPr>
          <w:lang w:val="pt_PT" w:bidi="pt_PT"/>
        </w:rPr>
        <w:t>, o autor descreve o estado da terra. Os Nefilins e os filhos dos filhos de Deus e as mulheres estavam na terra.</w:t>
      </w:r>
    </w:p>
    <w:p>
      <w:pPr/>
      <w:r>
        <w:rPr>
          <w:lang w:val="pt_PT" w:bidi="pt_PT"/>
        </w:rPr>
      </w:r>
      <w:r>
        <w:rPr>
          <w:b/>
          <w:lang w:val="pt_PT" w:bidi="pt_PT"/>
        </w:rPr>
        <w:t>Na terceira cena</w:t>
      </w:r>
      <w:r>
        <w:rPr>
          <w:lang w:val="pt_PT" w:bidi="pt_PT"/>
        </w:rPr>
        <w:t>, Deus se arrependeu de ter feito as pessoas. Mas Deus favoreceu Noé.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Filhos de Deus</w:t>
      </w:r>
    </w:p>
    <w:p>
      <w:pPr>
        <w:pStyle w:val="ListBullet"/>
        <w:spacing w:line="240" w:lineRule="auto"/>
        <w:ind w:left="720"/>
      </w:pPr>
      <w:r>
        <w:rPr>
          <w:lang w:val="pt_PT" w:bidi="pt_PT"/>
        </w:rPr>
      </w:r>
      <w:r>
        <w:rPr>
          <w:lang w:val="pt_PT" w:bidi="pt_PT"/>
        </w:rPr>
        <w:t>Belas filhas dos homens</w:t>
      </w:r>
    </w:p>
    <w:p>
      <w:pPr>
        <w:pStyle w:val="ListBullet"/>
        <w:spacing w:line="240" w:lineRule="auto"/>
        <w:ind w:left="720"/>
      </w:pPr>
      <w:r>
        <w:rPr>
          <w:lang w:val="pt_PT" w:bidi="pt_PT"/>
        </w:rPr>
      </w:r>
      <w:r>
        <w:rPr>
          <w:lang w:val="pt_PT" w:bidi="pt_PT"/>
        </w:rPr>
        <w:t>Nefilins</w:t>
      </w:r>
    </w:p>
    <w:p>
      <w:pPr>
        <w:pStyle w:val="ListBullet"/>
        <w:spacing w:line="240" w:lineRule="auto"/>
        <w:ind w:left="720"/>
      </w:pPr>
      <w:r>
        <w:rPr>
          <w:lang w:val="pt_PT" w:bidi="pt_PT"/>
        </w:rPr>
      </w:r>
      <w:r>
        <w:rPr>
          <w:lang w:val="pt_PT" w:bidi="pt_PT"/>
        </w:rPr>
        <w:t>Filhos dos filhos de Deus e filhas de homens, que eram homens poderosos e famosos</w:t>
      </w:r>
    </w:p>
    <w:p>
      <w:pPr>
        <w:pStyle w:val="ListBullet"/>
        <w:spacing w:line="240" w:lineRule="auto"/>
        <w:ind w:left="720"/>
      </w:pPr>
      <w:r>
        <w:rPr>
          <w:lang w:val="pt_PT" w:bidi="pt_PT"/>
        </w:rPr>
      </w:r>
      <w:r>
        <w:rPr>
          <w:lang w:val="pt_PT" w:bidi="pt_PT"/>
        </w:rPr>
        <w:t>Noé</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começa com a descrição de que as pessoas enchiam a “face da terra”, ou que muitas pessoas estavam vivendo na terra. Filhas e filhos dos homens estão nascendo, mas essa história se concentra nas filhas que se casam com filhos de Deus. É por isso que apenas as filhas são mencionadas aqui.</w:t>
      </w:r>
    </w:p>
    <w:p>
      <w:pPr/>
      <w:r>
        <w:rPr>
          <w:lang w:val="pt_PT" w:bidi="pt_PT"/>
        </w:rPr>
      </w:r>
      <w:r>
        <w:rPr>
          <w:lang w:val="pt_PT" w:bidi="pt_PT"/>
        </w:rPr>
        <w:t>Embora não saibamos quem eram os filhos de Deus, está claro na passagem que Deus não ficou satisfeito com esses casamentos. Os filhos de Deus simplesmente tomaram quem eles queriam como esposas, sem seguir os costumes normais de casamento. Deus disse que seu Espírito, ou a vida que ele havia dado às pessoas, não ficaria com as pessoas por tanto tempo quanto antes. Deus disse que as pessoas são apenas “mortais”, ou apenas “humanos”, em vez de seres divinos. Então Deus reduziu o número de anos de vida para 120.</w:t>
      </w:r>
    </w:p>
    <w:p>
      <w:pPr/>
      <w:r>
        <w:rPr>
          <w:lang w:val="pt_PT" w:bidi="pt_PT"/>
        </w:rPr>
      </w:r>
      <w:r>
        <w:rPr>
          <w:lang w:val="pt_PT" w:bidi="pt_PT"/>
        </w:rPr>
        <w:t>Na cena 2, Deus descreve quem está vivo durante esse período. Essa seção começa com “naqueles dias”. Os Nefilins e os filhos dos filhos de Deus podem ou não se referir às mesmas pessoas. Em qualquer caso, os Nefilins e os filhos dos filhos de Deus eram os heróis e os guerreiros poderosos daquele tempo.</w:t>
      </w:r>
    </w:p>
    <w:p>
      <w:pPr/>
      <w:r>
        <w:rPr>
          <w:lang w:val="pt_PT" w:bidi="pt_PT"/>
        </w:rPr>
      </w:r>
      <w:r>
        <w:rPr>
          <w:lang w:val="pt_PT" w:bidi="pt_PT"/>
        </w:rPr>
        <w:t>Na cena 3, Deus vê a maldade, ou o mal, das pessoas. Em outras palavras, ele viu que as pessoas estavam fazendo coisas ruins e se rebelando contra ele. Além disso, Deus viu que até mesmo seus pensamentos e intenções — ou pensamentos de seus corações — eram ruins. Deus tomou uma decisão naquele momento. Você poderia até mesmo dizer “Deus decidiu” em vez de: “Deus disse que ele extinguirá a raça humana”. Deus mudou sua mente e desejou que ele nunca tivesse feito as pessoas. Deus estava triste.</w:t>
      </w:r>
    </w:p>
    <w:p>
      <w:pPr/>
      <w:r>
        <w:rPr>
          <w:lang w:val="pt_PT" w:bidi="pt_PT"/>
        </w:rPr>
      </w:r>
      <w:r>
        <w:rPr>
          <w:lang w:val="pt_PT" w:bidi="pt_PT"/>
        </w:rPr>
        <w:t>Pare aqui e discuta como uma equipe de tradução: como você discute em seu idioma sobre alguém estar triste? Quais palavras ou frases você usa para descrever essa tristeza?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6:1–8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Filhos de Deus</w:t>
      </w:r>
    </w:p>
    <w:p>
      <w:pPr>
        <w:pStyle w:val="ListBullet"/>
        <w:spacing w:line="240" w:lineRule="auto"/>
        <w:ind w:left="720"/>
      </w:pPr>
      <w:r>
        <w:rPr>
          <w:lang w:val="pt_PT" w:bidi="pt_PT"/>
        </w:rPr>
      </w:r>
      <w:r>
        <w:rPr>
          <w:lang w:val="pt_PT" w:bidi="pt_PT"/>
        </w:rPr>
        <w:t>Belas filhas dos homens</w:t>
      </w:r>
    </w:p>
    <w:p>
      <w:pPr>
        <w:pStyle w:val="ListBullet"/>
        <w:spacing w:line="240" w:lineRule="auto"/>
        <w:ind w:left="720"/>
      </w:pPr>
      <w:r>
        <w:rPr>
          <w:lang w:val="pt_PT" w:bidi="pt_PT"/>
        </w:rPr>
      </w:r>
      <w:r>
        <w:rPr>
          <w:lang w:val="pt_PT" w:bidi="pt_PT"/>
        </w:rPr>
        <w:t>Nefilins</w:t>
      </w:r>
    </w:p>
    <w:p>
      <w:pPr>
        <w:pStyle w:val="ListBullet"/>
        <w:spacing w:line="240" w:lineRule="auto"/>
        <w:ind w:left="720"/>
      </w:pPr>
      <w:r>
        <w:rPr>
          <w:lang w:val="pt_PT" w:bidi="pt_PT"/>
        </w:rPr>
      </w:r>
      <w:r>
        <w:rPr>
          <w:lang w:val="pt_PT" w:bidi="pt_PT"/>
        </w:rPr>
        <w:t>Filhos dos filhos de Deus e filhas de homens, que eram homens poderosos e famosos</w:t>
      </w:r>
    </w:p>
    <w:p>
      <w:pPr>
        <w:pStyle w:val="ListBullet"/>
        <w:spacing w:line="240" w:lineRule="auto"/>
        <w:ind w:left="720"/>
      </w:pPr>
      <w:r>
        <w:rPr>
          <w:lang w:val="pt_PT" w:bidi="pt_PT"/>
        </w:rPr>
      </w:r>
      <w:r>
        <w:rPr>
          <w:lang w:val="pt_PT" w:bidi="pt_PT"/>
        </w:rPr>
        <w:t>Noé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As pessoas se multiplicaram na terra e as filhas nasceram. Os filhos de Deus viram que as filhas eram belas. Eles as tomaram como esposas. Deus não estava feliz. Ele disse: “Meu espírito não ficará com eles por um longo tempo, porque eles são pessoas que pecam. No futuro, as pessoas não viverão mais do que 120 anos”.</w:t>
      </w:r>
    </w:p>
    <w:p>
      <w:pPr/>
      <w:r>
        <w:rPr>
          <w:lang w:val="pt_PT" w:bidi="pt_PT"/>
        </w:rPr>
      </w:r>
      <w:r>
        <w:rPr>
          <w:lang w:val="pt_PT" w:bidi="pt_PT"/>
        </w:rPr>
        <w:t>Pause a encenação. Pergunte à pessoa que interpreta Deus: “O que você está sentindo ou pensando?” Você pode ouvir coisas como: “Triste por ver as pessoas vivendo assim”, “desejando que eu pudesse ter mais tempo com as pessoas, mas elas não devem viver tanto tempo em seu pecado”. Reiniciem a encenação.</w:t>
      </w:r>
    </w:p>
    <w:p>
      <w:pPr/>
      <w:r>
        <w:rPr>
          <w:lang w:val="pt_PT" w:bidi="pt_PT"/>
        </w:rPr>
      </w:r>
      <w:r>
        <w:rPr>
          <w:lang w:val="pt_PT" w:bidi="pt_PT"/>
        </w:rPr>
        <w:t>Naqueles dias, os Nefilins gigante viveu na terra. E os filhos dos filhos de Deus e das mulheres se tornaram heróis e guerreiros famosos na terra.</w:t>
      </w:r>
    </w:p>
    <w:p>
      <w:pPr/>
      <w:r>
        <w:rPr>
          <w:lang w:val="pt_PT" w:bidi="pt_PT"/>
        </w:rPr>
      </w:r>
      <w:r>
        <w:rPr>
          <w:lang w:val="pt_PT" w:bidi="pt_PT"/>
        </w:rPr>
        <w:t>Pause a encenação. Pergunte às pessoas que interpretam os filhos dos homens: “O que vocês estão sentindo ou pensando?”. Você pode ouvir coisas como: “Olhe o quão fortes somos! Não precisamos de Deus!”. Reiniciem a encenação.</w:t>
      </w:r>
    </w:p>
    <w:p>
      <w:pPr/>
      <w:r>
        <w:rPr>
          <w:lang w:val="pt_PT" w:bidi="pt_PT"/>
        </w:rPr>
      </w:r>
      <w:r>
        <w:rPr>
          <w:lang w:val="pt_PT" w:bidi="pt_PT"/>
        </w:rPr>
        <w:t>Deus viu o quão perversas as pessoas eram. Ele viu que o que eles pensavam e faziam era sempre o mal. Ele estava triste por tê-las feito, estava muito triste. Deus disse: “Destruirei completamente os humanos que fiz. Destruirei tudo vivo — as pessoas, todos os animais na terra, e todos os pássaros. Estou triste por tê-las feito”. Mas Deus favoreceu Noé.</w:t>
      </w:r>
    </w:p>
    <w:p>
      <w:pPr/>
      <w:r>
        <w:rPr>
          <w:lang w:val="pt_PT" w:bidi="pt_PT"/>
        </w:rPr>
      </w:r>
      <w:r>
        <w:rPr>
          <w:lang w:val="pt_PT" w:bidi="pt_PT"/>
        </w:rPr>
        <w:t>Pause a encenação. Pergunte à pessoa que interpreta Deus: “O que você está sentindo ou pensando?” Você pode ouvir coisas como: “Estou com o coração partido”, “Estou tão encorajado que há pelo menos um homem que me ama”.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6:1–8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as pessoas se multiplicavam, </w:t>
      </w:r>
      <w:r>
        <w:rPr>
          <w:b/>
          <w:lang w:val="pt_PT" w:bidi="pt_PT"/>
        </w:rPr>
        <w:t>os filhos de Deus</w:t>
      </w:r>
      <w:r>
        <w:rPr>
          <w:lang w:val="pt_PT" w:bidi="pt_PT"/>
        </w:rPr>
        <w:t xml:space="preserve"> se casaram com belas mulheres humanas. Não sabemos a quem “filhos de Deus” se refere. Filhos de Deus não se refere a filhos biológicos literais do Deus criador. Há três possibilidades. Os filhos de Deus podem ser anjos que se casaram com mulheres humanas. No entanto, não vemos anjos se casando em nenhum outro lugar da Bíblia, então essa não é uma possibilidade forte. Os filhos de Deus podem ser reis ou príncipes, uma vez que o título “filhos de Deus” foi usado para realeza. Os filhos de Deus podem ser os descendentes de Sete, cuja linha familiar está listada logo antes disso. A linha familiar de Sete seguia a Deus e, portanto, pode ser chamada de “filhos de Deus”. Nenhuma dessas interpretações é certa, então é melhor manter “filhos de Deus” vago como é no texto.</w:t>
      </w:r>
    </w:p>
    <w:p>
      <w:pPr/>
      <w:r>
        <w:rPr>
          <w:lang w:val="pt_PT" w:bidi="pt_PT"/>
        </w:rPr>
      </w:r>
      <w:r>
        <w:rPr>
          <w:lang w:val="pt_PT" w:bidi="pt_PT"/>
        </w:rPr>
        <w:t xml:space="preserve">Pare aqui e discuta como uma equipe de tradução: como você falará sobre </w:t>
      </w:r>
      <w:r>
        <w:rPr>
          <w:b/>
          <w:lang w:val="pt_PT" w:bidi="pt_PT"/>
        </w:rPr>
        <w:t>filhos de Deus</w:t>
      </w:r>
      <w:r>
        <w:rPr>
          <w:lang w:val="pt_PT" w:bidi="pt_PT"/>
        </w:rPr>
        <w:t xml:space="preserve"> nessa história? Pause este áudio aqui.</w:t>
      </w:r>
    </w:p>
    <w:p>
      <w:pPr/>
      <w:r>
        <w:rPr>
          <w:lang w:val="pt_PT" w:bidi="pt_PT"/>
        </w:rPr>
      </w:r>
      <w:r>
        <w:rPr>
          <w:lang w:val="pt_PT" w:bidi="pt_PT"/>
        </w:rPr>
        <w:t xml:space="preserve">Os filhos de Deus </w:t>
      </w:r>
      <w:r>
        <w:rPr>
          <w:b/>
          <w:lang w:val="pt_PT" w:bidi="pt_PT"/>
        </w:rPr>
        <w:t>se casaram</w:t>
      </w:r>
      <w:r>
        <w:rPr>
          <w:lang w:val="pt_PT" w:bidi="pt_PT"/>
        </w:rPr>
        <w:t xml:space="preserve"> com qualquer das belas mulheres que eles queriam. Está claro que os filhos de Deus não seguiram práticas normais de casamento. Eles apenas tomaram as mulheres que eles queriam como esposas.</w:t>
      </w:r>
    </w:p>
    <w:p>
      <w:pPr/>
      <w:r>
        <w:rPr>
          <w:lang w:val="pt_PT" w:bidi="pt_PT"/>
        </w:rPr>
      </w:r>
      <w:r>
        <w:rPr>
          <w:lang w:val="pt_PT" w:bidi="pt_PT"/>
        </w:rPr>
        <w:t xml:space="preserve">Então </w:t>
      </w:r>
      <w:r>
        <w:rPr>
          <w:b/>
          <w:lang w:val="pt_PT" w:bidi="pt_PT"/>
        </w:rPr>
        <w:t>Yavé</w:t>
      </w:r>
      <w:r>
        <w:rPr>
          <w:lang w:val="pt_PT" w:bidi="pt_PT"/>
        </w:rPr>
        <w:t xml:space="preserve">, ou “o Senhor”, disse “Meu Espírito não admitirá que humanos vivam por um longo tempo”. O nome de Deus em toda essa passagem é Yavé. Traduza Yavé da mesma forma que você tem feito em passagens anteriores. Consulte o glossário mestre para mais informações sobre </w:t>
      </w:r>
      <w:r>
        <w:rPr>
          <w:lang w:val="pt_PT" w:bidi="pt_PT"/>
        </w:rPr>
        <w:t>Yavé</w:t>
      </w:r>
      <w:r>
        <w:rPr>
          <w:lang w:val="pt_PT" w:bidi="pt_PT"/>
        </w:rPr>
        <w:t xml:space="preserve">. </w:t>
      </w:r>
    </w:p>
    <w:p>
      <w:pPr/>
      <w:r>
        <w:rPr>
          <w:lang w:val="pt_PT" w:bidi="pt_PT"/>
        </w:rPr>
      </w:r>
      <w:r>
        <w:rPr>
          <w:lang w:val="pt_PT" w:bidi="pt_PT"/>
        </w:rPr>
        <w:t xml:space="preserve">Quando Deus fala sobre “meu Espírito”, nesse contexto, o </w:t>
      </w:r>
      <w:r>
        <w:rPr>
          <w:b/>
          <w:lang w:val="pt_PT" w:bidi="pt_PT"/>
        </w:rPr>
        <w:t>espírito</w:t>
      </w:r>
      <w:r>
        <w:rPr>
          <w:lang w:val="pt_PT" w:bidi="pt_PT"/>
        </w:rPr>
        <w:t xml:space="preserve"> provavelmente se refere ao espírito que dá vida que Deus deu a Adão quando ele o criou. Você poderia traduzir isso como “meu espírito que faz com que as pessoas vivam”, ou “meu poder que dá vida”. O Espírito está tão perto do próprio Deus que você poderia apenas dizer “Eu não conviverei com humanos”. Traduza espírito da mesma maneira que você tem traduzido em passagens anteriores. Para mais informações sobre o Espírito de Deus, consulte o </w:t>
      </w:r>
      <w:r>
        <w:rPr>
          <w:lang w:val="pt_PT" w:bidi="pt_PT"/>
        </w:rPr>
        <w:t>Espírito Santo</w:t>
      </w:r>
      <w:r>
        <w:rPr>
          <w:lang w:val="pt_PT" w:bidi="pt_PT"/>
        </w:rPr>
        <w:t xml:space="preserve"> no Glossário Mestre.</w:t>
      </w:r>
    </w:p>
    <w:p>
      <w:pPr/>
      <w:r>
        <w:rPr>
          <w:lang w:val="pt_PT" w:bidi="pt_PT"/>
        </w:rPr>
      </w:r>
      <w:r>
        <w:rPr>
          <w:lang w:val="pt_PT" w:bidi="pt_PT"/>
        </w:rPr>
        <w:t xml:space="preserve">Deus disse que ele não conviveria com, ou continuaria a viver com humanos, porque eles são apenas </w:t>
      </w:r>
      <w:r>
        <w:rPr>
          <w:b/>
          <w:lang w:val="pt_PT" w:bidi="pt_PT"/>
        </w:rPr>
        <w:t>carne mortal</w:t>
      </w:r>
      <w:r>
        <w:rPr>
          <w:lang w:val="pt_PT" w:bidi="pt_PT"/>
        </w:rPr>
        <w:t>. Carne mortal simplesmente se refere ao fato de que os humanos não são divinos — eles morrem eventualmente e eles desobedecem a Deus.</w:t>
      </w:r>
    </w:p>
    <w:p>
      <w:pPr/>
      <w:r>
        <w:rPr>
          <w:lang w:val="pt_PT" w:bidi="pt_PT"/>
        </w:rPr>
      </w:r>
      <w:r>
        <w:rPr>
          <w:lang w:val="pt_PT" w:bidi="pt_PT"/>
        </w:rPr>
        <w:t xml:space="preserve">Durante esse tempo, os </w:t>
      </w:r>
      <w:r>
        <w:rPr>
          <w:b/>
          <w:lang w:val="pt_PT" w:bidi="pt_PT"/>
        </w:rPr>
        <w:t>Nefilins</w:t>
      </w:r>
      <w:r>
        <w:rPr>
          <w:lang w:val="pt_PT" w:bidi="pt_PT"/>
        </w:rPr>
        <w:t xml:space="preserve"> gigantes viveram na terra. Nefilins é um nome geral de um grupo de pessoas encontrado em outros lugares da Bíblia também. No entanto, aqui os Nefilins vivem antes do dilúvio, e eles teriam sido mortos mais tarde durante o dilúvio. Isso significa que esse termo deve ser apenas um termo geral para pessoas vistas como gigantes ou guerreiros poderosos.</w:t>
      </w:r>
    </w:p>
    <w:p>
      <w:pPr/>
      <w:r>
        <w:rPr>
          <w:lang w:val="pt_PT" w:bidi="pt_PT"/>
        </w:rPr>
      </w:r>
      <w:r>
        <w:rPr>
          <w:lang w:val="pt_PT" w:bidi="pt_PT"/>
        </w:rPr>
        <w:t xml:space="preserve">Deus viu que tudo o que as pessoas pensavam ou faziam era perverso, ou mal. Ele estava triste por tê-las feito. O </w:t>
      </w:r>
      <w:r>
        <w:rPr>
          <w:b/>
          <w:lang w:val="pt_PT" w:bidi="pt_PT"/>
        </w:rPr>
        <w:t>coração de Deus estava quebrado</w:t>
      </w:r>
      <w:r>
        <w:rPr>
          <w:lang w:val="pt_PT" w:bidi="pt_PT"/>
        </w:rPr>
        <w:t xml:space="preserve">, o que significa que Deus estava muito triste. Deus disse que ele ia apagar a raça humana </w:t>
      </w:r>
      <w:r>
        <w:rPr>
          <w:b/>
          <w:lang w:val="pt_PT" w:bidi="pt_PT"/>
        </w:rPr>
        <w:t>da face da terra</w:t>
      </w:r>
      <w:r>
        <w:rPr>
          <w:lang w:val="pt_PT" w:bidi="pt_PT"/>
        </w:rPr>
        <w:t>. Isso significa que Deus destruiria completamente as pessoas. Deus continua dizendo que ele destruirá completamente todas as coisas vivas na terra — os animais grandes e pequenos na terra seca, e todos os pássaros.</w:t>
      </w:r>
    </w:p>
    <w:p>
      <w:pPr/>
      <w:r>
        <w:rPr>
          <w:lang w:val="pt_PT" w:bidi="pt_PT"/>
        </w:rPr>
      </w:r>
      <w:r>
        <w:rPr>
          <w:lang w:val="pt_PT" w:bidi="pt_PT"/>
        </w:rPr>
        <w:t xml:space="preserve">No entanto, </w:t>
      </w:r>
      <w:r>
        <w:rPr>
          <w:b/>
          <w:lang w:val="pt_PT" w:bidi="pt_PT"/>
        </w:rPr>
        <w:t>Noé encontrou favor com Deus</w:t>
      </w:r>
      <w:r>
        <w:rPr>
          <w:lang w:val="pt_PT" w:bidi="pt_PT"/>
        </w:rPr>
        <w:t>. Noé agradou a Deus. Sabemos pela próxima passagem que Noé obedeceu a Deus e teve um bom relacionamento com ele.</w:t>
      </w:r>
    </w:p>
    <w:p>
      <w:pPr/>
      <w:r>
        <w:rPr>
          <w:lang w:val="pt_PT" w:bidi="pt_PT"/>
        </w:rPr>
      </w:r>
      <w:r>
        <w:rPr>
          <w:lang w:val="pt_PT" w:bidi="pt_PT"/>
        </w:rPr>
        <w:t>Pare e discuta em seu grupo de idiomas: como você fala sobre quando alguém está satisfeito com outra pessoa? Que tipos de coisas alguém faz se ele se agradar de outra pessoa? Como você falará sobre como Noé encontrou favor com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6:1–8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55">
        <w:r>
          <w:rPr>
            <w:lang w:val="pt_PT" w:bidi="pt_PT"/>
          </w:rPr>
          <w:rPr>
            <w:color w:val="0000EE"/>
            <w:u w:val="single"/>
          </w:rPr>
          <w:t>Ouvir e Sentir</w:t>
        </w:r>
      </w:hyperlink>
      <w:r>
        <w:rPr>
          <w:lang w:val="pt_PT" w:bidi="pt_PT"/>
        </w:rPr>
        <w:t xml:space="preserve"> (405 KB)</w:t>
      </w:r>
      <w:r>
        <w:rPr>
          <w:lang w:val="pt_PT" w:bidi="pt_PT"/>
        </w:rPr>
      </w:r>
    </w:p>
    <w:p>
      <w:pPr>
        <w:pStyle w:val="ListBullet"/>
        <w:spacing w:line="240" w:lineRule="auto"/>
        <w:ind w:left="720"/>
      </w:pPr>
      <w:r>
        <w:rPr>
          <w:lang w:val="pt_PT" w:bidi="pt_PT"/>
        </w:rPr>
      </w:r>
      <w:hyperlink r:id="rId56">
        <w:r>
          <w:rPr>
            <w:lang w:val="pt_PT" w:bidi="pt_PT"/>
          </w:rPr>
          <w:rPr>
            <w:color w:val="0000EE"/>
            <w:u w:val="single"/>
          </w:rPr>
          <w:t>Preparando o Cenário</w:t>
        </w:r>
      </w:hyperlink>
      <w:r>
        <w:rPr>
          <w:lang w:val="pt_PT" w:bidi="pt_PT"/>
        </w:rPr>
        <w:t xml:space="preserve"> (3.1 MB)</w:t>
      </w:r>
      <w:r>
        <w:rPr>
          <w:lang w:val="pt_PT" w:bidi="pt_PT"/>
        </w:rPr>
      </w:r>
    </w:p>
    <w:p>
      <w:pPr>
        <w:pStyle w:val="ListBullet"/>
        <w:spacing w:line="240" w:lineRule="auto"/>
        <w:ind w:left="720"/>
      </w:pPr>
      <w:r>
        <w:rPr>
          <w:lang w:val="pt_PT" w:bidi="pt_PT"/>
        </w:rPr>
      </w:r>
      <w:hyperlink r:id="rId57">
        <w:r>
          <w:rPr>
            <w:lang w:val="pt_PT" w:bidi="pt_PT"/>
          </w:rPr>
          <w:rPr>
            <w:color w:val="0000EE"/>
            <w:u w:val="single"/>
          </w:rPr>
          <w:t>Identificando as Cenas</w:t>
        </w:r>
      </w:hyperlink>
      <w:r>
        <w:rPr>
          <w:lang w:val="pt_PT" w:bidi="pt_PT"/>
        </w:rPr>
        <w:t xml:space="preserve"> (2.2 MB)</w:t>
      </w:r>
      <w:r>
        <w:rPr>
          <w:lang w:val="pt_PT" w:bidi="pt_PT"/>
        </w:rPr>
      </w:r>
    </w:p>
    <w:p>
      <w:pPr>
        <w:pStyle w:val="ListBullet"/>
        <w:spacing w:line="240" w:lineRule="auto"/>
        <w:ind w:left="720"/>
      </w:pPr>
      <w:r>
        <w:rPr>
          <w:lang w:val="pt_PT" w:bidi="pt_PT"/>
        </w:rPr>
      </w:r>
      <w:hyperlink r:id="rId58">
        <w:r>
          <w:rPr>
            <w:lang w:val="pt_PT" w:bidi="pt_PT"/>
          </w:rPr>
          <w:rPr>
            <w:color w:val="0000EE"/>
            <w:u w:val="single"/>
          </w:rPr>
          <w:t>Incorporando o Texto</w:t>
        </w:r>
      </w:hyperlink>
      <w:r>
        <w:rPr>
          <w:lang w:val="pt_PT" w:bidi="pt_PT"/>
        </w:rPr>
        <w:t xml:space="preserve"> (2.2 MB)</w:t>
      </w:r>
      <w:r>
        <w:rPr>
          <w:lang w:val="pt_PT" w:bidi="pt_PT"/>
        </w:rPr>
      </w:r>
    </w:p>
    <w:p>
      <w:pPr>
        <w:pStyle w:val="ListBullet"/>
        <w:spacing w:line="240" w:lineRule="auto"/>
        <w:ind w:left="720"/>
      </w:pPr>
      <w:r>
        <w:rPr>
          <w:lang w:val="pt_PT" w:bidi="pt_PT"/>
        </w:rPr>
      </w:r>
      <w:hyperlink r:id="rId59">
        <w:r>
          <w:rPr>
            <w:lang w:val="pt_PT" w:bidi="pt_PT"/>
          </w:rPr>
          <w:rPr>
            <w:color w:val="0000EE"/>
            <w:u w:val="single"/>
          </w:rPr>
          <w:t>Preenchendo as Lacunas</w:t>
        </w:r>
      </w:hyperlink>
      <w:r>
        <w:rPr>
          <w:lang w:val="pt_PT" w:bidi="pt_PT"/>
        </w:rPr>
        <w:t xml:space="preserve"> (2.8 MB)</w:t>
      </w:r>
      <w:r>
        <w:rPr>
          <w:lang w:val="pt_PT" w:bidi="pt_PT"/>
        </w:rPr>
      </w:r>
    </w:p>
    <w:p>
      <w:pPr>
        <w:pStyle w:val="ListBullet"/>
        <w:spacing w:line="240" w:lineRule="auto"/>
        <w:ind w:left="720"/>
      </w:pPr>
      <w:r>
        <w:rPr>
          <w:lang w:val="pt_PT" w:bidi="pt_PT"/>
        </w:rPr>
      </w:r>
      <w:hyperlink r:id="rId6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6:9–22</w:t>
      </w:r>
      <w:r>
        <w:rPr>
          <w:lang w:val="pt_PT" w:bidi="pt_PT"/>
        </w:rPr>
      </w:r>
    </w:p>
    <w:p>
      <w:pPr>
        <w:pStyle w:val="Heading3"/>
      </w:pPr>
      <w:r>
        <w:rPr>
          <w:lang w:val="pt_PT" w:bidi="pt_PT"/>
        </w:rPr>
        <w:t>Ouvir e Sentir</w:t>
      </w:r>
    </w:p>
    <w:p>
      <w:pPr/>
      <w:r>
        <w:rPr>
          <w:lang w:val="pt_PT" w:bidi="pt_PT"/>
        </w:rPr>
      </w:r>
      <w:r>
        <w:rPr>
          <w:lang w:val="pt_PT" w:bidi="pt_PT"/>
        </w:rPr>
        <w:t>Ouça Gênesis 6:9–22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da história de como Adão e Eva desobedeceram a Deus e foram obrigados a deixar o jardim especial que Deus havia feito para eles, eles tiveram filhos. Esses filhos tiveram filhos. A terra começou a se encher de pessoas. Essas pessoas desobedeceram a Deus. Eles eram corruptos e violentos. Isso significa que eles eram desonestos em seus caminhos. Corrupto também significa que algo é estragado ou podre. Violento significa que eles usavam a força. Deus viu a corrupção do povo e decidiu destruir o povo. Tudo isso aconteceu antes de a história de Noé começar.</w:t>
      </w:r>
    </w:p>
    <w:p>
      <w:pPr/>
      <w:r>
        <w:rPr>
          <w:lang w:val="pt_PT" w:bidi="pt_PT"/>
        </w:rPr>
      </w:r>
      <w:r>
        <w:rPr>
          <w:lang w:val="pt_PT" w:bidi="pt_PT"/>
        </w:rPr>
        <w:t>A história de Noé é uma história narrativa de como Deus destruiu as pessoas e os animais que haviam sido criados, mas salvou Noé, sua família e alguns dos animais. O autor de Gênesis conta partes da história de Noé mais de uma vez. Cada vez, o autor adiciona mais detalhes. Isso é semelhante à maneira como o autor conta a história da criação. Essa é a primeira história de Noé.</w:t>
      </w:r>
    </w:p>
    <w:p>
      <w:pPr/>
      <w:r>
        <w:rPr>
          <w:lang w:val="pt_PT" w:bidi="pt_PT"/>
        </w:rPr>
      </w:r>
      <w:r>
        <w:rPr>
          <w:lang w:val="pt_PT" w:bidi="pt_PT"/>
        </w:rPr>
        <w:t>A história começa dizendo que essas são as gerações de Noé. Essa frase é usada muitas vezes em Gênesis. A história de Noé é a segunda vez que essa frase é usada. Ela geralmente começa uma nova história sobre um personagem principal. Nessa história, aprendemos sobre Noé.</w:t>
      </w:r>
    </w:p>
    <w:p>
      <w:pPr/>
      <w:r>
        <w:rPr>
          <w:lang w:val="pt_PT" w:bidi="pt_PT"/>
        </w:rPr>
      </w:r>
      <w:r>
        <w:rPr>
          <w:lang w:val="pt_PT" w:bidi="pt_PT"/>
        </w:rPr>
        <w:t>Não sabemos onde Noé viveu. Veremos mais tarde que o barco pousa no lado de uma montanha no país atual da Turquia. Algumas pessoas pensam que Noé viveu na área entre o rio Tigre e o rio Eufrates.</w:t>
      </w:r>
    </w:p>
    <w:p>
      <w:pPr/>
      <w:r>
        <w:rPr>
          <w:lang w:val="pt_PT" w:bidi="pt_PT"/>
        </w:rPr>
      </w:r>
      <w:r>
        <w:rPr>
          <w:lang w:val="pt_PT" w:bidi="pt_PT"/>
        </w:rPr>
        <w:t>Mostre um mapa dessa área que inclui a área da Turquia onde o Monte Ararate está localizado. O mapa incluirá os rios Tigre e Eufrates.</w:t>
      </w:r>
    </w:p>
    <w:p>
      <w:pPr/>
      <w:r>
        <w:rPr>
          <w:lang w:val="pt_PT" w:bidi="pt_PT"/>
        </w:rPr>
      </w:r>
      <w:r>
        <w:rPr>
          <w:lang w:val="pt_PT" w:bidi="pt_PT"/>
        </w:rPr>
        <w:t>Noé era um bom homem. A história diz que ele era justo e irrepreensível. Isso significa que Noé teve um relacionamento correto com Deus.</w:t>
      </w:r>
    </w:p>
    <w:p>
      <w:pPr/>
      <w:r>
        <w:rPr>
          <w:lang w:val="pt_PT" w:bidi="pt_PT"/>
        </w:rPr>
      </w:r>
      <w:r>
        <w:rPr>
          <w:lang w:val="pt_PT" w:bidi="pt_PT"/>
        </w:rPr>
        <w:t>Descreva um relacionamento que você consideraria ser uma comunhão próxima.</w:t>
      </w:r>
    </w:p>
    <w:p>
      <w:pPr/>
      <w:r>
        <w:rPr>
          <w:lang w:val="pt_PT" w:bidi="pt_PT"/>
        </w:rPr>
      </w:r>
      <w:r>
        <w:rPr>
          <w:lang w:val="pt_PT" w:bidi="pt_PT"/>
        </w:rPr>
        <w:t>Noé seguia os caminhos de Deus. Noé não era perfeito. Noé desobedecia a Deus às vezes. Deus viu que Noé era um bom homem. Noé era casado e tinha 3 filhos adultos chamados Sem, Cam e Jafé. Cada filho também era casado.</w:t>
      </w:r>
    </w:p>
    <w:p>
      <w:pPr/>
      <w:r>
        <w:rPr>
          <w:lang w:val="pt_PT" w:bidi="pt_PT"/>
        </w:rPr>
      </w:r>
      <w:r>
        <w:rPr>
          <w:lang w:val="pt_PT" w:bidi="pt_PT"/>
        </w:rPr>
        <w:t>Em uma passagem anterior, Noé tem 500 anos de idade. Ele tinha 600 anos de idade quando a chuva começou a cair depois que Noé entrou no barco. Não sabemos quanto tempo Noé levou para construir o barco. A idade de Noé não é mencionada nessa história, mas sua idade é mencionada em outras histórias.</w:t>
      </w:r>
    </w:p>
    <w:p>
      <w:pPr/>
      <w:r>
        <w:rPr>
          <w:lang w:val="pt_PT" w:bidi="pt_PT"/>
        </w:rPr>
      </w:r>
      <w:r>
        <w:rPr>
          <w:lang w:val="pt_PT" w:bidi="pt_PT"/>
        </w:rPr>
        <w:t>Deus foi até Noé e disse a ele: “Decidi destruir todas as criaturas vivas. Eles são todos violentos ou fazem coisas violentas." Deus usa a palavra corrupto, que significa algo ruim ou podre. Também pode significar que alguém que é corrupto é alguém que faz algo ruim ou mal.</w:t>
      </w:r>
    </w:p>
    <w:p>
      <w:pPr/>
      <w:r>
        <w:rPr>
          <w:lang w:val="pt_PT" w:bidi="pt_PT"/>
        </w:rPr>
      </w:r>
      <w:r>
        <w:rPr>
          <w:lang w:val="pt_PT" w:bidi="pt_PT"/>
        </w:rPr>
        <w:t>Imagine o que as outras pessoas estavam fazendo. Quais são algumas das coisas que eles provavelmente fizeram que fizeram com que Deus estivesse tão zangado com eles? O que você pensa que Noé estava fazendo que fez com que Deus visse Noé como irrepreensível e justo? Como Noé era diferente do resto do povo?</w:t>
      </w:r>
    </w:p>
    <w:p>
      <w:pPr/>
      <w:r>
        <w:rPr>
          <w:lang w:val="pt_PT" w:bidi="pt_PT"/>
        </w:rPr>
      </w:r>
      <w:r>
        <w:rPr>
          <w:lang w:val="pt_PT" w:bidi="pt_PT"/>
        </w:rPr>
        <w:t>Então Deus diz a Noé para construir um barco. E não era um barco que Noé havia visto antes. O povo naquele tempo faziam pequenos barcos de peles que eles usavam ao longo das margens dos rios.</w:t>
      </w:r>
    </w:p>
    <w:p>
      <w:pPr/>
      <w:r>
        <w:rPr>
          <w:lang w:val="pt_PT" w:bidi="pt_PT"/>
        </w:rPr>
      </w:r>
      <w:r>
        <w:rPr>
          <w:lang w:val="pt_PT" w:bidi="pt_PT"/>
        </w:rPr>
        <w:t>Mostre uma imagem de um pequeno barco feito de peles.</w:t>
      </w:r>
    </w:p>
    <w:p>
      <w:pPr/>
      <w:r>
        <w:rPr>
          <w:lang w:val="pt_PT" w:bidi="pt_PT"/>
        </w:rPr>
      </w:r>
      <w:r>
        <w:rPr>
          <w:lang w:val="pt_PT" w:bidi="pt_PT"/>
        </w:rPr>
        <w:t>Deus diz a Noé o tipo de madeira que ele deveria usar para construir o barco. Não sabemos exatamente o que era essa madeira, mas sabemos que ela era boa para construir barcos. Deus disse a Noé para usar alcatrão para tornar o barco à prova de água. O alcatrão é uma substância gomosa negra que obtemos das árvores de pinheiros. Colocar essa substância no interior e fora do barco o tornaria à prova de água. Nenhuma água vazaria para o barco. Deus não disse a Noé para colocar um leme ou uma vela no barco para governá-lo. Esse barco não se pareceria com a maioria dos barcos que você pode ter visto.</w:t>
      </w:r>
    </w:p>
    <w:p>
      <w:pPr/>
      <w:r>
        <w:rPr>
          <w:lang w:val="pt_PT" w:bidi="pt_PT"/>
        </w:rPr>
      </w:r>
      <w:r>
        <w:rPr>
          <w:lang w:val="pt_PT" w:bidi="pt_PT"/>
        </w:rPr>
        <w:t>Mostre uma imagem de alcatrão sendo usado em um barco ou em alguma madeira.</w:t>
      </w:r>
    </w:p>
    <w:p>
      <w:pPr/>
      <w:r>
        <w:rPr>
          <w:lang w:val="pt_PT" w:bidi="pt_PT"/>
        </w:rPr>
      </w:r>
      <w:r>
        <w:rPr>
          <w:lang w:val="pt_PT" w:bidi="pt_PT"/>
        </w:rPr>
        <w:t>Mostre uma imagem de árvores de pinheiros que produzem alcatrão.</w:t>
      </w:r>
    </w:p>
    <w:p>
      <w:pPr/>
      <w:r>
        <w:rPr>
          <w:lang w:val="pt_PT" w:bidi="pt_PT"/>
        </w:rPr>
      </w:r>
      <w:r>
        <w:rPr>
          <w:lang w:val="pt_PT" w:bidi="pt_PT"/>
        </w:rPr>
        <w:t>Deus disse a Noé como construir o barco. Deus disse a Noé para fazer o barco com 150 metros de comprimento, 25 metros de largura e 15 metros de altura. Deus disse a Noé para fazer 3 níveis ou 3 andares no barco. Deus disse a Noé para fazer instalações ou ninhos para os animais que estariam no barco. Deus disse a Noé para colocar uma porta no lado. Deus também disse a Noé para deixar um espaço de 50 centímetros entre o lado superior do barco Esse espaço deveria percorrer todo o caminho ao redor do barco.</w:t>
      </w:r>
    </w:p>
    <w:p>
      <w:pPr/>
      <w:r>
        <w:rPr>
          <w:lang w:val="pt_PT" w:bidi="pt_PT"/>
        </w:rPr>
      </w:r>
      <w:r>
        <w:rPr>
          <w:lang w:val="pt_PT" w:bidi="pt_PT"/>
        </w:rPr>
        <w:t>Pegue alguns pedaços de papel ou peças de madeira, ou paus e tente fazer um barco apenas seguindo as instruções dadas a Noé. Ela se parece com uma caixa. Coloque na água para ver se ela flutua. Tenha certeza de que o fundo do barco é plano. Não coloque um leme ou uma vela no barco. Você também pode tentar desenhar uma imagem usando apenas essas instruções.</w:t>
      </w:r>
    </w:p>
    <w:p>
      <w:pPr/>
      <w:r>
        <w:rPr>
          <w:lang w:val="pt_PT" w:bidi="pt_PT"/>
        </w:rPr>
      </w:r>
      <w:r>
        <w:rPr>
          <w:lang w:val="pt_PT" w:bidi="pt_PT"/>
        </w:rPr>
        <w:t>Fale sobre como foi para Noé tentar construir algo que ele nunca havia visto antes apenas a partir dessas direções.</w:t>
      </w:r>
    </w:p>
    <w:p>
      <w:pPr/>
      <w:r>
        <w:rPr>
          <w:lang w:val="pt_PT" w:bidi="pt_PT"/>
        </w:rPr>
      </w:r>
      <w:r>
        <w:rPr>
          <w:lang w:val="pt_PT" w:bidi="pt_PT"/>
        </w:rPr>
        <w:t>Mostre uma imagem da arca depois que a equipe tentou construir um modelo da arca.</w:t>
      </w:r>
    </w:p>
    <w:p>
      <w:pPr/>
      <w:r>
        <w:rPr>
          <w:lang w:val="pt_PT" w:bidi="pt_PT"/>
        </w:rPr>
      </w:r>
      <w:r>
        <w:rPr>
          <w:lang w:val="pt_PT" w:bidi="pt_PT"/>
        </w:rPr>
        <w:t>Mostre uma imagem que é uma corte lateral do barco para que eles possam ver como o interior foi feito. Discuta como sua cultura torna os barcos à prova de água para que eles não vazem.</w:t>
      </w:r>
    </w:p>
    <w:p>
      <w:pPr/>
      <w:r>
        <w:rPr>
          <w:lang w:val="pt_PT" w:bidi="pt_PT"/>
        </w:rPr>
      </w:r>
      <w:r>
        <w:rPr>
          <w:lang w:val="pt_PT" w:bidi="pt_PT"/>
        </w:rPr>
        <w:t>O barco se pareceria com uma caixa longa e estreita. Um barco construído como esse flutuaria. Era grande o suficiente para ter espaço para todos os animais e para as oito pessoas que estavam no barco. Não sabemos se alguém ajudou Noé a construir o barco.</w:t>
      </w:r>
    </w:p>
    <w:p>
      <w:pPr/>
      <w:r>
        <w:rPr>
          <w:lang w:val="pt_PT" w:bidi="pt_PT"/>
        </w:rPr>
      </w:r>
      <w:r>
        <w:rPr>
          <w:lang w:val="pt_PT" w:bidi="pt_PT"/>
        </w:rPr>
        <w:t>Mostre uma imagem de instalações que estariam no barco que Deus disse a Noé para construir. Mostre uma imagem de ninhos, como aqueles encontrados em um galinheiro.</w:t>
      </w:r>
    </w:p>
    <w:p>
      <w:pPr/>
      <w:r>
        <w:rPr>
          <w:lang w:val="pt_PT" w:bidi="pt_PT"/>
        </w:rPr>
      </w:r>
      <w:r>
        <w:rPr>
          <w:lang w:val="pt_PT" w:bidi="pt_PT"/>
        </w:rPr>
        <w:t>Então Deus disse a Noé novamente: “Vou destruir todas as coisas vivas que respiram”. Deus disse: “Vou cobrir a terra com água para que tudo morra”. Haverá uma inundação. Muitas vezes, um dilúvio acontece rapidamente com a água correndo para ou por uma área. Uma inundação muitas vezes acontece depois de uma tempestade pesada. A chuva cai tão rapidamente e com tanta força que ela não tem tempo para ir para a terra e corre da terra para as áreas mais baixas. A água se move com tal força que ela destrói estruturas no caminho.</w:t>
      </w:r>
    </w:p>
    <w:p>
      <w:pPr/>
      <w:r>
        <w:rPr>
          <w:lang w:val="pt_PT" w:bidi="pt_PT"/>
        </w:rPr>
      </w:r>
      <w:r>
        <w:rPr>
          <w:lang w:val="pt_PT" w:bidi="pt_PT"/>
        </w:rPr>
        <w:t>Mostre uma imagem de uma área inundada. A imagem deve mostrar a água cobrindo a área, bem como parte da destruição causada pela água.</w:t>
      </w:r>
    </w:p>
    <w:p>
      <w:pPr/>
      <w:r>
        <w:rPr>
          <w:lang w:val="pt_PT" w:bidi="pt_PT"/>
        </w:rPr>
      </w:r>
      <w:r>
        <w:rPr>
          <w:lang w:val="pt_PT" w:bidi="pt_PT"/>
        </w:rPr>
        <w:t>Discuta como uma equipe: o que você sabe sobre inundações? Qual experiencia você tem ou o que os outros disseram a você sobre inundações?</w:t>
      </w:r>
    </w:p>
    <w:p>
      <w:pPr/>
      <w:r>
        <w:rPr>
          <w:lang w:val="pt_PT" w:bidi="pt_PT"/>
        </w:rPr>
      </w:r>
      <w:r>
        <w:rPr>
          <w:lang w:val="pt_PT" w:bidi="pt_PT"/>
        </w:rPr>
        <w:t>Depois da descrição da destruição da terra, Deus faz um contraste com sua promessa a Noé. Deus diz a Noé: “Mas confirmarei minha aliança com você”. Uma aliança é uma promessa ou acordo solene. Deus estava dizendo a Noé que Noé e sua família estariam seguros no barco. Essa aliança era uma promessa feita por Deus e dependia de Deus. Deus não exigiu nada de Noé. Deus também disse a Noé para levar sua esposa, seus três filhos e suas noras e ir para o barco. Seriam oito adultos no barco. Deus disse a Noé para colocar um par de cada tipo de animal, pássaro e animais rasteiros no barco — um macho e uma fêmea de cada um. Deus também disse a Noé para garantir que houvesse comida suficiente no barco para todos esses animais e para a família de Noé.</w:t>
      </w:r>
    </w:p>
    <w:p>
      <w:pPr/>
      <w:r>
        <w:rPr>
          <w:lang w:val="pt_PT" w:bidi="pt_PT"/>
        </w:rPr>
      </w:r>
      <w:r>
        <w:rPr>
          <w:lang w:val="pt_PT" w:bidi="pt_PT"/>
        </w:rPr>
        <w:t>Fale sobre alguns dos tipos de animais que teriam estado no barco. Imagine a cena com os animais vindo para entrar no barco. Que tipo de comida você colocaria no barco? Quanta comida você colocaria no barco?</w:t>
      </w:r>
    </w:p>
    <w:p>
      <w:pPr/>
      <w:r>
        <w:rPr>
          <w:lang w:val="pt_PT" w:bidi="pt_PT"/>
        </w:rPr>
      </w:r>
      <w:r>
        <w:rPr>
          <w:lang w:val="pt_PT" w:bidi="pt_PT"/>
        </w:rPr>
        <w:t>Noé fez tudo exatamente como Deus havia ordenado.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essa cena é a introdução da história de Noé. Aprendemos informações sobre o caráter de Noé e a família de Noé. Ninguém está falando na primeira cena.</w:t>
      </w:r>
    </w:p>
    <w:p>
      <w:pPr/>
      <w:r>
        <w:rPr>
          <w:lang w:val="pt_PT" w:bidi="pt_PT"/>
        </w:rPr>
      </w:r>
      <w:r>
        <w:rPr>
          <w:b/>
          <w:lang w:val="pt_PT" w:bidi="pt_PT"/>
        </w:rPr>
        <w:t>Segunda cena:</w:t>
      </w:r>
      <w:r>
        <w:rPr>
          <w:lang w:val="pt_PT" w:bidi="pt_PT"/>
        </w:rPr>
        <w:t xml:space="preserve"> aprendemos sobre a maldade do povo na terra. Deus vê tudo o que está acontecendo. Deus fala na segunda cena.</w:t>
      </w:r>
    </w:p>
    <w:p>
      <w:pPr/>
      <w:r>
        <w:rPr>
          <w:lang w:val="pt_PT" w:bidi="pt_PT"/>
        </w:rPr>
      </w:r>
      <w:r>
        <w:rPr>
          <w:b/>
          <w:lang w:val="pt_PT" w:bidi="pt_PT"/>
        </w:rPr>
        <w:t>Terceira cena</w:t>
      </w:r>
      <w:r>
        <w:rPr>
          <w:lang w:val="pt_PT" w:bidi="pt_PT"/>
        </w:rPr>
        <w:t>, Deus diz a Noé que todas as criaturas vivas vão ser destruídas. Deus diz a Noé para construir um grande barco ou arca. Deus dá instruções específicas sobre o tamanho do barco, o tipo de madeira a usar para construir o barco, o número de andares no barco e até mesmo onde colocar a porta. Noé não fala nessa cena.</w:t>
      </w:r>
    </w:p>
    <w:p>
      <w:pPr/>
      <w:r>
        <w:rPr>
          <w:lang w:val="pt_PT" w:bidi="pt_PT"/>
        </w:rPr>
      </w:r>
      <w:r>
        <w:rPr>
          <w:b/>
          <w:lang w:val="pt_PT" w:bidi="pt_PT"/>
        </w:rPr>
        <w:t>Quarta cena:</w:t>
      </w:r>
      <w:r>
        <w:rPr>
          <w:lang w:val="pt_PT" w:bidi="pt_PT"/>
        </w:rPr>
        <w:t xml:space="preserve"> Deus lembra a Noé de por que Noé deve construir o barco. Deus reafirma a aliança com Noé. Deus diz a Noé para colocar um par de animais, um macho e uma fêmea de cada espécie no barco. Deus diz a Noé que esses animais virão a Noé. Deus também diz a Noé para colocar comida no barco para os animais e para a família de Noé. Noé não fala.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w:t>
      </w:r>
    </w:p>
    <w:p>
      <w:pPr>
        <w:pStyle w:val="ListBullet"/>
        <w:spacing w:line="240" w:lineRule="auto"/>
        <w:ind w:left="720"/>
      </w:pPr>
      <w:r>
        <w:rPr>
          <w:lang w:val="pt_PT" w:bidi="pt_PT"/>
        </w:rPr>
      </w:r>
      <w:r>
        <w:rPr>
          <w:lang w:val="pt_PT" w:bidi="pt_PT"/>
        </w:rPr>
        <w:t>As esposas de cada um dos filhos</w:t>
      </w:r>
    </w:p>
    <w:p>
      <w:pPr>
        <w:pStyle w:val="ListBullet"/>
        <w:spacing w:line="240" w:lineRule="auto"/>
        <w:ind w:left="720"/>
      </w:pPr>
      <w:r>
        <w:rPr>
          <w:lang w:val="pt_PT" w:bidi="pt_PT"/>
        </w:rPr>
      </w:r>
      <w:r>
        <w:rPr>
          <w:lang w:val="pt_PT" w:bidi="pt_PT"/>
        </w:rPr>
        <w:t>Os animais</w:t>
      </w:r>
    </w:p>
    <w:p>
      <w:pPr>
        <w:pStyle w:val="ListBullet"/>
        <w:spacing w:line="240" w:lineRule="auto"/>
        <w:ind w:left="720"/>
      </w:pPr>
      <w:r>
        <w:rPr>
          <w:lang w:val="pt_PT" w:bidi="pt_PT"/>
        </w:rPr>
      </w:r>
      <w:r>
        <w:rPr>
          <w:lang w:val="pt_PT" w:bidi="pt_PT"/>
        </w:rPr>
        <w:t>Outras pessoas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Noé é apresentado. Noé é um homem justo. Noé é a única pessoa irrepreensível na terra naquele momento. Noé não era sem pecado. Noé caminhava em uma comunhão próxima com Deus. Os 3 filhos de Noé também são introduzidos nessa cena. Não sabemos se eles ajudaram Noé a construir o barco. A esposa de Noé e as esposas dos filhos ainda não são mencionadas. Deus vê toda a corrupção do o povo e decide destruí-lo.</w:t>
      </w:r>
    </w:p>
    <w:p>
      <w:pPr/>
      <w:r>
        <w:rPr>
          <w:lang w:val="pt_PT" w:bidi="pt_PT"/>
        </w:rPr>
      </w:r>
      <w:r>
        <w:rPr>
          <w:lang w:val="pt_PT" w:bidi="pt_PT"/>
        </w:rPr>
        <w:t>Noé andava em comunhão com Deus. Isso significa que eles caminhavam e falavam juntos e aproveitavam a companhia um do outro.</w:t>
      </w:r>
    </w:p>
    <w:p>
      <w:pPr/>
      <w:r>
        <w:rPr>
          <w:lang w:val="pt_PT" w:bidi="pt_PT"/>
        </w:rPr>
      </w:r>
      <w:r>
        <w:rPr>
          <w:lang w:val="pt_PT" w:bidi="pt_PT"/>
        </w:rPr>
        <w:t>Na segunda cena, Deus observa a corrupção e a violência na terra. A passagem repete essa frase duas vezes.</w:t>
      </w:r>
    </w:p>
    <w:p>
      <w:pPr/>
      <w:r>
        <w:rPr>
          <w:lang w:val="pt_PT" w:bidi="pt_PT"/>
        </w:rPr>
      </w:r>
      <w:r>
        <w:rPr>
          <w:lang w:val="pt_PT" w:bidi="pt_PT"/>
        </w:rPr>
        <w:t>Por que Deus repetiria essa observação duas vezes? Em seu idioma, como você enfatiza algo realmente importante?</w:t>
      </w:r>
    </w:p>
    <w:p>
      <w:pPr/>
      <w:r>
        <w:rPr>
          <w:lang w:val="pt_PT" w:bidi="pt_PT"/>
        </w:rPr>
      </w:r>
      <w:r>
        <w:rPr>
          <w:lang w:val="pt_PT" w:bidi="pt_PT"/>
        </w:rPr>
        <w:t>Na terceira cena, Deus diz a Noé: “Decidi destruir todas as criaturas vivas na terra porque elas encheram a terra de violência”. Então Deus diz a Noé para construir um barco. Deus diz a Noé o tipo de madeira que ele deveria usar. Deus diz para fazer o barco com 150 metros de comprimento, 25 metros de largura e 15 metros de altura e colocar 3 andares no barco. Deus diz a Noé para tornar o barco à prova de água cobrindo-o com alcatrão dentro e fora. Deus diz a Noé para colocar instalações e ninhos para os animais usarem. Deus diz a Noé para colocar uma porta em um lado. Deus diz a Noé para deixar um espaço de 50 centímetros ao redor do telhado entre os lados do barco e o telhado.</w:t>
      </w:r>
    </w:p>
    <w:p>
      <w:pPr/>
      <w:r>
        <w:rPr>
          <w:lang w:val="pt_PT" w:bidi="pt_PT"/>
        </w:rPr>
      </w:r>
      <w:r>
        <w:rPr>
          <w:lang w:val="pt_PT" w:bidi="pt_PT"/>
        </w:rPr>
        <w:t>Na quarta cena, Deus continua a dar instruções a Noé. Deus diz a Noé que haverá uma inundação que destruirá todas as coisas vivas na terra. Então Deus diz a Noé que Noé e sua família ficarão seguros. Isso é um contraste com o que acontecerá com todos os outros. Deus diz a Noé para colocar um par de animais, um macho e uma fêmea de cada espécie no barco. Deus diz a Noé que esses animais virão a Noé. Isso significa que Noé e seus filhos não tiveram que ir e procurar os animais. Deus diz a Noé para colocar comida suficiente no barco para todos os animais e para a família de Noé. Deus não disse a Noé por quanto tempo ele ficaria no barco com os animais. Noé fez tudo exatamente como Deus havia ordenado.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w:t>
      </w:r>
    </w:p>
    <w:p>
      <w:pPr>
        <w:pStyle w:val="ListBullet"/>
        <w:spacing w:line="240" w:lineRule="auto"/>
        <w:ind w:left="720"/>
      </w:pPr>
      <w:r>
        <w:rPr>
          <w:lang w:val="pt_PT" w:bidi="pt_PT"/>
        </w:rPr>
      </w:r>
      <w:r>
        <w:rPr>
          <w:lang w:val="pt_PT" w:bidi="pt_PT"/>
        </w:rPr>
        <w:t>As esposas de cada um dos filhos</w:t>
      </w:r>
    </w:p>
    <w:p>
      <w:pPr>
        <w:pStyle w:val="ListBullet"/>
        <w:spacing w:line="240" w:lineRule="auto"/>
        <w:ind w:left="720"/>
      </w:pPr>
      <w:r>
        <w:rPr>
          <w:lang w:val="pt_PT" w:bidi="pt_PT"/>
        </w:rPr>
      </w:r>
      <w:r>
        <w:rPr>
          <w:lang w:val="pt_PT" w:bidi="pt_PT"/>
        </w:rPr>
        <w:t>Os animais</w:t>
      </w:r>
    </w:p>
    <w:p>
      <w:pPr>
        <w:pStyle w:val="ListBullet"/>
        <w:spacing w:line="240" w:lineRule="auto"/>
        <w:ind w:left="720"/>
      </w:pPr>
      <w:r>
        <w:rPr>
          <w:lang w:val="pt_PT" w:bidi="pt_PT"/>
        </w:rPr>
      </w:r>
      <w:r>
        <w:rPr>
          <w:lang w:val="pt_PT" w:bidi="pt_PT"/>
        </w:rPr>
        <w:t>Outras pessoas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No início da primeira cena, Noé é apresentado. Nessa cena, aprendemos que Noé é um homem justo. Ele é o único homem irrepreensível vivendo na terra naquele momento. Noé andava em comunhão com Deus. Noé tem 3 filhos chamados Sem, Cam e Jafé.</w:t>
      </w:r>
    </w:p>
    <w:p>
      <w:pPr/>
      <w:r>
        <w:rPr>
          <w:lang w:val="pt_PT" w:bidi="pt_PT"/>
        </w:rPr>
      </w:r>
      <w:r>
        <w:rPr>
          <w:lang w:val="pt_PT" w:bidi="pt_PT"/>
        </w:rPr>
        <w:t>Pare a ação: peça à pessoa que interpreta Noé para descrever seu relacionamento com Deus. Você pode ouvir: “Falo com Deus regularmente, posso dizer qualquer coisa a Deus, é bom estar em contato com Deus”. Pergunte aos três filhos: “Conte para nós sobre seu pai. Que tipo de homem é ele?”. Você pode ouvir: “Ele é um bom homem, é honesto, nos trata bem, as pessoas gostam dele, ele tenta seguir os caminhos de Deus”. Reinicie a encenação.</w:t>
      </w:r>
    </w:p>
    <w:p>
      <w:pPr/>
      <w:r>
        <w:rPr>
          <w:lang w:val="pt_PT" w:bidi="pt_PT"/>
        </w:rPr>
      </w:r>
      <w:r>
        <w:rPr>
          <w:lang w:val="pt_PT" w:bidi="pt_PT"/>
        </w:rPr>
        <w:t>Noé é irrepreensível.</w:t>
      </w:r>
    </w:p>
    <w:p>
      <w:pPr/>
      <w:r>
        <w:rPr>
          <w:lang w:val="pt_PT" w:bidi="pt_PT"/>
        </w:rPr>
      </w:r>
      <w:r>
        <w:rPr>
          <w:lang w:val="pt_PT" w:bidi="pt_PT"/>
        </w:rPr>
        <w:t>Pare a encenação: pergunte a Noé como ele vive uma vida irrepreensível. Você pode ouvir: “Adoro a Deus”, ou “Tento obedecer ao que Deus diz”, ou “Trato aqueles ao meu redor com respeito, não violência”. Reinicie a encenação.</w:t>
      </w:r>
    </w:p>
    <w:p>
      <w:pPr/>
      <w:r>
        <w:rPr>
          <w:lang w:val="pt_PT" w:bidi="pt_PT"/>
        </w:rPr>
      </w:r>
      <w:r>
        <w:rPr>
          <w:lang w:val="pt_PT" w:bidi="pt_PT"/>
        </w:rPr>
        <w:t>Na segunda cena, Deus vê que o mundo se tornou corrupto e está cheio de violência.</w:t>
      </w:r>
    </w:p>
    <w:p>
      <w:pPr/>
      <w:r>
        <w:rPr>
          <w:lang w:val="pt_PT" w:bidi="pt_PT"/>
        </w:rPr>
      </w:r>
      <w:r>
        <w:rPr>
          <w:lang w:val="pt_PT" w:bidi="pt_PT"/>
        </w:rPr>
        <w:t>Pare a encenação e pergunte a Deus: “O que você está vendo entre o povo na terra?”. Você pode ouvir: “Vejo corrupção”, ou “Vejo a violência entre os homens e entre homens e mulheres e entre mulheres. O povo não está seguindo meus caminhos”. Reinicie a encenação.</w:t>
      </w:r>
    </w:p>
    <w:p>
      <w:pPr/>
      <w:r>
        <w:rPr>
          <w:lang w:val="pt_PT" w:bidi="pt_PT"/>
        </w:rPr>
      </w:r>
      <w:r>
        <w:rPr>
          <w:lang w:val="pt_PT" w:bidi="pt_PT"/>
        </w:rPr>
        <w:t>Então na terceira cena, Deus diz a Noé: “Decidi destruir todas as criaturas vivas porque elas encheram a terra de violência. Apagarei todos eles juntamente com a terra”.</w:t>
      </w:r>
    </w:p>
    <w:p>
      <w:pPr/>
      <w:r>
        <w:rPr>
          <w:lang w:val="pt_PT" w:bidi="pt_PT"/>
        </w:rPr>
      </w:r>
      <w:r>
        <w:rPr>
          <w:lang w:val="pt_PT" w:bidi="pt_PT"/>
        </w:rPr>
        <w:t>Pare a encenação: pergunte a Deus: “Como você está se sentindo enquanto toma essa decisão?”. Você pode ouvir: “Sinto tristeza pelo povo estar se comportando assim. Me arrependo de ter criado eles”. Pergunte a Noé: “Como você se sente quando ouve Deus falando assim?”. Você pode ouvir: “Sinto-me triste ou solitário”, ou “Não entendo”. Reinicie a encenação.</w:t>
      </w:r>
    </w:p>
    <w:p>
      <w:pPr/>
      <w:r>
        <w:rPr>
          <w:lang w:val="pt_PT" w:bidi="pt_PT"/>
        </w:rPr>
      </w:r>
      <w:r>
        <w:rPr>
          <w:lang w:val="pt_PT" w:bidi="pt_PT"/>
        </w:rPr>
        <w:t>Noé constrói o barco seguindo as instruções que Deus deu. O barco tem 150 metros de comprimento, 25 metros de largura e 15 metros de altura. Noé torna o barco à prova d'água. Noé constrói as instalações para os animais. Noé coloca a porta no lado do barco.</w:t>
      </w:r>
    </w:p>
    <w:p>
      <w:pPr/>
      <w:r>
        <w:rPr>
          <w:lang w:val="pt_PT" w:bidi="pt_PT"/>
        </w:rPr>
      </w:r>
      <w:r>
        <w:rPr>
          <w:lang w:val="pt_PT" w:bidi="pt_PT"/>
        </w:rPr>
        <w:t>Pare a ação: pergunte a Noé: “Por que você está construindo esse barco?”. Você provavelmente ouvirá: “Porque Deus me disse para construí-lo”. Reinicie a encenação.</w:t>
      </w:r>
    </w:p>
    <w:p>
      <w:pPr/>
      <w:r>
        <w:rPr>
          <w:lang w:val="pt_PT" w:bidi="pt_PT"/>
        </w:rPr>
      </w:r>
      <w:r>
        <w:rPr>
          <w:lang w:val="pt_PT" w:bidi="pt_PT"/>
        </w:rPr>
        <w:t>Na quarta cena, Deus diz a Noé: “Estou prestes a cobrir a terra com uma inundação que destruirá tudo o que respira. Tudo na terra morrerá”.</w:t>
      </w:r>
    </w:p>
    <w:p>
      <w:pPr/>
      <w:r>
        <w:rPr>
          <w:lang w:val="pt_PT" w:bidi="pt_PT"/>
        </w:rPr>
      </w:r>
      <w:r>
        <w:rPr>
          <w:lang w:val="pt_PT" w:bidi="pt_PT"/>
        </w:rPr>
        <w:t>Pare a encenação: pergunte a Noé: “Deus está dizendo a você que uma inundação está chegando. Como você se sente sobre isso?”. Você pode ouvir: “Não sei o que é uma inundação”. Ou: “Estarei no barco então estarei seguro”. Ou: “Temo por meus amigos e parentes”. Reinicie a encenação.</w:t>
      </w:r>
    </w:p>
    <w:p>
      <w:pPr/>
      <w:r>
        <w:rPr>
          <w:lang w:val="pt_PT" w:bidi="pt_PT"/>
        </w:rPr>
      </w:r>
      <w:r>
        <w:rPr>
          <w:lang w:val="pt_PT" w:bidi="pt_PT"/>
        </w:rPr>
        <w:t>Deus diz a Noé: “Reafirmarei minha aliança ou minha promessa solene com você”. Então Deus diz a Noé para ir para o barco e levar sua esposa, seus 3 filhos e a esposa de cada filho. São então 8 pessoas indo para o barco.</w:t>
      </w:r>
    </w:p>
    <w:p>
      <w:pPr/>
      <w:r>
        <w:rPr>
          <w:lang w:val="pt_PT" w:bidi="pt_PT"/>
        </w:rPr>
      </w:r>
      <w:r>
        <w:rPr>
          <w:lang w:val="pt_PT" w:bidi="pt_PT"/>
        </w:rPr>
        <w:t>Pare a encenação: pergunte à esposa de Noé: “Como você se sente sobre deixar seus amigos e família para trás?”. Você pode ouvir: “Tenho medo por eles”, ou: “Não quero que eles morram”. Pergunte aos 3 filhos: “Como vocês se sentem sobre essa inundação que está chegando?”. Você pode ouvir: “Não tenho medo”, ou “Não entendo por que isso está acontecendo”, ou “Estou preocupado com meus amigos”. Pergunte às esposas dos filhos: “O que vocês estão sentindo enquanto estão no barco?”. Você pode ouvir: “Tenho medo por minha família”, ou “Não entendo por que estou fazendo isso”, ou “Gostaria que meus pais estivessem conosco”. Reinicie a encenação.</w:t>
      </w:r>
    </w:p>
    <w:p>
      <w:pPr/>
      <w:r>
        <w:rPr>
          <w:lang w:val="pt_PT" w:bidi="pt_PT"/>
        </w:rPr>
      </w:r>
      <w:r>
        <w:rPr>
          <w:lang w:val="pt_PT" w:bidi="pt_PT"/>
        </w:rPr>
        <w:t>Deus diz a Noé para trazer um par de cada tipo de animal, macho e fêmea, e um par de cada tipo de pássaro, macho e fêmea, para o barco. Deus diz a Noé que esses animais virão a Noé. Deus também diz a Noé para colocar comida suficiente para os animais e para sua família no barco.</w:t>
      </w:r>
    </w:p>
    <w:p>
      <w:pPr/>
      <w:r>
        <w:rPr>
          <w:lang w:val="pt_PT" w:bidi="pt_PT"/>
        </w:rPr>
      </w:r>
      <w:r>
        <w:rPr>
          <w:lang w:val="pt_PT" w:bidi="pt_PT"/>
        </w:rPr>
        <w:t>Pare a encenação: pergunte a Noé: “Como você sabe se você tem comida suficiente para todos?”. Você pode ouvir: “Espero ter o suficiente porque não sei quanto tempo isso durará”, ou “Não sei quanto colocar no barco”. Reinicie a encenação.</w:t>
      </w:r>
    </w:p>
    <w:p>
      <w:pPr/>
      <w:r>
        <w:rPr>
          <w:lang w:val="pt_PT" w:bidi="pt_PT"/>
        </w:rPr>
      </w:r>
      <w:r>
        <w:rPr>
          <w:lang w:val="pt_PT" w:bidi="pt_PT"/>
        </w:rPr>
        <w:t>Noé obedece a Deus. Noé faz tudo exatamente como Deus diz para fazer.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é a história de Noé. O texto usa a palavra </w:t>
      </w:r>
      <w:r>
        <w:rPr>
          <w:b/>
          <w:lang w:val="pt_PT" w:bidi="pt_PT"/>
        </w:rPr>
        <w:t>gerações</w:t>
      </w:r>
      <w:r>
        <w:rPr>
          <w:lang w:val="pt_PT" w:bidi="pt_PT"/>
        </w:rPr>
        <w:t xml:space="preserve"> de Noé. Nesse contexto, a palavra significa que essa é a história de Noé ou isso é um relato de Noé. A palavra também pode significar história de Noé ou registro de eventos de Noé. </w:t>
      </w:r>
      <w:r>
        <w:rPr>
          <w:b/>
          <w:lang w:val="pt_PT" w:bidi="pt_PT"/>
        </w:rPr>
        <w:t>Gerações</w:t>
      </w:r>
      <w:r>
        <w:rPr>
          <w:lang w:val="pt_PT" w:bidi="pt_PT"/>
        </w:rPr>
        <w:t xml:space="preserve"> está no Glossário Mestre.</w:t>
      </w:r>
    </w:p>
    <w:p>
      <w:pPr/>
      <w:r>
        <w:rPr>
          <w:lang w:val="pt_PT" w:bidi="pt_PT"/>
        </w:rPr>
      </w:r>
      <w:r>
        <w:rPr>
          <w:lang w:val="pt_PT" w:bidi="pt_PT"/>
        </w:rPr>
        <w:t xml:space="preserve">Noé era um homem </w:t>
      </w:r>
      <w:r>
        <w:rPr>
          <w:b/>
          <w:lang w:val="pt_PT" w:bidi="pt_PT"/>
        </w:rPr>
        <w:t>justo</w:t>
      </w:r>
      <w:r>
        <w:rPr>
          <w:lang w:val="pt_PT" w:bidi="pt_PT"/>
        </w:rPr>
        <w:t xml:space="preserve">. Noé era um homem </w:t>
      </w:r>
      <w:r>
        <w:rPr>
          <w:b/>
          <w:lang w:val="pt_PT" w:bidi="pt_PT"/>
        </w:rPr>
        <w:t>irrepreensível</w:t>
      </w:r>
      <w:r>
        <w:rPr>
          <w:lang w:val="pt_PT" w:bidi="pt_PT"/>
        </w:rPr>
        <w:t xml:space="preserve">. Noé andava em </w:t>
      </w:r>
      <w:r>
        <w:rPr>
          <w:b/>
          <w:lang w:val="pt_PT" w:bidi="pt_PT"/>
        </w:rPr>
        <w:t>comunhão</w:t>
      </w:r>
      <w:r>
        <w:rPr>
          <w:lang w:val="pt_PT" w:bidi="pt_PT"/>
        </w:rPr>
        <w:t xml:space="preserve"> com Deus. Ambas as palavras, justo e irrepreensível carregam a mesma ideia. Justo significa que Noé se conformou a um padrão moral. Irrepreensível significa que Noé não tinha defeitos. Não significa que Noé era sem pecado. Apenas alguém que é justo e irrepreensível pode caminhar em comunhão com Deus. Comunhão implica um bom relacionamento. Essa é a primeira vez que a palavra </w:t>
      </w:r>
      <w:r>
        <w:rPr>
          <w:b/>
          <w:lang w:val="pt_PT" w:bidi="pt_PT"/>
        </w:rPr>
        <w:t>justo</w:t>
      </w:r>
      <w:r>
        <w:rPr>
          <w:lang w:val="pt_PT" w:bidi="pt_PT"/>
        </w:rPr>
        <w:t xml:space="preserve"> aparece em Gênesis. O Glossário Mestre tem algumas atividades sugeridas para ajudar a determinar a melhor maneira de descrever ou dizer justiça em seu idioma.</w:t>
      </w:r>
    </w:p>
    <w:p>
      <w:pPr/>
      <w:r>
        <w:rPr>
          <w:lang w:val="pt_PT" w:bidi="pt_PT"/>
        </w:rPr>
      </w:r>
      <w:r>
        <w:rPr>
          <w:lang w:val="pt_PT" w:bidi="pt_PT"/>
        </w:rPr>
        <w:t>Uma atividade que pode ajudar é usar um pote de argila quebrado ou um copo quebrado. Quebre e peça ao grupo para restaurá-lo. Eles verão que uma vez que está quebrado, nunca poderá ser restaurado a seu estado original. Ajude o grupo a entender que Deus pode restaurar o objeto a sua forma útil original. Isso é retidão. Deus o restaura a sua forma original. O grupo também pode achar que há idiomas ou imagens de palavras no idioma que podem ajudar. Um exemplo poderia ser dizer: estar certo aos olhos de Deus. Aqui estão duas maneiras que você pode descrever Noé: uma maneira de dizer isso é dizer que Noé era um bom homem que obedecia a Deus. Outra maneira é dizer que Noé era o único homem naquele momento que era honesto e que caminhava com Deus. Depois que você fizer essas atividades sugeridas, você pode encontrar uma maneira melhor de dizer isso em seu idioma.</w:t>
      </w:r>
    </w:p>
    <w:p>
      <w:pPr/>
      <w:r>
        <w:rPr>
          <w:lang w:val="pt_PT" w:bidi="pt_PT"/>
        </w:rPr>
      </w:r>
      <w:r>
        <w:rPr>
          <w:lang w:val="pt_PT" w:bidi="pt_PT"/>
        </w:rPr>
        <w:t>Noé tinha 3 filhos chamados Sem, Cam e Jafé. A história não nos diz nada sobre os filhos. Seus nomes serão mencionados novamente muitas vezes na Palavra de Deus. Qunado você disser em seu idioma, certifique-se de que eles não tenham um significado específico em seu idioma.</w:t>
      </w:r>
    </w:p>
    <w:p>
      <w:pPr/>
      <w:r>
        <w:rPr>
          <w:lang w:val="pt_PT" w:bidi="pt_PT"/>
        </w:rPr>
      </w:r>
      <w:r>
        <w:rPr>
          <w:lang w:val="pt_PT" w:bidi="pt_PT"/>
        </w:rPr>
        <w:t xml:space="preserve">Deus viu que a </w:t>
      </w:r>
      <w:r>
        <w:rPr>
          <w:b/>
          <w:lang w:val="pt_PT" w:bidi="pt_PT"/>
        </w:rPr>
        <w:t>terra</w:t>
      </w:r>
      <w:r>
        <w:rPr>
          <w:lang w:val="pt_PT" w:bidi="pt_PT"/>
        </w:rPr>
        <w:t xml:space="preserve"> havia se tornado </w:t>
      </w:r>
      <w:r>
        <w:rPr>
          <w:b/>
          <w:lang w:val="pt_PT" w:bidi="pt_PT"/>
        </w:rPr>
        <w:t>corrupta</w:t>
      </w:r>
      <w:r>
        <w:rPr>
          <w:lang w:val="pt_PT" w:bidi="pt_PT"/>
        </w:rPr>
        <w:t xml:space="preserve"> e cheia de </w:t>
      </w:r>
      <w:r>
        <w:rPr>
          <w:b/>
          <w:lang w:val="pt_PT" w:bidi="pt_PT"/>
        </w:rPr>
        <w:t>violência</w:t>
      </w:r>
      <w:r>
        <w:rPr>
          <w:lang w:val="pt_PT" w:bidi="pt_PT"/>
        </w:rPr>
        <w:t>. A terra se refere a nosso planeta. Use o mesmo termo para "terra" que você usou em passagens anteriores. Deus repete essa observação sobre a terra duas vezes. Quando dizemos que alguém é corrupto, geralmente queremos dizer que essa pessoa faz coisas ruins ou coisas malignas para os outros para que sua própria situação se torne melhor. Por exemplo, alguém corrupto pode pegar uma peça de propriedade de outra pessoa sem pagar o valor dessa propriedade. Violência significa que essas pessoas corruptas faziam coisas com uma força que feria a outra pessoa.</w:t>
      </w:r>
    </w:p>
    <w:p>
      <w:pPr/>
      <w:r>
        <w:rPr>
          <w:lang w:val="pt_PT" w:bidi="pt_PT"/>
        </w:rPr>
      </w:r>
      <w:r>
        <w:rPr>
          <w:lang w:val="pt_PT" w:bidi="pt_PT"/>
        </w:rPr>
        <w:t>Deus diz a Noé que todas as criaturas na terra seriam destruídas. Deus diz: “</w:t>
      </w:r>
      <w:r>
        <w:rPr>
          <w:b/>
          <w:lang w:val="pt_PT" w:bidi="pt_PT"/>
        </w:rPr>
        <w:t>Apagarei eles</w:t>
      </w:r>
      <w:r>
        <w:rPr>
          <w:lang w:val="pt_PT" w:bidi="pt_PT"/>
        </w:rPr>
        <w:t xml:space="preserve"> ”. Apagar algo significa que ele é apagado ou removido para que pareça que ele nunca existiu. Pense em como você apaga um quadro. Ou você pode desenhar algo na terra e então varrer sobre ela para que a terra fique lisa novamente. Isso é o que significa apagar algo.</w:t>
      </w:r>
    </w:p>
    <w:p>
      <w:pPr/>
      <w:r>
        <w:rPr>
          <w:lang w:val="pt_PT" w:bidi="pt_PT"/>
        </w:rPr>
      </w:r>
      <w:r>
        <w:rPr>
          <w:lang w:val="pt_PT" w:bidi="pt_PT"/>
        </w:rPr>
        <w:t xml:space="preserve">Então Deus diz a Noé para </w:t>
      </w:r>
      <w:r>
        <w:rPr>
          <w:b/>
          <w:lang w:val="pt_PT" w:bidi="pt_PT"/>
        </w:rPr>
        <w:t>construir</w:t>
      </w:r>
      <w:r>
        <w:rPr>
          <w:lang w:val="pt_PT" w:bidi="pt_PT"/>
        </w:rPr>
        <w:t xml:space="preserve"> um barco. Aqui, a palavra “construir” significa criar ou fazer. A palavra usada para construir precisa mostrar a ideia de um barco muito grande. Deus diz a Noé para usar um tipo específico de madeira. No entanto, a palavra para essa madeira é usada apenas nessa história. Portanto, ninguém sabe exatamente que tipo de madeira Noé usou. A madeira era um bom tipo de madeira para a construção de barco.</w:t>
      </w:r>
    </w:p>
    <w:p>
      <w:pPr/>
      <w:r>
        <w:rPr>
          <w:lang w:val="pt_PT" w:bidi="pt_PT"/>
        </w:rPr>
      </w:r>
      <w:r>
        <w:rPr>
          <w:lang w:val="pt_PT" w:bidi="pt_PT"/>
        </w:rPr>
        <w:t>Deus diz a Noé para impermeabilizar o barco cobrindo-o com uma substância semelhante a alcatrão, ou asfalto. Essa é a mesma substância que usamos nas estradas. Essa substância vem de árvores de pinheiros. Noé deveria passar essa substância no interior e no exterior do barco para evitar que ele vazasse.</w:t>
      </w:r>
    </w:p>
    <w:p>
      <w:pPr/>
      <w:r>
        <w:rPr>
          <w:lang w:val="pt_PT" w:bidi="pt_PT"/>
        </w:rPr>
      </w:r>
      <w:r>
        <w:rPr>
          <w:lang w:val="pt_PT" w:bidi="pt_PT"/>
        </w:rPr>
        <w:t>Mostre a imagem de um barco sendo impermeável usando um barco feito de pinheiros.</w:t>
      </w:r>
    </w:p>
    <w:p>
      <w:pPr/>
      <w:r>
        <w:rPr>
          <w:lang w:val="pt_PT" w:bidi="pt_PT"/>
        </w:rPr>
      </w:r>
      <w:r>
        <w:rPr>
          <w:lang w:val="pt_PT" w:bidi="pt_PT"/>
        </w:rPr>
        <w:t xml:space="preserve">Deus então diz a Noé para colocar conveses e </w:t>
      </w:r>
      <w:r>
        <w:rPr>
          <w:b/>
          <w:lang w:val="pt_PT" w:bidi="pt_PT"/>
        </w:rPr>
        <w:t>instalações</w:t>
      </w:r>
      <w:r>
        <w:rPr>
          <w:lang w:val="pt_PT" w:bidi="pt_PT"/>
        </w:rPr>
        <w:t xml:space="preserve"> em todo o interior do barco. A palavra para instalações também pode significar ninhos. Noé vai trazer animais para o barco. Ao dividir a área em instalações ou ninhos, então cada par de animais teria um lugar de segurança e descanso. Um pouco mais a frente na passagem, Deus diz a Noé quantos convés colocar no barco.</w:t>
      </w:r>
    </w:p>
    <w:p>
      <w:pPr/>
      <w:r>
        <w:rPr>
          <w:lang w:val="pt_PT" w:bidi="pt_PT"/>
        </w:rPr>
      </w:r>
      <w:r>
        <w:rPr>
          <w:lang w:val="pt_PT" w:bidi="pt_PT"/>
        </w:rPr>
        <w:t xml:space="preserve">Deus diz a Noé as dimensões do barco. No idioma original, a palavra </w:t>
      </w:r>
      <w:r>
        <w:rPr>
          <w:b/>
          <w:lang w:val="pt_PT" w:bidi="pt_PT"/>
        </w:rPr>
        <w:t>côvado</w:t>
      </w:r>
      <w:r>
        <w:rPr>
          <w:lang w:val="pt_PT" w:bidi="pt_PT"/>
        </w:rPr>
        <w:t xml:space="preserve"> é a medida usada. Um côvado é o comprimento do antebraço médio de um homem adulto. Essa era uma maneira comum de medir as coisas e é usado com frequência na Bíblia. Podemos mudar a palavra côvado para uma medida que geralmente usamos. Algumas pessoas usam metros, outras usam pés, enquanto outras usarão medição ou alguma outra unidade de medida. Os números geralmente são arredondados, o que significa que as medidas não são exatas. Se você usar metros, o barco terá 150 metros de comprimento, 25 metros de largura e 15 metros de altura. Isso se torna um barco realmente grande que flutuará. Deus diz a Noé para deixar um espaço de 1/2 metro, ou 50 centímetros, de espaço aberto ao redor do topo do barco entre o lado e o telhado. Esse é o comprimento de um côvado ou o comprimento do antebraço médio. Então Deus diz a Noé para colocar uma porta no lado do barco. </w:t>
      </w:r>
      <w:r>
        <w:rPr>
          <w:b/>
          <w:lang w:val="pt_PT" w:bidi="pt_PT"/>
        </w:rPr>
        <w:t>Côvado</w:t>
      </w:r>
      <w:r>
        <w:rPr>
          <w:lang w:val="pt_PT" w:bidi="pt_PT"/>
        </w:rPr>
        <w:t xml:space="preserve"> pode ser encontrado no Glossário Mestre.</w:t>
      </w:r>
    </w:p>
    <w:p>
      <w:pPr/>
      <w:r>
        <w:rPr>
          <w:lang w:val="pt_PT" w:bidi="pt_PT"/>
        </w:rPr>
      </w:r>
      <w:r>
        <w:rPr>
          <w:lang w:val="pt_PT" w:bidi="pt_PT"/>
        </w:rPr>
        <w:t xml:space="preserve">Deus repete que a terra será destruída por uma inundação. Então Deus diz: “Confirmarei minha </w:t>
      </w:r>
      <w:r>
        <w:rPr>
          <w:b/>
          <w:lang w:val="pt_PT" w:bidi="pt_PT"/>
        </w:rPr>
        <w:t>aliança</w:t>
      </w:r>
      <w:r>
        <w:rPr>
          <w:lang w:val="pt_PT" w:bidi="pt_PT"/>
        </w:rPr>
        <w:t xml:space="preserve"> com você. Uma aliança é um acordo especial que é solene entre duas pessoas ou grupos de pessoas. Cada lado geralmente faz uma promessa de manter o acordo. Consulte o Glossário Mestre para uma discussão mais completa do significado de </w:t>
      </w:r>
      <w:r>
        <w:rPr>
          <w:b/>
          <w:lang w:val="pt_PT" w:bidi="pt_PT"/>
        </w:rPr>
        <w:t>aliança</w:t>
      </w:r>
      <w:r>
        <w:rPr>
          <w:lang w:val="pt_PT" w:bidi="pt_PT"/>
        </w:rPr>
        <w:t>.</w:t>
      </w:r>
    </w:p>
    <w:p>
      <w:pPr/>
      <w:r>
        <w:rPr>
          <w:lang w:val="pt_PT" w:bidi="pt_PT"/>
        </w:rPr>
      </w:r>
      <w:r>
        <w:rPr>
          <w:lang w:val="pt_PT" w:bidi="pt_PT"/>
        </w:rPr>
        <w:t>Deus diz a Noé e sua família para entrar no barco. Os animais vêm para o barco para entrar. Noé não tem que ir e encontrar os animais. Eles vêm para o barco. Deus diz a Noé para colocar comida no barco para o povo e os animais.</w:t>
      </w:r>
    </w:p>
    <w:p>
      <w:pPr/>
      <w:r>
        <w:rPr>
          <w:lang w:val="pt_PT" w:bidi="pt_PT"/>
        </w:rPr>
      </w:r>
      <w:r>
        <w:rPr>
          <w:lang w:val="pt_PT" w:bidi="pt_PT"/>
        </w:rPr>
        <w:t>Noé faz exatamente como Deus havia ordenado.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6:9–22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61">
        <w:r>
          <w:rPr>
            <w:lang w:val="pt_PT" w:bidi="pt_PT"/>
          </w:rPr>
          <w:rPr>
            <w:color w:val="0000EE"/>
            <w:u w:val="single"/>
          </w:rPr>
          <w:t>Ouvir e Sentir</w:t>
        </w:r>
      </w:hyperlink>
      <w:r>
        <w:rPr>
          <w:lang w:val="pt_PT" w:bidi="pt_PT"/>
        </w:rPr>
        <w:t xml:space="preserve"> (373 KB)</w:t>
      </w:r>
      <w:r>
        <w:rPr>
          <w:lang w:val="pt_PT" w:bidi="pt_PT"/>
        </w:rPr>
      </w:r>
    </w:p>
    <w:p>
      <w:pPr>
        <w:pStyle w:val="ListBullet"/>
        <w:spacing w:line="240" w:lineRule="auto"/>
        <w:ind w:left="720"/>
      </w:pPr>
      <w:r>
        <w:rPr>
          <w:lang w:val="pt_PT" w:bidi="pt_PT"/>
        </w:rPr>
      </w:r>
      <w:hyperlink r:id="rId62">
        <w:r>
          <w:rPr>
            <w:lang w:val="pt_PT" w:bidi="pt_PT"/>
          </w:rPr>
          <w:rPr>
            <w:color w:val="0000EE"/>
            <w:u w:val="single"/>
          </w:rPr>
          <w:t>Preparando o Cenário</w:t>
        </w:r>
      </w:hyperlink>
      <w:r>
        <w:rPr>
          <w:lang w:val="pt_PT" w:bidi="pt_PT"/>
        </w:rPr>
        <w:t xml:space="preserve"> (5.6 MB)</w:t>
      </w:r>
      <w:r>
        <w:rPr>
          <w:lang w:val="pt_PT" w:bidi="pt_PT"/>
        </w:rPr>
      </w:r>
    </w:p>
    <w:p>
      <w:pPr>
        <w:pStyle w:val="ListBullet"/>
        <w:spacing w:line="240" w:lineRule="auto"/>
        <w:ind w:left="720"/>
      </w:pPr>
      <w:r>
        <w:rPr>
          <w:lang w:val="pt_PT" w:bidi="pt_PT"/>
        </w:rPr>
      </w:r>
      <w:hyperlink r:id="rId63">
        <w:r>
          <w:rPr>
            <w:lang w:val="pt_PT" w:bidi="pt_PT"/>
          </w:rPr>
          <w:rPr>
            <w:color w:val="0000EE"/>
            <w:u w:val="single"/>
          </w:rPr>
          <w:t>Identificando as Cenas</w:t>
        </w:r>
      </w:hyperlink>
      <w:r>
        <w:rPr>
          <w:lang w:val="pt_PT" w:bidi="pt_PT"/>
        </w:rPr>
        <w:t xml:space="preserve"> (3.0 MB)</w:t>
      </w:r>
      <w:r>
        <w:rPr>
          <w:lang w:val="pt_PT" w:bidi="pt_PT"/>
        </w:rPr>
      </w:r>
    </w:p>
    <w:p>
      <w:pPr>
        <w:pStyle w:val="ListBullet"/>
        <w:spacing w:line="240" w:lineRule="auto"/>
        <w:ind w:left="720"/>
      </w:pPr>
      <w:r>
        <w:rPr>
          <w:lang w:val="pt_PT" w:bidi="pt_PT"/>
        </w:rPr>
      </w:r>
      <w:hyperlink r:id="rId64">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65">
        <w:r>
          <w:rPr>
            <w:lang w:val="pt_PT" w:bidi="pt_PT"/>
          </w:rPr>
          <w:rPr>
            <w:color w:val="0000EE"/>
            <w:u w:val="single"/>
          </w:rPr>
          <w:t>Preenchendo as Lacunas</w:t>
        </w:r>
      </w:hyperlink>
      <w:r>
        <w:rPr>
          <w:lang w:val="pt_PT" w:bidi="pt_PT"/>
        </w:rPr>
        <w:t xml:space="preserve"> (4.7 MB)</w:t>
      </w:r>
      <w:r>
        <w:rPr>
          <w:lang w:val="pt_PT" w:bidi="pt_PT"/>
        </w:rPr>
      </w:r>
    </w:p>
    <w:p>
      <w:pPr>
        <w:pStyle w:val="ListBullet"/>
        <w:spacing w:line="240" w:lineRule="auto"/>
        <w:ind w:left="720"/>
      </w:pPr>
      <w:r>
        <w:rPr>
          <w:lang w:val="pt_PT" w:bidi="pt_PT"/>
        </w:rPr>
      </w:r>
      <w:hyperlink r:id="rId6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7:1–24</w:t>
      </w:r>
      <w:r>
        <w:rPr>
          <w:lang w:val="pt_PT" w:bidi="pt_PT"/>
        </w:rPr>
      </w:r>
    </w:p>
    <w:p>
      <w:pPr>
        <w:pStyle w:val="Heading3"/>
      </w:pPr>
      <w:r>
        <w:rPr>
          <w:lang w:val="pt_PT" w:bidi="pt_PT"/>
        </w:rPr>
        <w:t>Ouvir e Sentir</w:t>
      </w:r>
    </w:p>
    <w:p>
      <w:pPr/>
      <w:r>
        <w:rPr>
          <w:lang w:val="pt_PT" w:bidi="pt_PT"/>
        </w:rPr>
      </w:r>
      <w:r>
        <w:rPr>
          <w:lang w:val="pt_PT" w:bidi="pt_PT"/>
        </w:rPr>
        <w:t>Ouça Gênesis 7:1–24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uma história narrativa de como Deus destruiu a terra com uma inundação. Noé é o personagem principal na passagem. Deus diz a Noé o que fazer e repete as instruções que foram dadas na passagem anterior. Deus fornece alguns detalhes diferentes com as instruções nessa passagem. Noé obedece às instruções de Deus. A história repete o que Noé faz enquanto ele obedece a Deus. Então há uma descrição da inundação que destruiu a terra. A história pode parecer confusa às vezes. A história dirá que a chuva começa a cair. Então a história volta e nos dá informações adicionais sobre as pessoas entrando no barco e diz que a chuva começa. Então novamente, a história volta e dá informações adicionais. Essa repetição acontece 4 vezes. Então obtemos uma descrição da inundação real. Nessa descrição, a história repete 4 vezes que todas as coisas vivas morreram no dilúvio, exceto por aquelas no barco.</w:t>
      </w:r>
    </w:p>
    <w:p>
      <w:pPr/>
      <w:r>
        <w:rPr>
          <w:lang w:val="pt_PT" w:bidi="pt_PT"/>
        </w:rPr>
      </w:r>
      <w:r>
        <w:rPr>
          <w:lang w:val="pt_PT" w:bidi="pt_PT"/>
        </w:rPr>
        <w:t>A passagem anterior terminou com a declaração de que Noé fez tudo exatamente como Deus havia ordenado que ele fizesse. Isso significa que Noé havia construído o barco e preparado tudo para os animais e sua família. Ninguém ainda havia ido para o barco. Essa próxima passagem começa com uma frase de tempo ou uma palavra que indica que depois que todo esse trabalho foi feito, Deus então deu a Noé mais instruções. Aqui vemos que Deus dá a Noé instruções mais específicas sobre os animais que deveriam ir para o barco.</w:t>
      </w:r>
    </w:p>
    <w:p>
      <w:pPr/>
      <w:r>
        <w:rPr>
          <w:lang w:val="pt_PT" w:bidi="pt_PT"/>
        </w:rPr>
      </w:r>
      <w:r>
        <w:rPr>
          <w:lang w:val="pt_PT" w:bidi="pt_PT"/>
        </w:rPr>
        <w:t>Na segunda história da criação, tínhamos dois nomes para Deus usados na história. Nessa história, eles eram usados juntos como o Senhor Deus. Nessa história, temos os mesmos dois nomes para Deus — Yavé, o nome pessoal para Deus, e a palavra para Deus. Cada nome é usado separadamente.</w:t>
      </w:r>
    </w:p>
    <w:p>
      <w:pPr/>
      <w:r>
        <w:rPr>
          <w:lang w:val="pt_PT" w:bidi="pt_PT"/>
        </w:rPr>
      </w:r>
      <w:r>
        <w:rPr>
          <w:lang w:val="pt_PT" w:bidi="pt_PT"/>
        </w:rPr>
        <w:t>Deus disse que Noé era o único homem justo, ou o único homem com um relacionamento correto com Deus, em todo o mundo. Essa é uma repetição da descrição de Noé como um homem justo na passagem anterior.</w:t>
      </w:r>
    </w:p>
    <w:p>
      <w:pPr/>
      <w:r>
        <w:rPr>
          <w:lang w:val="pt_PT" w:bidi="pt_PT"/>
        </w:rPr>
      </w:r>
      <w:r>
        <w:rPr>
          <w:lang w:val="pt_PT" w:bidi="pt_PT"/>
        </w:rPr>
        <w:t>Na introdução da história de Noé, tínhamos a palavra gerações que significa relato ou história de Noé. Nessa passagem, temos a palavra geração novamente. A palavra geração tem um significado diferente nesse contexto. Aqui significa as pessoas que estão vivendo no mesmo tempo que você. A palavra não está se referindo aos ancestrais de Noé, mas a seus contemporâneos.</w:t>
      </w:r>
    </w:p>
    <w:p>
      <w:pPr/>
      <w:r>
        <w:rPr>
          <w:lang w:val="pt_PT" w:bidi="pt_PT"/>
        </w:rPr>
      </w:r>
      <w:r>
        <w:rPr>
          <w:lang w:val="pt_PT" w:bidi="pt_PT"/>
        </w:rPr>
        <w:t>Deus diz a Noé para pegar sua família e entrar no barco. Essa é a família de Noé: Noé, sua esposa, os três filhos, Sem, Cam e Jafé, e suas esposas — 8 pessoas. Em alguns lugares, a palavra família poderia significar um grande grupo de pessoas ou até mesmo um clã. Nessa história, a palavra família significa apenas as 8 pessoas listadas.</w:t>
      </w:r>
    </w:p>
    <w:p>
      <w:pPr/>
      <w:r>
        <w:rPr>
          <w:lang w:val="pt_PT" w:bidi="pt_PT"/>
        </w:rPr>
      </w:r>
      <w:r>
        <w:rPr>
          <w:lang w:val="pt_PT" w:bidi="pt_PT"/>
        </w:rPr>
        <w:t>Discuta o que a palavra “família” significa em seu idioma e cultura. Quais palavras você usaria para descrever as 8 pessoas na família de Noé?</w:t>
      </w:r>
    </w:p>
    <w:p>
      <w:pPr/>
      <w:r>
        <w:rPr>
          <w:lang w:val="pt_PT" w:bidi="pt_PT"/>
        </w:rPr>
      </w:r>
      <w:r>
        <w:rPr>
          <w:lang w:val="pt_PT" w:bidi="pt_PT"/>
        </w:rPr>
        <w:t>Deus diz a Noé para colocar os animais no barco. Mas desta vez, Deus dá a Noé mais detalhes sobre os animais e os pássaros. Noé deve levar sete pares de cada tipo de animais limpos e 7 pares de cada tipo de pássaros. Isso significa que Noé deveria levar 7 machos e 7 fêmeas de cada tipo de animal limpo e cada tipo de pássaro. Então para todos os outros animais, Noé deve levar um par, ou um macho e uma fêmea de cada tipo. Animais limpos se referem aos animais que Deus aprovou para comer e para sacrifício, ou para ser usados na adoração a Deus.</w:t>
      </w:r>
    </w:p>
    <w:p>
      <w:pPr/>
      <w:r>
        <w:rPr>
          <w:lang w:val="pt_PT" w:bidi="pt_PT"/>
        </w:rPr>
      </w:r>
      <w:r>
        <w:rPr>
          <w:lang w:val="pt_PT" w:bidi="pt_PT"/>
        </w:rPr>
        <w:t>Discussão: Sua cultura tem grupos de animais que são aceitáveis para comer e grupos que não devem ser comidos? Sua cultura usa animais na adoração a Deus? Como você sabe se um animal é aceitável para comer ou para adorar? Como você descreve aqueles aceitáveis para comer?</w:t>
      </w:r>
    </w:p>
    <w:p>
      <w:pPr/>
      <w:r>
        <w:rPr>
          <w:lang w:val="pt_PT" w:bidi="pt_PT"/>
        </w:rPr>
      </w:r>
      <w:r>
        <w:rPr>
          <w:lang w:val="pt_PT" w:bidi="pt_PT"/>
        </w:rPr>
        <w:t>Então Deus diz a Noé que a chuva começará em sete dias. Deus está dizendo a Noé exatamente quanto tempo ele tem para fazer tudo o que Deus ordenou. Novamente temos a frase: “Noé fez tudo o que Deus ordenou”.</w:t>
      </w:r>
    </w:p>
    <w:p>
      <w:pPr/>
      <w:r>
        <w:rPr>
          <w:lang w:val="pt_PT" w:bidi="pt_PT"/>
        </w:rPr>
      </w:r>
      <w:r>
        <w:rPr>
          <w:lang w:val="pt_PT" w:bidi="pt_PT"/>
        </w:rPr>
        <w:t>Discuta a ideia de obedecer, ou obediência. Como você determina que alguém obedeceu? O que acontece com a pessoa que não obedece?</w:t>
      </w:r>
    </w:p>
    <w:p>
      <w:pPr/>
      <w:r>
        <w:rPr>
          <w:lang w:val="pt_PT" w:bidi="pt_PT"/>
        </w:rPr>
      </w:r>
      <w:r>
        <w:rPr>
          <w:lang w:val="pt_PT" w:bidi="pt_PT"/>
        </w:rPr>
        <w:t>Noé tinha 600 anos de idade quando ele entrou no barco. A passagem nos diz que Noé havia feito tudo o que Deus havia ordenado. A passagem repete o que Noé fez. A chuva começou a cair e a cobrir a terra. Então, o escritor novamente repete que Noé tinha 600 anos de idade. No entanto, desta vez, a idade dada é mais específica. A chuva começa no 600º ano, no segundo mês e no 17º dia da vida de Noé.</w:t>
      </w:r>
    </w:p>
    <w:p>
      <w:pPr/>
      <w:r>
        <w:rPr>
          <w:lang w:val="pt_PT" w:bidi="pt_PT"/>
        </w:rPr>
      </w:r>
      <w:r>
        <w:rPr>
          <w:lang w:val="pt_PT" w:bidi="pt_PT"/>
        </w:rPr>
        <w:t>Discuta: como seu povo conta a idade?</w:t>
      </w:r>
    </w:p>
    <w:p>
      <w:pPr/>
      <w:r>
        <w:rPr>
          <w:lang w:val="pt_PT" w:bidi="pt_PT"/>
        </w:rPr>
      </w:r>
      <w:r>
        <w:rPr>
          <w:lang w:val="pt_PT" w:bidi="pt_PT"/>
        </w:rPr>
        <w:t>A passagem usa poesia para descrever o tipo de chuva que caiu. Diferentes traduções usam diferentes formas poéticas para descrever a chuva. Alguns dizem que as janelas do céu se abriram e a água jorrou para fora. Outro diz que a chuva caiu em torrentes poderosas. Outro diz que as comportas do céu se abriram. A chuva era forte e intensa. A água também subia da terra. Essa também é uma expressão poética. Diferentes traduções usam expressões como explodiu ou jorrou.</w:t>
      </w:r>
    </w:p>
    <w:p>
      <w:pPr/>
      <w:r>
        <w:rPr>
          <w:lang w:val="pt_PT" w:bidi="pt_PT"/>
        </w:rPr>
      </w:r>
      <w:r>
        <w:rPr>
          <w:lang w:val="pt_PT" w:bidi="pt_PT"/>
        </w:rPr>
        <w:t>Discuta as tempestades de chuva em que você já esteve. Você já viu chover tão forte que não poderia ver algo na sua frente? Como você descreve essa chuva? Quais são algumas das palavras que você tem para chuva? Você pode usar poesia ou uma música para descrever a chuva?</w:t>
      </w:r>
    </w:p>
    <w:p>
      <w:pPr/>
      <w:r>
        <w:rPr>
          <w:lang w:val="pt_PT" w:bidi="pt_PT"/>
        </w:rPr>
      </w:r>
      <w:r>
        <w:rPr>
          <w:lang w:val="pt_PT" w:bidi="pt_PT"/>
        </w:rPr>
        <w:t>Depois de dizer que a chuva havia começado e que choveu por 40 dias e 40 noites, o escritor repete novamente quem estava no barco. Noé, sua esposa, seus 3 filhos, Sem, Cam e Jafé e suas esposas, mais os pares de animais e pássaros. Desta vez, o escritor não menciona os 7 pares de animais limpos. Depois que eles estavam todos no barco, Deus fechou a porta.</w:t>
      </w:r>
    </w:p>
    <w:p>
      <w:pPr/>
      <w:r>
        <w:rPr>
          <w:lang w:val="pt_PT" w:bidi="pt_PT"/>
        </w:rPr>
      </w:r>
      <w:r>
        <w:rPr>
          <w:lang w:val="pt_PT" w:bidi="pt_PT"/>
        </w:rPr>
        <w:t>Discuta: por que você acha que é importante que Deus tenha fechado a porta?</w:t>
      </w:r>
    </w:p>
    <w:p>
      <w:pPr/>
      <w:r>
        <w:rPr>
          <w:lang w:val="pt_PT" w:bidi="pt_PT"/>
        </w:rPr>
      </w:r>
      <w:r>
        <w:rPr>
          <w:lang w:val="pt_PT" w:bidi="pt_PT"/>
        </w:rPr>
        <w:t>A parte final dessa passagem descreve a destruição causada pela água aumentando. Enquanto a chuva continuava, as águas subiram e o barco flutuou. Aqueles que estavam no barco estavam seguros. Até o final dos 40 dias e 40 noites de chuva, a água cobria os picos mais altos das montanhas em cerca de 7 metros. Nada que pudesse respirar sobreviveu. Todas as coisas vivas na terra morreram — todos os animais, todos os pássaros e todas as pessoas na terra morreram. O escritor repete 4 vezes que tudo e todos morreram.</w:t>
      </w:r>
    </w:p>
    <w:p>
      <w:pPr/>
      <w:r>
        <w:rPr>
          <w:lang w:val="pt_PT" w:bidi="pt_PT"/>
        </w:rPr>
      </w:r>
      <w:r>
        <w:rPr>
          <w:lang w:val="pt_PT" w:bidi="pt_PT"/>
        </w:rPr>
        <w:t>Discuta: Como seu idioma deixa claro que algo é importante?</w:t>
      </w:r>
    </w:p>
    <w:p>
      <w:pPr/>
      <w:r>
        <w:rPr>
          <w:lang w:val="pt_PT" w:bidi="pt_PT"/>
        </w:rPr>
      </w:r>
      <w:r>
        <w:rPr>
          <w:lang w:val="pt_PT" w:bidi="pt_PT"/>
        </w:rPr>
        <w:t>Discuta: Por que você pensa que Deus inclui que a água estava 7 metros acima do pico mais alto da montanha?</w:t>
      </w:r>
    </w:p>
    <w:p>
      <w:pPr/>
      <w:r>
        <w:rPr>
          <w:lang w:val="pt_PT" w:bidi="pt_PT"/>
        </w:rPr>
      </w:r>
      <w:r>
        <w:rPr>
          <w:lang w:val="pt_PT" w:bidi="pt_PT"/>
        </w:rPr>
        <w:t>As águas do dilúvio cobriram a terra por 150 dias. Durante esse tempo, o barco flutuou. As únicas pessoas e animais que sobreviveram estavam no barco.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Noé fez tudo o que Deus havia ordenado que ele fizesse. Deus repete as instruções a Noé e adiciona uma instrução. Noé deve colocar 7 pares de animais limpos, ou animais usados para sacrifício, no barco e 7 pares de cada tipo de pássaro. Noé deve colocar 1 par dos outros tipos de animais no barco. Deus diz a Noé que em 7 dias, a chuva começará. Noé faz tudo o que Deus diz a ele para fazer.</w:t>
      </w:r>
    </w:p>
    <w:p>
      <w:pPr/>
      <w:r>
        <w:rPr>
          <w:lang w:val="pt_PT" w:bidi="pt_PT"/>
        </w:rPr>
      </w:r>
      <w:r>
        <w:rPr>
          <w:b/>
          <w:lang w:val="pt_PT" w:bidi="pt_PT"/>
        </w:rPr>
        <w:t>Segunda cena:</w:t>
      </w:r>
      <w:r>
        <w:rPr>
          <w:lang w:val="pt_PT" w:bidi="pt_PT"/>
        </w:rPr>
        <w:t xml:space="preserve"> Noé e sua família, 8 pessoas no total, entram no barco. Todos os animais entram no barco. Noé faz apenas como Deus ordenou.</w:t>
      </w:r>
    </w:p>
    <w:p>
      <w:pPr/>
      <w:r>
        <w:rPr>
          <w:lang w:val="pt_PT" w:bidi="pt_PT"/>
        </w:rPr>
      </w:r>
      <w:r>
        <w:rPr>
          <w:b/>
          <w:lang w:val="pt_PT" w:bidi="pt_PT"/>
        </w:rPr>
        <w:t>Terceira cena:</w:t>
      </w:r>
      <w:r>
        <w:rPr>
          <w:lang w:val="pt_PT" w:bidi="pt_PT"/>
        </w:rPr>
        <w:t xml:space="preserve"> A chuva começa depois de 7 dias e a inundação cobre a terra. Noé tem 600 anos, 2 meses e 17 dias de idade quando a chuva começa. A descrição da chuva caindo e vindo da terra é poesia.</w:t>
      </w:r>
    </w:p>
    <w:p>
      <w:pPr/>
      <w:r>
        <w:rPr>
          <w:lang w:val="pt_PT" w:bidi="pt_PT"/>
        </w:rPr>
      </w:r>
      <w:r>
        <w:rPr>
          <w:b/>
          <w:lang w:val="pt_PT" w:bidi="pt_PT"/>
        </w:rPr>
        <w:t>Quarta cena:</w:t>
      </w:r>
      <w:r>
        <w:rPr>
          <w:lang w:val="pt_PT" w:bidi="pt_PT"/>
        </w:rPr>
        <w:t xml:space="preserve"> Essa cena é uma repetição da descrição do que Noé faz. Noé e sua família, 8 pessoas no total, vão para o barco. Os animais vêm todos para o barco. No entanto, essa repetição apenas menciona os pares dos animais. A distinção de 7 pares de animais limpos não é mencionada. Uma vez que todos estão a bordo, Deus fecha a porta.</w:t>
      </w:r>
    </w:p>
    <w:p>
      <w:pPr/>
      <w:r>
        <w:rPr>
          <w:lang w:val="pt_PT" w:bidi="pt_PT"/>
        </w:rPr>
      </w:r>
      <w:r>
        <w:rPr>
          <w:b/>
          <w:lang w:val="pt_PT" w:bidi="pt_PT"/>
        </w:rPr>
        <w:t>Quinta cena:</w:t>
      </w:r>
      <w:r>
        <w:rPr>
          <w:lang w:val="pt_PT" w:bidi="pt_PT"/>
        </w:rPr>
        <w:t xml:space="preserve"> Essa cena é uma descrição da inundação. À medida que o nível de água sobe, o barco começa a flutuar. A chuva continua até que o pico mais alto esteja coberto com cerca de 7 metros de água. Todas as coisas vivas na terra morrem. Aqueles no barco estão seguros. As águas do dilúvio cobriram a terra por 150 dias.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 Sem, Cam e Jafé</w:t>
      </w:r>
    </w:p>
    <w:p>
      <w:pPr>
        <w:pStyle w:val="ListBullet"/>
        <w:spacing w:line="240" w:lineRule="auto"/>
        <w:ind w:left="720"/>
      </w:pPr>
      <w:r>
        <w:rPr>
          <w:lang w:val="pt_PT" w:bidi="pt_PT"/>
        </w:rPr>
      </w:r>
      <w:r>
        <w:rPr>
          <w:lang w:val="pt_PT" w:bidi="pt_PT"/>
        </w:rPr>
        <w:t>As esposas dos 3 filhos</w:t>
      </w:r>
    </w:p>
    <w:p>
      <w:pPr>
        <w:pStyle w:val="ListBullet"/>
        <w:spacing w:line="240" w:lineRule="auto"/>
        <w:ind w:left="720"/>
      </w:pPr>
      <w:r>
        <w:rPr>
          <w:lang w:val="pt_PT" w:bidi="pt_PT"/>
        </w:rPr>
      </w:r>
      <w:r>
        <w:rPr>
          <w:lang w:val="pt_PT" w:bidi="pt_PT"/>
        </w:rPr>
        <w:t>Os animais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passagem começa com uma frase de tempo que nos mostra que isso aconteceu depois da passagem anterior.</w:t>
      </w:r>
    </w:p>
    <w:p>
      <w:pPr/>
      <w:r>
        <w:rPr>
          <w:lang w:val="pt_PT" w:bidi="pt_PT"/>
        </w:rPr>
      </w:r>
      <w:r>
        <w:rPr>
          <w:lang w:val="pt_PT" w:bidi="pt_PT"/>
        </w:rPr>
        <w:t>Discuta: Como você indica que o tempo passou ou que o que acontece agora está ocorrendo depois que essa outra coisa aconteceu? Tente contar uma história curta sobre estudar e então fazer um teste ou comprar comida e então cozinhar o jantar. Observe como você vincula os dois eventos.</w:t>
      </w:r>
    </w:p>
    <w:p>
      <w:pPr/>
      <w:r>
        <w:rPr>
          <w:lang w:val="pt_PT" w:bidi="pt_PT"/>
        </w:rPr>
      </w:r>
      <w:r>
        <w:rPr>
          <w:lang w:val="pt_PT" w:bidi="pt_PT"/>
        </w:rPr>
        <w:t>A passagem repete informações em cada seção. As instruções sobre entrar no barco e a chuva começar são repetidas 4 vezes. Pode soar repetitivo, mas é necessário incluir a repetição. Você precisa ser claro que essas não são novas instruções. Essa não é uma nova história ou outra inundação. Essas são instruções ou descrições repetidas de um evento.</w:t>
      </w:r>
    </w:p>
    <w:p>
      <w:pPr/>
      <w:r>
        <w:rPr>
          <w:lang w:val="pt_PT" w:bidi="pt_PT"/>
        </w:rPr>
      </w:r>
      <w:r>
        <w:rPr>
          <w:lang w:val="pt_PT" w:bidi="pt_PT"/>
        </w:rPr>
        <w:t>Na primeira cena, Deus diz a Noé para levar sua família (8 pessoas no total) para o barco. Deus também diz a Noé para levar 7 pares, macho e fêmea, dos animais limpos, ou animais usados para sacrifício. Deus diz a Noé que a chuva começará em 7 dias. Noé faz tudo o que Deus disse.</w:t>
      </w:r>
    </w:p>
    <w:p>
      <w:pPr/>
      <w:r>
        <w:rPr>
          <w:lang w:val="pt_PT" w:bidi="pt_PT"/>
        </w:rPr>
      </w:r>
      <w:r>
        <w:rPr>
          <w:lang w:val="pt_PT" w:bidi="pt_PT"/>
        </w:rPr>
        <w:t>Mostre a imagem do barco novamente. Mostre a imagem do interior do barco que mostra as instalações e os ninhos. Mostre uma imagem de alguns dos animais que seriam considerados animais limpos.</w:t>
      </w:r>
    </w:p>
    <w:p>
      <w:pPr/>
      <w:r>
        <w:rPr>
          <w:lang w:val="pt_PT" w:bidi="pt_PT"/>
        </w:rPr>
      </w:r>
      <w:r>
        <w:rPr>
          <w:lang w:val="pt_PT" w:bidi="pt_PT"/>
        </w:rPr>
        <w:t>Na segunda cena, aprendemos que Noé tem 600 anos de idade. Noé, a esposa de Noé, os 3 filhos de Noé, Sem, Cam e Jafé e suas esposas vão para o barco. Os animais, os animais limpos, bem como aqueles não aprovados para o sacrifício, vêm e entram no barco. Os pássaros também vêm para o barco. Tudo é feito exatamente como Deus ordenou.</w:t>
      </w:r>
    </w:p>
    <w:p>
      <w:pPr/>
      <w:r>
        <w:rPr>
          <w:lang w:val="pt_PT" w:bidi="pt_PT"/>
        </w:rPr>
      </w:r>
      <w:r>
        <w:rPr>
          <w:lang w:val="pt_PT" w:bidi="pt_PT"/>
        </w:rPr>
        <w:t>Na cena 3, a chuva começa a cair e as águas da inundação começam a cobrir a terra. A idade de Noé é dada novamente. Ele tem 600 anos, 2 meses e 17 dias de idade. A segunda menção de sua idade é apenas uma maneira mais específica de dizer sua idade. Você pode dizer que alguém tem 4 anos de idade. Ou você pode dizer que alguém tem 4 anos e meio de idade. Ambas as declarações seriam verdadeiras. A segunda informação é mais exata. A descrição da chuva caindo e da água vindo da terra está em uma forma poética. Isso pode ser poesia ou uma música. A chuva cai por 40 dias e 40 noites.</w:t>
      </w:r>
    </w:p>
    <w:p>
      <w:pPr/>
      <w:r>
        <w:rPr>
          <w:lang w:val="pt_PT" w:bidi="pt_PT"/>
        </w:rPr>
      </w:r>
      <w:r>
        <w:rPr>
          <w:lang w:val="pt_PT" w:bidi="pt_PT"/>
        </w:rPr>
        <w:t>Mostre uma imagem de chuva torrencial. Mostre uma imagem das águas da inundação subindo. Mostre uma imagem da água saindo da terra.</w:t>
      </w:r>
    </w:p>
    <w:p>
      <w:pPr/>
      <w:r>
        <w:rPr>
          <w:lang w:val="pt_PT" w:bidi="pt_PT"/>
        </w:rPr>
      </w:r>
      <w:r>
        <w:rPr>
          <w:lang w:val="pt_PT" w:bidi="pt_PT"/>
        </w:rPr>
        <w:t>Na cena 4, há uma repetição de tudo o que Noé fez. Noé e sua família entram no barco. Os pares de animais e pássaros entram no barco. Essa parte da passagem não menciona os 7 pares de animais limpos. Quando todos estão no barco, Deus fecha a porta.</w:t>
      </w:r>
    </w:p>
    <w:p>
      <w:pPr/>
      <w:r>
        <w:rPr>
          <w:lang w:val="pt_PT" w:bidi="pt_PT"/>
        </w:rPr>
      </w:r>
      <w:r>
        <w:rPr>
          <w:lang w:val="pt_PT" w:bidi="pt_PT"/>
        </w:rPr>
        <w:t>Na cena 5, chove por 40 dias. As águas da inundação sobem. O barco começa a flutuar. À medida que a água cobre a terra e continua a subir, todas as coisas vivas morrem. A água sobe para cerca de 7 metros acima do pico mais alto da montanha. Todos os animais, todos os pássaros e todas as pessoas que respiravam morreram na inundação. Observe a repetição nessa cena. Menciona 4 vezes que todas as coisas vivas morreram. As únicas pessoas e animais que sobreviveram estavam no barco. As águas da inundação permaneceram por 150 dias.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 Sem, Cam e Jafé</w:t>
      </w:r>
    </w:p>
    <w:p>
      <w:pPr>
        <w:pStyle w:val="ListBullet"/>
        <w:spacing w:line="240" w:lineRule="auto"/>
        <w:ind w:left="720"/>
      </w:pPr>
      <w:r>
        <w:rPr>
          <w:lang w:val="pt_PT" w:bidi="pt_PT"/>
        </w:rPr>
      </w:r>
      <w:r>
        <w:rPr>
          <w:lang w:val="pt_PT" w:bidi="pt_PT"/>
        </w:rPr>
        <w:t>As esposas dos 3 filhos</w:t>
      </w:r>
    </w:p>
    <w:p>
      <w:pPr>
        <w:pStyle w:val="ListBullet"/>
        <w:spacing w:line="240" w:lineRule="auto"/>
        <w:ind w:left="720"/>
      </w:pPr>
      <w:r>
        <w:rPr>
          <w:lang w:val="pt_PT" w:bidi="pt_PT"/>
        </w:rPr>
      </w:r>
      <w:r>
        <w:rPr>
          <w:lang w:val="pt_PT" w:bidi="pt_PT"/>
        </w:rPr>
        <w:t>Os animais</w:t>
      </w:r>
    </w:p>
    <w:p>
      <w:pPr>
        <w:pStyle w:val="ListBullet"/>
        <w:spacing w:line="240" w:lineRule="auto"/>
        <w:ind w:left="720"/>
      </w:pPr>
      <w:r>
        <w:rPr>
          <w:lang w:val="pt_PT" w:bidi="pt_PT"/>
        </w:rPr>
      </w:r>
      <w:r>
        <w:rPr>
          <w:lang w:val="pt_PT" w:bidi="pt_PT"/>
        </w:rPr>
        <w:t>Outras pessoas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Deus é a única pessoa que fala nessa passagem.</w:t>
      </w:r>
    </w:p>
    <w:p>
      <w:pPr/>
      <w:r>
        <w:rPr>
          <w:lang w:val="pt_PT" w:bidi="pt_PT"/>
        </w:rPr>
      </w:r>
      <w:r>
        <w:rPr>
          <w:lang w:val="pt_PT" w:bidi="pt_PT"/>
        </w:rPr>
        <w:t>Na primeira cena, Deus está falando com Noé. Deus diz a Noé novamente, que a terra será destruída por uma inundação. Deus diz a Noé: “Você é a única pessoa justa”.</w:t>
      </w:r>
    </w:p>
    <w:p>
      <w:pPr/>
      <w:r>
        <w:rPr>
          <w:lang w:val="pt_PT" w:bidi="pt_PT"/>
        </w:rPr>
      </w:r>
      <w:r>
        <w:rPr>
          <w:lang w:val="pt_PT" w:bidi="pt_PT"/>
        </w:rPr>
        <w:t>Pare a encenação: pergunte a Noé: “Como você se sente por Deus chamar você de um homem justo?”. Você pode ouvir: “Adoro falar com Deus”, ou “Amo meu relacionamento com Deus”, ou “Não tenho certeza do que faço que é tão diferente de outras pessoas”. Reinicie a encenação.</w:t>
      </w:r>
    </w:p>
    <w:p>
      <w:pPr/>
      <w:r>
        <w:rPr>
          <w:lang w:val="pt_PT" w:bidi="pt_PT"/>
        </w:rPr>
      </w:r>
      <w:r>
        <w:rPr>
          <w:lang w:val="pt_PT" w:bidi="pt_PT"/>
        </w:rPr>
        <w:t>Deus diz a Noé para colocar no barco 7 pares de animais que são considerados aceitáveis para o sacrifício. Noé deve colocar 7 pares de cada tipo de pássaro no barco. Deus diz que isso é para garantir que a vida sobreviva depois da inundação.</w:t>
      </w:r>
    </w:p>
    <w:p>
      <w:pPr/>
      <w:r>
        <w:rPr>
          <w:lang w:val="pt_PT" w:bidi="pt_PT"/>
        </w:rPr>
      </w:r>
      <w:r>
        <w:rPr>
          <w:lang w:val="pt_PT" w:bidi="pt_PT"/>
        </w:rPr>
        <w:t>Pare a encenação: pergunte a Noé: “Conte para nós sobre animais limpos”. Você pode ouvir: “Esses são os animais que Deus aceita como um sacrifício quando adoramos a Deus”, ou: “Não sei sobre isso. Essa é a primeira vez que ouvi sobre usar certos tipos de animais para sacrifício”. Reinicie a encenação.</w:t>
      </w:r>
    </w:p>
    <w:p>
      <w:pPr/>
      <w:r>
        <w:rPr>
          <w:lang w:val="pt_PT" w:bidi="pt_PT"/>
        </w:rPr>
      </w:r>
      <w:r>
        <w:rPr>
          <w:lang w:val="pt_PT" w:bidi="pt_PT"/>
        </w:rPr>
        <w:t>Deus diz a Noé novamente que vai chover e que a chuva durará por 40 dias e 40 noites.</w:t>
      </w:r>
    </w:p>
    <w:p>
      <w:pPr/>
      <w:r>
        <w:rPr>
          <w:lang w:val="pt_PT" w:bidi="pt_PT"/>
        </w:rPr>
      </w:r>
      <w:r>
        <w:rPr>
          <w:lang w:val="pt_PT" w:bidi="pt_PT"/>
        </w:rPr>
        <w:t>Na segunda cena, Noé e sua família vão para o barco. Eles levam todos os animais no barco. Depois de 7 dias, a chuva começa.</w:t>
      </w:r>
    </w:p>
    <w:p>
      <w:pPr/>
      <w:r>
        <w:rPr>
          <w:lang w:val="pt_PT" w:bidi="pt_PT"/>
        </w:rPr>
      </w:r>
      <w:r>
        <w:rPr>
          <w:lang w:val="pt_PT" w:bidi="pt_PT"/>
        </w:rPr>
        <w:t>Na terceira cena, Deus começa a chuva, e ela cai em torrentes poderosas. A água também vem da terra.</w:t>
      </w:r>
    </w:p>
    <w:p>
      <w:pPr/>
      <w:r>
        <w:rPr>
          <w:lang w:val="pt_PT" w:bidi="pt_PT"/>
        </w:rPr>
      </w:r>
      <w:r>
        <w:rPr>
          <w:lang w:val="pt_PT" w:bidi="pt_PT"/>
        </w:rPr>
        <w:t>Pare a encenação: Pergunte à esposa e aos filhos de Noé: “Vocês já viram chuva como essa? Como você descreveria essa chuva? Você pode ouvir: “Nunca vi chuva antes”, ou “Está chovendo tão forte que não posso ver nada lá fora”, ou “Essa chuva é realmente forte”. Pergunte às pessoas que não estão no barco: “O que vocês pensam sobre essa chuva?”. Você pode ouvir: “Nunca vi chuva como essa antes”, ou “Essa chuva vai trazer danos sérios a essa área”, ou “Preciso encontrar terra mais alta agora. A água está subindo”, ou “Noé e sua família estão seguros naquele barco. Gostaria de ter ouvido mais”, ou “Essa água está subindo tão rápido que tenho medo de que vamos morrer”. Reinicie a encenação.</w:t>
      </w:r>
    </w:p>
    <w:p>
      <w:pPr/>
      <w:r>
        <w:rPr>
          <w:lang w:val="pt_PT" w:bidi="pt_PT"/>
        </w:rPr>
      </w:r>
      <w:r>
        <w:rPr>
          <w:lang w:val="pt_PT" w:bidi="pt_PT"/>
        </w:rPr>
        <w:t>Na quarta cena, a ação parece recuar e começar novamente. Ouvimos que Noé e sua família vão para o barco. Todos os animais entram no barco. Uma vez que todos estão no barco, Deus fecha a porta.</w:t>
      </w:r>
    </w:p>
    <w:p>
      <w:pPr/>
      <w:r>
        <w:rPr>
          <w:lang w:val="pt_PT" w:bidi="pt_PT"/>
        </w:rPr>
      </w:r>
      <w:r>
        <w:rPr>
          <w:lang w:val="pt_PT" w:bidi="pt_PT"/>
        </w:rPr>
        <w:t>Pare a encenação: Pergunte à esposa de Noé: “O que você sentiu quando ouviu a porta se fechar?”. Você pode ouvir: “Tive medo”. Ou: “Gostaria de ter meus pais, irmãos e irmãs comigo nesse barco”. Ou: “Sinto-me muito segura aqui no barco. Penso que ficaremos seguros”. Pergunte às esposas dos filhos: “Como vocês se sentiram quando ouviram a porta se fechar?”. Você pode ouvir: “Gostaria de ter meus pais e irmãos aqui conosco”. Ou: “Com a porta fechada, não podemos sair e ninguém mais pode entrar”. Ou: “Não entendo o que está acontecendo”. Pergunte às outras pessoas: “Como você se sentiu quando viu a porta do barco fechada?”. Você pode ouvir: “Por que eles estão nesse barco? Não há água aqui”. Ou: “Penso que eles são loucos por entrar nesse barco com todos esses animais”. Ou: “Não entendo por que eles construíram esse barco e colocaram todos esses animais nele”. Reinicie a encenação.</w:t>
      </w:r>
    </w:p>
    <w:p>
      <w:pPr/>
      <w:r>
        <w:rPr>
          <w:lang w:val="pt_PT" w:bidi="pt_PT"/>
        </w:rPr>
      </w:r>
      <w:r>
        <w:rPr>
          <w:lang w:val="pt_PT" w:bidi="pt_PT"/>
        </w:rPr>
        <w:t xml:space="preserve">Na quinta cena, temos a descrição da inundação. À medida que as águas subiram, o barco começou a flutuar. A água cobria o pico mais alto em 7 metros. Tudo na terra que poderia respirar morreu. As únicas pessoas que sobreviveram eram aquelas no barco. Os únicos animais e pássaros que sobreviveram foram aqueles no barco. As águas do dilúvio cobriram a terra por 150 dias. </w:t>
      </w:r>
    </w:p>
    <w:p>
      <w:pPr/>
      <w:r>
        <w:rPr>
          <w:lang w:val="pt_PT" w:bidi="pt_PT"/>
        </w:rPr>
      </w:r>
      <w:r>
        <w:rPr>
          <w:lang w:val="pt_PT" w:bidi="pt_PT"/>
        </w:rPr>
        <w:t>Pare a encenação: Pergunte a Noé e aos seus filhos: “Como vocês se sentiram quando viram a água cobrir o pico mais alto e perceberam que vocês foram os únicos que sobreviveram?”. Você pode ouvir: “Triste por essas pessoas”, “Felizes por estarmos vivos”, “Por que todas essas pessoas têm que morrer?”. Pergunte à esposa e às noras de Noé: “Como vocês se sentiram quando viram as águas da inundação cobrindo até mesmo o pico mais alto?”. Você pode ouvir: “Estou tão triste. Meus pais e irmãos agora estão mortos”. Ou: “Perdemos tudo, exceto o que temos nesse barco”. Ou: “Gostaria que eles pudessem ter estado conosco”. Ou: “Estou feliz por estarmos seguros”.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passagem usa dois nomes para </w:t>
      </w:r>
      <w:r>
        <w:rPr>
          <w:b/>
          <w:lang w:val="pt_PT" w:bidi="pt_PT"/>
        </w:rPr>
        <w:t>Deus</w:t>
      </w:r>
      <w:r>
        <w:rPr>
          <w:lang w:val="pt_PT" w:bidi="pt_PT"/>
        </w:rPr>
        <w:t xml:space="preserve">. O nome </w:t>
      </w:r>
      <w:r>
        <w:rPr>
          <w:lang w:val="pt_PT" w:bidi="pt_PT"/>
        </w:rPr>
        <w:t>SENHOR</w:t>
      </w:r>
      <w:r>
        <w:rPr>
          <w:lang w:val="pt_PT" w:bidi="pt_PT"/>
        </w:rPr>
        <w:t xml:space="preserve"> é a tradução do nome hebraico de Deus, </w:t>
      </w:r>
      <w:r>
        <w:rPr>
          <w:b/>
          <w:lang w:val="pt_PT" w:bidi="pt_PT"/>
        </w:rPr>
        <w:t>Yavé</w:t>
      </w:r>
      <w:r>
        <w:rPr>
          <w:lang w:val="pt_PT" w:bidi="pt_PT"/>
        </w:rPr>
        <w:t xml:space="preserve">. Use a mesma palavra que você usou na história da criação para </w:t>
      </w:r>
      <w:r>
        <w:rPr>
          <w:lang w:val="pt_PT" w:bidi="pt_PT"/>
        </w:rPr>
        <w:t>Yavé</w:t>
      </w:r>
      <w:r>
        <w:rPr>
          <w:lang w:val="pt_PT" w:bidi="pt_PT"/>
        </w:rPr>
        <w:t xml:space="preserve">. Use o mesmo nome que você usou para </w:t>
      </w:r>
      <w:r>
        <w:rPr>
          <w:lang w:val="pt_PT" w:bidi="pt_PT"/>
        </w:rPr>
        <w:t>Deus</w:t>
      </w:r>
      <w:r>
        <w:rPr>
          <w:lang w:val="pt_PT" w:bidi="pt_PT"/>
        </w:rPr>
        <w:t xml:space="preserve"> quando se deparar com o nome, Deus, nessa história. Se você quiser revisar suas escolhas, o Glossário Mestre terá uma discussão sobre esses nomes.</w:t>
      </w:r>
    </w:p>
    <w:p>
      <w:pPr/>
      <w:r>
        <w:rPr>
          <w:lang w:val="pt_PT" w:bidi="pt_PT"/>
        </w:rPr>
      </w:r>
      <w:r>
        <w:rPr>
          <w:lang w:val="pt_PT" w:bidi="pt_PT"/>
        </w:rPr>
        <w:t xml:space="preserve">Deus disse a Noé para levar sua família para o barco. Algumas traduções usam a palavra </w:t>
      </w:r>
      <w:r>
        <w:rPr>
          <w:b/>
          <w:lang w:val="pt_PT" w:bidi="pt_PT"/>
        </w:rPr>
        <w:t>“casa”</w:t>
      </w:r>
      <w:r>
        <w:rPr>
          <w:lang w:val="pt_PT" w:bidi="pt_PT"/>
        </w:rPr>
        <w:t xml:space="preserve">. Isso significaria as pessoas que vivem na casa de Noé. Nessa passagem, os membros da família que iam para o barco eram Noé, a esposa de Noé, os 3 filhos de Noé, Sem, Cam e Jafé e suas esposas: 8 pessoas no total. Em vez de usar uma palavra que pode ser confusa, você pode apenas dizer quem foi no barco com Noé. Se você precisar de mais informações, a palavra </w:t>
      </w:r>
      <w:r>
        <w:rPr>
          <w:lang w:val="pt_PT" w:bidi="pt_PT"/>
        </w:rPr>
        <w:t>família</w:t>
      </w:r>
      <w:r>
        <w:rPr>
          <w:lang w:val="pt_PT" w:bidi="pt_PT"/>
        </w:rPr>
        <w:t xml:space="preserve"> está no Glossário Mestre.</w:t>
      </w:r>
    </w:p>
    <w:p>
      <w:pPr/>
      <w:r>
        <w:rPr>
          <w:lang w:val="pt_PT" w:bidi="pt_PT"/>
        </w:rPr>
      </w:r>
      <w:r>
        <w:rPr>
          <w:lang w:val="pt_PT" w:bidi="pt_PT"/>
        </w:rPr>
        <w:t xml:space="preserve">Deus diz a Noé que Noé é um homem </w:t>
      </w:r>
      <w:r>
        <w:rPr>
          <w:b/>
          <w:lang w:val="pt_PT" w:bidi="pt_PT"/>
        </w:rPr>
        <w:t>justo</w:t>
      </w:r>
      <w:r>
        <w:rPr>
          <w:lang w:val="pt_PT" w:bidi="pt_PT"/>
        </w:rPr>
        <w:t xml:space="preserve"> ou que ele tem um relacionamento correto com Deus. Use o mesmo termo para </w:t>
      </w:r>
      <w:r>
        <w:rPr>
          <w:lang w:val="pt_PT" w:bidi="pt_PT"/>
        </w:rPr>
        <w:t>justo</w:t>
      </w:r>
      <w:r>
        <w:rPr>
          <w:lang w:val="pt_PT" w:bidi="pt_PT"/>
        </w:rPr>
        <w:t xml:space="preserve"> que você usou em passagens anteriores. O Glossário Mestre dá uma explicação dessa palavra. Deus diz que Noé é o único justo nessa </w:t>
      </w:r>
      <w:r>
        <w:rPr>
          <w:b/>
          <w:lang w:val="pt_PT" w:bidi="pt_PT"/>
        </w:rPr>
        <w:t>geração</w:t>
      </w:r>
      <w:r>
        <w:rPr>
          <w:lang w:val="pt_PT" w:bidi="pt_PT"/>
        </w:rPr>
        <w:t xml:space="preserve">. Aqui, a palavra geração significa aqueles que vivem no mesmo tempo que Noé. Gerações está no </w:t>
      </w:r>
      <w:r>
        <w:rPr>
          <w:lang w:val="pt_PT" w:bidi="pt_PT"/>
        </w:rPr>
        <w:t>Glossário</w:t>
      </w:r>
      <w:r>
        <w:rPr>
          <w:lang w:val="pt_PT" w:bidi="pt_PT"/>
        </w:rPr>
        <w:t xml:space="preserve"> Mestre.</w:t>
      </w:r>
    </w:p>
    <w:p>
      <w:pPr/>
      <w:r>
        <w:rPr>
          <w:lang w:val="pt_PT" w:bidi="pt_PT"/>
        </w:rPr>
      </w:r>
      <w:r>
        <w:rPr>
          <w:lang w:val="pt_PT" w:bidi="pt_PT"/>
        </w:rPr>
        <w:t xml:space="preserve">Deus diz a Noé para colocar 7 pares de animais </w:t>
      </w:r>
      <w:r>
        <w:rPr>
          <w:lang w:val="pt_PT" w:bidi="pt_PT"/>
        </w:rPr>
        <w:t>limpos</w:t>
      </w:r>
      <w:r>
        <w:rPr>
          <w:lang w:val="pt_PT" w:bidi="pt_PT"/>
        </w:rPr>
        <w:t xml:space="preserve"> no barco. O Glossário Mestre diz que ser limpo significa que os animais estão aptos para o serviço a Deus ou para comer. Como Deus ainda não deu instruções sobre animais limpos e impuros, alguns tradutores escolheram definir isso como animais que estão aptos para sacrifício e comer.</w:t>
      </w:r>
    </w:p>
    <w:p>
      <w:pPr/>
      <w:r>
        <w:rPr>
          <w:lang w:val="pt_PT" w:bidi="pt_PT"/>
        </w:rPr>
      </w:r>
      <w:r>
        <w:rPr>
          <w:lang w:val="pt_PT" w:bidi="pt_PT"/>
        </w:rPr>
        <w:t>Deus diz que toda a vida será apagada da terra.</w:t>
      </w:r>
    </w:p>
    <w:p>
      <w:pPr/>
      <w:r>
        <w:rPr>
          <w:lang w:val="pt_PT" w:bidi="pt_PT"/>
        </w:rPr>
      </w:r>
      <w:r>
        <w:rPr>
          <w:lang w:val="pt_PT" w:bidi="pt_PT"/>
        </w:rPr>
        <w:t>Pare aqui e discuta como uma equipe de tradução: você tem uma maneira especial de dizer que toda a vida será destruída?</w:t>
      </w:r>
    </w:p>
    <w:p>
      <w:pPr/>
      <w:r>
        <w:rPr>
          <w:lang w:val="pt_PT" w:bidi="pt_PT"/>
        </w:rPr>
      </w:r>
      <w:r>
        <w:rPr>
          <w:lang w:val="pt_PT" w:bidi="pt_PT"/>
        </w:rPr>
        <w:t>A próxima seção volta um pouco e descreve a chuva. Essa parte é uma poesia ou expressão poética.</w:t>
      </w:r>
    </w:p>
    <w:p>
      <w:pPr/>
      <w:r>
        <w:rPr>
          <w:lang w:val="pt_PT" w:bidi="pt_PT"/>
        </w:rPr>
      </w:r>
      <w:r>
        <w:rPr>
          <w:lang w:val="pt_PT" w:bidi="pt_PT"/>
        </w:rPr>
        <w:t>Pare e discuta isso como equipe de tradução. Quais são algumas maneiras poéticas em seu idioma de descrever a chuva caindo e a água vindo da terra? Algumas expressões que foram usadas incluem: as janelas do céu se abriram; torrentes de chuva se derramaram; as comportas do céu se abriram, e a chuva se derramou. Aqui “céus” se refere ao céu. A água que explodiu da terra ou a água que jorrou da terra são 2 exemplos de como descrever o que aconteceu com a terra. A chuva caía tão forte e tão rápido que as pessoas provavelmente não poderiam ver através dela.</w:t>
      </w:r>
    </w:p>
    <w:p>
      <w:pPr/>
      <w:r>
        <w:rPr>
          <w:lang w:val="pt_PT" w:bidi="pt_PT"/>
        </w:rPr>
      </w:r>
      <w:r>
        <w:rPr>
          <w:lang w:val="pt_PT" w:bidi="pt_PT"/>
        </w:rPr>
        <w:t xml:space="preserve">Então temos a descrição da inundação e da destruição. Enquanto a chuva caía e a água subia da terra, o barco começou a flutuar. A água subiu até que o pico mais alto da montanha estava coberto por cerca de 7 metros de água. Algumas traduções usam a palavra </w:t>
      </w:r>
      <w:r>
        <w:rPr>
          <w:b/>
          <w:lang w:val="pt_PT" w:bidi="pt_PT"/>
        </w:rPr>
        <w:t>côvado</w:t>
      </w:r>
      <w:r>
        <w:rPr>
          <w:lang w:val="pt_PT" w:bidi="pt_PT"/>
        </w:rPr>
        <w:t xml:space="preserve"> como a medida. Essa era a medida comum do tempo. O Glossário Mestre explica que um </w:t>
      </w:r>
      <w:r>
        <w:rPr>
          <w:lang w:val="pt_PT" w:bidi="pt_PT"/>
        </w:rPr>
        <w:t>côvado</w:t>
      </w:r>
      <w:r>
        <w:rPr>
          <w:lang w:val="pt_PT" w:bidi="pt_PT"/>
        </w:rPr>
        <w:t xml:space="preserve"> é o comprimento médio do antebraço de um homem, ou cerca de 50 centímetros. Você pode converter essa medida em uma unidade de medida que faz sentido para seu povo. Alguns usarão pés e jardas. Outros usarão metros. Pode haver alguma outra unidade de medida que você usa em sua área.</w:t>
      </w:r>
    </w:p>
    <w:p>
      <w:pPr/>
      <w:r>
        <w:rPr>
          <w:lang w:val="pt_PT" w:bidi="pt_PT"/>
        </w:rPr>
      </w:r>
      <w:r>
        <w:rPr>
          <w:lang w:val="pt_PT" w:bidi="pt_PT"/>
        </w:rPr>
        <w:t>Então a história repete 4 vezes que todos os animais e todas as pessoas na terra morreram. Apenas aqueles no barco sobreviveram. As águas de inundação permaneceram por 150 dias.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7:1–24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67">
        <w:r>
          <w:rPr>
            <w:lang w:val="pt_PT" w:bidi="pt_PT"/>
          </w:rPr>
          <w:rPr>
            <w:color w:val="0000EE"/>
            <w:u w:val="single"/>
          </w:rPr>
          <w:t>Ouvir e Sentir</w:t>
        </w:r>
      </w:hyperlink>
      <w:r>
        <w:rPr>
          <w:lang w:val="pt_PT" w:bidi="pt_PT"/>
        </w:rPr>
        <w:t xml:space="preserve"> (354 KB)</w:t>
      </w:r>
      <w:r>
        <w:rPr>
          <w:lang w:val="pt_PT" w:bidi="pt_PT"/>
        </w:rPr>
      </w:r>
    </w:p>
    <w:p>
      <w:pPr>
        <w:pStyle w:val="ListBullet"/>
        <w:spacing w:line="240" w:lineRule="auto"/>
        <w:ind w:left="720"/>
      </w:pPr>
      <w:r>
        <w:rPr>
          <w:lang w:val="pt_PT" w:bidi="pt_PT"/>
        </w:rPr>
      </w:r>
      <w:hyperlink r:id="rId68">
        <w:r>
          <w:rPr>
            <w:lang w:val="pt_PT" w:bidi="pt_PT"/>
          </w:rPr>
          <w:rPr>
            <w:color w:val="0000EE"/>
            <w:u w:val="single"/>
          </w:rPr>
          <w:t>Preparando o Cenário</w:t>
        </w:r>
      </w:hyperlink>
      <w:r>
        <w:rPr>
          <w:lang w:val="pt_PT" w:bidi="pt_PT"/>
        </w:rPr>
        <w:t xml:space="preserve"> (5.2 MB)</w:t>
      </w:r>
      <w:r>
        <w:rPr>
          <w:lang w:val="pt_PT" w:bidi="pt_PT"/>
        </w:rPr>
      </w:r>
    </w:p>
    <w:p>
      <w:pPr>
        <w:pStyle w:val="ListBullet"/>
        <w:spacing w:line="240" w:lineRule="auto"/>
        <w:ind w:left="720"/>
      </w:pPr>
      <w:r>
        <w:rPr>
          <w:lang w:val="pt_PT" w:bidi="pt_PT"/>
        </w:rPr>
      </w:r>
      <w:hyperlink r:id="rId69">
        <w:r>
          <w:rPr>
            <w:lang w:val="pt_PT" w:bidi="pt_PT"/>
          </w:rPr>
          <w:rPr>
            <w:color w:val="0000EE"/>
            <w:u w:val="single"/>
          </w:rPr>
          <w:t>Identificando as Cenas</w:t>
        </w:r>
      </w:hyperlink>
      <w:r>
        <w:rPr>
          <w:lang w:val="pt_PT" w:bidi="pt_PT"/>
        </w:rPr>
        <w:t xml:space="preserve"> (4.1 MB)</w:t>
      </w:r>
      <w:r>
        <w:rPr>
          <w:lang w:val="pt_PT" w:bidi="pt_PT"/>
        </w:rPr>
      </w:r>
    </w:p>
    <w:p>
      <w:pPr>
        <w:pStyle w:val="ListBullet"/>
        <w:spacing w:line="240" w:lineRule="auto"/>
        <w:ind w:left="720"/>
      </w:pPr>
      <w:r>
        <w:rPr>
          <w:lang w:val="pt_PT" w:bidi="pt_PT"/>
        </w:rPr>
      </w:r>
      <w:hyperlink r:id="rId70">
        <w:r>
          <w:rPr>
            <w:lang w:val="pt_PT" w:bidi="pt_PT"/>
          </w:rPr>
          <w:rPr>
            <w:color w:val="0000EE"/>
            <w:u w:val="single"/>
          </w:rPr>
          <w:t>Incorporando o Texto</w:t>
        </w:r>
      </w:hyperlink>
      <w:r>
        <w:rPr>
          <w:lang w:val="pt_PT" w:bidi="pt_PT"/>
        </w:rPr>
        <w:t xml:space="preserve"> (3.7 MB)</w:t>
      </w:r>
      <w:r>
        <w:rPr>
          <w:lang w:val="pt_PT" w:bidi="pt_PT"/>
        </w:rPr>
      </w:r>
    </w:p>
    <w:p>
      <w:pPr>
        <w:pStyle w:val="ListBullet"/>
        <w:spacing w:line="240" w:lineRule="auto"/>
        <w:ind w:left="720"/>
      </w:pPr>
      <w:r>
        <w:rPr>
          <w:lang w:val="pt_PT" w:bidi="pt_PT"/>
        </w:rPr>
      </w:r>
      <w:hyperlink r:id="rId71">
        <w:r>
          <w:rPr>
            <w:lang w:val="pt_PT" w:bidi="pt_PT"/>
          </w:rPr>
          <w:rPr>
            <w:color w:val="0000EE"/>
            <w:u w:val="single"/>
          </w:rPr>
          <w:t>Preenchendo as Lacunas</w:t>
        </w:r>
      </w:hyperlink>
      <w:r>
        <w:rPr>
          <w:lang w:val="pt_PT" w:bidi="pt_PT"/>
        </w:rPr>
        <w:t xml:space="preserve"> (2.6 MB)</w:t>
      </w:r>
      <w:r>
        <w:rPr>
          <w:lang w:val="pt_PT" w:bidi="pt_PT"/>
        </w:rPr>
      </w:r>
    </w:p>
    <w:p>
      <w:pPr>
        <w:pStyle w:val="ListBullet"/>
        <w:spacing w:line="240" w:lineRule="auto"/>
        <w:ind w:left="720"/>
      </w:pPr>
      <w:r>
        <w:rPr>
          <w:lang w:val="pt_PT" w:bidi="pt_PT"/>
        </w:rPr>
      </w:r>
      <w:hyperlink r:id="rId7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8:1–19</w:t>
      </w:r>
      <w:r>
        <w:rPr>
          <w:lang w:val="pt_PT" w:bidi="pt_PT"/>
        </w:rPr>
      </w:r>
    </w:p>
    <w:p>
      <w:pPr>
        <w:pStyle w:val="Heading3"/>
      </w:pPr>
      <w:r>
        <w:rPr>
          <w:lang w:val="pt_PT" w:bidi="pt_PT"/>
        </w:rPr>
        <w:t>Ouvir e Sentir</w:t>
      </w:r>
    </w:p>
    <w:p>
      <w:pPr/>
      <w:r>
        <w:rPr>
          <w:lang w:val="pt_PT" w:bidi="pt_PT"/>
        </w:rPr>
      </w:r>
      <w:r>
        <w:rPr>
          <w:lang w:val="pt_PT" w:bidi="pt_PT"/>
        </w:rPr>
        <w:t>Ouça Gênesis 8:1–19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passagem é uma descrição narrativa de como a inundação que destruiu a terra terminou. Na última passagem, a história nos diz como Noé e sua família e todos os animais foram para o barco. A chuva começou, as águas da inundação cobriram a terra e tudo o que estava vivendo morreu na inundação. Noé, sua família e todos os animais que estavam no barco não morreram. Depois de 40 dias e noites, a chuva parou. A água cobria o pico mais alto em 7 metros. As águas do dilúvio cobriram a terra por 150 dias. </w:t>
      </w:r>
    </w:p>
    <w:p>
      <w:pPr/>
      <w:r>
        <w:rPr>
          <w:lang w:val="pt_PT" w:bidi="pt_PT"/>
        </w:rPr>
      </w:r>
      <w:r>
        <w:rPr>
          <w:lang w:val="pt_PT" w:bidi="pt_PT"/>
        </w:rPr>
        <w:t>Mas Deus se lembrou de Noé. Essa palavra 'lembrou' não significa que Deus havia esquecido Noé. A palavra lembrar nessa passagem não é o oposto de esquecer. Em vez disso, a palavra lembrar nesse contexto significa que Deus pretendia mostrar misericórdia a Noé e sua família. Nesse momento da história, Noé, sua família e os animais têm apenas o que eles têm no barco para a sobrevivência. Se as águas da inundação não desaparecerem, eles podem morrer. Como Deus pretende mostrar misericórdia a Noé, Deus envia um vento para soprar em toda a terra. Não sabemos o dia exato em que Deus enviou o vento. O vento ajuda a água a evaporar ou secar. Quando você pendura roupas em um dia ventoso, as roupas secam mais rápido.</w:t>
      </w:r>
    </w:p>
    <w:p>
      <w:pPr/>
      <w:r>
        <w:rPr>
          <w:lang w:val="pt_PT" w:bidi="pt_PT"/>
        </w:rPr>
      </w:r>
      <w:r>
        <w:rPr>
          <w:lang w:val="pt_PT" w:bidi="pt_PT"/>
        </w:rPr>
        <w:t>Deus também se lembrou de todas as feras e o gado que estavam com Noé no barco. As feras são animais selvagens — animais que não são domésticos. Leões, tigres e leopardos são animais selvagens. Gado se refere a animais domésticos ou aos animais que usamos na agricultura. Eles também são considerados os animais limpos usados para sacrifício. Eles não são selvagens. Ovelhas, cabras, cavalos, vacas e galinhas são tipos de animais domésticos.</w:t>
      </w:r>
    </w:p>
    <w:p>
      <w:pPr/>
      <w:r>
        <w:rPr>
          <w:lang w:val="pt_PT" w:bidi="pt_PT"/>
        </w:rPr>
      </w:r>
      <w:r>
        <w:rPr>
          <w:lang w:val="pt_PT" w:bidi="pt_PT"/>
        </w:rPr>
        <w:t>Discuta em seu grupo: Qual é a maneira comum de se referir a essas duas classes de animais em seu idioma?</w:t>
      </w:r>
    </w:p>
    <w:p>
      <w:pPr/>
      <w:r>
        <w:rPr>
          <w:lang w:val="pt_PT" w:bidi="pt_PT"/>
        </w:rPr>
      </w:r>
      <w:r>
        <w:rPr>
          <w:lang w:val="pt_PT" w:bidi="pt_PT"/>
        </w:rPr>
        <w:t>Na última passagem, descrições poéticas eram usadas para descrever a água vindo da terra e a água caindo do céu. Nessa passagem, as expressões poéticas continuam. Como a chuva parou e a água vindo da terra parou, então a água que estava na terra poderia evaporar mais rápido. Deus fez três coisas aqui para parar a inundação.</w:t>
      </w:r>
    </w:p>
    <w:p>
      <w:pPr>
        <w:pStyle w:val="ListBullet"/>
        <w:spacing w:line="240" w:lineRule="auto"/>
        <w:ind w:left="720"/>
      </w:pPr>
      <w:r>
        <w:rPr>
          <w:lang w:val="pt_PT" w:bidi="pt_PT"/>
        </w:rPr>
      </w:r>
      <w:r>
        <w:rPr>
          <w:lang w:val="pt_PT" w:bidi="pt_PT"/>
        </w:rPr>
        <w:t>Enviou um vento para ajudar a soprar a água para longe.</w:t>
      </w:r>
    </w:p>
    <w:p>
      <w:pPr>
        <w:pStyle w:val="ListBullet"/>
        <w:spacing w:line="240" w:lineRule="auto"/>
        <w:ind w:left="720"/>
      </w:pPr>
      <w:r>
        <w:rPr>
          <w:lang w:val="pt_PT" w:bidi="pt_PT"/>
        </w:rPr>
      </w:r>
      <w:r>
        <w:rPr>
          <w:lang w:val="pt_PT" w:bidi="pt_PT"/>
        </w:rPr>
        <w:t>Parou a água que vinha da terra ou das fontes das profundezas.</w:t>
      </w:r>
    </w:p>
    <w:p>
      <w:pPr>
        <w:pStyle w:val="ListBullet"/>
        <w:spacing w:line="240" w:lineRule="auto"/>
        <w:ind w:left="720"/>
      </w:pPr>
      <w:r>
        <w:rPr>
          <w:lang w:val="pt_PT" w:bidi="pt_PT"/>
        </w:rPr>
      </w:r>
      <w:r>
        <w:rPr>
          <w:lang w:val="pt_PT" w:bidi="pt_PT"/>
        </w:rPr>
        <w:t>Parou a chuva que caia do céu como um dilúvio.</w:t>
      </w:r>
    </w:p>
    <w:p>
      <w:pPr/>
      <w:r>
        <w:rPr>
          <w:lang w:val="pt_PT" w:bidi="pt_PT"/>
        </w:rPr>
      </w:r>
      <w:r>
        <w:rPr>
          <w:lang w:val="pt_PT" w:bidi="pt_PT"/>
        </w:rPr>
        <w:t>Com a ajuda dessas ações, levou 150 dias para a água retroceder para que a terra pudesse se tornar seca. Esses não são 150 dias adicionados aos 150 dias na última passagem. Quando diz que Deus se lembrou de Noé, significa que Deus começou as ações de mover a água para longe logo depois que os 40 dias e 40 noites de chuva terminaram. Naquele momento, tudo estava coberto por 7 metros de água. Com as ações de Deus, levou 150 dias para a água baixar. Deus não levou toda a água da terra. Rios, lagos e oceanos ainda tinham sua água. Outras águas evaporaram de volta para o céu. Isso deixou terra seca para as árvores e as plantas.</w:t>
      </w:r>
    </w:p>
    <w:p>
      <w:pPr/>
      <w:r>
        <w:rPr>
          <w:lang w:val="pt_PT" w:bidi="pt_PT"/>
        </w:rPr>
      </w:r>
      <w:r>
        <w:rPr>
          <w:lang w:val="pt_PT" w:bidi="pt_PT"/>
        </w:rPr>
        <w:t>A passagem nos diz o tempo de duas maneiras. Diz que a água estava na terra por 150 dias. Na passagem anterior, aprendemos que a chuva começou no 17º dia do segundo mês. Nessa passagem, o barco parou na terra no 17º dia do 7º mês — isso é 5 meses depois. Dividir os 150 dias por 30 dias também resulta em 5 meses. Noé e aqueles no barco flutuaram por 5 meses. Algumas traduções usam o termo 5 meses e outras mantêm as especificidades do 7º mês e do 17º dia.</w:t>
      </w:r>
    </w:p>
    <w:p>
      <w:pPr/>
      <w:r>
        <w:rPr>
          <w:lang w:val="pt_PT" w:bidi="pt_PT"/>
        </w:rPr>
      </w:r>
      <w:r>
        <w:rPr>
          <w:lang w:val="pt_PT" w:bidi="pt_PT"/>
        </w:rPr>
        <w:t>Discuta em seu grupo: Como seu povo relata o tempo? Qual maneira de dizer a duração do tempo faz mais sentido para eles?</w:t>
      </w:r>
    </w:p>
    <w:p>
      <w:pPr/>
      <w:r>
        <w:rPr>
          <w:lang w:val="pt_PT" w:bidi="pt_PT"/>
        </w:rPr>
      </w:r>
      <w:r>
        <w:rPr>
          <w:lang w:val="pt_PT" w:bidi="pt_PT"/>
        </w:rPr>
        <w:t>O barco parou nas montanhas de Ararate. Ararate é uma montanha que tem 17.000 pés ou quase 5200 metros de altura. Está localizada na Turquia. Há uma cadeia de montanhas que vão da Turquia para o norte do Irã e são chamadas de montanhas de Ararate. Ninguém sabe exatamente onde o barco pousou.</w:t>
      </w:r>
    </w:p>
    <w:p>
      <w:pPr/>
      <w:r>
        <w:rPr>
          <w:lang w:val="pt_PT" w:bidi="pt_PT"/>
        </w:rPr>
      </w:r>
      <w:r>
        <w:rPr>
          <w:lang w:val="pt_PT" w:bidi="pt_PT"/>
        </w:rPr>
        <w:t>Mostre um mapa da região do Monte Ararate que inclui a cadeia de montanhas.</w:t>
      </w:r>
    </w:p>
    <w:p>
      <w:pPr/>
      <w:r>
        <w:rPr>
          <w:lang w:val="pt_PT" w:bidi="pt_PT"/>
        </w:rPr>
      </w:r>
      <w:r>
        <w:rPr>
          <w:lang w:val="pt_PT" w:bidi="pt_PT"/>
        </w:rPr>
        <w:t>Mostre uma foto da cadeia montanhosa.</w:t>
      </w:r>
    </w:p>
    <w:p>
      <w:pPr/>
      <w:r>
        <w:rPr>
          <w:lang w:val="pt_PT" w:bidi="pt_PT"/>
        </w:rPr>
      </w:r>
      <w:r>
        <w:rPr>
          <w:lang w:val="pt_PT" w:bidi="pt_PT"/>
        </w:rPr>
        <w:t>A passagem começa a falar sobre quanto tempo Noé esperou no barco. Primeiro, depois que o barco parou na terra seca, Noé esperou 2 meses e meio até que ele pudesse ver outros picos de montanha. Então Noé esperou outros 40 dias e abriu a janela. Noé soltou um corvo. O corvo voou ao redor. O corvo é um dos pássaros que é considerado impuro porque ele come animais mortos. Noé também soltou uma pomba, mas a pomba voltou para o barco.</w:t>
      </w:r>
    </w:p>
    <w:p>
      <w:pPr/>
      <w:r>
        <w:rPr>
          <w:lang w:val="pt_PT" w:bidi="pt_PT"/>
        </w:rPr>
      </w:r>
      <w:r>
        <w:rPr>
          <w:lang w:val="pt_PT" w:bidi="pt_PT"/>
        </w:rPr>
        <w:t>Mostre uma imagem de um corvo. Mostre uma imagem de uma pomba.</w:t>
      </w:r>
    </w:p>
    <w:p>
      <w:pPr/>
      <w:r>
        <w:rPr>
          <w:lang w:val="pt_PT" w:bidi="pt_PT"/>
        </w:rPr>
      </w:r>
      <w:r>
        <w:rPr>
          <w:lang w:val="pt_PT" w:bidi="pt_PT"/>
        </w:rPr>
        <w:t>A pomba retorna ao barco. Noé percebe que a terra ainda está coberta com água. Noé espera 7 dias e envia a pomba novamente. Desta vez, a pomba retorna com uma folha de oliveira em seu bico. Noé entende então que as águas do dilúvio quase desapareceram e algumas árvores começaram a crescer novamente. Noé esperou outros 7 dias e enviou a pomba novamente. Desta vez, a pomba não retorna.</w:t>
      </w:r>
    </w:p>
    <w:p>
      <w:pPr/>
      <w:r>
        <w:rPr>
          <w:lang w:val="pt_PT" w:bidi="pt_PT"/>
        </w:rPr>
      </w:r>
      <w:r>
        <w:rPr>
          <w:lang w:val="pt_PT" w:bidi="pt_PT"/>
        </w:rPr>
        <w:t>Mostre uma imagem de uma oliveira e folhas de oliveira.</w:t>
      </w:r>
    </w:p>
    <w:p>
      <w:pPr/>
      <w:r>
        <w:rPr>
          <w:lang w:val="pt_PT" w:bidi="pt_PT"/>
        </w:rPr>
      </w:r>
      <w:r>
        <w:rPr>
          <w:lang w:val="pt_PT" w:bidi="pt_PT"/>
        </w:rPr>
        <w:t>Agora Noé tem 601 anos de idade. Noé sabe que a terra está quase seca. Mas Noé espera outros 2 meses. A terra estava seca. Noé não deixa o barco até que Deus diz a ele para sair. Deus disse a Noé: “Saia do barco — todos devem sair”. Deus diz a Noé para liberar todos os animais e os pássaros para que eles possam começar a se multiplicar e encher a terra. Multiplicar significa que os animais devem ter filhos que terão filhos. Então, Noé, sua esposa, seus filhos, as esposas de seus filhos, e todos os animais saem do barco.</w:t>
      </w:r>
    </w:p>
    <w:p>
      <w:pPr/>
      <w:r>
        <w:rPr>
          <w:lang w:val="pt_PT" w:bidi="pt_PT"/>
        </w:rPr>
      </w:r>
      <w:r>
        <w:rPr>
          <w:lang w:val="pt_PT" w:bidi="pt_PT"/>
        </w:rPr>
        <w:t>Discuta como uma equipe de tradução: A passagem lista esses números específicos para os momentos em que Noé esperou, ou o dilúvio durou. Por que você acha que Deus incluiu todos esses números nessa passagem?</w:t>
      </w:r>
    </w:p>
    <w:p>
      <w:pPr/>
      <w:r>
        <w:rPr>
          <w:lang w:val="pt_PT" w:bidi="pt_PT"/>
        </w:rPr>
      </w:r>
      <w:r>
        <w:rPr>
          <w:lang w:val="pt_PT" w:bidi="pt_PT"/>
        </w:rPr>
        <w:t>Discuta na equipe como teria sido a vida de Noé e sua família durante esse ano no barco. Imagine que você está em um barco há mais de um ano. Qual seria a primeira coisa que você faria depois de sair do barco?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Na primeira cena, a chuva parou, mas a terra está coberta com as águas do dilúvio. O barco está flutuando ao redor. As águas do dilúvio descem gradualmente. Depois de 150 dias disso, o barco vem para as montanhas de Ararate.</w:t>
      </w:r>
    </w:p>
    <w:p>
      <w:pPr/>
      <w:r>
        <w:rPr>
          <w:lang w:val="pt_PT" w:bidi="pt_PT"/>
        </w:rPr>
      </w:r>
      <w:r>
        <w:rPr>
          <w:b/>
          <w:lang w:val="pt_PT" w:bidi="pt_PT"/>
        </w:rPr>
        <w:t>Segunda cena:</w:t>
      </w:r>
      <w:r>
        <w:rPr>
          <w:lang w:val="pt_PT" w:bidi="pt_PT"/>
        </w:rPr>
        <w:t xml:space="preserve"> Depois que o barco para em um lado da montanha, Noé espera por 40 dias. Então Noé envia pássaros para ver se a terra está seca. Quando a pomba não retorna, Noé espera mais 2 meses. A terra estava seca. </w:t>
      </w:r>
    </w:p>
    <w:p>
      <w:pPr/>
      <w:r>
        <w:rPr>
          <w:lang w:val="pt_PT" w:bidi="pt_PT"/>
        </w:rPr>
      </w:r>
      <w:r>
        <w:rPr>
          <w:b/>
          <w:lang w:val="pt_PT" w:bidi="pt_PT"/>
        </w:rPr>
        <w:t>Terceira cena:</w:t>
      </w:r>
      <w:r>
        <w:rPr>
          <w:lang w:val="pt_PT" w:bidi="pt_PT"/>
        </w:rPr>
        <w:t xml:space="preserve"> Deus diz a Noé para deixar o barco. Noé obedece a Deus e toda a sua família, bem como todos os animais deixam o barco.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 Sem, Cam e Jafé</w:t>
      </w:r>
    </w:p>
    <w:p>
      <w:pPr>
        <w:pStyle w:val="ListBullet"/>
        <w:spacing w:line="240" w:lineRule="auto"/>
        <w:ind w:left="720"/>
      </w:pPr>
      <w:r>
        <w:rPr>
          <w:lang w:val="pt_PT" w:bidi="pt_PT"/>
        </w:rPr>
      </w:r>
      <w:r>
        <w:rPr>
          <w:lang w:val="pt_PT" w:bidi="pt_PT"/>
        </w:rPr>
        <w:t>As esposas dos três filhos</w:t>
      </w:r>
    </w:p>
    <w:p>
      <w:pPr>
        <w:pStyle w:val="ListBullet"/>
        <w:spacing w:line="240" w:lineRule="auto"/>
        <w:ind w:left="720"/>
      </w:pPr>
      <w:r>
        <w:rPr>
          <w:lang w:val="pt_PT" w:bidi="pt_PT"/>
        </w:rPr>
      </w:r>
      <w:r>
        <w:rPr>
          <w:lang w:val="pt_PT" w:bidi="pt_PT"/>
        </w:rPr>
        <w:t>Os animais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b/>
          <w:lang w:val="pt_PT" w:bidi="pt_PT"/>
        </w:rPr>
        <w:t>Primeira cena</w:t>
      </w:r>
      <w:r>
        <w:rPr>
          <w:lang w:val="pt_PT" w:bidi="pt_PT"/>
        </w:rPr>
        <w:t>: Mesmo que o mundo estivesse coberto de água, Deus se lembrou de Noé.</w:t>
      </w:r>
    </w:p>
    <w:p>
      <w:pPr/>
      <w:r>
        <w:rPr>
          <w:lang w:val="pt_PT" w:bidi="pt_PT"/>
        </w:rPr>
      </w:r>
      <w:r>
        <w:rPr>
          <w:lang w:val="pt_PT" w:bidi="pt_PT"/>
        </w:rPr>
        <w:t>Pare aqui e discuta com sua equipe: Como mostraremos o contraste em nosso idioma entre o dilúvio cobrindo a terra e Deus se lembrando de Noé e aqueles no barco?</w:t>
      </w:r>
    </w:p>
    <w:p>
      <w:pPr/>
      <w:r>
        <w:rPr>
          <w:lang w:val="pt_PT" w:bidi="pt_PT"/>
        </w:rPr>
      </w:r>
      <w:r>
        <w:rPr>
          <w:lang w:val="pt_PT" w:bidi="pt_PT"/>
        </w:rPr>
        <w:t>Noé, sua família e os animais estão no barco. A chuva parou. A água cobria o pico mais alto em 7 metros. Todas as coisas vivas morreram, exceto aquelas no barco. O barco está flutuando. Em algum momento depois que a chuva para, Deus envia um vento para soprar sobre a terra para secar a água. Deus para a água que estava vindo da terra. Deus parou a chuva. A água começa a descer. Leva 150 dias ou 5 meses para a terra aparecer. O barco para em uma montanha nos montes de Ararate. Leva outros 75 dias para os outros picos na cadeia montanhosa aparecerem.</w:t>
      </w:r>
    </w:p>
    <w:p>
      <w:pPr/>
      <w:r>
        <w:rPr>
          <w:lang w:val="pt_PT" w:bidi="pt_PT"/>
        </w:rPr>
      </w:r>
      <w:r>
        <w:rPr>
          <w:b/>
          <w:lang w:val="pt_PT" w:bidi="pt_PT"/>
        </w:rPr>
        <w:t>Segunda cena:</w:t>
      </w:r>
      <w:r>
        <w:rPr>
          <w:lang w:val="pt_PT" w:bidi="pt_PT"/>
        </w:rPr>
        <w:t xml:space="preserve"> Noé espera no barco mais 40 dias depois que esses picos aparecem. Noé abre uma janela que ele fez no barco. Então Noé envia um corvo e uma pomba para ver se as coisas estão crescendo novamente. O corvo voa sobre a terra. A pomba retorna ao barco. A pomba não conseguiu encontrar nenhum lugar para pousar porque a terra ainda estava coberta por água. Noé esperou outros 7 dias e enviou a pomba novamente. Desta vez, a pomba retorna com uma folha de oliveira em seu bico. Por causa da folha de oliveira, Noé percebe que as águas do dilúvio quase desapareceram. Depois de mais 7 dias, Noé envia uma pomba. Desta vez, a pomba não retorna ao barco.</w:t>
      </w:r>
    </w:p>
    <w:p>
      <w:pPr/>
      <w:r>
        <w:rPr>
          <w:lang w:val="pt_PT" w:bidi="pt_PT"/>
        </w:rPr>
      </w:r>
      <w:r>
        <w:rPr>
          <w:b/>
          <w:lang w:val="pt_PT" w:bidi="pt_PT"/>
        </w:rPr>
        <w:t>Terceira cena:</w:t>
      </w:r>
      <w:r>
        <w:rPr>
          <w:lang w:val="pt_PT" w:bidi="pt_PT"/>
        </w:rPr>
        <w:t xml:space="preserve"> Noé agora tem 601 anos de idade. Noé pode ver terra seca da janela do barco. Noé, sua família e os animais estão no barco há 10 meses e meio. Mas Noé espera outros 2 meses. A terra estava finalmente seca. Esse relato do fim do dilúvio inclui muitos conjuntos de números de dias ou meses em que Noé e sua família estavam no barco.</w:t>
      </w:r>
    </w:p>
    <w:p>
      <w:pPr/>
      <w:r>
        <w:rPr>
          <w:lang w:val="pt_PT" w:bidi="pt_PT"/>
        </w:rPr>
      </w:r>
      <w:r>
        <w:rPr>
          <w:lang w:val="pt_PT" w:bidi="pt_PT"/>
        </w:rPr>
        <w:t>40 dias de chuva</w:t>
      </w:r>
    </w:p>
    <w:p>
      <w:pPr>
        <w:pStyle w:val="ListBullet"/>
        <w:spacing w:line="240" w:lineRule="auto"/>
        <w:ind w:left="720"/>
      </w:pPr>
      <w:r>
        <w:rPr>
          <w:lang w:val="pt_PT" w:bidi="pt_PT"/>
        </w:rPr>
      </w:r>
      <w:r>
        <w:rPr>
          <w:lang w:val="pt_PT" w:bidi="pt_PT"/>
        </w:rPr>
        <w:t>150 dias ou 5 meses no barco flutuando e então o barco para em um lado da montanha.</w:t>
      </w:r>
    </w:p>
    <w:p>
      <w:pPr>
        <w:pStyle w:val="ListBullet"/>
        <w:spacing w:line="240" w:lineRule="auto"/>
        <w:ind w:left="720"/>
      </w:pPr>
      <w:r>
        <w:rPr>
          <w:lang w:val="pt_PT" w:bidi="pt_PT"/>
        </w:rPr>
      </w:r>
      <w:r>
        <w:rPr>
          <w:lang w:val="pt_PT" w:bidi="pt_PT"/>
        </w:rPr>
        <w:t>75 dias ou 2 meses e meio depois que o barco pousou, Noé pôde ver outros picos.</w:t>
      </w:r>
    </w:p>
    <w:p>
      <w:pPr>
        <w:pStyle w:val="ListBullet"/>
        <w:spacing w:line="240" w:lineRule="auto"/>
        <w:ind w:left="720"/>
      </w:pPr>
      <w:r>
        <w:rPr>
          <w:lang w:val="pt_PT" w:bidi="pt_PT"/>
        </w:rPr>
      </w:r>
      <w:r>
        <w:rPr>
          <w:lang w:val="pt_PT" w:bidi="pt_PT"/>
        </w:rPr>
        <w:t>40 dias após ver os picos, Noé pôde ver a terra. Noé enviou o corvo e a pomba. A pomba retornou.</w:t>
      </w:r>
    </w:p>
    <w:p>
      <w:pPr>
        <w:pStyle w:val="ListBullet"/>
        <w:spacing w:line="240" w:lineRule="auto"/>
        <w:ind w:left="720"/>
      </w:pPr>
      <w:r>
        <w:rPr>
          <w:lang w:val="pt_PT" w:bidi="pt_PT"/>
        </w:rPr>
      </w:r>
      <w:r>
        <w:rPr>
          <w:lang w:val="pt_PT" w:bidi="pt_PT"/>
        </w:rPr>
        <w:t>7 dias depois, Noé enviou a pomba novamente e ela retornou</w:t>
      </w:r>
    </w:p>
    <w:p>
      <w:pPr>
        <w:pStyle w:val="ListBullet"/>
        <w:spacing w:line="240" w:lineRule="auto"/>
        <w:ind w:left="720"/>
      </w:pPr>
      <w:r>
        <w:rPr>
          <w:lang w:val="pt_PT" w:bidi="pt_PT"/>
        </w:rPr>
      </w:r>
      <w:r>
        <w:rPr>
          <w:lang w:val="pt_PT" w:bidi="pt_PT"/>
        </w:rPr>
        <w:t>7 dias depois, Noé enviou a pomba novamente e ela não retornou.</w:t>
      </w:r>
    </w:p>
    <w:p>
      <w:pPr>
        <w:pStyle w:val="ListBullet"/>
        <w:spacing w:line="240" w:lineRule="auto"/>
        <w:ind w:left="720"/>
      </w:pPr>
      <w:r>
        <w:rPr>
          <w:lang w:val="pt_PT" w:bidi="pt_PT"/>
        </w:rPr>
      </w:r>
      <w:r>
        <w:rPr>
          <w:lang w:val="pt_PT" w:bidi="pt_PT"/>
        </w:rPr>
        <w:t>Mais 60 dias ou 2 meses, Noé esperou. Então Deus disse para deixar o barco.</w:t>
      </w:r>
    </w:p>
    <w:p>
      <w:pPr/>
      <w:r>
        <w:rPr>
          <w:lang w:val="pt_PT" w:bidi="pt_PT"/>
        </w:rPr>
      </w:r>
      <w:r>
        <w:rPr>
          <w:lang w:val="pt_PT" w:bidi="pt_PT"/>
        </w:rPr>
        <w:t>Um total de 379 dias ou 12 meses e meio.</w:t>
      </w:r>
    </w:p>
    <w:p>
      <w:pPr/>
      <w:r>
        <w:rPr>
          <w:lang w:val="pt_PT" w:bidi="pt_PT"/>
        </w:rPr>
      </w:r>
      <w:r>
        <w:rPr>
          <w:lang w:val="pt_PT" w:bidi="pt_PT"/>
        </w:rPr>
        <w:t>Discuta como um grupo: Por que esses números são importantes? Como sua cultura indica que o tempo gasto esperando por algo é importante? Como você pode traduzir esses números para que ninguém fique confuso com eles?</w:t>
      </w:r>
    </w:p>
    <w:p>
      <w:pPr/>
      <w:r>
        <w:rPr>
          <w:lang w:val="pt_PT" w:bidi="pt_PT"/>
        </w:rPr>
      </w:r>
      <w:r>
        <w:rPr>
          <w:lang w:val="pt_PT" w:bidi="pt_PT"/>
        </w:rPr>
        <w:t>À medida que cada número é mencionado, nos é dito o que Noé estava fazendo naquele momento. Você precisará de uma palavra para descrever a passagem do tempo ou uma palavra que conecta os tempos. O texto usa palavras como: depois, então, mais tarde, outro, etc.</w:t>
      </w:r>
    </w:p>
    <w:p>
      <w:pPr/>
      <w:r>
        <w:rPr>
          <w:lang w:val="pt_PT" w:bidi="pt_PT"/>
        </w:rPr>
      </w:r>
      <w:r>
        <w:rPr>
          <w:lang w:val="pt_PT" w:bidi="pt_PT"/>
        </w:rPr>
        <w:t>Discuta como um grupo: quais são as palavras que você usa em seu idioma? Pratique contar um evento curto que tem várias diferenças de tempo para que você possa determinar quais palavras você usa. Você pode falar sobre se preparar para ir em uma viagem. Você comprou sua passagem esperou 4 semanas e então comprou sua mala. No dia seguinte, você começou a colocar roupas nela. Depois de 5 minutos fazendo as malas, você parou para trazer algumas outras roupas. Você embalou esses objetos, então 10 minutos depois, você teve um telefonema. Contar uma história com tempos em sequência como esse pode ajudar você a conectar o tempo da maneira como seu idioma o faz naturalmente.</w:t>
      </w:r>
    </w:p>
    <w:p>
      <w:pPr/>
      <w:r>
        <w:rPr>
          <w:lang w:val="pt_PT" w:bidi="pt_PT"/>
        </w:rPr>
      </w:r>
      <w:r>
        <w:rPr>
          <w:lang w:val="pt_PT" w:bidi="pt_PT"/>
        </w:rPr>
        <w:t>Depois que a terra está seca, Deus fala com Noé. Deus diz a Noé para levar sua esposa, seus filhos e suas noras e todos deixarem o barco. Deus diz a Noé para soltar todos os animais, os animais selvagens e os animais domésticos. Cada par de animais deve ser liberado. Deus diz que esses animais devem ser frutíferos e se multiplicar. Isso significa que cada par de animais deve ter filhos. Esses filhos crescerão e terão filhos. Isso continuará até que a terra esteja cheia de animais. Noé faz o que Deus diz. Noé e sua esposa, seus filhos e suas noras deixam o barco. Os animais deixam o barco. Cada par ou cada macho e fêmea de animais deixa o barco. Os pássaros saem do barco.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Os 3 filhos de Noé: Sem, Cam e Jafé</w:t>
      </w:r>
    </w:p>
    <w:p>
      <w:pPr>
        <w:pStyle w:val="ListBullet"/>
        <w:spacing w:line="240" w:lineRule="auto"/>
        <w:ind w:left="720"/>
      </w:pPr>
      <w:r>
        <w:rPr>
          <w:lang w:val="pt_PT" w:bidi="pt_PT"/>
        </w:rPr>
      </w:r>
      <w:r>
        <w:rPr>
          <w:lang w:val="pt_PT" w:bidi="pt_PT"/>
        </w:rPr>
        <w:t>As esposas dos três filhos</w:t>
      </w:r>
    </w:p>
    <w:p>
      <w:pPr>
        <w:pStyle w:val="ListBullet"/>
        <w:spacing w:line="240" w:lineRule="auto"/>
        <w:ind w:left="720"/>
      </w:pPr>
      <w:r>
        <w:rPr>
          <w:lang w:val="pt_PT" w:bidi="pt_PT"/>
        </w:rPr>
      </w:r>
      <w:r>
        <w:rPr>
          <w:lang w:val="pt_PT" w:bidi="pt_PT"/>
        </w:rPr>
        <w:t>Os animais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b/>
          <w:lang w:val="pt_PT" w:bidi="pt_PT"/>
        </w:rPr>
        <w:t>Primeira cena:</w:t>
      </w:r>
      <w:r>
        <w:rPr>
          <w:lang w:val="pt_PT" w:bidi="pt_PT"/>
        </w:rPr>
        <w:t xml:space="preserve"> Quando a ação dessa história começa, a equipe precisa se lembrar que as pessoas e os animais estão no barco há 40 dias e 40 noites de chuva torrencial. Quando olham para fora do barco não enxergam nada além de água. Eles sabem que todas as criaturas vivas morreram. Eles são os únicos que sobreviveram.</w:t>
      </w:r>
    </w:p>
    <w:p>
      <w:pPr/>
      <w:r>
        <w:rPr>
          <w:lang w:val="pt_PT" w:bidi="pt_PT"/>
        </w:rPr>
      </w:r>
      <w:r>
        <w:rPr>
          <w:lang w:val="pt_PT" w:bidi="pt_PT"/>
        </w:rPr>
        <w:t>Pare a encenação: Pergunte a cada uma das pessoas no barco como elas estão se sentindo agora. Você pode ouvir: “Grato por estar vivo”, ou “Sinto falta de minha família e minha casa”, ou “Não sei o que vai acontecer conosco”, ou “Já estou cansado desse barco”, ou “Não sei o que Deus vai fazer sobre isso. Tenho medo do futuro”. Reinicie a encenação.</w:t>
      </w:r>
    </w:p>
    <w:p>
      <w:pPr/>
      <w:r>
        <w:rPr>
          <w:lang w:val="pt_PT" w:bidi="pt_PT"/>
        </w:rPr>
      </w:r>
      <w:r>
        <w:rPr>
          <w:lang w:val="pt_PT" w:bidi="pt_PT"/>
        </w:rPr>
        <w:t>Depois que a chuva para, em algum momento, Deus envia um vento para ajudar a secar a água da terra. Deus para a água que estava vindo da terra. Deus parou a chuva. Leva 150 dias ou 5 meses a partir do momento em que a chuva parou para a água descer o suficiente para um pico de montanha aparecer. O barco para no lado de uma montanha. Leva outros 75 dias para outros picos de montanha aparecerem.</w:t>
      </w:r>
    </w:p>
    <w:p>
      <w:pPr/>
      <w:r>
        <w:rPr>
          <w:lang w:val="pt_PT" w:bidi="pt_PT"/>
        </w:rPr>
      </w:r>
      <w:r>
        <w:rPr>
          <w:lang w:val="pt_PT" w:bidi="pt_PT"/>
        </w:rPr>
        <w:t>Pare a encenação: Pergunte às pessoas como elas estão se sentindo agora que o barco parou de flutuar. Você pode ouvir: “Estou feliz por não estarmos mais flutuando”, ou “Não sei onde estamos”, ou “Nada parece familiar da janela”, ou “Quando podemos deixar o barco?”. ou: “Estou cansado desses animais”, ou “Sinto falta de minha família e meus amigos”, ou “Quero ir para minha casa. Não há nada fora do barco”, ou “Tudo foi destruído pela água. Como viveremos quando deixarmos esse barco?”. Reinicie a encenação.</w:t>
      </w:r>
    </w:p>
    <w:p>
      <w:pPr/>
      <w:r>
        <w:rPr>
          <w:lang w:val="pt_PT" w:bidi="pt_PT"/>
        </w:rPr>
      </w:r>
      <w:r>
        <w:rPr>
          <w:b/>
          <w:lang w:val="pt_PT" w:bidi="pt_PT"/>
        </w:rPr>
        <w:t>Cena dois:</w:t>
      </w:r>
      <w:r>
        <w:rPr>
          <w:lang w:val="pt_PT" w:bidi="pt_PT"/>
        </w:rPr>
        <w:t xml:space="preserve"> Noé espera outros 40 dias depois que os outros picos de montanha começam a aparecer. Então Noé abre a janela e deixa um corvo voar livre. O corvo voa e não retorna ao barco. Noé também deixa uma pomba voar livre. A pomba retorna ao barco. Noé sabe que a terra ainda está coberta com água.</w:t>
      </w:r>
    </w:p>
    <w:p>
      <w:pPr/>
      <w:r>
        <w:rPr>
          <w:lang w:val="pt_PT" w:bidi="pt_PT"/>
        </w:rPr>
      </w:r>
      <w:r>
        <w:rPr>
          <w:lang w:val="pt_PT" w:bidi="pt_PT"/>
        </w:rPr>
        <w:t>Pare a encenação: Pergunte a Noé por que ele está enviando esses pássaros. Você pode ouvir: “Quero ver se a água desapareceu. Há terra seca? Para ver se há comida na terra”. Reinicie a encenação.</w:t>
      </w:r>
    </w:p>
    <w:p>
      <w:pPr/>
      <w:r>
        <w:rPr>
          <w:lang w:val="pt_PT" w:bidi="pt_PT"/>
        </w:rPr>
      </w:r>
      <w:r>
        <w:rPr>
          <w:lang w:val="pt_PT" w:bidi="pt_PT"/>
        </w:rPr>
        <w:t>Noé esperou outros 7 dias e enviou a pomba novamente. Desta vez, a pomba retorna com uma folha de oliveira em seu bico. Noé esperou outros 7 dias e enviou a pomba novamente. Desta vez, a pomba não retorna.</w:t>
      </w:r>
    </w:p>
    <w:p>
      <w:pPr/>
      <w:r>
        <w:rPr>
          <w:lang w:val="pt_PT" w:bidi="pt_PT"/>
        </w:rPr>
      </w:r>
      <w:r>
        <w:rPr>
          <w:lang w:val="pt_PT" w:bidi="pt_PT"/>
        </w:rPr>
        <w:t>Pare a encenação: Pergunte a Noé por que ele pensa que a pomba não retornou. Você pode ouvir: “Penso que a pomba encontrou um lugar para obter comida. Deve haver alguns lugares agora com árvores e plantas. Parece que Deus está fazendo com que as coisas cresçam novamente. Penso que poderemos deixar o barco em breve”. Reinicie a encenação.</w:t>
      </w:r>
    </w:p>
    <w:p>
      <w:pPr/>
      <w:r>
        <w:rPr>
          <w:lang w:val="pt_PT" w:bidi="pt_PT"/>
        </w:rPr>
      </w:r>
      <w:r>
        <w:rPr>
          <w:lang w:val="pt_PT" w:bidi="pt_PT"/>
        </w:rPr>
        <w:t>Noé continua a esperar no barco. Outros 2 meses passam. Então Deus diz a Noé para sair do barco.</w:t>
      </w:r>
    </w:p>
    <w:p>
      <w:pPr/>
      <w:r>
        <w:rPr>
          <w:lang w:val="pt_PT" w:bidi="pt_PT"/>
        </w:rPr>
      </w:r>
      <w:r>
        <w:rPr>
          <w:lang w:val="pt_PT" w:bidi="pt_PT"/>
        </w:rPr>
        <w:t>Pare a encenação: Pergunte a Noé por que ele esperou até agora para deixar o barco. Você pode ouvir: “Esperei que Deus nos dissesse quando sair. Deus nos disse quando entrar no barco e Deus fechou a porta. Deus deve nos dizer quando está tudo bem sair do barco”. Reinicie a encenação.</w:t>
      </w:r>
    </w:p>
    <w:p>
      <w:pPr/>
      <w:r>
        <w:rPr>
          <w:lang w:val="pt_PT" w:bidi="pt_PT"/>
        </w:rPr>
      </w:r>
      <w:r>
        <w:rPr>
          <w:lang w:val="pt_PT" w:bidi="pt_PT"/>
        </w:rPr>
        <w:t>Deus disse a Noé, sua esposa, seus filhos e as esposas de seus filhos para deixar o barco. Então, todos eles deixaram o barco. Deus também disse a Noé para liberar todos os animais e os pássaros. Deus disse que os animais e os pássaros devem ter filhos para que eles se multipliquem para encher a terra. Noé e sua família obedeceram a Deus. Eles deixaram o barco. Os animais deixaram o barco. Os pássaros deixaram o barco. Eles saíram em pares ou o macho e a fêmea de cada tipo. Quando eles deixaram o barco, havia mais de 1 ano desde que eles entraram no barco. Eles haviam passado 12 meses e meio no barco.</w:t>
      </w:r>
    </w:p>
    <w:p>
      <w:pPr/>
      <w:r>
        <w:rPr>
          <w:lang w:val="pt_PT" w:bidi="pt_PT"/>
        </w:rPr>
      </w:r>
      <w:r>
        <w:rPr>
          <w:lang w:val="pt_PT" w:bidi="pt_PT"/>
        </w:rPr>
        <w:t>Pare a encenação: Pergunte a Noé e sua família como eles estão se sentindo agora. Você pode ouvir: “Estou tão feliz por ter meus pés na terra novamente. Onde estamos? Nada me parece familiar. Graças a Deus estamos seguros agora. Estou feliz por Deus ter cuidado de nós. Estou feliz por não ter que estar com os animais novamente. Parece estranho ser as únicas pessoas aqui. Estou feliz por estar vivo, mas sinto falta da minha família. Isso não se parece com a nossa casa. Não tenho certeza de como viver aqui”. Pergunte a Deus como ele está se sentindo. Você pode ouvir: “Estou feliz por a família de Noé recomeçar a família humana na terra. Espero que essa família faça um trabalho melhor do que as pessoas antes deles. Espero que eles me sigam”.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palavra </w:t>
      </w:r>
      <w:r>
        <w:rPr>
          <w:b/>
          <w:lang w:val="pt_PT" w:bidi="pt_PT"/>
        </w:rPr>
        <w:t>lembrar</w:t>
      </w:r>
      <w:r>
        <w:rPr>
          <w:lang w:val="pt_PT" w:bidi="pt_PT"/>
        </w:rPr>
        <w:t xml:space="preserve"> nesse contexto significa que Deus estava planejando mostrar misericórdia a Noé. Pode-se dizer também que Deus está pensando em Noé ou considerando a situação de Noé, ou que Deus está voltando sua atenção para Noé e sua situação. A palavra lembrar não significa que Deus havia esquecido Noé e agora tem Noé em mente novamente.</w:t>
      </w:r>
    </w:p>
    <w:p>
      <w:pPr/>
      <w:r>
        <w:rPr>
          <w:lang w:val="pt_PT" w:bidi="pt_PT"/>
        </w:rPr>
      </w:r>
      <w:r>
        <w:rPr>
          <w:lang w:val="pt_PT" w:bidi="pt_PT"/>
        </w:rPr>
        <w:t>Deus faz três coisas sobre o dilúvio. Deus envia um vento para soprar em toda a terra. Deus para a chuva vinda do céu e para a água vinda da terra. Aqui, as descrições poéticas para a chuva e água vindo da terra são as mesmas usadas na passagem anterior. Algumas traduções usam a palavra céus, enquanto outras usam céu. Isso está se referindo à água que cai de cima. Use a mesma palavra para "</w:t>
      </w:r>
      <w:r>
        <w:rPr>
          <w:b/>
          <w:lang w:val="pt_PT" w:bidi="pt_PT"/>
        </w:rPr>
        <w:t>terra</w:t>
      </w:r>
      <w:r>
        <w:rPr>
          <w:lang w:val="pt_PT" w:bidi="pt_PT"/>
        </w:rPr>
        <w:t>" que você usou em passagens anteriores.</w:t>
      </w:r>
    </w:p>
    <w:p>
      <w:pPr/>
      <w:r>
        <w:rPr>
          <w:lang w:val="pt_PT" w:bidi="pt_PT"/>
        </w:rPr>
      </w:r>
      <w:r>
        <w:rPr>
          <w:lang w:val="pt_PT" w:bidi="pt_PT"/>
        </w:rPr>
        <w:t xml:space="preserve">Noé enviou dois tipos diferentes de pássaros. O </w:t>
      </w:r>
      <w:r>
        <w:rPr>
          <w:b/>
          <w:lang w:val="pt_PT" w:bidi="pt_PT"/>
        </w:rPr>
        <w:t>corvo</w:t>
      </w:r>
      <w:r>
        <w:rPr>
          <w:lang w:val="pt_PT" w:bidi="pt_PT"/>
        </w:rPr>
        <w:t xml:space="preserve"> é um pássaro que come outros animais mortos ou a carne de um animal morto. O corvo poderia ter vivido em qualquer animal morto que estava flutuando. A </w:t>
      </w:r>
      <w:r>
        <w:rPr>
          <w:b/>
          <w:lang w:val="pt_PT" w:bidi="pt_PT"/>
        </w:rPr>
        <w:t>pomba</w:t>
      </w:r>
      <w:r>
        <w:rPr>
          <w:lang w:val="pt_PT" w:bidi="pt_PT"/>
        </w:rPr>
        <w:t xml:space="preserve"> comeria sementes e pequenas coisas que rastejam no chão. A pomba não pode encontrar um lugar para pousar nem comida na primeira vez que ela sai. Então quando ele sai novamente, ele encontra uma folha de </w:t>
      </w:r>
      <w:r>
        <w:rPr>
          <w:b/>
          <w:lang w:val="pt_PT" w:bidi="pt_PT"/>
        </w:rPr>
        <w:t>oliveira</w:t>
      </w:r>
      <w:r>
        <w:rPr>
          <w:lang w:val="pt_PT" w:bidi="pt_PT"/>
        </w:rPr>
        <w:t xml:space="preserve"> fresca e verde. A oliveira cresce em todos os países ao redor do Mar Mediterrâneo. Se sua cultura não tem oliveiras, você poderia apenas dizer que a pomba encontrou uma folha verde fresca.</w:t>
      </w:r>
    </w:p>
    <w:p>
      <w:pPr/>
      <w:r>
        <w:rPr>
          <w:lang w:val="pt_PT" w:bidi="pt_PT"/>
        </w:rPr>
      </w:r>
      <w:r>
        <w:rPr>
          <w:lang w:val="pt_PT" w:bidi="pt_PT"/>
        </w:rPr>
        <w:t>Mostre uma imagem da pomba, do corvo e das folhas de oliveira.</w:t>
      </w:r>
    </w:p>
    <w:p>
      <w:pPr/>
      <w:r>
        <w:rPr>
          <w:lang w:val="pt_PT" w:bidi="pt_PT"/>
        </w:rPr>
      </w:r>
      <w:r>
        <w:rPr>
          <w:lang w:val="pt_PT" w:bidi="pt_PT"/>
        </w:rPr>
        <w:t>A família de Noé e todos os animais deixaram o barco. Os animais saíram do barco em pares. Isso significa que o macho e a fêmea de cada tipo de animal vieram juntos.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8:1–19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73">
        <w:r>
          <w:rPr>
            <w:lang w:val="pt_PT" w:bidi="pt_PT"/>
          </w:rPr>
          <w:rPr>
            <w:color w:val="0000EE"/>
            <w:u w:val="single"/>
          </w:rPr>
          <w:t>Ouvir e Sentir</w:t>
        </w:r>
      </w:hyperlink>
      <w:r>
        <w:rPr>
          <w:lang w:val="pt_PT" w:bidi="pt_PT"/>
        </w:rPr>
        <w:t xml:space="preserve"> (380 KB)</w:t>
      </w:r>
      <w:r>
        <w:rPr>
          <w:lang w:val="pt_PT" w:bidi="pt_PT"/>
        </w:rPr>
      </w:r>
    </w:p>
    <w:p>
      <w:pPr>
        <w:pStyle w:val="ListBullet"/>
        <w:spacing w:line="240" w:lineRule="auto"/>
        <w:ind w:left="720"/>
      </w:pPr>
      <w:r>
        <w:rPr>
          <w:lang w:val="pt_PT" w:bidi="pt_PT"/>
        </w:rPr>
      </w:r>
      <w:hyperlink r:id="rId74">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75">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76">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77">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8:20–9:17</w:t>
      </w:r>
      <w:r>
        <w:rPr>
          <w:lang w:val="pt_PT" w:bidi="pt_PT"/>
        </w:rPr>
      </w:r>
    </w:p>
    <w:p>
      <w:pPr>
        <w:pStyle w:val="Heading3"/>
      </w:pPr>
      <w:r>
        <w:rPr>
          <w:lang w:val="pt_PT" w:bidi="pt_PT"/>
        </w:rPr>
        <w:t>Ouvir e Sentir</w:t>
      </w:r>
    </w:p>
    <w:p>
      <w:pPr/>
      <w:r>
        <w:rPr>
          <w:lang w:val="pt_PT" w:bidi="pt_PT"/>
        </w:rPr>
      </w:r>
      <w:r>
        <w:rPr>
          <w:lang w:val="pt_PT" w:bidi="pt_PT"/>
        </w:rPr>
        <w:t>Ouça Gênesis 8:20–9:17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uma história narrativa do que aconteceu com Noé e sua família depois que eles deixaram o barco. A inundação terminou. Eles estavam no barco há 12 meses e meio. Deus disse a eles para sair do barco e também para trazer todos os animais para fora do barco. Noé obedeceu a Deus e deixou o barco.</w:t>
      </w:r>
    </w:p>
    <w:p>
      <w:pPr/>
      <w:r>
        <w:rPr>
          <w:lang w:val="pt_PT" w:bidi="pt_PT"/>
        </w:rPr>
      </w:r>
      <w:r>
        <w:rPr>
          <w:lang w:val="pt_PT" w:bidi="pt_PT"/>
        </w:rPr>
        <w:t>Então Noé construiu um altar e adorou a Deus. Noé saiu do barco. Então ele construiu um altar para adorar a Deus. Esse ato de adoração foi a primeira coisa que Noé fez quando ele deixou o barco.</w:t>
      </w:r>
    </w:p>
    <w:p>
      <w:pPr/>
      <w:r>
        <w:rPr>
          <w:lang w:val="pt_PT" w:bidi="pt_PT"/>
        </w:rPr>
      </w:r>
      <w:r>
        <w:rPr>
          <w:lang w:val="pt_PT" w:bidi="pt_PT"/>
        </w:rPr>
        <w:t>Esta é a primeira vez que um altar é mencionado. Um altar é geralmente construído de pedras e serve como um lugar para queimar animais oferecidos em sacrifício. O animal também pode ser morto no altar ou ele pode ser morto em outro lugar e então colocado no altar para queimar. Matar e queimar animais era a maneira como as pessoas adoravam e honravam a Deus.</w:t>
      </w:r>
    </w:p>
    <w:p>
      <w:pPr/>
      <w:r>
        <w:rPr>
          <w:lang w:val="pt_PT" w:bidi="pt_PT"/>
        </w:rPr>
      </w:r>
      <w:r>
        <w:rPr>
          <w:lang w:val="pt_PT" w:bidi="pt_PT"/>
        </w:rPr>
        <w:t>Mostre uma imagem de um altar com um sacrifício queimando nele.</w:t>
      </w:r>
    </w:p>
    <w:p>
      <w:pPr/>
      <w:r>
        <w:rPr>
          <w:lang w:val="pt_PT" w:bidi="pt_PT"/>
        </w:rPr>
      </w:r>
      <w:r>
        <w:rPr>
          <w:lang w:val="pt_PT" w:bidi="pt_PT"/>
        </w:rPr>
        <w:t xml:space="preserve">Discuta em grupo: por que Noé adorou a Deus naquele momento? Como sua cultura adora a Deus? Conte sobre um momento em que sua comunidade adorou e honrou seu deus. O que eles fizeram? </w:t>
      </w:r>
    </w:p>
    <w:p>
      <w:pPr/>
      <w:r>
        <w:rPr>
          <w:lang w:val="pt_PT" w:bidi="pt_PT"/>
        </w:rPr>
      </w:r>
      <w:r>
        <w:rPr>
          <w:lang w:val="pt_PT" w:bidi="pt_PT"/>
        </w:rPr>
        <w:t>Noé ofereceu seu sacrifício como uma oferta queimada. Isso significa que todo o animal foi queimado. Noé e sua família não guardaram uma parte dela para comer. Noé usou alguns dos animais e pássaros que eram considerados limpos. Isso significa que eles eram animais aptos para uso como sacrifício ou adoração. A palavra é plural, então sabemos que ele usou vários animais, mas não sabemos quantos. Isso significa que Noé fez um enorme sacrifício a Deus. O odor dos animais queimando era um aroma ou odor agradável para Deus. Deus muitas vezes fica satisfeito quando ele cheira um sacrifício queimando.</w:t>
      </w:r>
    </w:p>
    <w:p>
      <w:pPr/>
      <w:r>
        <w:rPr>
          <w:lang w:val="pt_PT" w:bidi="pt_PT"/>
        </w:rPr>
      </w:r>
      <w:r>
        <w:rPr>
          <w:lang w:val="pt_PT" w:bidi="pt_PT"/>
        </w:rPr>
        <w:t>Tanto o nome geral para Deus como um ser divino e o nome pessoal de Deus, Yavé, são usados nessa passagem. Os dois nomes não são usados juntos, como eles foram na história da criação. As duas primeiras vezes que Deus é mencionado nessa passagem, ele é chamado de Yavé.</w:t>
      </w:r>
    </w:p>
    <w:p>
      <w:pPr/>
      <w:r>
        <w:rPr>
          <w:lang w:val="pt_PT" w:bidi="pt_PT"/>
        </w:rPr>
      </w:r>
      <w:r>
        <w:rPr>
          <w:lang w:val="pt_PT" w:bidi="pt_PT"/>
        </w:rPr>
        <w:t>Depois que Deus cheirou o aroma agradável do sacrifício, Deus disse algo a si mesmo. Isso significa que Deus pensou consigo mesmo e tomou uma decisão. Deus não estava falando com os outros naquele momento. Deus fez uma promessa quando ele falou com si mesmo. Deus disse: “Nunca mais amaldiçoarei a terra por causa da raça humana”. Deus está dizendo muito enfaticamente que ele nunca mais tratará a terra duramente ou a punirá como ele fez no dilúvio.</w:t>
      </w:r>
    </w:p>
    <w:p>
      <w:pPr/>
      <w:r>
        <w:rPr>
          <w:lang w:val="pt_PT" w:bidi="pt_PT"/>
        </w:rPr>
      </w:r>
      <w:r>
        <w:rPr>
          <w:lang w:val="pt_PT" w:bidi="pt_PT"/>
        </w:rPr>
        <w:t>Discuta em grupo: fale sobre como as pessoas em sua comunidade punem ou tratam alguém duramente que fez algo errado.</w:t>
      </w:r>
    </w:p>
    <w:p>
      <w:pPr/>
      <w:r>
        <w:rPr>
          <w:lang w:val="pt_PT" w:bidi="pt_PT"/>
        </w:rPr>
      </w:r>
      <w:r>
        <w:rPr>
          <w:lang w:val="pt_PT" w:bidi="pt_PT"/>
        </w:rPr>
        <w:t>Deus disse que os humanos apenas pensam no mal desde sua infância. Em outras palavras, as pessoas fazem coisas contra Deus e contra o que é certo e bom. No entanto, Deus mostra sua misericórdia às pessoas. Deus promete que Ele nunca mais destruirá todas as coisas vivas. Ele diz que os ritmos normais da vida e da natureza continuarão. Deus usa poesia para mostrar o quão sério ele é. Ele fala sobre esses ritmos da natureza em pares contrastantes — plantação e colheita, frio e calor, verão e inverno, dia e noite. Tudo isso era Deus falando com si mesmo.</w:t>
      </w:r>
    </w:p>
    <w:p>
      <w:pPr/>
      <w:r>
        <w:rPr>
          <w:lang w:val="pt_PT" w:bidi="pt_PT"/>
        </w:rPr>
      </w:r>
      <w:r>
        <w:rPr>
          <w:lang w:val="pt_PT" w:bidi="pt_PT"/>
        </w:rPr>
        <w:t>Discuta em grupo: como sua cultura fala sobre os ritmos da natureza continuando para sempre? Por exemplo, se você não tem estações quentes e frias, você pode ter estação chuvosa e estação seca.</w:t>
      </w:r>
    </w:p>
    <w:p>
      <w:pPr/>
      <w:r>
        <w:rPr>
          <w:lang w:val="pt_PT" w:bidi="pt_PT"/>
        </w:rPr>
      </w:r>
      <w:r>
        <w:rPr>
          <w:lang w:val="pt_PT" w:bidi="pt_PT"/>
        </w:rPr>
        <w:t>Então Deus abençoou Noé e seus filhos prometendo fazer coisas boas para eles. Deus disse a Noé e aos seus filhos para serem frutíferos e se multiplicarem para encher a terra. Essa é uma repetição do mandamento que Deus deu a Adão e Eva. Noé e seus filhos devem ter filhos e esses filhos terão filhos. Eles devem se espalhar sobre a terra para que haja pessoas em todos os lugares.</w:t>
      </w:r>
    </w:p>
    <w:p>
      <w:pPr/>
      <w:r>
        <w:rPr>
          <w:lang w:val="pt_PT" w:bidi="pt_PT"/>
        </w:rPr>
      </w:r>
      <w:r>
        <w:rPr>
          <w:lang w:val="pt_PT" w:bidi="pt_PT"/>
        </w:rPr>
        <w:t>Discuta em grupo: por que vocês pensam que Deus disse a eles para encher a terra?</w:t>
      </w:r>
    </w:p>
    <w:p>
      <w:pPr/>
      <w:r>
        <w:rPr>
          <w:lang w:val="pt_PT" w:bidi="pt_PT"/>
        </w:rPr>
      </w:r>
      <w:r>
        <w:rPr>
          <w:lang w:val="pt_PT" w:bidi="pt_PT"/>
        </w:rPr>
        <w:t>Deus diz a Noé e aos seus filhos que eles serão mestres sobre os peixes, animais e pássaros. Deus diz que essas criaturas temerão Noé e seus filhos. Os animais terão medo das pessoas. Deus diz a Noé e aos seus filhos que esses animais e pássaros agora devem ser usados como comida, assim como os grãos e vegetais têm sido comida para eles. No entanto, Deus diz a Noé e aos seus filhos para não comer nenhuma carne que ainda tem sangue nela. Eles devem drenar o sangue dos animais porque o sangue é necessário para a vida.</w:t>
      </w:r>
    </w:p>
    <w:p>
      <w:pPr/>
      <w:r>
        <w:rPr>
          <w:lang w:val="pt_PT" w:bidi="pt_PT"/>
        </w:rPr>
      </w:r>
      <w:r>
        <w:rPr>
          <w:lang w:val="pt_PT" w:bidi="pt_PT"/>
        </w:rPr>
        <w:t>Deus então vai mais longe com as instruções sobre sangue. Deus diz que ele requer o sangue de uma pessoa que mata seu irmão, o que significa qualquer outra pessoa. Isso significa que se alguém mata outra pessoa, ele também deve morrer. Os animais que matam uma pessoa também devem morrer. Deus lembra Noé e sua família por meio de poesia que as pessoas não devem matar umas às outras porque as pessoas são feitas à imagem de Deus, assim como ele disse na história da criação. Então Deus repete a ordem para serem frutíferos, multiplicar e encher a terra com pessoas.</w:t>
      </w:r>
    </w:p>
    <w:p>
      <w:pPr/>
      <w:r>
        <w:rPr>
          <w:lang w:val="pt_PT" w:bidi="pt_PT"/>
        </w:rPr>
      </w:r>
      <w:r>
        <w:rPr>
          <w:lang w:val="pt_PT" w:bidi="pt_PT"/>
        </w:rPr>
        <w:t>Discuta em grupo: por que Deus usaria poesia para explicar que somos feitos à imagem de Deus? Como sua cultura usa poesia ou música para enfatizar algo importante?</w:t>
      </w:r>
    </w:p>
    <w:p>
      <w:pPr/>
      <w:r>
        <w:rPr>
          <w:lang w:val="pt_PT" w:bidi="pt_PT"/>
        </w:rPr>
      </w:r>
      <w:r>
        <w:rPr>
          <w:lang w:val="pt_PT" w:bidi="pt_PT"/>
        </w:rPr>
        <w:t>Então Deus confirma a aliança ou acordo sagrado que ele está fazendo com Noé e seus descendentes. Essa aliança se aplica até aos animais. Deus diz: “Nunca mais usarei águas de dilúvio para destruir a terra”. Então Deus promete um sinal. Um sinal é um prenúncio ou indicação de que algo é verdadeiro ou vai acontecer. Deus coloca um arco-íris nas nuvens. O arco-íris é o sinal da aliança que Deus está fazendo. Deus diz: “Quando eu ver o arco-íris nas nuvens, me lembrarei dessa aliança”. Isso não significa que Deus esquecerá a promessa que ele fez. Isso significa que Deus permanecerá fiel e manterá sua promessa. Deus repete que a aliança é entre Deus e as pessoas, bem como entre Deus e os animais. Essa aliança ou promessa de não destruir a terra novamente com um dilúvio é eterna.</w:t>
      </w:r>
    </w:p>
    <w:p>
      <w:pPr/>
      <w:r>
        <w:rPr>
          <w:lang w:val="pt_PT" w:bidi="pt_PT"/>
        </w:rPr>
      </w:r>
      <w:r>
        <w:rPr>
          <w:lang w:val="pt_PT" w:bidi="pt_PT"/>
        </w:rPr>
        <w:t>Mostre uma imagem de um arco-íris.</w:t>
      </w:r>
    </w:p>
    <w:p>
      <w:pPr/>
      <w:r>
        <w:rPr>
          <w:lang w:val="pt_PT" w:bidi="pt_PT"/>
        </w:rPr>
      </w:r>
      <w:r>
        <w:rPr>
          <w:lang w:val="pt_PT" w:bidi="pt_PT"/>
        </w:rPr>
        <w:t>Discuta em grupo: o que seu povo acredita ou pensa quando eles veem um arco-íris? O que vocês foram ensinados quando crianças sobre o arco-íris? Por que ver um arco-íris depois de uma chuva é importante para a fé?</w:t>
      </w:r>
    </w:p>
    <w:p>
      <w:pPr/>
      <w:r>
        <w:rPr>
          <w:lang w:val="pt_PT" w:bidi="pt_PT"/>
        </w:rPr>
      </w:r>
      <w:r>
        <w:rPr>
          <w:lang w:val="pt_PT" w:bidi="pt_PT"/>
        </w:rPr>
        <w:t>Deus repete que o arco-íris é o sinal da aliança. Deus diz: “Estou confirmando essa aliança com todas as criaturas na terra”.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assim que ele deixa o barco, Noé constrói um altar e sacrifica animais como um ato de adoração a Deus.</w:t>
      </w:r>
    </w:p>
    <w:p>
      <w:pPr/>
      <w:r>
        <w:rPr>
          <w:lang w:val="pt_PT" w:bidi="pt_PT"/>
        </w:rPr>
      </w:r>
      <w:r>
        <w:rPr>
          <w:b/>
          <w:lang w:val="pt_PT" w:bidi="pt_PT"/>
        </w:rPr>
        <w:t>Segunda cena:</w:t>
      </w:r>
      <w:r>
        <w:rPr>
          <w:lang w:val="pt_PT" w:bidi="pt_PT"/>
        </w:rPr>
        <w:t xml:space="preserve"> Deus cheira o aroma dos animais queimando e fica satisfeito. Deus decide que ele nunca mais destruirá a terra com um dilúvio.</w:t>
      </w:r>
    </w:p>
    <w:p>
      <w:pPr/>
      <w:r>
        <w:rPr>
          <w:lang w:val="pt_PT" w:bidi="pt_PT"/>
        </w:rPr>
      </w:r>
      <w:r>
        <w:rPr>
          <w:b/>
          <w:lang w:val="pt_PT" w:bidi="pt_PT"/>
        </w:rPr>
        <w:t>Terceira cena:</w:t>
      </w:r>
      <w:r>
        <w:rPr>
          <w:lang w:val="pt_PT" w:bidi="pt_PT"/>
        </w:rPr>
        <w:t xml:space="preserve"> Deus abençoa Noé e sua família e diz a eles para serem frutíferos e se multiplicar. Deus também dá a eles todos os animais, peixes e pássaros como comida. Deus os adverte para não comer a carne com o sangue ainda nela e não matar outro humano. Deus lembra a eles que eles são feitos à imagem de Deus. Deus diz a eles novamente para serem frutíferos e se multiplicar.</w:t>
      </w:r>
    </w:p>
    <w:p>
      <w:pPr/>
      <w:r>
        <w:rPr>
          <w:lang w:val="pt_PT" w:bidi="pt_PT"/>
        </w:rPr>
      </w:r>
      <w:r>
        <w:rPr>
          <w:b/>
          <w:lang w:val="pt_PT" w:bidi="pt_PT"/>
        </w:rPr>
        <w:t>Quarta cena:</w:t>
      </w:r>
      <w:r>
        <w:rPr>
          <w:lang w:val="pt_PT" w:bidi="pt_PT"/>
        </w:rPr>
        <w:t xml:space="preserve"> Deus repete sua promessa de que ele nunca mais destruirá a terra com um dilúvio. Deus promete colocar um arco-íris nas nuvens como um sinal dessa promessa. Deus diz: “Quando eu ver esse arco-íris, me lembrarei de minha promessa de não destruir a terra com um dilúvio”.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Filhos de 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As esposas dos filhos de Noé</w:t>
      </w:r>
    </w:p>
    <w:p>
      <w:pPr>
        <w:pStyle w:val="ListBullet"/>
        <w:spacing w:line="240" w:lineRule="auto"/>
        <w:ind w:left="720"/>
      </w:pPr>
      <w:r>
        <w:rPr>
          <w:lang w:val="pt_PT" w:bidi="pt_PT"/>
        </w:rPr>
      </w:r>
      <w:r>
        <w:rPr>
          <w:lang w:val="pt_PT" w:bidi="pt_PT"/>
        </w:rPr>
        <w:t>Os animais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Noé constrói um altar e sacrifica animais e pássaros como uma oferta queimada. Essa é a primeira coisa que Noé faz quando ele sai do barco. Certifique-se de que você está conectando essa cena a Noé deixando o barco.</w:t>
      </w:r>
    </w:p>
    <w:p>
      <w:pPr/>
      <w:r>
        <w:rPr>
          <w:lang w:val="pt_PT" w:bidi="pt_PT"/>
        </w:rPr>
      </w:r>
      <w:r>
        <w:rPr>
          <w:lang w:val="pt_PT" w:bidi="pt_PT"/>
        </w:rPr>
        <w:t>Discuta como você indica que algo irá acontecer em seu idioma. Por que é importante indicar que o ato de adoração de Noé foi a primeira coisa que ele fez após deixar o barco?</w:t>
      </w:r>
    </w:p>
    <w:p>
      <w:pPr/>
      <w:r>
        <w:rPr>
          <w:lang w:val="pt_PT" w:bidi="pt_PT"/>
        </w:rPr>
      </w:r>
      <w:r>
        <w:rPr>
          <w:lang w:val="pt_PT" w:bidi="pt_PT"/>
        </w:rPr>
        <w:t>Noé usou pedras que seriam encontradas perto do barco. O altar serve como um lugar para queimar os animais e pássaros. A palavra animais é plural. Não sabemos quantos animais Noé sacrificou, mas ele provavelmente sacrificou muitos mais do que um. Os animais vieram dos 7 pares (machos e fêmeas) dos animais limpos ou animais que foram declarados aptos para uso na adoração de Deus. Esses seriam animais como ovelhas, cabras, touros ou pássaros como pombas. A família de Noé não é mencionada nessa cena. Eles provavelmente estavam perto e participaram da adoração. Essa era uma oferta queimada que significava que todo o animal seria queimado para que apenas cinzas permanecessem.</w:t>
      </w:r>
    </w:p>
    <w:p>
      <w:pPr/>
      <w:r>
        <w:rPr>
          <w:lang w:val="pt_PT" w:bidi="pt_PT"/>
        </w:rPr>
      </w:r>
      <w:r>
        <w:rPr>
          <w:lang w:val="pt_PT" w:bidi="pt_PT"/>
        </w:rPr>
        <w:t>Mostre a imagem do altar com um animal sendo queimado nele.</w:t>
      </w:r>
    </w:p>
    <w:p>
      <w:pPr/>
      <w:r>
        <w:rPr>
          <w:lang w:val="pt_PT" w:bidi="pt_PT"/>
        </w:rPr>
      </w:r>
      <w:r>
        <w:rPr>
          <w:lang w:val="pt_PT" w:bidi="pt_PT"/>
        </w:rPr>
        <w:t>Na segunda cena, Deus está falando com si mesmo ou falando em seu coração. Deus cheira o aroma das ofertas queimadas e fica satisfeito. Deus começa a falar com si mesmo e faz uma promessa. Deus diz que as pessoas são malignas desde sua infância. Mesmo com isso, Deus diz: “Nunca mais amaldiçoarei a terra”. Deus diz: “Nunca mais destruirei todas as coisas vivas”. Deus usa poesia para dizer que essa promessa durará enquanto a terra existir. A poesia está na forma de pares contrastantes: plantio e colheita, frio e calor, verão e inverno, dia e noite.</w:t>
      </w:r>
    </w:p>
    <w:p>
      <w:pPr/>
      <w:r>
        <w:rPr>
          <w:lang w:val="pt_PT" w:bidi="pt_PT"/>
        </w:rPr>
      </w:r>
      <w:r>
        <w:rPr>
          <w:lang w:val="pt_PT" w:bidi="pt_PT"/>
        </w:rPr>
        <w:t>Na terceira cena, Deus vem a Noé e começa a falar com ele. Deus abençoa Noé e seus filhos e diz a eles para serem frutíferos, se multiplicarem e encherem a terra. Esse é o mesmo mandamento que Deus deu a Adão e Eva no jardim. Deus diz a Noé e aos seus filhos que eles agora têm autoridade sobre todos os animais, peixes e pássaros. Deus também diz que essas criaturas terão medo de Noé e seus filhos. Deus diz a Noé e aos seus filhos que eles agora podem comer qualquer um dos animais, mas primeiro devem drenar o sangue da carne. Deus diz especificamente que eles não devem comer nada com o sangue ainda nele. Então Deus diz a eles que é proibido matar outro ser humano. Deus diz que se alguém mata outra pessoa, a pessoa que matou alguém também deve morrer. E se um animal mata um ser humano, esse animal deve morrer. Deus repete o mandamento para ser frutíferos e multiplicar. Deus lembra à família de Noé que Deus os fez à imagem de Deus. Deus usa poesia para expressar isso. Essa é a mesma palavra que Deus usou na criação de Adão.</w:t>
      </w:r>
    </w:p>
    <w:p>
      <w:pPr/>
      <w:r>
        <w:rPr>
          <w:lang w:val="pt_PT" w:bidi="pt_PT"/>
        </w:rPr>
      </w:r>
      <w:r>
        <w:rPr>
          <w:lang w:val="pt_PT" w:bidi="pt_PT"/>
        </w:rPr>
        <w:t>Na quarta cena, Deus confirma a aliança ou promessa solene que Deus fez para não destruir a terra novamente com um dilúvio. Deus está fazendo essa aliança não apenas com Noé e seus filhos, mas também com todos os animais. Deus inclui todas as criaturas vivas na terra nessa aliança. Deus promete colocar um arco-íris nas nuvens como um sinal dessa aliança. Quando Deus ver o arco-íris, ele se lembrará da aliança. Deus diz a eles que o arco-íris é o sinal dessa aliança e Deus está confirmando-a com todas as criaturas vivas na terra. Deus repete essa promessa 3 vezes.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Filhos de Noé</w:t>
      </w:r>
    </w:p>
    <w:p>
      <w:pPr>
        <w:pStyle w:val="ListBullet"/>
        <w:spacing w:line="240" w:lineRule="auto"/>
        <w:ind w:left="720"/>
      </w:pPr>
      <w:r>
        <w:rPr>
          <w:lang w:val="pt_PT" w:bidi="pt_PT"/>
        </w:rPr>
      </w:r>
      <w:r>
        <w:rPr>
          <w:lang w:val="pt_PT" w:bidi="pt_PT"/>
        </w:rPr>
        <w:t>Esposa de Noé</w:t>
      </w:r>
    </w:p>
    <w:p>
      <w:pPr>
        <w:pStyle w:val="ListBullet"/>
        <w:spacing w:line="240" w:lineRule="auto"/>
        <w:ind w:left="720"/>
      </w:pPr>
      <w:r>
        <w:rPr>
          <w:lang w:val="pt_PT" w:bidi="pt_PT"/>
        </w:rPr>
      </w:r>
      <w:r>
        <w:rPr>
          <w:lang w:val="pt_PT" w:bidi="pt_PT"/>
        </w:rPr>
        <w:t>As esposas dos filhos de Noé</w:t>
      </w:r>
    </w:p>
    <w:p>
      <w:pPr>
        <w:pStyle w:val="ListBullet"/>
        <w:spacing w:line="240" w:lineRule="auto"/>
        <w:ind w:left="720"/>
      </w:pPr>
      <w:r>
        <w:rPr>
          <w:lang w:val="pt_PT" w:bidi="pt_PT"/>
        </w:rPr>
      </w:r>
      <w:r>
        <w:rPr>
          <w:lang w:val="pt_PT" w:bidi="pt_PT"/>
        </w:rPr>
        <w:t>Os animais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Noé e sua família deixaram o barco assim como Deus ordenou. Todos os animais deixaram o barco. Então Noé construiu um altar e adorou a Deus. Noé leva alguns dos animais e pássaros limpos ou os animais e pássaros aptos para serem usados como um sacrifício a Deus e oferece eles como ofertas queimadas. Isso significa que todo o animal é queimado para que apenas cinzas permaneçam. A cena não menciona a família de Noé, mas eles normalmente estariam presentes.</w:t>
      </w:r>
    </w:p>
    <w:p>
      <w:pPr/>
      <w:r>
        <w:rPr>
          <w:lang w:val="pt_PT" w:bidi="pt_PT"/>
        </w:rPr>
      </w:r>
      <w:r>
        <w:rPr>
          <w:lang w:val="pt_PT" w:bidi="pt_PT"/>
        </w:rPr>
        <w:t>Pare a ação: pergunte a Noé: “Por que você está parando agora para adorar a Deus?”. Você pode ouvir: “Quero adorar a Deus porque ele nos deu segurança durante esse dilúvio”. Ou: “Sou grato pelo que Deus fez e quero agradecer a Deus”. Ou: “Essa é a maneira como adoro a Deus e quero adorar agora”. Ou “Quero agradecer a Deus por salvar a mim e minha família”. Pergunte aos outros membros da família por que eles estão participando. Você pode ouvir: “Deus nos salvou. Devemos adorá-lo”. Ou: “Estou apenas ajudando meu pai”. Reinicie a encenação.</w:t>
      </w:r>
    </w:p>
    <w:p>
      <w:pPr/>
      <w:r>
        <w:rPr>
          <w:lang w:val="pt_PT" w:bidi="pt_PT"/>
        </w:rPr>
      </w:r>
      <w:r>
        <w:rPr>
          <w:lang w:val="pt_PT" w:bidi="pt_PT"/>
        </w:rPr>
        <w:t>Na segunda cena, Deus é o único personagem. Deus cheira o aroma dos sacrifícios que queimam e fica satisfeito. Então Deus começa a falar, mas está falando com si mesmo. Deus faz uma promessa de que ele nunca mais amaldiçoará a terra por causa das pessoas. Deus diz que desde a infância, os humanos pensam apenas no mal. Mesmo que os humanos sejam assim, Deus promete que ele nunca mais destruirá todas as coisas vivas. Então Deus usa uma forma de poesia para enfatizar essa promessa.</w:t>
      </w:r>
    </w:p>
    <w:p>
      <w:pPr/>
      <w:r>
        <w:rPr>
          <w:lang w:val="pt_PT" w:bidi="pt_PT"/>
        </w:rPr>
      </w:r>
      <w:r>
        <w:rPr>
          <w:lang w:val="pt_PT" w:bidi="pt_PT"/>
        </w:rPr>
        <w:t>Parem a ação e perguntem a Deus: “Como você está se sentindo agora?” Você pode ouvir “Estou satisfeito com Noé e sua família”, ou “Quero um relacionamento com os descendentes de Noé”, ou “Tenho outro plano para lidar com o mal no mundo” Reinicie a encenação.</w:t>
      </w:r>
    </w:p>
    <w:p>
      <w:pPr/>
      <w:r>
        <w:rPr>
          <w:lang w:val="pt_PT" w:bidi="pt_PT"/>
        </w:rPr>
      </w:r>
      <w:r>
        <w:rPr>
          <w:lang w:val="pt_PT" w:bidi="pt_PT"/>
        </w:rPr>
        <w:t>Na terceira cena, Deus fala com Noé e os filhos dele. Deus diz a eles para serem frutíferos, se multiplicarem e encherem a terra.</w:t>
      </w:r>
    </w:p>
    <w:p>
      <w:pPr/>
      <w:r>
        <w:rPr>
          <w:lang w:val="pt_PT" w:bidi="pt_PT"/>
        </w:rPr>
      </w:r>
      <w:r>
        <w:rPr>
          <w:lang w:val="pt_PT" w:bidi="pt_PT"/>
        </w:rPr>
        <w:t>Pare a encenação: pergunte aos três filhos: “O que vocês entendem do que Deus acabou de dizer? O que vocês devem fazer?”. Você pode ouvir: “Significa que devemos ter muitos filhos”, ou, “significa que precisamos viver em áreas separadas para que comecemos a povoar esses lugares”. Pergunte a Noé: “Você sabe quando Deus usou esse mesmo mandamento antes?”. Você pode ouvir: “Deus disse isso a Adão e Eva”, ou “Não sabia que Deus disse isso antes”. Reinicie a encenação.</w:t>
      </w:r>
    </w:p>
    <w:p>
      <w:pPr/>
      <w:r>
        <w:rPr>
          <w:lang w:val="pt_PT" w:bidi="pt_PT"/>
        </w:rPr>
      </w:r>
      <w:r>
        <w:rPr>
          <w:lang w:val="pt_PT" w:bidi="pt_PT"/>
        </w:rPr>
        <w:t>Deus diz a Noé e aos seus filhos que todos os peixes, animais e pássaros agora estão em seu poder. Essas criaturas reagirão com medo e terror quando elas virem os humanos. Deus diz a Noé e aos seus três filhos que esses animais, peixes e pássaros devem ser comida para eles, assim como os grãos e vegetais têm sido comida no passado. Mas Deus também diz a eles que toda a carne deve ter o sangue drenado dela antes de comer. Então Deus dá a eles um aviso. Deus diz que ninguém deve matar outro ser humano. Se alguém mata outro ser humano, essa pessoa também deve morrer. Deus diz que isso se aplica a qualquer animal que possa matar uma pessoa, bem como outra pessoa que possa matar alguém. Deus lembra a eles que as pessoas são feitas à imagem de Deus. Então Deus repete a instrução para ser frutíferos e multiplicar.</w:t>
      </w:r>
    </w:p>
    <w:p>
      <w:pPr/>
      <w:r>
        <w:rPr>
          <w:lang w:val="pt_PT" w:bidi="pt_PT"/>
        </w:rPr>
      </w:r>
      <w:r>
        <w:rPr>
          <w:lang w:val="pt_PT" w:bidi="pt_PT"/>
        </w:rPr>
        <w:t>Pare a encenação: pergunte a Noé e aos seus filhos por que eles devem drenar o sangue da carne antes de comê-la. Você pode ouvir: “Não sei”, ou “O sangue carrega a vida. Não podemos comer isso”. Pergunte a Noé: “Como você se sente sobre ser mestre sobre todos os animais?”. Você pode ouvir: “Foi bom Deus nos dar essa responsabilidade”, ou: “Sinto muito que eles tenham medo de nós agora. Não os maltratarei”, ou “Essa será uma grande responsabilidade”. Pergunte aos filhos de Noé o que eles pensam sobre a punição por matar outra pessoa. Você pode ouvir: “Isso parece justo. Não devemos matar ninguém. Aquele que mata outra pessoa deve ser punido”. Pergunte a todos: “O que vocês pensam sobre ser feito à imagem de Deus?”. Você pode ouvir: “Não entendo o que isso significa”, ou “Deus deve nos amar muito”, ou “Isso significa que precisamos agir como Deus quer que ajamos”. Reinicie a encenação.</w:t>
      </w:r>
    </w:p>
    <w:p>
      <w:pPr/>
      <w:r>
        <w:rPr>
          <w:lang w:val="pt_PT" w:bidi="pt_PT"/>
        </w:rPr>
      </w:r>
      <w:r>
        <w:rPr>
          <w:lang w:val="pt_PT" w:bidi="pt_PT"/>
        </w:rPr>
        <w:t>Na quarta cena, Deus ainda está falando com Noé e seus filhos. Deus confirma a promessa que ele fez a si mesmo anteriormente. Agora Noé e seus filhos ouvem essa promessa. Essa é uma aliança ou uma promessa sagrada. Deus diz que essa aliança é com todas as pessoas e todos os animais e pássaros que estavam no barco. Deus promete que ele nunca mais destruirá a terra com um dilúvio. Então Deus dá a eles um sinal dessa aliança. Deus coloca um arco-íris nas nuvens. Deus diz a eles que quando ele ver o arco-íris, ele se lembrará de sua aliança ou promessa de não destruir a terra com um dilúvio. Deus diz a Noé que o arco-íris é o sinal dessa aliança. Deus repete essa promessa 3 vezes.</w:t>
      </w:r>
    </w:p>
    <w:p>
      <w:pPr/>
      <w:r>
        <w:rPr>
          <w:lang w:val="pt_PT" w:bidi="pt_PT"/>
        </w:rPr>
      </w:r>
      <w:r>
        <w:rPr>
          <w:lang w:val="pt_PT" w:bidi="pt_PT"/>
        </w:rPr>
        <w:t>Pare a encenação: pergunte a Noé e aos seus filhos como eles se sentem quando eles ouvem essa promessa. Você pode ouvir: “Estou tão feliz. Esse dilúvio era uma coisa terrível”, ou “podemos confiar em Deus para manter sua promessa”, ou “Estou feliz por Deus nos ter dado um sinal para que não esqueçamos e Deus não esqueça essa promessa”.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Noé construiu um </w:t>
      </w:r>
      <w:r>
        <w:rPr>
          <w:b/>
          <w:lang w:val="pt_PT" w:bidi="pt_PT"/>
        </w:rPr>
        <w:t>altar</w:t>
      </w:r>
      <w:r>
        <w:rPr>
          <w:lang w:val="pt_PT" w:bidi="pt_PT"/>
        </w:rPr>
        <w:t xml:space="preserve"> para Deus. </w:t>
      </w:r>
      <w:r>
        <w:rPr>
          <w:b/>
          <w:lang w:val="pt_PT" w:bidi="pt_PT"/>
        </w:rPr>
        <w:t>Altar</w:t>
      </w:r>
      <w:r>
        <w:rPr>
          <w:lang w:val="pt_PT" w:bidi="pt_PT"/>
        </w:rPr>
        <w:t xml:space="preserve"> é tratado no Glossário Mestre. As pessoas geralmente o fazem de pedras. As pessoas matavam animais no altar e os queimavam como um sacrifício a Deus. Essa era a maneira de adorar a Deus. Esta é a primeira vez que um altar é usado nas Escrituras. Noé queimou animais no altar para mostrar gratidão e honra a Deus.</w:t>
      </w:r>
    </w:p>
    <w:p>
      <w:pPr/>
      <w:r>
        <w:rPr>
          <w:lang w:val="pt_PT" w:bidi="pt_PT"/>
        </w:rPr>
      </w:r>
      <w:r>
        <w:rPr>
          <w:lang w:val="pt_PT" w:bidi="pt_PT"/>
        </w:rPr>
        <w:t>Mostre uma imagem de um altar feito de pedras com um animal sendo queimado em cima dele. Discuta no grupo como você descreverá um altar. Você poderia dizer que era uma mesa de pedras onde um animal poderia ser sacrificado e queimado.</w:t>
      </w:r>
    </w:p>
    <w:p>
      <w:pPr/>
      <w:r>
        <w:rPr>
          <w:lang w:val="pt_PT" w:bidi="pt_PT"/>
        </w:rPr>
      </w:r>
      <w:r>
        <w:rPr>
          <w:b/>
          <w:lang w:val="pt_PT" w:bidi="pt_PT"/>
        </w:rPr>
        <w:t>Yavé</w:t>
      </w:r>
      <w:r>
        <w:rPr>
          <w:lang w:val="pt_PT" w:bidi="pt_PT"/>
        </w:rPr>
        <w:t xml:space="preserve"> é o nome para Deus usado nas duas primeiras vezes que Deus é mencionado nessa passagem. O Glossário Mestre discute </w:t>
      </w:r>
      <w:r>
        <w:rPr>
          <w:b/>
          <w:lang w:val="pt_PT" w:bidi="pt_PT"/>
        </w:rPr>
        <w:t>Yavé</w:t>
      </w:r>
      <w:r>
        <w:rPr>
          <w:lang w:val="pt_PT" w:bidi="pt_PT"/>
        </w:rPr>
        <w:t xml:space="preserve">. Use a mesma palavra usada anteriormente para Yavé. Noé levou alguns dos animais e pássaros </w:t>
      </w:r>
      <w:r>
        <w:rPr>
          <w:b/>
          <w:lang w:val="pt_PT" w:bidi="pt_PT"/>
        </w:rPr>
        <w:t>limpos</w:t>
      </w:r>
      <w:r>
        <w:rPr>
          <w:lang w:val="pt_PT" w:bidi="pt_PT"/>
        </w:rPr>
        <w:t xml:space="preserve"> dos animais que haviam estado no barco e os sacrificou nesse ato de adoração. Os animais limpos eram os animais que eram considerados aptos para sacrifício e para comer. Consulte o Glossário Mestre para uma definição de </w:t>
      </w:r>
      <w:r>
        <w:rPr>
          <w:b/>
          <w:lang w:val="pt_PT" w:bidi="pt_PT"/>
        </w:rPr>
        <w:t>limpos</w:t>
      </w:r>
      <w:r>
        <w:rPr>
          <w:lang w:val="pt_PT" w:bidi="pt_PT"/>
        </w:rPr>
        <w:t xml:space="preserve">. Deus havia dito a Noé para levar 7 pares desses animais, um macho e uma fêmea em cada par, no barco. Não sabemos quantos desses animais e pássaros Noé usou no sacrifício, mas o número é plural. Esses animais e pássaros eram oferecidos como uma </w:t>
      </w:r>
      <w:r>
        <w:rPr>
          <w:b/>
          <w:lang w:val="pt_PT" w:bidi="pt_PT"/>
        </w:rPr>
        <w:t>oferta queimada</w:t>
      </w:r>
      <w:r>
        <w:rPr>
          <w:lang w:val="pt_PT" w:bidi="pt_PT"/>
        </w:rPr>
        <w:t xml:space="preserve"> Isso significa que todo o animal era queimado para que a única coisa que restasse fossem as cinzas. Noé e sua família não guardaram uma parte do animal para comer. Com vários animais sendo usados, esse era um grande sacrifício. Consulte o Glossário Mestre para uma discussão sobre </w:t>
      </w:r>
      <w:r>
        <w:rPr>
          <w:b/>
          <w:lang w:val="pt_PT" w:bidi="pt_PT"/>
        </w:rPr>
        <w:t>ofertas queimadas</w:t>
      </w:r>
      <w:r>
        <w:rPr>
          <w:lang w:val="pt_PT" w:bidi="pt_PT"/>
        </w:rPr>
        <w:t>.</w:t>
      </w:r>
    </w:p>
    <w:p>
      <w:pPr/>
      <w:r>
        <w:rPr>
          <w:lang w:val="pt_PT" w:bidi="pt_PT"/>
        </w:rPr>
      </w:r>
      <w:r>
        <w:rPr>
          <w:lang w:val="pt_PT" w:bidi="pt_PT"/>
        </w:rPr>
        <w:t>Deus começou a falar com si mesmo. Deus não estava falando com Noé ou outra pessoa. Algumas traduções dizem que Deus estava falando em seu coração. As pessoas pensavam que o coração era o centro dos pensamentos e vontade.</w:t>
      </w:r>
    </w:p>
    <w:p>
      <w:pPr/>
      <w:r>
        <w:rPr>
          <w:lang w:val="pt_PT" w:bidi="pt_PT"/>
        </w:rPr>
      </w:r>
      <w:r>
        <w:rPr>
          <w:lang w:val="pt_PT" w:bidi="pt_PT"/>
        </w:rPr>
        <w:t>Discuta em grupo a melhor maneira de dizer que Deus estava falando com si mesmo.</w:t>
      </w:r>
    </w:p>
    <w:p>
      <w:pPr/>
      <w:r>
        <w:rPr>
          <w:lang w:val="pt_PT" w:bidi="pt_PT"/>
        </w:rPr>
      </w:r>
      <w:r>
        <w:rPr>
          <w:lang w:val="pt_PT" w:bidi="pt_PT"/>
        </w:rPr>
        <w:t xml:space="preserve">Enquanto Deus estava falando, Deus disse: “Nunca mais </w:t>
      </w:r>
      <w:r>
        <w:rPr>
          <w:b/>
          <w:lang w:val="pt_PT" w:bidi="pt_PT"/>
        </w:rPr>
        <w:t>amaldiçoarei</w:t>
      </w:r>
      <w:r>
        <w:rPr>
          <w:lang w:val="pt_PT" w:bidi="pt_PT"/>
        </w:rPr>
        <w:t xml:space="preserve"> a terra”. O Glossário Mestre tem uma discussão da palavra </w:t>
      </w:r>
      <w:r>
        <w:rPr>
          <w:b/>
          <w:lang w:val="pt_PT" w:bidi="pt_PT"/>
        </w:rPr>
        <w:t>maldição</w:t>
      </w:r>
      <w:r>
        <w:rPr>
          <w:lang w:val="pt_PT" w:bidi="pt_PT"/>
        </w:rPr>
        <w:t xml:space="preserve">. Significa pronunciar julgamento ou uma punição sobre alguém, ou algo. Você usou essa palavra na história onde Adão e Eva desobedeceram a Deus. Use a mesma palavra para maldição nessa passagem. Deus diz que tudo o que as pessoas fazem é inclinado ao </w:t>
      </w:r>
      <w:r>
        <w:rPr>
          <w:b/>
          <w:lang w:val="pt_PT" w:bidi="pt_PT"/>
        </w:rPr>
        <w:t>mal</w:t>
      </w:r>
      <w:r>
        <w:rPr>
          <w:lang w:val="pt_PT" w:bidi="pt_PT"/>
        </w:rPr>
        <w:t xml:space="preserve"> desde a época em que eram crianças. A palavra </w:t>
      </w:r>
      <w:r>
        <w:rPr>
          <w:b/>
          <w:lang w:val="pt_PT" w:bidi="pt_PT"/>
        </w:rPr>
        <w:t>mal</w:t>
      </w:r>
      <w:r>
        <w:rPr>
          <w:lang w:val="pt_PT" w:bidi="pt_PT"/>
        </w:rPr>
        <w:t xml:space="preserve"> está no Glossário Mestre. Significa que as pessoas estão fazendo coisas ruins ou coisas contra Deus. Deus faz uma promessa de que enquanto a terra permanecer, ele nunca mais destruirá todas as coisas vivas. Deus usa poesia e faz 4 declarações contrastantes para ilustrar o quão longo isso será. Deus diz que enquanto a terra permanecer, haverá</w:t>
      </w:r>
    </w:p>
    <w:p>
      <w:pPr>
        <w:pStyle w:val="ListBullet"/>
        <w:spacing w:line="240" w:lineRule="auto"/>
        <w:ind w:left="720"/>
      </w:pPr>
      <w:r>
        <w:rPr>
          <w:lang w:val="pt_PT" w:bidi="pt_PT"/>
        </w:rPr>
      </w:r>
      <w:r>
        <w:rPr>
          <w:lang w:val="pt_PT" w:bidi="pt_PT"/>
        </w:rPr>
        <w:t>Plantio e colheita</w:t>
      </w:r>
    </w:p>
    <w:p>
      <w:pPr>
        <w:pStyle w:val="ListBullet"/>
        <w:spacing w:line="240" w:lineRule="auto"/>
        <w:ind w:left="720"/>
      </w:pPr>
      <w:r>
        <w:rPr>
          <w:lang w:val="pt_PT" w:bidi="pt_PT"/>
        </w:rPr>
      </w:r>
      <w:r>
        <w:rPr>
          <w:lang w:val="pt_PT" w:bidi="pt_PT"/>
        </w:rPr>
        <w:t>Frio e calor</w:t>
      </w:r>
    </w:p>
    <w:p>
      <w:pPr>
        <w:pStyle w:val="ListBullet"/>
        <w:spacing w:line="240" w:lineRule="auto"/>
        <w:ind w:left="720"/>
      </w:pPr>
      <w:r>
        <w:rPr>
          <w:lang w:val="pt_PT" w:bidi="pt_PT"/>
        </w:rPr>
      </w:r>
      <w:r>
        <w:rPr>
          <w:lang w:val="pt_PT" w:bidi="pt_PT"/>
        </w:rPr>
        <w:t>Verão e inverno</w:t>
      </w:r>
    </w:p>
    <w:p>
      <w:pPr>
        <w:pStyle w:val="ListBullet"/>
        <w:spacing w:line="240" w:lineRule="auto"/>
        <w:ind w:left="720"/>
      </w:pPr>
      <w:r>
        <w:rPr>
          <w:lang w:val="pt_PT" w:bidi="pt_PT"/>
        </w:rPr>
      </w:r>
      <w:r>
        <w:rPr>
          <w:lang w:val="pt_PT" w:bidi="pt_PT"/>
        </w:rPr>
        <w:t>Dia e noite</w:t>
      </w:r>
    </w:p>
    <w:p>
      <w:pPr/>
      <w:r>
        <w:rPr>
          <w:lang w:val="pt_PT" w:bidi="pt_PT"/>
        </w:rPr>
      </w:r>
      <w:r>
        <w:rPr>
          <w:lang w:val="pt_PT" w:bidi="pt_PT"/>
        </w:rPr>
        <w:t>Há lugares que não têm estações distintas do ano ou onde fica quente durante todo o ano. Outros pares de palavras que podem indicar a mesma ideia seriam falar sobre estação chuvosa e estação seca ou o momento em que as folhas caem e o momento em que as folhas crescem.</w:t>
      </w:r>
    </w:p>
    <w:p>
      <w:pPr/>
      <w:r>
        <w:rPr>
          <w:lang w:val="pt_PT" w:bidi="pt_PT"/>
        </w:rPr>
      </w:r>
      <w:r>
        <w:rPr>
          <w:lang w:val="pt_PT" w:bidi="pt_PT"/>
        </w:rPr>
        <w:t>Discuta em grupo como melhor dizer essa lista de 4 declarações contrastantes para que as pessoas entendam que Deus está fazendo uma promessa que é eterna.</w:t>
      </w:r>
    </w:p>
    <w:p>
      <w:pPr/>
      <w:r>
        <w:rPr>
          <w:lang w:val="pt_PT" w:bidi="pt_PT"/>
        </w:rPr>
      </w:r>
      <w:r>
        <w:rPr>
          <w:lang w:val="pt_PT" w:bidi="pt_PT"/>
        </w:rPr>
        <w:t xml:space="preserve">Depois que Deus havia falado com si mesmo ou em seu coração, ele então fala com Noé e seus filhos. Deus diz a eles para </w:t>
      </w:r>
      <w:r>
        <w:rPr>
          <w:b/>
          <w:lang w:val="pt_PT" w:bidi="pt_PT"/>
        </w:rPr>
        <w:t>serem frutíferos</w:t>
      </w:r>
      <w:r>
        <w:rPr>
          <w:lang w:val="pt_PT" w:bidi="pt_PT"/>
        </w:rPr>
        <w:t xml:space="preserve">, se </w:t>
      </w:r>
      <w:r>
        <w:rPr>
          <w:b/>
          <w:lang w:val="pt_PT" w:bidi="pt_PT"/>
        </w:rPr>
        <w:t>multiplicarem</w:t>
      </w:r>
      <w:r>
        <w:rPr>
          <w:lang w:val="pt_PT" w:bidi="pt_PT"/>
        </w:rPr>
        <w:t xml:space="preserve"> e </w:t>
      </w:r>
      <w:r>
        <w:rPr>
          <w:b/>
          <w:lang w:val="pt_PT" w:bidi="pt_PT"/>
        </w:rPr>
        <w:t>encherem a terra</w:t>
      </w:r>
      <w:r>
        <w:rPr>
          <w:lang w:val="pt_PT" w:bidi="pt_PT"/>
        </w:rPr>
        <w:t>. Esse é o mesmo mandamento que Deus deu a Adão e Eva no jardim. Ser frutífero significa ter filhos. Multiplicar significa que esses filhos crescerão e terão filhos. Encher a terra significa que eles se espalharão para que as pessoas vivam em todas as partes da terra.</w:t>
      </w:r>
    </w:p>
    <w:p>
      <w:pPr/>
      <w:r>
        <w:rPr>
          <w:lang w:val="pt_PT" w:bidi="pt_PT"/>
        </w:rPr>
      </w:r>
      <w:r>
        <w:rPr>
          <w:lang w:val="pt_PT" w:bidi="pt_PT"/>
        </w:rPr>
        <w:t xml:space="preserve">Agora Deus está dando a Noé e sua família animais, peixes e pássaros para comer. Deus também dá a eles um mandamento. Deus diz que Noé e seus filhos devem drenar a </w:t>
      </w:r>
      <w:r>
        <w:rPr>
          <w:b/>
          <w:lang w:val="pt_PT" w:bidi="pt_PT"/>
        </w:rPr>
        <w:t>força vital</w:t>
      </w:r>
      <w:r>
        <w:rPr>
          <w:lang w:val="pt_PT" w:bidi="pt_PT"/>
        </w:rPr>
        <w:t xml:space="preserve"> da carne antes de comê-la. As pessoas acreditavam que enquanto o sangue estivesse no animal, ele estava vivo. Eles acreditavam que o sangue dava vida. Garantir que o sangue tenha sido drenado da carne é garantir que o animal esteja verdadeiramente morto.</w:t>
      </w:r>
    </w:p>
    <w:p>
      <w:pPr/>
      <w:r>
        <w:rPr>
          <w:lang w:val="pt_PT" w:bidi="pt_PT"/>
        </w:rPr>
      </w:r>
      <w:r>
        <w:rPr>
          <w:lang w:val="pt_PT" w:bidi="pt_PT"/>
        </w:rPr>
        <w:t xml:space="preserve">Então Deus diz a Noé e aos seus filhos que a vida humana é preciosa. Qualquer um que mata outro ser humano também deve ser morto. Deus diz: Requero o sangue de qualquer um que mata outro. Isso significa que a pessoa deve morrer porque ela não pode viver sem sangue. Algumas traduções usam a palavra irmão. Isso não significa apenas seu irmão biológico, mas um ser humano. Deus diz que se um animal selvagem mata um humano, o animal deve morrer. Então Deus explica que os humanos são feitos </w:t>
      </w:r>
      <w:r>
        <w:rPr>
          <w:b/>
          <w:lang w:val="pt_PT" w:bidi="pt_PT"/>
        </w:rPr>
        <w:t>à imagem de Deus</w:t>
      </w:r>
      <w:r>
        <w:rPr>
          <w:lang w:val="pt_PT" w:bidi="pt_PT"/>
        </w:rPr>
        <w:t>. Essa mesma linguagem era usada na história da criação. Use a mesma palavra que você usou nessa história. Deus diz a eles para serem frutíferos, se multiplicarem e encherem a terra.</w:t>
      </w:r>
    </w:p>
    <w:p>
      <w:pPr/>
      <w:r>
        <w:rPr>
          <w:lang w:val="pt_PT" w:bidi="pt_PT"/>
        </w:rPr>
      </w:r>
      <w:r>
        <w:rPr>
          <w:lang w:val="pt_PT" w:bidi="pt_PT"/>
        </w:rPr>
        <w:t>Deus então usa um poema para dizer: “Qualquer um ou qualquer animal que mata um humano deve morrer. Porque Deus fez as pessoas à sua imagem”. Deus está dizendo que as pessoas são especiais. Ele usa poesia para mostrar que isso é importante.</w:t>
      </w:r>
    </w:p>
    <w:p>
      <w:pPr/>
      <w:r>
        <w:rPr>
          <w:lang w:val="pt_PT" w:bidi="pt_PT"/>
        </w:rPr>
      </w:r>
      <w:r>
        <w:rPr>
          <w:lang w:val="pt_PT" w:bidi="pt_PT"/>
        </w:rPr>
        <w:t>Discuta em grupo a melhor maneira de expressar essa poesia para que seu povo entenda que as pessoas são importantes.</w:t>
      </w:r>
    </w:p>
    <w:p>
      <w:pPr/>
      <w:r>
        <w:rPr>
          <w:lang w:val="pt_PT" w:bidi="pt_PT"/>
        </w:rPr>
      </w:r>
      <w:r>
        <w:rPr>
          <w:lang w:val="pt_PT" w:bidi="pt_PT"/>
        </w:rPr>
        <w:t xml:space="preserve">Então Deus novamente fala com Noé e seus filhos. Deus confirma com eles a </w:t>
      </w:r>
      <w:r>
        <w:rPr>
          <w:b/>
          <w:lang w:val="pt_PT" w:bidi="pt_PT"/>
        </w:rPr>
        <w:t>aliança</w:t>
      </w:r>
      <w:r>
        <w:rPr>
          <w:lang w:val="pt_PT" w:bidi="pt_PT"/>
        </w:rPr>
        <w:t xml:space="preserve"> que Deus fez quando Deus estava falando com si mesmo. </w:t>
      </w:r>
      <w:r>
        <w:rPr>
          <w:b/>
          <w:lang w:val="pt_PT" w:bidi="pt_PT"/>
        </w:rPr>
        <w:t>Aliança</w:t>
      </w:r>
      <w:r>
        <w:rPr>
          <w:lang w:val="pt_PT" w:bidi="pt_PT"/>
        </w:rPr>
        <w:t xml:space="preserve"> está do Glossário Mestre. É um acordo permanente entre duas pessoas. Aqui, a aliança é entre Deus e os seres humanos. Deus inclui os animais e pássaros — todas as criaturas vivas — na aliança. Deus promete que nunca mais haverá um dilúvio que destruirá a terra.</w:t>
      </w:r>
    </w:p>
    <w:p>
      <w:pPr/>
      <w:r>
        <w:rPr>
          <w:lang w:val="pt_PT" w:bidi="pt_PT"/>
        </w:rPr>
      </w:r>
      <w:r>
        <w:rPr>
          <w:lang w:val="pt_PT" w:bidi="pt_PT"/>
        </w:rPr>
        <w:t xml:space="preserve">Então Deus diz que haverá um </w:t>
      </w:r>
      <w:r>
        <w:rPr>
          <w:b/>
          <w:lang w:val="pt_PT" w:bidi="pt_PT"/>
        </w:rPr>
        <w:t>sinal</w:t>
      </w:r>
      <w:r>
        <w:rPr>
          <w:lang w:val="pt_PT" w:bidi="pt_PT"/>
        </w:rPr>
        <w:t xml:space="preserve"> da aliança. </w:t>
      </w:r>
      <w:r>
        <w:rPr>
          <w:b/>
          <w:lang w:val="pt_PT" w:bidi="pt_PT"/>
        </w:rPr>
        <w:t>Sinal</w:t>
      </w:r>
      <w:r>
        <w:rPr>
          <w:lang w:val="pt_PT" w:bidi="pt_PT"/>
        </w:rPr>
        <w:t xml:space="preserve"> é uma palavra que está no Glossário Mestre. Um sinal é uma prova de que algo é verdadeiro. Aqui, Deus promete colocar um arco-íris nas nuvens. O arco-íris é o sinal da aliança.</w:t>
      </w:r>
    </w:p>
    <w:p>
      <w:pPr/>
      <w:r>
        <w:rPr>
          <w:lang w:val="pt_PT" w:bidi="pt_PT"/>
        </w:rPr>
      </w:r>
      <w:r>
        <w:rPr>
          <w:lang w:val="pt_PT" w:bidi="pt_PT"/>
        </w:rPr>
        <w:t>Mostre uma imagem de um arco-íris.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8:20–9:17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78">
        <w:r>
          <w:rPr>
            <w:lang w:val="pt_PT" w:bidi="pt_PT"/>
          </w:rPr>
          <w:rPr>
            <w:color w:val="0000EE"/>
            <w:u w:val="single"/>
          </w:rPr>
          <w:t>Ouvir e Sentir</w:t>
        </w:r>
      </w:hyperlink>
      <w:r>
        <w:rPr>
          <w:lang w:val="pt_PT" w:bidi="pt_PT"/>
        </w:rPr>
        <w:t xml:space="preserve"> (392 KB)</w:t>
      </w:r>
      <w:r>
        <w:rPr>
          <w:lang w:val="pt_PT" w:bidi="pt_PT"/>
        </w:rPr>
      </w:r>
    </w:p>
    <w:p>
      <w:pPr>
        <w:pStyle w:val="ListBullet"/>
        <w:spacing w:line="240" w:lineRule="auto"/>
        <w:ind w:left="720"/>
      </w:pPr>
      <w:r>
        <w:rPr>
          <w:lang w:val="pt_PT" w:bidi="pt_PT"/>
        </w:rPr>
      </w:r>
      <w:hyperlink r:id="rId79">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80">
        <w:r>
          <w:rPr>
            <w:lang w:val="pt_PT" w:bidi="pt_PT"/>
          </w:rPr>
          <w:rPr>
            <w:color w:val="0000EE"/>
            <w:u w:val="single"/>
          </w:rPr>
          <w:t>Identificando as Cenas</w:t>
        </w:r>
      </w:hyperlink>
      <w:r>
        <w:rPr>
          <w:lang w:val="pt_PT" w:bidi="pt_PT"/>
        </w:rPr>
        <w:t xml:space="preserve"> (3.6 MB)</w:t>
      </w:r>
      <w:r>
        <w:rPr>
          <w:lang w:val="pt_PT" w:bidi="pt_PT"/>
        </w:rPr>
      </w:r>
    </w:p>
    <w:p>
      <w:pPr>
        <w:pStyle w:val="ListBullet"/>
        <w:spacing w:line="240" w:lineRule="auto"/>
        <w:ind w:left="720"/>
      </w:pPr>
      <w:r>
        <w:rPr>
          <w:lang w:val="pt_PT" w:bidi="pt_PT"/>
        </w:rPr>
      </w:r>
      <w:hyperlink r:id="rId81">
        <w:r>
          <w:rPr>
            <w:lang w:val="pt_PT" w:bidi="pt_PT"/>
          </w:rPr>
          <w:rPr>
            <w:color w:val="0000EE"/>
            <w:u w:val="single"/>
          </w:rPr>
          <w:t>Incorporando o Texto</w:t>
        </w:r>
      </w:hyperlink>
      <w:r>
        <w:rPr>
          <w:lang w:val="pt_PT" w:bidi="pt_PT"/>
        </w:rPr>
        <w:t xml:space="preserve"> (4.4 MB)</w:t>
      </w:r>
      <w:r>
        <w:rPr>
          <w:lang w:val="pt_PT" w:bidi="pt_PT"/>
        </w:rPr>
      </w:r>
    </w:p>
    <w:p>
      <w:pPr>
        <w:pStyle w:val="ListBullet"/>
        <w:spacing w:line="240" w:lineRule="auto"/>
        <w:ind w:left="720"/>
      </w:pPr>
      <w:r>
        <w:rPr>
          <w:lang w:val="pt_PT" w:bidi="pt_PT"/>
        </w:rPr>
      </w:r>
      <w:hyperlink r:id="rId82">
        <w:r>
          <w:rPr>
            <w:lang w:val="pt_PT" w:bidi="pt_PT"/>
          </w:rPr>
          <w:rPr>
            <w:color w:val="0000EE"/>
            <w:u w:val="single"/>
          </w:rPr>
          <w:t>Preenchendo as Lacunas</w:t>
        </w:r>
      </w:hyperlink>
      <w:r>
        <w:rPr>
          <w:lang w:val="pt_PT" w:bidi="pt_PT"/>
        </w:rPr>
        <w:t xml:space="preserve"> (4.5 MB)</w:t>
      </w:r>
      <w:r>
        <w:rPr>
          <w:lang w:val="pt_PT" w:bidi="pt_PT"/>
        </w:rPr>
      </w:r>
    </w:p>
    <w:p>
      <w:pPr>
        <w:pStyle w:val="ListBullet"/>
        <w:spacing w:line="240" w:lineRule="auto"/>
        <w:ind w:left="720"/>
      </w:pPr>
      <w:r>
        <w:rPr>
          <w:lang w:val="pt_PT" w:bidi="pt_PT"/>
        </w:rPr>
      </w:r>
      <w:hyperlink r:id="rId83">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9:18–29</w:t>
      </w:r>
      <w:r>
        <w:rPr>
          <w:lang w:val="pt_PT" w:bidi="pt_PT"/>
        </w:rPr>
      </w:r>
    </w:p>
    <w:p>
      <w:pPr>
        <w:pStyle w:val="Heading3"/>
      </w:pPr>
      <w:r>
        <w:rPr>
          <w:lang w:val="pt_PT" w:bidi="pt_PT"/>
        </w:rPr>
        <w:t>Ouvir e Sentir</w:t>
      </w:r>
    </w:p>
    <w:p>
      <w:pPr/>
      <w:r>
        <w:rPr>
          <w:lang w:val="pt_PT" w:bidi="pt_PT"/>
        </w:rPr>
      </w:r>
      <w:r>
        <w:rPr>
          <w:lang w:val="pt_PT" w:bidi="pt_PT"/>
        </w:rPr>
        <w:t>Ouça Gênesis 9:18–29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passagem, vimos que a primeira coisa que Noé fez foi adorar a Deus por meio da oferta de um sacrifício. Então Deus fez uma nova aliança ou acordo com Noé. Deus prometeu que a terra nunca mais seria destruída por um dilúvio. O arco-íris é o sinal da aliança.</w:t>
      </w:r>
    </w:p>
    <w:p>
      <w:pPr/>
      <w:r>
        <w:rPr>
          <w:lang w:val="pt_PT" w:bidi="pt_PT"/>
        </w:rPr>
      </w:r>
      <w:r>
        <w:rPr>
          <w:lang w:val="pt_PT" w:bidi="pt_PT"/>
        </w:rPr>
        <w:t>Essa passagem é uma história narrativa do que aconteceu com Noé e sua família depois que eles deixaram o barco. Noé planta colheitas e seus filhos começam a ter filhos. Quando o dilúvio termina, Noé e sua família são as únicas pessoas na terra. Noé tem 3 filhos chamados Sem, Cam e Jafé. Cada filho é casado. Todos na terra são descendentes de um desses três filhos.</w:t>
      </w:r>
    </w:p>
    <w:p>
      <w:pPr/>
      <w:r>
        <w:rPr>
          <w:lang w:val="pt_PT" w:bidi="pt_PT"/>
        </w:rPr>
      </w:r>
      <w:r>
        <w:rPr>
          <w:lang w:val="pt_PT" w:bidi="pt_PT"/>
        </w:rPr>
        <w:t>Depois que Noé adorou a Deus, Noé começou a cultivar a terra. Noé plantou uma vinha. Algumas pessoas acreditam que Noé foi a primeira pessoa a plantar uma vinha. Uma vinha é um jardim com videiras que produzem uvas que podem ser comidas ou espremidas para formar suco para beber. Se o suco ficar parado por um tempo para que ele fermente, então ele se torna vinho, ou uma bebida com álcool Leva tempo para as videiras crescerem e produzirem uvas. Leva tempo para o suco de uva fermentar e produzir vinho. Portanto, algum tempo passou desde que Noé deixou o barco.</w:t>
      </w:r>
    </w:p>
    <w:p>
      <w:pPr/>
      <w:r>
        <w:rPr>
          <w:lang w:val="pt_PT" w:bidi="pt_PT"/>
        </w:rPr>
      </w:r>
      <w:r>
        <w:rPr>
          <w:lang w:val="pt_PT" w:bidi="pt_PT"/>
        </w:rPr>
        <w:t>Mostre uma imagem de videiras.</w:t>
      </w:r>
    </w:p>
    <w:p>
      <w:pPr/>
      <w:r>
        <w:rPr>
          <w:lang w:val="pt_PT" w:bidi="pt_PT"/>
        </w:rPr>
      </w:r>
      <w:r>
        <w:rPr>
          <w:lang w:val="pt_PT" w:bidi="pt_PT"/>
        </w:rPr>
        <w:t>Mostre uma imagem das uvas.</w:t>
      </w:r>
    </w:p>
    <w:p>
      <w:pPr/>
      <w:r>
        <w:rPr>
          <w:lang w:val="pt_PT" w:bidi="pt_PT"/>
        </w:rPr>
      </w:r>
      <w:r>
        <w:rPr>
          <w:lang w:val="pt_PT" w:bidi="pt_PT"/>
        </w:rPr>
        <w:t>Mostre uma imagem de suco de uva ou vinho.</w:t>
      </w:r>
    </w:p>
    <w:p>
      <w:pPr/>
      <w:r>
        <w:rPr>
          <w:lang w:val="pt_PT" w:bidi="pt_PT"/>
        </w:rPr>
      </w:r>
      <w:r>
        <w:rPr>
          <w:lang w:val="pt_PT" w:bidi="pt_PT"/>
        </w:rPr>
        <w:t>Noé bebeu parte do vinho que ele havia feito e ele ficou bêbado. Estar bêbado significa que após beber álcool suficiente, você não está mais no controle de tudo o que você faz e diz. Nesse caso, Noé tirou suas roupas e se deitou sem nada para cobri-lo e foi dormir em sua tenda. Noé estava provavelmente deitado de costas.</w:t>
      </w:r>
    </w:p>
    <w:p>
      <w:pPr/>
      <w:r>
        <w:rPr>
          <w:lang w:val="pt_PT" w:bidi="pt_PT"/>
        </w:rPr>
      </w:r>
      <w:r>
        <w:rPr>
          <w:lang w:val="pt_PT" w:bidi="pt_PT"/>
        </w:rPr>
        <w:t>Mostre uma imagem de uma tenda feita de peles de animais ou panos, como aquelas usadas pelos nômades.</w:t>
      </w:r>
    </w:p>
    <w:p>
      <w:pPr/>
      <w:r>
        <w:rPr>
          <w:lang w:val="pt_PT" w:bidi="pt_PT"/>
        </w:rPr>
      </w:r>
      <w:r>
        <w:rPr>
          <w:lang w:val="pt_PT" w:bidi="pt_PT"/>
        </w:rPr>
        <w:t>Cam é o filho mais jovem de Noé. Cam é o pai de um filho chamado Canaã. Cam entrou na tenda e viu Noé deitado lá descoberto, com seu corpo e genitália expostos para qualquer um ver. Em muitas culturas, é vergonhoso estar nu na frente de alguém. Cam viu isso. Cam não cobriu seu pai, mas foi e disse aos seus irmãos o que ele havia visto. Assim, Cam expôs a vergonha de Noé a seus irmãos. Sem e Jafé ouviram que seu pai estava nu ou descoberto. Então eles pegaram uma roupa ou um manto e colocaram sobre seus ombros. Isso significa que cada um segurou um lado da manta. Eles entraram na tenda e deixaram cair a manta sobre seu pai para que ele estivesse coberto. Eles não viram a nudez de seu pai. Eles nunca olharam para seu pai. Eles olharam para o lado o tempo todo. Noé estava dormindo tão profundamente por causa do vinho que ele não acordou com toda essa atividade em sua tenda.</w:t>
      </w:r>
    </w:p>
    <w:p>
      <w:pPr/>
      <w:r>
        <w:rPr>
          <w:lang w:val="pt_PT" w:bidi="pt_PT"/>
        </w:rPr>
      </w:r>
      <w:r>
        <w:rPr>
          <w:lang w:val="pt_PT" w:bidi="pt_PT"/>
        </w:rPr>
        <w:t>Discuta em grupo: como os filhos em sua cultura lidariam com seu pai nessa condição?</w:t>
      </w:r>
    </w:p>
    <w:p>
      <w:pPr/>
      <w:r>
        <w:rPr>
          <w:lang w:val="pt_PT" w:bidi="pt_PT"/>
        </w:rPr>
      </w:r>
      <w:r>
        <w:rPr>
          <w:lang w:val="pt_PT" w:bidi="pt_PT"/>
        </w:rPr>
        <w:t>Mais tarde, Noé acordou do sono profundo que o vinho causou. Ele não estava mais bêbado ou fora do controle de seus sentidos. Noé percebeu o que seu filho Cam havia visto e feito. Então Noé amaldiçoou Canaã, que era filho de Cam — em outras palavras, Noé pronunciou punição ou julgamento em Canaã. A maldição é pronunciada como poesia.</w:t>
      </w:r>
    </w:p>
    <w:p>
      <w:pPr/>
      <w:r>
        <w:rPr>
          <w:lang w:val="pt_PT" w:bidi="pt_PT"/>
        </w:rPr>
      </w:r>
      <w:r>
        <w:rPr>
          <w:lang w:val="pt_PT" w:bidi="pt_PT"/>
        </w:rPr>
        <w:t>Noé diz que Canaã será o servo de seus parentes. Mas a maneira como Noé diz isso significa que Canaã será o servo mais baixo. Ele será até mesmo o servo de outros servos. Ninguém sabe por que Noé não gostou do que Cam fez. Ninguém sabe ao certo por que Noé escolheu amaldiçoar o filho de Cam, Canaã, em vez de amaldiçoar o próprio Cam.</w:t>
      </w:r>
    </w:p>
    <w:p>
      <w:pPr/>
      <w:r>
        <w:rPr>
          <w:lang w:val="pt_PT" w:bidi="pt_PT"/>
        </w:rPr>
      </w:r>
      <w:r>
        <w:rPr>
          <w:lang w:val="pt_PT" w:bidi="pt_PT"/>
        </w:rPr>
        <w:t>Discuta em grupo: como um pai em sua cultura reagiria a seu filho se ele agisse como Cam fez nessa história?</w:t>
      </w:r>
    </w:p>
    <w:p>
      <w:pPr/>
      <w:r>
        <w:rPr>
          <w:lang w:val="pt_PT" w:bidi="pt_PT"/>
        </w:rPr>
      </w:r>
      <w:r>
        <w:rPr>
          <w:lang w:val="pt_PT" w:bidi="pt_PT"/>
        </w:rPr>
        <w:t>Então Noé pronunciou uma bênção a seus outros 2 filhos, Sem e Jafé. Abençoar significa que Noé está pedindo que algo bom aconteça para cada um deles. As bênçãos são pronunciadas como poesia. As bênçãos eram diferentes. Para Sem, Noé diz: “Louvem Yavé, que é o Deus de Sem. Certifique-se de usar os mesmos nomes para Yavé e Deus que você usou em outras passagens. Então Noé pediu a Deus para expandir o território de Jafé. Noé pediu que Jafé compartilhasse a prosperidade de Sem. Finalmente, Noé pede que Canaã, filho de Cam, seja o servo de Jafé.</w:t>
      </w:r>
    </w:p>
    <w:p>
      <w:pPr/>
      <w:r>
        <w:rPr>
          <w:lang w:val="pt_PT" w:bidi="pt_PT"/>
        </w:rPr>
      </w:r>
      <w:r>
        <w:rPr>
          <w:lang w:val="pt_PT" w:bidi="pt_PT"/>
        </w:rPr>
        <w:t>Discuta em grupo: como seu idioma expressa declarações importantes como maldições ou bênçãos? Você usa poesia ou uma música? Como as pessoas sabem que isso é importante?</w:t>
      </w:r>
    </w:p>
    <w:p>
      <w:pPr/>
      <w:r>
        <w:rPr>
          <w:lang w:val="pt_PT" w:bidi="pt_PT"/>
        </w:rPr>
      </w:r>
      <w:r>
        <w:rPr>
          <w:lang w:val="pt_PT" w:bidi="pt_PT"/>
        </w:rPr>
        <w:t>A passagem termina nos dizendo que Noé viveu outros 350 anos e morreu com a idade de 950 anos.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depois de uma declaração introdutória sobre Noé e seus filhos, Noé planta videiras, faz vinho, bebe o vinho até ficar bêbado e adormece com seu corpo exposto. Seu filho Cam o vê e diz aos outros. Sem e Jafé cobrem seu pai sem olhar para ele.</w:t>
      </w:r>
    </w:p>
    <w:p>
      <w:pPr/>
      <w:r>
        <w:rPr>
          <w:lang w:val="pt_PT" w:bidi="pt_PT"/>
        </w:rPr>
      </w:r>
      <w:r>
        <w:rPr>
          <w:b/>
          <w:lang w:val="pt_PT" w:bidi="pt_PT"/>
        </w:rPr>
        <w:t>Segunda cena:</w:t>
      </w:r>
      <w:r>
        <w:rPr>
          <w:lang w:val="pt_PT" w:bidi="pt_PT"/>
        </w:rPr>
        <w:t xml:space="preserve"> Noé descobre o que Cam fez e amaldiçoa o filho de Cam, Canaã. Noé pronuncia bênçãos para Sem e Jafé. A história termina com uma declaração sobre a idade de Noé em sua morte.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pStyle w:val="ListBullet"/>
        <w:spacing w:line="240" w:lineRule="auto"/>
        <w:ind w:left="720"/>
      </w:pPr>
      <w:r>
        <w:rPr>
          <w:lang w:val="pt_PT" w:bidi="pt_PT"/>
        </w:rPr>
      </w:r>
      <w:r>
        <w:rPr>
          <w:lang w:val="pt_PT" w:bidi="pt_PT"/>
        </w:rPr>
        <w:t>Canaã é mencionado como filho de Cam.</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Os 3 filhos de Noé são os ancestrais de toda a humanidade. Canaã é especificamente mencionado como filho de Cam.</w:t>
      </w:r>
    </w:p>
    <w:p>
      <w:pPr/>
      <w:r>
        <w:rPr>
          <w:lang w:val="pt_PT" w:bidi="pt_PT"/>
        </w:rPr>
      </w:r>
      <w:r>
        <w:rPr>
          <w:lang w:val="pt_PT" w:bidi="pt_PT"/>
        </w:rPr>
        <w:t>Noé começou a cultivar a terra. Isso significa que ele tinha que usar um arado ou enxada para trabalhar a terra para que algo pudesse ser plantado. Não sabemos onde Noé plantou seu jardim de videiras. O barco parou na região das montanhas Ararate na Turquia atual. Não sabemos se Noé permaneceu nessa área ou se ele foi para outro lugar. Leva tempo para fazer vinho:</w:t>
      </w:r>
    </w:p>
    <w:p>
      <w:pPr>
        <w:pStyle w:val="ListBullet"/>
        <w:spacing w:line="240" w:lineRule="auto"/>
        <w:ind w:left="720"/>
      </w:pPr>
      <w:r>
        <w:rPr>
          <w:lang w:val="pt_PT" w:bidi="pt_PT"/>
        </w:rPr>
      </w:r>
      <w:r>
        <w:rPr>
          <w:lang w:val="pt_PT" w:bidi="pt_PT"/>
        </w:rPr>
        <w:t>Plantar as videiras que são plantas muito pequenas.</w:t>
      </w:r>
    </w:p>
    <w:p>
      <w:pPr>
        <w:pStyle w:val="ListBullet"/>
        <w:spacing w:line="240" w:lineRule="auto"/>
        <w:ind w:left="720"/>
      </w:pPr>
      <w:r>
        <w:rPr>
          <w:lang w:val="pt_PT" w:bidi="pt_PT"/>
        </w:rPr>
      </w:r>
      <w:r>
        <w:rPr>
          <w:lang w:val="pt_PT" w:bidi="pt_PT"/>
        </w:rPr>
        <w:t>Essas videiras têm que ficar maduras para produzirem uvas.</w:t>
      </w:r>
    </w:p>
    <w:p>
      <w:pPr>
        <w:pStyle w:val="ListBullet"/>
        <w:spacing w:line="240" w:lineRule="auto"/>
        <w:ind w:left="720"/>
      </w:pPr>
      <w:r>
        <w:rPr>
          <w:lang w:val="pt_PT" w:bidi="pt_PT"/>
        </w:rPr>
      </w:r>
      <w:r>
        <w:rPr>
          <w:lang w:val="pt_PT" w:bidi="pt_PT"/>
        </w:rPr>
        <w:t>Leva uma estação para as uvas amadurecerem para que elas estejam prontas para usar.</w:t>
      </w:r>
    </w:p>
    <w:p>
      <w:pPr>
        <w:pStyle w:val="ListBullet"/>
        <w:spacing w:line="240" w:lineRule="auto"/>
        <w:ind w:left="720"/>
      </w:pPr>
      <w:r>
        <w:rPr>
          <w:lang w:val="pt_PT" w:bidi="pt_PT"/>
        </w:rPr>
      </w:r>
      <w:r>
        <w:rPr>
          <w:lang w:val="pt_PT" w:bidi="pt_PT"/>
        </w:rPr>
        <w:t>As uvas têm que ser colhidas e comidas ou transformadas em suco.</w:t>
      </w:r>
    </w:p>
    <w:p>
      <w:pPr>
        <w:pStyle w:val="ListBullet"/>
        <w:spacing w:line="240" w:lineRule="auto"/>
        <w:ind w:left="720"/>
      </w:pPr>
      <w:r>
        <w:rPr>
          <w:lang w:val="pt_PT" w:bidi="pt_PT"/>
        </w:rPr>
      </w:r>
      <w:r>
        <w:rPr>
          <w:lang w:val="pt_PT" w:bidi="pt_PT"/>
        </w:rPr>
        <w:t>As uvas são pressionadas para espremer o suco.</w:t>
      </w:r>
    </w:p>
    <w:p>
      <w:pPr>
        <w:pStyle w:val="ListBullet"/>
        <w:spacing w:line="240" w:lineRule="auto"/>
        <w:ind w:left="720"/>
      </w:pPr>
      <w:r>
        <w:rPr>
          <w:lang w:val="pt_PT" w:bidi="pt_PT"/>
        </w:rPr>
      </w:r>
      <w:r>
        <w:rPr>
          <w:lang w:val="pt_PT" w:bidi="pt_PT"/>
        </w:rPr>
        <w:t>O suco então fica em um lugar protegido ou jarro por um período de tempo.</w:t>
      </w:r>
    </w:p>
    <w:p>
      <w:pPr>
        <w:pStyle w:val="ListBullet"/>
        <w:spacing w:line="240" w:lineRule="auto"/>
        <w:ind w:left="720"/>
      </w:pPr>
      <w:r>
        <w:rPr>
          <w:lang w:val="pt_PT" w:bidi="pt_PT"/>
        </w:rPr>
      </w:r>
      <w:r>
        <w:rPr>
          <w:lang w:val="pt_PT" w:bidi="pt_PT"/>
        </w:rPr>
        <w:t>O suco fermentará ou produzirá álcool.</w:t>
      </w:r>
    </w:p>
    <w:p>
      <w:pPr>
        <w:pStyle w:val="ListBullet"/>
        <w:spacing w:line="240" w:lineRule="auto"/>
        <w:ind w:left="720"/>
      </w:pPr>
      <w:r>
        <w:rPr>
          <w:lang w:val="pt_PT" w:bidi="pt_PT"/>
        </w:rPr>
      </w:r>
      <w:r>
        <w:rPr>
          <w:lang w:val="pt_PT" w:bidi="pt_PT"/>
        </w:rPr>
        <w:t>Leva vários meses para o vinho estar pronto para beber.</w:t>
      </w:r>
    </w:p>
    <w:p>
      <w:pPr/>
      <w:r>
        <w:rPr>
          <w:lang w:val="pt_PT" w:bidi="pt_PT"/>
        </w:rPr>
      </w:r>
      <w:r>
        <w:rPr>
          <w:lang w:val="pt_PT" w:bidi="pt_PT"/>
        </w:rPr>
        <w:t>Pare e discuta em seu idioma esse processo de fazer vinho. Observe o vocabulário que você está usando para cada parte do processo. Em muitos idiomas, as palavras são relacionadas ou vêm da mesma palavra raiz.</w:t>
      </w:r>
    </w:p>
    <w:p>
      <w:pPr/>
      <w:r>
        <w:rPr>
          <w:lang w:val="pt_PT" w:bidi="pt_PT"/>
        </w:rPr>
      </w:r>
      <w:r>
        <w:rPr>
          <w:lang w:val="pt_PT" w:bidi="pt_PT"/>
        </w:rPr>
        <w:t>Por causa desse processo, sabemos que algum tempo passou desde que Noé e sua família deixaram o barco.</w:t>
      </w:r>
    </w:p>
    <w:p>
      <w:pPr/>
      <w:r>
        <w:rPr>
          <w:lang w:val="pt_PT" w:bidi="pt_PT"/>
        </w:rPr>
      </w:r>
      <w:r>
        <w:rPr>
          <w:lang w:val="pt_PT" w:bidi="pt_PT"/>
        </w:rPr>
        <w:t>Noé bebeu parte do vinho e ficou bêbado. Estar bêbado significa que você não está mais no controle de seus pensamentos e ações. Noé tirou suas roupas e se deitou de costas em sua tenda. Ele estava muito bêbado. Isso significa que ele estava dormindo tão profundamente que não ouviu seus filhos entrarem e não sentiu a cobertura que foi colocada sobre ele.</w:t>
      </w:r>
    </w:p>
    <w:p>
      <w:pPr/>
      <w:r>
        <w:rPr>
          <w:lang w:val="pt_PT" w:bidi="pt_PT"/>
        </w:rPr>
      </w:r>
      <w:r>
        <w:rPr>
          <w:lang w:val="pt_PT" w:bidi="pt_PT"/>
        </w:rPr>
        <w:t>Os dois irmãos, Sem e Jafé, pegaram uma manta e a seguraram entre eles e entraram na tenda. Esse pode ter sido um grande pedaço de pano que as pessoas embrulhavam em torno de si mesmas. Sem e Jafé não olharam para Noé. Eles mantiveram seus olhos fixos no exterior da tenda. Eles entraram na tenda e deixaram cair o manto ou pano sobre Noé. A vergonha de Noé agora estava coberta. Noé não acordou quando isso aconteceu.</w:t>
      </w:r>
    </w:p>
    <w:p>
      <w:pPr/>
      <w:r>
        <w:rPr>
          <w:lang w:val="pt_PT" w:bidi="pt_PT"/>
        </w:rPr>
      </w:r>
      <w:r>
        <w:rPr>
          <w:lang w:val="pt_PT" w:bidi="pt_PT"/>
        </w:rPr>
        <w:t xml:space="preserve">Quando Noé acordou, alguém deve ter dito a ele o que Cam havia feito. Noé pronunciou uma maldição sobre o filho de Cam, cujo nome é Canaã. Na maldição, Noé diz que Canaã será o mais baixo de todos os servos. Ele será até mesmo o servo de outros servos. </w:t>
      </w:r>
    </w:p>
    <w:p>
      <w:pPr/>
      <w:r>
        <w:rPr>
          <w:lang w:val="pt_PT" w:bidi="pt_PT"/>
        </w:rPr>
      </w:r>
      <w:r>
        <w:rPr>
          <w:lang w:val="pt_PT" w:bidi="pt_PT"/>
        </w:rPr>
        <w:t>Então Noé louva o Deus de Sem e abençoa Jafé. Ele usa poesia para fazer isso. Noé repete que Canaã será o servo de Sem e Jafé.</w:t>
      </w:r>
    </w:p>
    <w:p>
      <w:pPr/>
      <w:r>
        <w:rPr>
          <w:lang w:val="pt_PT" w:bidi="pt_PT"/>
        </w:rPr>
      </w:r>
      <w:r>
        <w:rPr>
          <w:lang w:val="pt_PT" w:bidi="pt_PT"/>
        </w:rPr>
        <w:t>A passagem termina nos dizendo que Noé viveu outros 350 anos e que quando ele morreu tinha 950 anos de idade.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pStyle w:val="ListBullet"/>
        <w:spacing w:line="240" w:lineRule="auto"/>
        <w:ind w:left="720"/>
      </w:pPr>
      <w:r>
        <w:rPr>
          <w:lang w:val="pt_PT" w:bidi="pt_PT"/>
        </w:rPr>
      </w:r>
      <w:r>
        <w:rPr>
          <w:lang w:val="pt_PT" w:bidi="pt_PT"/>
        </w:rPr>
        <w:t>Canaã é mencionado como filho de Cam.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Você ouvirá “pare a encenação” seguido de algumas perguntas com sugestões do que você pode ouvir como respostas. Você então será solicitado a reiniciar a encenação.</w:t>
      </w:r>
    </w:p>
    <w:p>
      <w:pPr/>
      <w:r>
        <w:rPr>
          <w:lang w:val="pt_PT" w:bidi="pt_PT"/>
        </w:rPr>
      </w:r>
      <w:r>
        <w:rPr>
          <w:lang w:val="pt_PT" w:bidi="pt_PT"/>
        </w:rPr>
        <w:t>A história começa com uma explicação de que os 3 filhos de Noé são os ancestrais de todas as pessoas.</w:t>
      </w:r>
    </w:p>
    <w:p>
      <w:pPr/>
      <w:r>
        <w:rPr>
          <w:lang w:val="pt_PT" w:bidi="pt_PT"/>
        </w:rPr>
      </w:r>
      <w:r>
        <w:rPr>
          <w:lang w:val="pt_PT" w:bidi="pt_PT"/>
        </w:rPr>
        <w:t>Na cena 1, a história começa com Noé se tornando um agricultor. Noé tem que trabalhar a terra para que ela cresça plantas. Ele usaria um arado ou uma enxada para trabalhar a terra. Noé plantou um jardim de videiras. Isso é chamado de vinha. No início, as plantas seriam pequenas. Noé precisaria continuar trabalhando a terra, tirando as ervas daninhas e garantindo que as plantas tivessem água. Depois de algum tempo, as plantas cresceriam grandes o suficiente para produzir uvas. As uvas podem ser colhidas e comidas ou elas podem ser pressionadas para espremer o suco delas. O suco pode ser bebido imediatamente, ou ele pode ser deixado para fermentar e produzir álcool. Uma vez que o suco produziu álcool, ele se torna vinho. O vinho seria deixado para envelhecer por algum tempo antes de beber.</w:t>
      </w:r>
    </w:p>
    <w:p>
      <w:pPr/>
      <w:r>
        <w:rPr>
          <w:lang w:val="pt_PT" w:bidi="pt_PT"/>
        </w:rPr>
      </w:r>
      <w:r>
        <w:rPr>
          <w:lang w:val="pt_PT" w:bidi="pt_PT"/>
        </w:rPr>
        <w:t>Pare a encenação: pergunte a Noé: “Por que você está fazendo vinho?”. Você pode ouvir: “Gosto do sabor do bom vinho”. Ou: “O vinho é bom para beber com as refeições”. Ou: “Não percebi que o suco fermentaria e produziria álcool”. Reinicie a encenação.</w:t>
      </w:r>
    </w:p>
    <w:p>
      <w:pPr/>
      <w:r>
        <w:rPr>
          <w:lang w:val="pt_PT" w:bidi="pt_PT"/>
        </w:rPr>
      </w:r>
      <w:r>
        <w:rPr>
          <w:lang w:val="pt_PT" w:bidi="pt_PT"/>
        </w:rPr>
        <w:t>Noé bebeu o vinho e ficou bêbado. Ele ficou bêbado o suficiente para tirar suas roupas e se deitar em sua tenda. Ele estava descoberto ou exposto.</w:t>
      </w:r>
    </w:p>
    <w:p>
      <w:pPr/>
      <w:r>
        <w:rPr>
          <w:lang w:val="pt_PT" w:bidi="pt_PT"/>
        </w:rPr>
      </w:r>
      <w:r>
        <w:rPr>
          <w:lang w:val="pt_PT" w:bidi="pt_PT"/>
        </w:rPr>
        <w:t>Pare a encenação: Pergunte a Noé: “Você já esteve tão bêbado antes?”. Você pode ouvir: “Sim, muitas vezes”, ou “Nunca!”. Pergunte a cada um dos filhos: “Você já viu seu pai bêbado antes?”. Você pode ouvir: “Nunca” ou “Muitas vezes”. Pergunte a cada filho: “Como é ver seu pai nessa condição?”. Você pode ouvir: “Estou envergonhado”, ou “Estou preocupado. Nunca o vi assim antes”. Reinicie a encenação.</w:t>
      </w:r>
    </w:p>
    <w:p>
      <w:pPr/>
      <w:r>
        <w:rPr>
          <w:lang w:val="pt_PT" w:bidi="pt_PT"/>
        </w:rPr>
      </w:r>
      <w:r>
        <w:rPr>
          <w:lang w:val="pt_PT" w:bidi="pt_PT"/>
        </w:rPr>
        <w:t>Noé estava em um sono profundo, bêbado. Noé não ouviu nenhum de seus filhos entrar.</w:t>
      </w:r>
    </w:p>
    <w:p>
      <w:pPr/>
      <w:r>
        <w:rPr>
          <w:lang w:val="pt_PT" w:bidi="pt_PT"/>
        </w:rPr>
      </w:r>
      <w:r>
        <w:rPr>
          <w:lang w:val="pt_PT" w:bidi="pt_PT"/>
        </w:rPr>
        <w:t>Cam entrou na tenda e viu seu pai deitado lá descoberto, dormindo. Cam viu a vergonha de Noé. Cam não cobriu Noé. Em vez disso, Cam saiu da tenda, encontrou seus irmãos e disse a eles o que ele havia visto.</w:t>
      </w:r>
    </w:p>
    <w:p>
      <w:pPr/>
      <w:r>
        <w:rPr>
          <w:lang w:val="pt_PT" w:bidi="pt_PT"/>
        </w:rPr>
      </w:r>
      <w:r>
        <w:rPr>
          <w:lang w:val="pt_PT" w:bidi="pt_PT"/>
        </w:rPr>
        <w:t>Pare a encenação: Pergunte a Cam: “O que você pensou quando viu seu pai?”. Você pode ouvir: “Fiquei em choque”. Nunca o vi assim antes. ou “Pensei que era engraçado. Eu queria compartilhar a piada”. Pergunte a Sem e Jafé: “O que vocês pensaram quando ouviram sobre seu pai?”. Você pode ouvir: “Fiquei surpreso”, ou “Senti vergonha por ele”, ou “Ele é meu pai, tenho que ajudá-lo”. Reinicie a encenação.</w:t>
      </w:r>
    </w:p>
    <w:p>
      <w:pPr/>
      <w:r>
        <w:rPr>
          <w:lang w:val="pt_PT" w:bidi="pt_PT"/>
        </w:rPr>
      </w:r>
      <w:r>
        <w:rPr>
          <w:lang w:val="pt_PT" w:bidi="pt_PT"/>
        </w:rPr>
        <w:t>Sem e Jafé pegam um pano ou manto, o seguram e caminham para dentro da tenda. Eles mantêm seus olhos fixos no exterior. Eles nunca olham para seu pai. Quando eles ficam perto o suficiente, eles deixam cair o manto para que ele cubra Noé. Eles deixam a tenda sem nunca ver Noé nu.</w:t>
      </w:r>
    </w:p>
    <w:p>
      <w:pPr/>
      <w:r>
        <w:rPr>
          <w:lang w:val="pt_PT" w:bidi="pt_PT"/>
        </w:rPr>
      </w:r>
      <w:r>
        <w:rPr>
          <w:lang w:val="pt_PT" w:bidi="pt_PT"/>
        </w:rPr>
        <w:t>Pare a encenação: pergunte a Sem e Jafé por que eles não olham para onde eles estão indo. Você pode ouvir: “Queria mostrar respeito a meu pai”, ou “Não queria ver a nudez de meu pai”, ou: “É vergonhoso ver meu pai assim. Eu queria cobri-lo”. Reinicie a encenação.</w:t>
      </w:r>
    </w:p>
    <w:p>
      <w:pPr/>
      <w:r>
        <w:rPr>
          <w:lang w:val="pt_PT" w:bidi="pt_PT"/>
        </w:rPr>
      </w:r>
      <w:r>
        <w:rPr>
          <w:lang w:val="pt_PT" w:bidi="pt_PT"/>
        </w:rPr>
        <w:t>Na cena 2, Noé acorda e percebe o que Cam fez. Noé pronuncia uma maldição sobre o filho de Cam, Canaã. Noé pronuncia bênçãos para Sem e Jafé. A maldição e as bênçãos são expressões poéticas.</w:t>
      </w:r>
    </w:p>
    <w:p>
      <w:pPr/>
      <w:r>
        <w:rPr>
          <w:lang w:val="pt_PT" w:bidi="pt_PT"/>
        </w:rPr>
      </w:r>
      <w:r>
        <w:rPr>
          <w:lang w:val="pt_PT" w:bidi="pt_PT"/>
        </w:rPr>
        <w:t>A maldição é para Canaã que é o filho de Cam. Noé diz a Canaã que ele será o servo de outros servos.</w:t>
      </w:r>
    </w:p>
    <w:p>
      <w:pPr/>
      <w:r>
        <w:rPr>
          <w:lang w:val="pt_PT" w:bidi="pt_PT"/>
        </w:rPr>
      </w:r>
      <w:r>
        <w:rPr>
          <w:lang w:val="pt_PT" w:bidi="pt_PT"/>
        </w:rPr>
        <w:t>Pare a encenação: Pergunte a Canaã: “Como você se sente sobre receber uma maldição por algo que seu pai fez?”. Você pode ouvir: “Eu não entendo. Não fiz isso, meu pai fez”. Reinicie a encenação.</w:t>
      </w:r>
    </w:p>
    <w:p>
      <w:pPr/>
      <w:r>
        <w:rPr>
          <w:lang w:val="pt_PT" w:bidi="pt_PT"/>
        </w:rPr>
      </w:r>
      <w:r>
        <w:rPr>
          <w:lang w:val="pt_PT" w:bidi="pt_PT"/>
        </w:rPr>
        <w:t>Então Noé abençoa Sem pedindo especificamente que Canaã se torne seu servo. Noé abençoa Jafé pedindo que seu território seja ampliado. Ele também pede que Sem e Jafé sejam prósperos. Noé repete que Canaã será seu servo.</w:t>
      </w:r>
    </w:p>
    <w:p>
      <w:pPr/>
      <w:r>
        <w:rPr>
          <w:lang w:val="pt_PT" w:bidi="pt_PT"/>
        </w:rPr>
      </w:r>
      <w:r>
        <w:rPr>
          <w:lang w:val="pt_PT" w:bidi="pt_PT"/>
        </w:rPr>
        <w:t>Pare a encenação: Pergunte a Sem e então a Jafé: “Como vocês se sentem sobre essa bênção?”. Você pode ouvir: “Grato por meu pai querer que eu seja próspero”, ou “Não entendo por que Canaã foi amaldiçoado”, ou “Cam estava errado no que ele fez, então essa bênção e maldição são coisas boas”.</w:t>
      </w:r>
    </w:p>
    <w:p>
      <w:pPr/>
      <w:r>
        <w:rPr>
          <w:lang w:val="pt_PT" w:bidi="pt_PT"/>
        </w:rPr>
      </w:r>
      <w:r>
        <w:rPr>
          <w:lang w:val="pt_PT" w:bidi="pt_PT"/>
        </w:rPr>
        <w:t>A história termina com uma declaração da idade de Noé quando ele morreu.</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filhos de Noé, Sem, Cam e Jafé eram os </w:t>
      </w:r>
      <w:r>
        <w:rPr>
          <w:b/>
          <w:lang w:val="pt_PT" w:bidi="pt_PT"/>
        </w:rPr>
        <w:t>ancestrais</w:t>
      </w:r>
      <w:r>
        <w:rPr>
          <w:lang w:val="pt_PT" w:bidi="pt_PT"/>
        </w:rPr>
        <w:t xml:space="preserve"> de todas as pessoas na terra. Outra maneira de dizer isso é dizer que todas as pessoas na terra são descendentes de Noé e seus filhos.</w:t>
      </w:r>
    </w:p>
    <w:p>
      <w:pPr/>
      <w:r>
        <w:rPr>
          <w:lang w:val="pt_PT" w:bidi="pt_PT"/>
        </w:rPr>
      </w:r>
      <w:r>
        <w:rPr>
          <w:lang w:val="pt_PT" w:bidi="pt_PT"/>
        </w:rPr>
        <w:t xml:space="preserve">Depois do dilúvio, Noé se tornou um agricultor. Você também pode dizer que ele começou a cultivar a terra ou Noé se tornou um cultivador da terra. Isso significa que Noé trabalhou a terra usando um arado ou uma enxada para que ele pudesse plantar coisas que cresceriam. Noé plantou uma </w:t>
      </w:r>
      <w:r>
        <w:rPr>
          <w:b/>
          <w:lang w:val="pt_PT" w:bidi="pt_PT"/>
        </w:rPr>
        <w:t>vinha</w:t>
      </w:r>
      <w:r>
        <w:rPr>
          <w:lang w:val="pt_PT" w:bidi="pt_PT"/>
        </w:rPr>
        <w:t xml:space="preserve">. </w:t>
      </w:r>
    </w:p>
    <w:p>
      <w:pPr/>
      <w:r>
        <w:rPr>
          <w:lang w:val="pt_PT" w:bidi="pt_PT"/>
        </w:rPr>
      </w:r>
      <w:r>
        <w:rPr>
          <w:lang w:val="pt_PT" w:bidi="pt_PT"/>
        </w:rPr>
        <w:t>Mostre a imagem da vinha.</w:t>
      </w:r>
    </w:p>
    <w:p>
      <w:pPr/>
      <w:r>
        <w:rPr>
          <w:lang w:val="pt_PT" w:bidi="pt_PT"/>
        </w:rPr>
      </w:r>
      <w:r>
        <w:rPr>
          <w:lang w:val="pt_PT" w:bidi="pt_PT"/>
        </w:rPr>
        <w:t xml:space="preserve">Uma vinha é um jardim com videiras. As videiras produzem uvas que podem ser comidas como uma fruta ou espremidas para fazer suco que você pode beber. Se o suco é deixado parado por um período de tempo, ele começa a fermentar ou produzir álcool. Beber suco de uva fermentado que é chamado de </w:t>
      </w:r>
      <w:r>
        <w:rPr>
          <w:b/>
          <w:lang w:val="pt_PT" w:bidi="pt_PT"/>
        </w:rPr>
        <w:t>vinho</w:t>
      </w:r>
      <w:r>
        <w:rPr>
          <w:lang w:val="pt_PT" w:bidi="pt_PT"/>
        </w:rPr>
        <w:t xml:space="preserve"> pode deixar você bêbado. Bêbado significa que você tem tanto álcool em seu corpo que você não consegue pensar ou agir corretamente. Você perde o controle de seu corpo e sua mente. Noé aparentemente bebeu vinho suficiente para que ele caísse em um sono profundo. O vinho é feito de suco de fruta. Não tem trigo ou outros grãos que também podem fermentar e fazer álcool. Certifique-se de que o termo para vinho não inclui trigo ou outros agentes fermentantes.</w:t>
      </w:r>
    </w:p>
    <w:p>
      <w:pPr/>
      <w:r>
        <w:rPr>
          <w:lang w:val="pt_PT" w:bidi="pt_PT"/>
        </w:rPr>
      </w:r>
      <w:r>
        <w:rPr>
          <w:lang w:val="pt_PT" w:bidi="pt_PT"/>
        </w:rPr>
        <w:t>Noé ficou tão bêbado que ele tirou suas roupas e se deitou sem cobertura. Ele estava nu em sua tenda. Ele provavelmente estava deitado de costas então sua genitália estava exposta. Isso era vergonhoso. Muitas traduções usam o termo nudez ou algo que nos diz que Noé foi exposto, mas é uma maneira educada de dizer isso.</w:t>
      </w:r>
    </w:p>
    <w:p>
      <w:pPr/>
      <w:r>
        <w:rPr>
          <w:lang w:val="pt_PT" w:bidi="pt_PT"/>
        </w:rPr>
      </w:r>
      <w:r>
        <w:rPr>
          <w:lang w:val="pt_PT" w:bidi="pt_PT"/>
        </w:rPr>
        <w:t xml:space="preserve">Sem e Jafé pegam uma </w:t>
      </w:r>
      <w:r>
        <w:rPr>
          <w:b/>
          <w:lang w:val="pt_PT" w:bidi="pt_PT"/>
        </w:rPr>
        <w:t>manta</w:t>
      </w:r>
      <w:r>
        <w:rPr>
          <w:lang w:val="pt_PT" w:bidi="pt_PT"/>
        </w:rPr>
        <w:t xml:space="preserve"> e a usam para cobrir Noé. A manta pode ser uma coberta ou um grande pedaço de pano usado como uma roupa externa. Isso pode ser usado como uma cobertura à noite.</w:t>
      </w:r>
    </w:p>
    <w:p>
      <w:pPr/>
      <w:r>
        <w:rPr>
          <w:lang w:val="pt_PT" w:bidi="pt_PT"/>
        </w:rPr>
      </w:r>
      <w:r>
        <w:rPr>
          <w:lang w:val="pt_PT" w:bidi="pt_PT"/>
        </w:rPr>
        <w:t xml:space="preserve">Os filhos de Noé estão sempre listados como Sem, Cam e Jafé. Isso implica que Cam é o filho do meio. No entanto, nessa passagem, diz especificamente que Cam é o filho mais jovem. A tradução precisa deixar claro que Cam é o filho mais jovem. Quando Noé ouviu que Cam disse aos seus irmãos que ele estava nu, ele amaldiçoou Canaã, o filho de Cam. O Glossário Mestre tem uma discussão da palavra </w:t>
      </w:r>
      <w:r>
        <w:rPr>
          <w:b/>
          <w:lang w:val="pt_PT" w:bidi="pt_PT"/>
        </w:rPr>
        <w:t>maldição</w:t>
      </w:r>
      <w:r>
        <w:rPr>
          <w:lang w:val="pt_PT" w:bidi="pt_PT"/>
        </w:rPr>
        <w:t>. Esta é a primeira vez que um humano está amaldiçoando alguém. Aqui Noé está pedindo a Deus para punir Canaã. Você deve usar a mesma palavra que você usou quando Deus amaldiçoou a terra na história da Queda.</w:t>
      </w:r>
    </w:p>
    <w:p>
      <w:pPr/>
      <w:r>
        <w:rPr>
          <w:lang w:val="pt_PT" w:bidi="pt_PT"/>
        </w:rPr>
      </w:r>
      <w:r>
        <w:rPr>
          <w:lang w:val="pt_PT" w:bidi="pt_PT"/>
        </w:rPr>
        <w:t xml:space="preserve">Na maldição de Canaã, Noé diz que Canaã será o mais baixo dos servos. Ele será até mesmo o </w:t>
      </w:r>
      <w:r>
        <w:rPr>
          <w:b/>
          <w:lang w:val="pt_PT" w:bidi="pt_PT"/>
        </w:rPr>
        <w:t>servo</w:t>
      </w:r>
      <w:r>
        <w:rPr>
          <w:lang w:val="pt_PT" w:bidi="pt_PT"/>
        </w:rPr>
        <w:t xml:space="preserve"> de outros servos. Canaã será o servo de seus parentes. O Glossário Mestre tem uma discussão da palavra </w:t>
      </w:r>
      <w:r>
        <w:rPr>
          <w:b/>
          <w:lang w:val="pt_PT" w:bidi="pt_PT"/>
        </w:rPr>
        <w:t>servo</w:t>
      </w:r>
      <w:r>
        <w:rPr>
          <w:lang w:val="pt_PT" w:bidi="pt_PT"/>
        </w:rPr>
        <w:t xml:space="preserve">. </w:t>
      </w:r>
    </w:p>
    <w:p>
      <w:pPr/>
      <w:r>
        <w:rPr>
          <w:lang w:val="pt_PT" w:bidi="pt_PT"/>
        </w:rPr>
      </w:r>
      <w:r>
        <w:rPr>
          <w:lang w:val="pt_PT" w:bidi="pt_PT"/>
        </w:rPr>
        <w:t xml:space="preserve">Depois de amaldiçoar Canaã, Noé </w:t>
      </w:r>
      <w:r>
        <w:rPr>
          <w:b/>
          <w:lang w:val="pt_PT" w:bidi="pt_PT"/>
        </w:rPr>
        <w:t>abençoou</w:t>
      </w:r>
      <w:r>
        <w:rPr>
          <w:lang w:val="pt_PT" w:bidi="pt_PT"/>
        </w:rPr>
        <w:t xml:space="preserve"> Sem e Jafé. A palavra </w:t>
      </w:r>
      <w:r>
        <w:rPr>
          <w:b/>
          <w:lang w:val="pt_PT" w:bidi="pt_PT"/>
        </w:rPr>
        <w:t>benção</w:t>
      </w:r>
      <w:r>
        <w:rPr>
          <w:lang w:val="pt_PT" w:bidi="pt_PT"/>
        </w:rPr>
        <w:t xml:space="preserve"> está no Glossário Mestre. Use a mesma palavra para benção que você usou na passagem anterior. </w:t>
      </w:r>
    </w:p>
    <w:p>
      <w:pPr/>
      <w:r>
        <w:rPr>
          <w:lang w:val="pt_PT" w:bidi="pt_PT"/>
        </w:rPr>
      </w:r>
      <w:r>
        <w:rPr>
          <w:lang w:val="pt_PT" w:bidi="pt_PT"/>
        </w:rPr>
        <w:t xml:space="preserve">Na bênção, Noé usa dois nomes para Deus. </w:t>
      </w:r>
      <w:r>
        <w:rPr>
          <w:b/>
          <w:lang w:val="pt_PT" w:bidi="pt_PT"/>
        </w:rPr>
        <w:t>Senhor</w:t>
      </w:r>
      <w:r>
        <w:rPr>
          <w:lang w:val="pt_PT" w:bidi="pt_PT"/>
        </w:rPr>
        <w:t xml:space="preserve"> se refere ao nome </w:t>
      </w:r>
      <w:r>
        <w:rPr>
          <w:b/>
          <w:lang w:val="pt_PT" w:bidi="pt_PT"/>
        </w:rPr>
        <w:t>Yavé</w:t>
      </w:r>
      <w:r>
        <w:rPr>
          <w:lang w:val="pt_PT" w:bidi="pt_PT"/>
        </w:rPr>
        <w:t xml:space="preserve">. Use a mesma palavra para Yavé que você usou em histórias anteriores. Se você precisar revisar esse nome, o Glossário Mestre tem uma discussão sobre o </w:t>
      </w:r>
      <w:r>
        <w:rPr>
          <w:b/>
          <w:lang w:val="pt_PT" w:bidi="pt_PT"/>
        </w:rPr>
        <w:t>Senhor</w:t>
      </w:r>
      <w:r>
        <w:rPr>
          <w:lang w:val="pt_PT" w:bidi="pt_PT"/>
        </w:rPr>
        <w:t xml:space="preserve">. </w:t>
      </w:r>
      <w:r>
        <w:rPr>
          <w:b/>
          <w:lang w:val="pt_PT" w:bidi="pt_PT"/>
        </w:rPr>
        <w:t>Deus</w:t>
      </w:r>
      <w:r>
        <w:rPr>
          <w:lang w:val="pt_PT" w:bidi="pt_PT"/>
        </w:rPr>
        <w:t xml:space="preserve"> é o outro nome usado na bênção. Use a mesma palavra para Deus que você usou em histórias anteriores. </w:t>
      </w:r>
    </w:p>
    <w:p>
      <w:pPr/>
      <w:r>
        <w:rPr>
          <w:lang w:val="pt_PT" w:bidi="pt_PT"/>
        </w:rPr>
      </w:r>
      <w:r>
        <w:rPr>
          <w:lang w:val="pt_PT" w:bidi="pt_PT"/>
        </w:rPr>
        <w:t xml:space="preserve">Então Noé pediu a Deus para </w:t>
      </w:r>
      <w:r>
        <w:rPr>
          <w:b/>
          <w:lang w:val="pt_PT" w:bidi="pt_PT"/>
        </w:rPr>
        <w:t>expandir o território</w:t>
      </w:r>
      <w:r>
        <w:rPr>
          <w:lang w:val="pt_PT" w:bidi="pt_PT"/>
        </w:rPr>
        <w:t xml:space="preserve"> de Jafé. Isso significa tornar o território maior ou dar à sua família mais espaço. Noé pede a Deus para dar prosperidade a Sem e Jafé.</w:t>
      </w:r>
    </w:p>
    <w:p>
      <w:pPr/>
      <w:r>
        <w:rPr>
          <w:lang w:val="pt_PT" w:bidi="pt_PT"/>
        </w:rPr>
      </w:r>
      <w:r>
        <w:rPr>
          <w:lang w:val="pt_PT" w:bidi="pt_PT"/>
        </w:rPr>
        <w:t>A história termina nos dizendo que Noé viveu outros 350 anos depois do dilúvio. Noé viveu um total de 950 anos.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9:18–29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84">
        <w:r>
          <w:rPr>
            <w:lang w:val="pt_PT" w:bidi="pt_PT"/>
          </w:rPr>
          <w:rPr>
            <w:color w:val="0000EE"/>
            <w:u w:val="single"/>
          </w:rPr>
          <w:t>Ouvir e Sentir</w:t>
        </w:r>
      </w:hyperlink>
      <w:r>
        <w:rPr>
          <w:lang w:val="pt_PT" w:bidi="pt_PT"/>
        </w:rPr>
        <w:t xml:space="preserve"> (426 KB)</w:t>
      </w:r>
      <w:r>
        <w:rPr>
          <w:lang w:val="pt_PT" w:bidi="pt_PT"/>
        </w:rPr>
      </w:r>
    </w:p>
    <w:p>
      <w:pPr>
        <w:pStyle w:val="ListBullet"/>
        <w:spacing w:line="240" w:lineRule="auto"/>
        <w:ind w:left="720"/>
      </w:pPr>
      <w:r>
        <w:rPr>
          <w:lang w:val="pt_PT" w:bidi="pt_PT"/>
        </w:rPr>
      </w:r>
      <w:hyperlink r:id="rId85">
        <w:r>
          <w:rPr>
            <w:lang w:val="pt_PT" w:bidi="pt_PT"/>
          </w:rPr>
          <w:rPr>
            <w:color w:val="0000EE"/>
            <w:u w:val="single"/>
          </w:rPr>
          <w:t>Preparando o Cenário</w:t>
        </w:r>
      </w:hyperlink>
      <w:r>
        <w:rPr>
          <w:lang w:val="pt_PT" w:bidi="pt_PT"/>
        </w:rPr>
        <w:t xml:space="preserve"> (3.6 MB)</w:t>
      </w:r>
      <w:r>
        <w:rPr>
          <w:lang w:val="pt_PT" w:bidi="pt_PT"/>
        </w:rPr>
      </w:r>
    </w:p>
    <w:p>
      <w:pPr>
        <w:pStyle w:val="ListBullet"/>
        <w:spacing w:line="240" w:lineRule="auto"/>
        <w:ind w:left="720"/>
      </w:pPr>
      <w:r>
        <w:rPr>
          <w:lang w:val="pt_PT" w:bidi="pt_PT"/>
        </w:rPr>
      </w:r>
      <w:hyperlink r:id="rId86">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87">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88">
        <w:r>
          <w:rPr>
            <w:lang w:val="pt_PT" w:bidi="pt_PT"/>
          </w:rPr>
          <w:rPr>
            <w:color w:val="0000EE"/>
            <w:u w:val="single"/>
          </w:rPr>
          <w:t>Preenchendo as Lacunas</w:t>
        </w:r>
      </w:hyperlink>
      <w:r>
        <w:rPr>
          <w:lang w:val="pt_PT" w:bidi="pt_PT"/>
        </w:rPr>
        <w:t xml:space="preserve"> (2.8 MB)</w:t>
      </w:r>
      <w:r>
        <w:rPr>
          <w:lang w:val="pt_PT" w:bidi="pt_PT"/>
        </w:rPr>
      </w:r>
    </w:p>
    <w:p>
      <w:pPr>
        <w:pStyle w:val="ListBullet"/>
        <w:spacing w:line="240" w:lineRule="auto"/>
        <w:ind w:left="720"/>
      </w:pPr>
      <w:r>
        <w:rPr>
          <w:lang w:val="pt_PT" w:bidi="pt_PT"/>
        </w:rPr>
      </w:r>
      <w:hyperlink r:id="rId89">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10:1–32</w:t>
      </w:r>
      <w:r>
        <w:rPr>
          <w:lang w:val="pt_PT" w:bidi="pt_PT"/>
        </w:rPr>
      </w:r>
    </w:p>
    <w:p>
      <w:pPr>
        <w:pStyle w:val="Heading3"/>
      </w:pPr>
      <w:r>
        <w:rPr>
          <w:lang w:val="pt_PT" w:bidi="pt_PT"/>
        </w:rPr>
        <w:t>Ouvir e Sentir</w:t>
      </w:r>
    </w:p>
    <w:p>
      <w:pPr/>
      <w:r>
        <w:rPr>
          <w:lang w:val="pt_PT" w:bidi="pt_PT"/>
        </w:rPr>
      </w:r>
      <w:r>
        <w:rPr>
          <w:lang w:val="pt_PT" w:bidi="pt_PT"/>
        </w:rPr>
        <w:t>Ouça Gênesis 10:1–32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a última parte da história de Noé. Quando o dilúvio terminou e a família de Noé saiu do barco, cada filho teve filhos. Esse é um cumprimento da bênção que Deus deu a Noé e seus filhos quando Deus disse a eles para se multiplicar e encher a terra. À medida que cada filho se torna pai das nações ou tribos, eles se mudam para lugares diferentes e começam a cumprir o que Deus disse a eles para fazer — encher a terra. Essa passagem fornece uma lista dos filhos que Sem, Cam e Jafé tiveram e então dá os nomes de seus filhos que começaram a povoar a terra depois do dilúvio. Às vezes isso é referido como as gerações de Noé e seus filhos ou a genealogia de Noé e seus filhos. As filhas do sexo feminino não são nomeadas. A passagem nos diz que cada um dos descendentes desses filhos se tornou uma nação, um lugar com um território e governo específicos. Esta é uma lista de nomes com uma descrição narrativa de alguns dos descendentes.</w:t>
      </w:r>
    </w:p>
    <w:p>
      <w:pPr/>
      <w:r>
        <w:rPr>
          <w:lang w:val="pt_PT" w:bidi="pt_PT"/>
        </w:rPr>
      </w:r>
      <w:r>
        <w:rPr>
          <w:lang w:val="pt_PT" w:bidi="pt_PT"/>
        </w:rPr>
        <w:t>Discuta em grupo: como sua cultura fala sobre ancestrais ou descendentes? Pense em sua própria família ou tribo. Como você descreveria o início de sua tribo ou família a outra pessoa?</w:t>
      </w:r>
    </w:p>
    <w:p>
      <w:pPr/>
      <w:r>
        <w:rPr>
          <w:lang w:val="pt_PT" w:bidi="pt_PT"/>
        </w:rPr>
      </w:r>
      <w:r>
        <w:rPr>
          <w:lang w:val="pt_PT" w:bidi="pt_PT"/>
        </w:rPr>
        <w:t>Os filhos de Noé eram Sem, Cam e Jafé. Eles estão sempre listados nessa ordem. A passagem anterior nos disse que Cam era na verdade o filho mais jovem. Essa passagem não lista os filhos na ordem usual. Depois da frase introdutória que os lista em sua ordem habitual, a passagem começa com as gerações de Jafé e sua família. Então ouvimos a lista de Cam e sua família. Por último, ouvimos a lista da família do irmão mais velho, Sem.</w:t>
      </w:r>
    </w:p>
    <w:p>
      <w:pPr/>
      <w:r>
        <w:rPr>
          <w:lang w:val="pt_PT" w:bidi="pt_PT"/>
        </w:rPr>
      </w:r>
      <w:r>
        <w:rPr>
          <w:lang w:val="pt_PT" w:bidi="pt_PT"/>
        </w:rPr>
        <w:t>Primeiro ouvimos a lista de filhos de Jafé e então dois dos descendentes dos filhos. Cada nome é na verdade o nome de uma nação de pessoas que cresceram e viveram perto do mar. Alguns deles aparentemente navegaram para outras terras. Alguns dos nomes são mencionados novamente em histórias posteriores na Bíblia. Muitos desses grupos se estabeleceram em terras ao redor do extremo leste do Mar Mediterrâneo ou nas ilhas na parte leste do mar.</w:t>
      </w:r>
    </w:p>
    <w:p>
      <w:pPr/>
      <w:r>
        <w:rPr>
          <w:lang w:val="pt_PT" w:bidi="pt_PT"/>
        </w:rPr>
      </w:r>
      <w:r>
        <w:rPr>
          <w:lang w:val="pt_PT" w:bidi="pt_PT"/>
        </w:rPr>
        <w:t>Mostre um mapa do extremo leste do Mar Mediterrâneo e da Ásia Menor, incluindo as ilhas.</w:t>
      </w:r>
    </w:p>
    <w:p>
      <w:pPr/>
      <w:r>
        <w:rPr>
          <w:lang w:val="pt_PT" w:bidi="pt_PT"/>
        </w:rPr>
      </w:r>
      <w:r>
        <w:rPr>
          <w:lang w:val="pt_PT" w:bidi="pt_PT"/>
        </w:rPr>
        <w:t>Pare aqui e discuta: como sua cultura descreve suas origens tribais? Como é semelhante ou diferente dessa passagem?</w:t>
      </w:r>
    </w:p>
    <w:p>
      <w:pPr/>
      <w:r>
        <w:rPr>
          <w:lang w:val="pt_PT" w:bidi="pt_PT"/>
        </w:rPr>
      </w:r>
      <w:r>
        <w:rPr>
          <w:lang w:val="pt_PT" w:bidi="pt_PT"/>
        </w:rPr>
        <w:t>Em seguida, ouvimos sobre os descendentes de Cam. Cam é sempre mencionado como o filho do meio, mas sabemos pela passagem anterior que Cam é na verdade o filho mais jovem. Cam tem 4 filhos e Canaã, aquele que foi amaldiçoado na passagem anterior, é um dos filhos mencionados. Ouvimos sobre alguns dos descendentes de alguns dos filhos de Cam. Às vezes ouvimos mais detalhes sobre onde esses descendentes vivem ou histórias de certas pessoas. Um dos descendentes de Cuxe é Nimrode. Nimrode era um grande caçador que construiu muitas cidades famosas e governou sobre muito território. Muitos dos descendentes de Canaã foram viver no Oriente Médio onde Israel está localizado hoje. Veremos muitos desses grupos de pessoas ou tribos em passagens posteriores na Bíblia.</w:t>
      </w:r>
    </w:p>
    <w:p>
      <w:pPr/>
      <w:r>
        <w:rPr>
          <w:lang w:val="pt_PT" w:bidi="pt_PT"/>
        </w:rPr>
      </w:r>
      <w:r>
        <w:rPr>
          <w:lang w:val="pt_PT" w:bidi="pt_PT"/>
        </w:rPr>
        <w:t>Mostre um mapa do Oriente Médio.</w:t>
      </w:r>
    </w:p>
    <w:p>
      <w:pPr/>
      <w:r>
        <w:rPr>
          <w:lang w:val="pt_PT" w:bidi="pt_PT"/>
        </w:rPr>
      </w:r>
      <w:r>
        <w:rPr>
          <w:lang w:val="pt_PT" w:bidi="pt_PT"/>
        </w:rPr>
        <w:t>Pare aqui e discuta: sua cultura tem heróis antigos? Como eles são descritos? Como sabemos que Nimrode foi um grande herói para as pessoas que registraram essa história?</w:t>
      </w:r>
    </w:p>
    <w:p>
      <w:pPr/>
      <w:r>
        <w:rPr>
          <w:lang w:val="pt_PT" w:bidi="pt_PT"/>
        </w:rPr>
      </w:r>
      <w:r>
        <w:rPr>
          <w:lang w:val="pt_PT" w:bidi="pt_PT"/>
        </w:rPr>
        <w:t>Sem, que é o filho mais velho, aparece por último nessa lista. Sem teve 5 filhos, mas ouvimos apenas sobre os descendentes de dois deles. A passagem destaca particularmente Héber. Começa dizendo que Sem é o ancestral de Héber. Então ele lista as gerações entre Sem e Héber. Então ele lista os descendentes de Héber. Isso implicaria que Héber é um descendente importante de Noé e Sem.</w:t>
      </w:r>
    </w:p>
    <w:p>
      <w:pPr/>
      <w:r>
        <w:rPr>
          <w:lang w:val="pt_PT" w:bidi="pt_PT"/>
        </w:rPr>
      </w:r>
      <w:r>
        <w:rPr>
          <w:lang w:val="pt_PT" w:bidi="pt_PT"/>
        </w:rPr>
        <w:t>Mostre um mapa do Oriente Médio, incluindo o Irã e a Turquia.</w:t>
      </w:r>
    </w:p>
    <w:p>
      <w:pPr/>
      <w:r>
        <w:rPr>
          <w:lang w:val="pt_PT" w:bidi="pt_PT"/>
        </w:rPr>
      </w:r>
      <w:r>
        <w:rPr>
          <w:lang w:val="pt_PT" w:bidi="pt_PT"/>
        </w:rPr>
        <w:t>Alguns nomes são repetidos. Por exemplo, Havilá é um descendente de Sem. Cam também tem um descendente chamado Havilá. Essas são diferentes nações de pessoas que vivem em diferentes áreas.</w:t>
      </w:r>
    </w:p>
    <w:p>
      <w:pPr/>
      <w:r>
        <w:rPr>
          <w:lang w:val="pt_PT" w:bidi="pt_PT"/>
        </w:rPr>
      </w:r>
      <w:r>
        <w:rPr>
          <w:lang w:val="pt_PT" w:bidi="pt_PT"/>
        </w:rPr>
        <w:t>A passagem termina com uma declaração de que todos são descendentes de Noé e seus 3 filhos. Isso aconteceu depois do dilúvio.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os descendentes de Jafé são listados.</w:t>
      </w:r>
    </w:p>
    <w:p>
      <w:pPr/>
      <w:r>
        <w:rPr>
          <w:lang w:val="pt_PT" w:bidi="pt_PT"/>
        </w:rPr>
      </w:r>
      <w:r>
        <w:rPr>
          <w:b/>
          <w:lang w:val="pt_PT" w:bidi="pt_PT"/>
        </w:rPr>
        <w:t>Segunda cena:</w:t>
      </w:r>
      <w:r>
        <w:rPr>
          <w:lang w:val="pt_PT" w:bidi="pt_PT"/>
        </w:rPr>
        <w:t xml:space="preserve"> os descendentes de Cam são listados. Ouvimos a história de Nimrode, um dos descendentes de Cam.</w:t>
      </w:r>
    </w:p>
    <w:p>
      <w:pPr/>
      <w:r>
        <w:rPr>
          <w:lang w:val="pt_PT" w:bidi="pt_PT"/>
        </w:rPr>
      </w:r>
      <w:r>
        <w:rPr>
          <w:b/>
          <w:lang w:val="pt_PT" w:bidi="pt_PT"/>
        </w:rPr>
        <w:t>Terceira cena:</w:t>
      </w:r>
      <w:r>
        <w:rPr>
          <w:lang w:val="pt_PT" w:bidi="pt_PT"/>
        </w:rPr>
        <w:t xml:space="preserve"> os descendentes de Sem são listados.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pStyle w:val="ListBullet"/>
        <w:spacing w:line="240" w:lineRule="auto"/>
        <w:ind w:left="720"/>
      </w:pPr>
      <w:r>
        <w:rPr>
          <w:lang w:val="pt_PT" w:bidi="pt_PT"/>
        </w:rPr>
      </w:r>
      <w:r>
        <w:rPr>
          <w:lang w:val="pt_PT" w:bidi="pt_PT"/>
        </w:rPr>
        <w:t>Seus descendentes, incluindo Nimrode</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Tenha os mapas fornecidos com o roteiro anterior disponível. À medida que a equipe trabalha durante a passagem, peça a eles que mostrem o movimento da região da Montanha Ararate para as várias áreas ao redor do Mar Mediterrâneo.</w:t>
      </w:r>
    </w:p>
    <w:p>
      <w:pPr/>
      <w:r>
        <w:rPr>
          <w:lang w:val="pt_PT" w:bidi="pt_PT"/>
        </w:rPr>
      </w:r>
      <w:r>
        <w:rPr>
          <w:lang w:val="pt_PT" w:bidi="pt_PT"/>
        </w:rPr>
        <w:t>A passagem começa com uma breve introdução que diz que esse é um relato dos descendentes de Noé e seus 3 filhos.</w:t>
      </w:r>
    </w:p>
    <w:p>
      <w:pPr/>
      <w:r>
        <w:rPr>
          <w:lang w:val="pt_PT" w:bidi="pt_PT"/>
        </w:rPr>
      </w:r>
      <w:r>
        <w:rPr>
          <w:lang w:val="pt_PT" w:bidi="pt_PT"/>
        </w:rPr>
        <w:t>Na primeira cena, Jafé tem 7 filhos. As filhas não são mencionadas. Gomer é o primeiro filho de Jafé. Gomer tem 3 filhos. Javã é o quarto filho de Jafé. Javã tem 4 filhos. Esses filhos vivem perto do mar e se tornam povos marítimos. Isso significa que eles foram capazes de viajar de barco de uma área para outra. Os descendentes dos outros filhos não são citados.</w:t>
      </w:r>
    </w:p>
    <w:p>
      <w:pPr/>
      <w:r>
        <w:rPr>
          <w:lang w:val="pt_PT" w:bidi="pt_PT"/>
        </w:rPr>
      </w:r>
      <w:r>
        <w:rPr>
          <w:lang w:val="pt_PT" w:bidi="pt_PT"/>
        </w:rPr>
        <w:t>Na segunda cena, os descendentes de Cam estão listados. A passagem lista mais descendentes de Cam do que dos os outros. Cam tem 4 filhos. Cuxe, o mais velho, vai para o Leste da África ou a área entre a Etiópia e o Egito. Os filhos de Cuxe estão listados. Isso leva os descendentes de Cam para a terceira geração. Um descendente de Cuxe era chamado Nimrode. Não sabemos quando Nimrode nasceu e não sabemos quem era seu pai. Nimrode era um herói para o povo. Ele está listado como o maior caçador no mundo. As pessoas comparavam os outros com Nimrode. Nimrode construiu uma série de grandes cidades nas áreas da Babilônia e da Assíria.</w:t>
      </w:r>
    </w:p>
    <w:p>
      <w:pPr/>
      <w:r>
        <w:rPr>
          <w:lang w:val="pt_PT" w:bidi="pt_PT"/>
        </w:rPr>
      </w:r>
      <w:r>
        <w:rPr>
          <w:lang w:val="pt_PT" w:bidi="pt_PT"/>
        </w:rPr>
        <w:t>Pare e discuta em equipe: quando você tem um ancestral famoso em sua cultura, como você conta sua história?</w:t>
      </w:r>
    </w:p>
    <w:p>
      <w:pPr/>
      <w:r>
        <w:rPr>
          <w:lang w:val="pt_PT" w:bidi="pt_PT"/>
        </w:rPr>
      </w:r>
      <w:r>
        <w:rPr>
          <w:lang w:val="pt_PT" w:bidi="pt_PT"/>
        </w:rPr>
        <w:t>O segundo filho de Cam, Mizraim se tornou o ancestral dos filisteus, um povo que vive ao redor do Mar Mediterrâneo. Mizraim é outra palavra para o Egito.</w:t>
      </w:r>
    </w:p>
    <w:p>
      <w:pPr/>
      <w:r>
        <w:rPr>
          <w:lang w:val="pt_PT" w:bidi="pt_PT"/>
        </w:rPr>
      </w:r>
      <w:r>
        <w:rPr>
          <w:lang w:val="pt_PT" w:bidi="pt_PT"/>
        </w:rPr>
        <w:t>Canaã, que foi amaldiçoado por Noé, é o mais jovem ou último filho de Cam mencionado. Os filhos de Canaã se tornaram os ancestrais de muitos dos grupos de pessoas que viveram no lado leste do Mar Mediterrâneo. Muitos deles estabeleceram tribos na terra que se tornou Israel. As filhas de Cam não estão listadas. Os descendentes dos outros filhos não são citados.</w:t>
      </w:r>
    </w:p>
    <w:p>
      <w:pPr/>
      <w:r>
        <w:rPr>
          <w:lang w:val="pt_PT" w:bidi="pt_PT"/>
        </w:rPr>
      </w:r>
      <w:r>
        <w:rPr>
          <w:lang w:val="pt_PT" w:bidi="pt_PT"/>
        </w:rPr>
        <w:t>Na terceira cena, os filhos de Sem estão listados. Sem era o filho mais velho, mas está listado por último nessa passagem. Sem teve 5 filhos. A passagem cita os descendentes de Sem até a 6ª geração.</w:t>
      </w:r>
    </w:p>
    <w:p>
      <w:pPr>
        <w:pStyle w:val="ListBullet"/>
        <w:spacing w:line="240" w:lineRule="auto"/>
        <w:ind w:left="720"/>
      </w:pPr>
      <w:r>
        <w:rPr>
          <w:lang w:val="pt_PT" w:bidi="pt_PT"/>
        </w:rPr>
      </w:r>
      <w:r>
        <w:rPr>
          <w:lang w:val="pt_PT" w:bidi="pt_PT"/>
        </w:rPr>
        <w:t>Sem era o pai de Arfaxade.</w:t>
      </w:r>
    </w:p>
    <w:p>
      <w:pPr>
        <w:pStyle w:val="ListBullet"/>
        <w:spacing w:line="240" w:lineRule="auto"/>
        <w:ind w:left="720"/>
      </w:pPr>
      <w:r>
        <w:rPr>
          <w:lang w:val="pt_PT" w:bidi="pt_PT"/>
        </w:rPr>
      </w:r>
      <w:r>
        <w:rPr>
          <w:lang w:val="pt_PT" w:bidi="pt_PT"/>
        </w:rPr>
        <w:t>Arfaxade era o pai de Selá</w:t>
      </w:r>
    </w:p>
    <w:p>
      <w:pPr>
        <w:pStyle w:val="ListBullet"/>
        <w:spacing w:line="240" w:lineRule="auto"/>
        <w:ind w:left="720"/>
      </w:pPr>
      <w:r>
        <w:rPr>
          <w:lang w:val="pt_PT" w:bidi="pt_PT"/>
        </w:rPr>
      </w:r>
      <w:r>
        <w:rPr>
          <w:lang w:val="pt_PT" w:bidi="pt_PT"/>
        </w:rPr>
        <w:t>Selá era o pai de Héber</w:t>
      </w:r>
    </w:p>
    <w:p>
      <w:pPr>
        <w:pStyle w:val="ListBullet"/>
        <w:spacing w:line="240" w:lineRule="auto"/>
        <w:ind w:left="720"/>
      </w:pPr>
      <w:r>
        <w:rPr>
          <w:lang w:val="pt_PT" w:bidi="pt_PT"/>
        </w:rPr>
      </w:r>
      <w:r>
        <w:rPr>
          <w:lang w:val="pt_PT" w:bidi="pt_PT"/>
        </w:rPr>
        <w:t>Héber era o pai de Pelege e Joctan.</w:t>
      </w:r>
    </w:p>
    <w:p>
      <w:pPr>
        <w:pStyle w:val="ListBullet"/>
        <w:spacing w:line="240" w:lineRule="auto"/>
        <w:ind w:left="720"/>
      </w:pPr>
      <w:r>
        <w:rPr>
          <w:lang w:val="pt_PT" w:bidi="pt_PT"/>
        </w:rPr>
      </w:r>
      <w:r>
        <w:rPr>
          <w:lang w:val="pt_PT" w:bidi="pt_PT"/>
        </w:rPr>
        <w:t>Joctan foi o ancestral de 13 tribos. Não sabemos se esses eram filhos ou descendentes mais distantes de Joctan.</w:t>
      </w:r>
    </w:p>
    <w:p>
      <w:pPr/>
      <w:r>
        <w:rPr>
          <w:lang w:val="pt_PT" w:bidi="pt_PT"/>
        </w:rPr>
      </w:r>
      <w:r>
        <w:rPr>
          <w:lang w:val="pt_PT" w:bidi="pt_PT"/>
        </w:rPr>
        <w:t>Discuta em equipe: por que você acha que Sem está listado por último? Por que a passagem nos dá tantos descendentes de Sem — até a 6ª geração? Como sua família fala sobre seus ancestrais?</w:t>
      </w:r>
    </w:p>
    <w:p>
      <w:pPr/>
      <w:r>
        <w:rPr>
          <w:lang w:val="pt_PT" w:bidi="pt_PT"/>
        </w:rPr>
      </w:r>
      <w:r>
        <w:rPr>
          <w:lang w:val="pt_PT" w:bidi="pt_PT"/>
        </w:rPr>
        <w:t>As filhas de Sem não estão listadas. Os descendentes dos outros filhos não são citados.</w:t>
      </w:r>
    </w:p>
    <w:p>
      <w:pPr/>
      <w:r>
        <w:rPr>
          <w:lang w:val="pt_PT" w:bidi="pt_PT"/>
        </w:rPr>
      </w:r>
      <w:r>
        <w:rPr>
          <w:lang w:val="pt_PT" w:bidi="pt_PT"/>
        </w:rPr>
        <w:t>A passagem termina repetindo que Noé e seus três filhos foram os ancestrais de todos os povos. Todos na terra são descendentes de um desses três filhos.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Noé</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Cam</w:t>
      </w:r>
    </w:p>
    <w:p>
      <w:pPr>
        <w:pStyle w:val="ListBullet"/>
        <w:spacing w:line="240" w:lineRule="auto"/>
        <w:ind w:left="720"/>
      </w:pPr>
      <w:r>
        <w:rPr>
          <w:lang w:val="pt_PT" w:bidi="pt_PT"/>
        </w:rPr>
      </w:r>
      <w:r>
        <w:rPr>
          <w:lang w:val="pt_PT" w:bidi="pt_PT"/>
        </w:rPr>
        <w:t>Jafé</w:t>
      </w:r>
    </w:p>
    <w:p>
      <w:pPr>
        <w:pStyle w:val="ListBullet"/>
        <w:spacing w:line="240" w:lineRule="auto"/>
        <w:ind w:left="720"/>
      </w:pPr>
      <w:r>
        <w:rPr>
          <w:lang w:val="pt_PT" w:bidi="pt_PT"/>
        </w:rPr>
      </w:r>
      <w:r>
        <w:rPr>
          <w:lang w:val="pt_PT" w:bidi="pt_PT"/>
        </w:rPr>
        <w:t>Descendentes dos três filhos. Nimrode é um dos descendentes.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 história começa com uma declaração introdutória que nos diz que Noé e seus 3 filhos são os ancestrais de todos os que vivem na terra hoje.</w:t>
      </w:r>
    </w:p>
    <w:p>
      <w:pPr/>
      <w:r>
        <w:rPr>
          <w:lang w:val="pt_PT" w:bidi="pt_PT"/>
        </w:rPr>
      </w:r>
      <w:r>
        <w:rPr>
          <w:lang w:val="pt_PT" w:bidi="pt_PT"/>
        </w:rPr>
        <w:t>A primeira cena se concentra em Jafé. Jafé geralmente está listado por último. No entanto, ele é o Aqui temos os filhos de Jafé listados. Jafé tem 7 filhos. As filhas não são mencionadas. Um dos filhos de Jafé é chamado Gomer. Gomer tem 3 filhos. Outro é chamado Javã. Javã tem 4 filhos. Esses filhos vivem perto do mar e se tornam povos marítimos. Isso significa que eles navegam ou se mudam de um lugar para outro ao redor do mar.</w:t>
      </w:r>
    </w:p>
    <w:p>
      <w:pPr/>
      <w:r>
        <w:rPr>
          <w:lang w:val="pt_PT" w:bidi="pt_PT"/>
        </w:rPr>
      </w:r>
      <w:r>
        <w:rPr>
          <w:lang w:val="pt_PT" w:bidi="pt_PT"/>
        </w:rPr>
        <w:t>Pare a encenação: Pergunte a Jafé: “Como você se sente sobre seus descendentes saírem nos barcos?”. Você pode ouvir: “Sem problema, sobrevivi mais de um ano em um barco”, ou “Me incomoda, mas tenho que confiar em Deus”, ou “Não sei por que alguém gostaria de estar em um barco”. Reinicie a encenação.</w:t>
      </w:r>
    </w:p>
    <w:p>
      <w:pPr/>
      <w:r>
        <w:rPr>
          <w:lang w:val="pt_PT" w:bidi="pt_PT"/>
        </w:rPr>
      </w:r>
      <w:r>
        <w:rPr>
          <w:lang w:val="pt_PT" w:bidi="pt_PT"/>
        </w:rPr>
        <w:t>A segunda cena se concentra em Cam. Cam é o filho mais jovem. Cam tem 4 filhos. Seu filho mais velho, Cuxe, vai para o Leste da África. Ele vive na área entre a Etiópia e o Egito.</w:t>
      </w:r>
    </w:p>
    <w:p>
      <w:pPr/>
      <w:r>
        <w:rPr>
          <w:lang w:val="pt_PT" w:bidi="pt_PT"/>
        </w:rPr>
      </w:r>
      <w:r>
        <w:rPr>
          <w:lang w:val="pt_PT" w:bidi="pt_PT"/>
        </w:rPr>
        <w:t>Pare a encenação: Pergunte a Cuxe: “Por que você foi viver tão longe?”. Você pode ouvir: “Quero ser livre dos outros”, ou “Quero ver como outras áreas se parecem”, ou “Isso parece uma aventura para mim”. Reinicie a encenação.</w:t>
      </w:r>
    </w:p>
    <w:p>
      <w:pPr/>
      <w:r>
        <w:rPr>
          <w:lang w:val="pt_PT" w:bidi="pt_PT"/>
        </w:rPr>
      </w:r>
      <w:r>
        <w:rPr>
          <w:lang w:val="pt_PT" w:bidi="pt_PT"/>
        </w:rPr>
        <w:t>Um dos descendentes de Cuxe era chamado Nimrode. Nimrode foi um grande guerreiro e se tornou um herói para o povo. O povo comparava os outros a Nimrode. Eles diziam,"ele é como Nimrode, o maior caçador no mundo". Nimrode construiu muitas cidades na área do Iraque e do Irã.</w:t>
      </w:r>
    </w:p>
    <w:p>
      <w:pPr/>
      <w:r>
        <w:rPr>
          <w:lang w:val="pt_PT" w:bidi="pt_PT"/>
        </w:rPr>
      </w:r>
      <w:r>
        <w:rPr>
          <w:lang w:val="pt_PT" w:bidi="pt_PT"/>
        </w:rPr>
        <w:t>Pare a encenação: Pergunte a Cam: “Como é ter um descendente como Nimrode?”. Você pode ouvir: “Me faz sentir orgulhoso”, ou “Estou feliz por ele ter ido tão bem”. Reinicie a encenação.</w:t>
      </w:r>
    </w:p>
    <w:p>
      <w:pPr/>
      <w:r>
        <w:rPr>
          <w:lang w:val="pt_PT" w:bidi="pt_PT"/>
        </w:rPr>
      </w:r>
      <w:r>
        <w:rPr>
          <w:lang w:val="pt_PT" w:bidi="pt_PT"/>
        </w:rPr>
        <w:t>O segundo filho de Cuxe era chamado Mizraim, que é outro nome para o Egito. Ele se tornou o ancestral dos povos egípcios.</w:t>
      </w:r>
    </w:p>
    <w:p>
      <w:pPr/>
      <w:r>
        <w:rPr>
          <w:lang w:val="pt_PT" w:bidi="pt_PT"/>
        </w:rPr>
      </w:r>
      <w:r>
        <w:rPr>
          <w:lang w:val="pt_PT" w:bidi="pt_PT"/>
        </w:rPr>
        <w:t>Depois de listar alguns outros descendentes de Cam, a história vai a Canaã. Canaã é listado como o filho mais jovem de Cam. Noé amaldiçoou Canaã depois que Cam viu a nudez de Noé na tenda.</w:t>
      </w:r>
    </w:p>
    <w:p>
      <w:pPr/>
      <w:r>
        <w:rPr>
          <w:lang w:val="pt_PT" w:bidi="pt_PT"/>
        </w:rPr>
      </w:r>
      <w:r>
        <w:rPr>
          <w:lang w:val="pt_PT" w:bidi="pt_PT"/>
        </w:rPr>
        <w:t>Pare a encenação: Pergunte a Canaã: “Como é viver sob uma maldição como essa?”. Você pode ouvir: “Não entendo por que sou amaldiçoado quando meu pai é aquele que viu Noé”. Ou: “Estou bem. A vida é boa”, ou: “Estou tentando esquecer isso e criar minha família da melhor forma que posso”. Reinicie a encenação.</w:t>
      </w:r>
    </w:p>
    <w:p>
      <w:pPr/>
      <w:r>
        <w:rPr>
          <w:lang w:val="pt_PT" w:bidi="pt_PT"/>
        </w:rPr>
      </w:r>
      <w:r>
        <w:rPr>
          <w:lang w:val="pt_PT" w:bidi="pt_PT"/>
        </w:rPr>
        <w:t>Canaã tem a maioria dos descendentes listados. Muitas dessas tribos ou clãs foram estabelecidos na área que mais tarde se tornou Israel. Eles se espalharam para cobrir o território entre o rio Jordão e o Mar Mediterrâneo. Eles se espalharam do Líbano no norte para o Egito no sul.</w:t>
      </w:r>
    </w:p>
    <w:p>
      <w:pPr/>
      <w:r>
        <w:rPr>
          <w:lang w:val="pt_PT" w:bidi="pt_PT"/>
        </w:rPr>
      </w:r>
      <w:r>
        <w:rPr>
          <w:lang w:val="pt_PT" w:bidi="pt_PT"/>
        </w:rPr>
        <w:t>A terceira cena lida com os descendentes de Sem. Sem é o filho mais velho. Sem tem 5 filhos. A passagem cita Arfaxade que é o terceiro filho e lista seus descendentes de múltiplas gerações. Aprendemos que durante o tempo de um descendente chamado Pelege, o povo do mundo foi dividido em diferentes grupos de idiomas. Os descendentes de Sem vão para a Península Arábica e para partes do Iraque para viver.</w:t>
      </w:r>
    </w:p>
    <w:p>
      <w:pPr/>
      <w:r>
        <w:rPr>
          <w:lang w:val="pt_PT" w:bidi="pt_PT"/>
        </w:rPr>
      </w:r>
      <w:r>
        <w:rPr>
          <w:lang w:val="pt_PT" w:bidi="pt_PT"/>
        </w:rPr>
        <w:t>Pare a encenação: Pergunte a Sem: “Por que você está listado por último?”. Você pode ouvir: “Último, mas não menos importante!”. ou “Fui colocado por último para que as pessoas se lembrem mais de meus descendentes”, ou “Não importa onde somos colocados. Todos são importantes”. Reinicie a encenação.</w:t>
      </w:r>
    </w:p>
    <w:p>
      <w:pPr/>
      <w:r>
        <w:rPr>
          <w:lang w:val="pt_PT" w:bidi="pt_PT"/>
        </w:rPr>
      </w:r>
      <w:r>
        <w:rPr>
          <w:lang w:val="pt_PT" w:bidi="pt_PT"/>
        </w:rPr>
        <w:t>A história conclui com uma declaração repetida de que todos são descendentes de Noé e seus três filhos: Sem, Cam e Jafé.</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primeira frase nessa passagem nos diz que essas são as </w:t>
      </w:r>
      <w:r>
        <w:rPr>
          <w:b/>
          <w:lang w:val="pt_PT" w:bidi="pt_PT"/>
        </w:rPr>
        <w:t>gerações</w:t>
      </w:r>
      <w:r>
        <w:rPr>
          <w:lang w:val="pt_PT" w:bidi="pt_PT"/>
        </w:rPr>
        <w:t xml:space="preserve"> de Noé e seus filhos. Você viu essa palavra gerações antes. Aqui pode significar que esse é um relato de Noé e seus filhos ou a história de Noé e seus filhos. É uma lista dos descendentes de cada filho. Às vezes usamos a palavra genealogia para descrever a lista de descendentes. O Glossário Mestre tem uma discussão da palavra </w:t>
      </w:r>
      <w:r>
        <w:rPr>
          <w:lang w:val="pt_PT" w:bidi="pt_PT"/>
        </w:rPr>
        <w:t>descendentes</w:t>
      </w:r>
      <w:r>
        <w:rPr>
          <w:lang w:val="pt_PT" w:bidi="pt_PT"/>
        </w:rPr>
        <w:t xml:space="preserve">. </w:t>
      </w:r>
    </w:p>
    <w:p>
      <w:pPr/>
      <w:r>
        <w:rPr>
          <w:lang w:val="pt_PT" w:bidi="pt_PT"/>
        </w:rPr>
      </w:r>
      <w:r>
        <w:rPr>
          <w:lang w:val="pt_PT" w:bidi="pt_PT"/>
        </w:rPr>
        <w:t>Os filhos não estão listados na ordem de nascimento. Geralmente os filhos de Noé são referidos como Sem, Cam e Jafé. Nessa passagem, os descendentes de Jafé estão listados primeiro. Jafé é na verdade o filho do meio de Noé. Quando você disser os nomes dos descendentes, certifique-se de que eles não têm um significado particular em seu próprio idioma.</w:t>
      </w:r>
    </w:p>
    <w:p>
      <w:pPr/>
      <w:r>
        <w:rPr>
          <w:lang w:val="pt_PT" w:bidi="pt_PT"/>
        </w:rPr>
      </w:r>
      <w:r>
        <w:rPr>
          <w:lang w:val="pt_PT" w:bidi="pt_PT"/>
        </w:rPr>
        <w:t xml:space="preserve">Os descendentes de Javã viveram perto da costa ou do mar. Uma palavra que pode ser usada é </w:t>
      </w:r>
      <w:r>
        <w:rPr>
          <w:b/>
          <w:lang w:val="pt_PT" w:bidi="pt_PT"/>
        </w:rPr>
        <w:t>navegação</w:t>
      </w:r>
      <w:r>
        <w:rPr>
          <w:lang w:val="pt_PT" w:bidi="pt_PT"/>
        </w:rPr>
        <w:t xml:space="preserve">, o que significa que eles saíram para o mar em um barco e viajaram de barco. Outra palavra é marítima, o que também significa que eles navegaram ou usaram barcos. Essas são as pessoas que se estabeleceram na costa e nas ilhas do Mar Mediterrâneo. Cada grupo de pessoas era identificado por suas </w:t>
      </w:r>
      <w:r>
        <w:rPr>
          <w:b/>
          <w:lang w:val="pt_PT" w:bidi="pt_PT"/>
        </w:rPr>
        <w:t>famílias</w:t>
      </w:r>
      <w:r>
        <w:rPr>
          <w:lang w:val="pt_PT" w:bidi="pt_PT"/>
        </w:rPr>
        <w:t xml:space="preserve">, ou </w:t>
      </w:r>
      <w:r>
        <w:rPr>
          <w:b/>
          <w:lang w:val="pt_PT" w:bidi="pt_PT"/>
        </w:rPr>
        <w:t>clãs</w:t>
      </w:r>
      <w:r>
        <w:rPr>
          <w:lang w:val="pt_PT" w:bidi="pt_PT"/>
        </w:rPr>
        <w:t xml:space="preserve">. Isso pode significar seus grupos de idiomas ou grupos sociais e familiares. Grupos de famílias ou clãs se tornaram </w:t>
      </w:r>
      <w:r>
        <w:rPr>
          <w:b/>
          <w:lang w:val="pt_PT" w:bidi="pt_PT"/>
        </w:rPr>
        <w:t>nações</w:t>
      </w:r>
      <w:r>
        <w:rPr>
          <w:lang w:val="pt_PT" w:bidi="pt_PT"/>
        </w:rPr>
        <w:t xml:space="preserve"> com seus próprios territórios e governos. A palavra </w:t>
      </w:r>
      <w:r>
        <w:rPr>
          <w:lang w:val="pt_PT" w:bidi="pt_PT"/>
        </w:rPr>
        <w:t>nação</w:t>
      </w:r>
      <w:r>
        <w:rPr>
          <w:lang w:val="pt_PT" w:bidi="pt_PT"/>
        </w:rPr>
        <w:t xml:space="preserve"> está no Glossário Mestre. </w:t>
      </w:r>
    </w:p>
    <w:p>
      <w:pPr/>
      <w:r>
        <w:rPr>
          <w:lang w:val="pt_PT" w:bidi="pt_PT"/>
        </w:rPr>
      </w:r>
      <w:r>
        <w:rPr>
          <w:lang w:val="pt_PT" w:bidi="pt_PT"/>
        </w:rPr>
        <w:t>Cam geralmente está listado no meio dos filhos. No entanto, aprendemos na última história que Cam é na verdade o filho mais jovem. Os descendentes de Cam se estabeleceram no Egito, Iraque, Líbano, Síria e Israel. Os nomes desses descendentes são citados várias vezes. Eles precisam ser traduzidos de forma consistente. Se outras passagens já foram traduzidas, certifique-se de que você está usando os mesmos nomes para esses grupos de pessoas.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10:1–32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90">
        <w:r>
          <w:rPr>
            <w:lang w:val="pt_PT" w:bidi="pt_PT"/>
          </w:rPr>
          <w:rPr>
            <w:color w:val="0000EE"/>
            <w:u w:val="single"/>
          </w:rPr>
          <w:t>Ouvir e Sentir</w:t>
        </w:r>
      </w:hyperlink>
      <w:r>
        <w:rPr>
          <w:lang w:val="pt_PT" w:bidi="pt_PT"/>
        </w:rPr>
        <w:t xml:space="preserve"> (410 KB)</w:t>
      </w:r>
      <w:r>
        <w:rPr>
          <w:lang w:val="pt_PT" w:bidi="pt_PT"/>
        </w:rPr>
      </w:r>
    </w:p>
    <w:p>
      <w:pPr>
        <w:pStyle w:val="ListBullet"/>
        <w:spacing w:line="240" w:lineRule="auto"/>
        <w:ind w:left="720"/>
      </w:pPr>
      <w:r>
        <w:rPr>
          <w:lang w:val="pt_PT" w:bidi="pt_PT"/>
        </w:rPr>
      </w:r>
      <w:hyperlink r:id="rId91">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92">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93">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94">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95">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11:1–9</w:t>
      </w:r>
      <w:r>
        <w:rPr>
          <w:lang w:val="pt_PT" w:bidi="pt_PT"/>
        </w:rPr>
      </w:r>
    </w:p>
    <w:p>
      <w:pPr>
        <w:pStyle w:val="Heading3"/>
      </w:pPr>
      <w:r>
        <w:rPr>
          <w:lang w:val="pt_PT" w:bidi="pt_PT"/>
        </w:rPr>
        <w:t>Ouvir e Sentir</w:t>
      </w:r>
    </w:p>
    <w:p>
      <w:pPr/>
      <w:r>
        <w:rPr>
          <w:lang w:val="pt_PT" w:bidi="pt_PT"/>
        </w:rPr>
      </w:r>
      <w:r>
        <w:rPr>
          <w:lang w:val="pt_PT" w:bidi="pt_PT"/>
        </w:rPr>
        <w:t>Ouça Gênesis 11:1–9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anterior contou sobre como Deus puniu todos os humanos por causa de seus pecados. Mas Deus salvou Noé e começou a nova geração da raça humana por meio de sua família. Deus instruiu Noé a ser frutífero, se multiplicar e aumentar muito a população na terra. Anos depois, o número de pessoas aumentou novamente, e as pessoas se espalharam por todo o mundo. Esta história é sobre como o povo decidiu ficar em um lugar. Mas Deus espalhou o povo para que eles vivessem em diferentes partes do mundo.</w:t>
      </w:r>
    </w:p>
    <w:p>
      <w:pPr/>
      <w:r>
        <w:rPr>
          <w:lang w:val="pt_PT" w:bidi="pt_PT"/>
        </w:rPr>
      </w:r>
      <w:r>
        <w:rPr>
          <w:lang w:val="pt_PT" w:bidi="pt_PT"/>
        </w:rPr>
        <w:t>Naquele momento, as pessoas falavam um idioma. Juntos, eles também se mudaram de um lugar para outro. Ao viajarem para o leste, eles encontraram uma planície na terra chamada Sinar. Uma planície é uma terra onde o terreno é plano, e geralmente com grama e algumas árvores.</w:t>
      </w:r>
    </w:p>
    <w:p>
      <w:pPr/>
      <w:r>
        <w:rPr>
          <w:lang w:val="pt_PT" w:bidi="pt_PT"/>
        </w:rPr>
      </w:r>
      <w:r>
        <w:rPr>
          <w:lang w:val="pt_PT" w:bidi="pt_PT"/>
        </w:rPr>
        <w:t>Pare e mostre as planícies da região de Sinar.</w:t>
      </w:r>
    </w:p>
    <w:p>
      <w:pPr/>
      <w:r>
        <w:rPr>
          <w:lang w:val="pt_PT" w:bidi="pt_PT"/>
        </w:rPr>
      </w:r>
      <w:r>
        <w:rPr>
          <w:lang w:val="pt_PT" w:bidi="pt_PT"/>
        </w:rPr>
        <w:t>A terra de Sinar é uma vasta área onde cidades antigas como Babilônia, Acade e Ereque estavam situadas.</w:t>
      </w:r>
    </w:p>
    <w:p>
      <w:pPr/>
      <w:r>
        <w:rPr>
          <w:lang w:val="pt_PT" w:bidi="pt_PT"/>
        </w:rPr>
      </w:r>
      <w:r>
        <w:rPr>
          <w:lang w:val="pt_PT" w:bidi="pt_PT"/>
        </w:rPr>
        <w:t>Pare e mostre um mapa da região de Sinar que mostra Babilônia, Acade e Ereque.</w:t>
      </w:r>
    </w:p>
    <w:p>
      <w:pPr/>
      <w:r>
        <w:rPr>
          <w:lang w:val="pt_PT" w:bidi="pt_PT"/>
        </w:rPr>
      </w:r>
      <w:r>
        <w:rPr>
          <w:lang w:val="pt_PT" w:bidi="pt_PT"/>
        </w:rPr>
        <w:t>É em Sinar que o povo viveu juntos.</w:t>
      </w:r>
    </w:p>
    <w:p>
      <w:pPr/>
      <w:r>
        <w:rPr>
          <w:lang w:val="pt_PT" w:bidi="pt_PT"/>
        </w:rPr>
      </w:r>
      <w:r>
        <w:rPr>
          <w:lang w:val="pt_PT" w:bidi="pt_PT"/>
        </w:rPr>
        <w:t>Quando eles começaram a viver lá, o povo decidiu fazer tijolos. Os tijolos são blocos que eram feitos de lama ou argila que eram aquecidos para endurecer. Eles também usaram betume, uma substância que foi usada para fazer os tijolos grudarem. Ambos os tijolos e o betume foram usados para construir paredes ou edifícios. Os israelitas, no entanto, usaram pedra e argamassa para a construção.</w:t>
      </w:r>
    </w:p>
    <w:p>
      <w:pPr/>
      <w:r>
        <w:rPr>
          <w:lang w:val="pt_PT" w:bidi="pt_PT"/>
        </w:rPr>
      </w:r>
      <w:r>
        <w:rPr>
          <w:lang w:val="pt_PT" w:bidi="pt_PT"/>
        </w:rPr>
        <w:t>Pare e mostre uma imagem de um tijolo e betume. Se você não usa tijolos e betume para construção ou se não há tijolos e betume em sua cultura, pare e pense em materiais de construção que podem ser usados em vez de tijolos e betume.</w:t>
      </w:r>
    </w:p>
    <w:p>
      <w:pPr/>
      <w:r>
        <w:rPr>
          <w:lang w:val="pt_PT" w:bidi="pt_PT"/>
        </w:rPr>
      </w:r>
      <w:r>
        <w:rPr>
          <w:lang w:val="pt_PT" w:bidi="pt_PT"/>
        </w:rPr>
        <w:t>Então o povo decidiu construir uma cidade e uma torre que alcançasse os céus. Aqui, “alcançar os céus” significava que eles planejavam construir a torre para ser tão alta que ela deve alcançar os céus.</w:t>
      </w:r>
    </w:p>
    <w:p>
      <w:pPr/>
      <w:r>
        <w:rPr>
          <w:lang w:val="pt_PT" w:bidi="pt_PT"/>
        </w:rPr>
      </w:r>
      <w:r>
        <w:rPr>
          <w:lang w:val="pt_PT" w:bidi="pt_PT"/>
        </w:rPr>
        <w:t>Pare e mostre uma imagem da cidade e da torre de Babel.</w:t>
      </w:r>
    </w:p>
    <w:p>
      <w:pPr/>
      <w:r>
        <w:rPr>
          <w:lang w:val="pt_PT" w:bidi="pt_PT"/>
        </w:rPr>
      </w:r>
      <w:r>
        <w:rPr>
          <w:lang w:val="pt_PT" w:bidi="pt_PT"/>
        </w:rPr>
        <w:t>O povo pensou que ao construir a cidade e a torre, eles poderiam fazer seu nome. Aqui, a frase “fazer seu nome” significa que o povo queria ser famoso e mostrar que eles são poderosos. A cidade e a torre serviriam como símbolos de que o povo poderia fazer grandes coisas.</w:t>
      </w:r>
    </w:p>
    <w:p>
      <w:pPr/>
      <w:r>
        <w:rPr>
          <w:lang w:val="pt_PT" w:bidi="pt_PT"/>
        </w:rPr>
      </w:r>
      <w:r>
        <w:rPr>
          <w:lang w:val="pt_PT" w:bidi="pt_PT"/>
        </w:rPr>
        <w:t>Pare e discuta as seguintes perguntas: quais são alguns dos objetos ou estruturas que simbolizam a grandeza em sua cultura? Quando uma pessoa quer que outras pessoas a honrem, como isso geralmente é expresso em sua cultura? Responder a essa pergunta pode ajudar você a decidir como traduzir a frase: “Vamos fazer nosso nome”.</w:t>
      </w:r>
    </w:p>
    <w:p>
      <w:pPr/>
      <w:r>
        <w:rPr>
          <w:lang w:val="pt_PT" w:bidi="pt_PT"/>
        </w:rPr>
      </w:r>
      <w:r>
        <w:rPr>
          <w:lang w:val="pt_PT" w:bidi="pt_PT"/>
        </w:rPr>
        <w:t>Eles queriam ser uma grande nação. Eles queriam ficar juntos e permanecer poderosos e fortes. Mas Deus disse ao povo desde o início que eles devem se multiplicar e encher a terra. No entanto, eles queriam desobedecer a Deus ficando juntos em um lugar.</w:t>
      </w:r>
    </w:p>
    <w:p>
      <w:pPr/>
      <w:r>
        <w:rPr>
          <w:lang w:val="pt_PT" w:bidi="pt_PT"/>
        </w:rPr>
      </w:r>
      <w:r>
        <w:rPr>
          <w:lang w:val="pt_PT" w:bidi="pt_PT"/>
        </w:rPr>
        <w:t>Então, Deus desceu do céu, para a terra onde o povo vivia. A palavra para Deus usada nessa história é Yavé, o nome pessoal de Deus. Deus viu a cidade e a torre que os filhos dos homens estavam construindo. Aqui, a frase “filhos dos homens” se refere às mesmas pessoas que estavam construindo a cidade e a torre. Deus pode ter retornado ao céu depois de ver o que o povo estava construindo. No céu, Deus pode ter pensado sobre o que ele faria com o povo. Então, usando a fala direta, Deus falou sobre as muitas possibilidades que o povo poderia realizar porque eles falavam um idioma. A fala direta se refere a um discurso que relata as palavras reais de um falante. Então Deus disse: “Vamos descer e confundir os idiomas do povo. Então eles não poderão entender uns aos outros”. Aqui, Deus está falando com si mesmo, ou ele está falando com o conselho celestial de anjos ou seres espirituais no céu com Deus.</w:t>
      </w:r>
    </w:p>
    <w:p>
      <w:pPr/>
      <w:r>
        <w:rPr>
          <w:lang w:val="pt_PT" w:bidi="pt_PT"/>
        </w:rPr>
      </w:r>
      <w:r>
        <w:rPr>
          <w:lang w:val="pt_PT" w:bidi="pt_PT"/>
        </w:rPr>
        <w:t>Como resultado, o povo não conseguiu mais entender um ao outro. Por causa disso, eles não puderam continuar construindo a cidade e a torre. Então eles abandonaram a construção da cidade e da torre. E em vez de ficar em um lugar, Deus espalhou o povo por toda a face de toda a terra. Isso significa simplesmente que Deus espalhou o povo em todo o mundo. Esse lugar veio a ser chamado de Babel. Em hebraico, Babel significa confusão. Outro nome para Babel é Babilônia.</w:t>
      </w:r>
    </w:p>
    <w:p>
      <w:pPr/>
      <w:r>
        <w:rPr>
          <w:lang w:val="pt_PT" w:bidi="pt_PT"/>
        </w:rPr>
      </w:r>
      <w:r>
        <w:rPr>
          <w:lang w:val="pt_PT" w:bidi="pt_PT"/>
        </w:rPr>
        <w:t>Pare e mostre novamente o mapa da região de Sinar que mostra Babilônia, Acade e Ereque.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todo o mundo falava o mesmo idioma. Mudando-se para o leste, o povo encontrou uma planície na terra de Sinar. Eles decidiram se estabelecer lá.</w:t>
      </w:r>
    </w:p>
    <w:p>
      <w:pPr/>
      <w:r>
        <w:rPr>
          <w:lang w:val="pt_PT" w:bidi="pt_PT"/>
        </w:rPr>
      </w:r>
      <w:r>
        <w:rPr>
          <w:b/>
          <w:lang w:val="pt_PT" w:bidi="pt_PT"/>
        </w:rPr>
        <w:t>Segunda cena:</w:t>
      </w:r>
      <w:r>
        <w:rPr>
          <w:lang w:val="pt_PT" w:bidi="pt_PT"/>
        </w:rPr>
        <w:t xml:space="preserve"> quando eles se estabeleceram, eles decidiram fazer tijolos em vez de usar pedra. Eles também usaram betume em vez de argamassa. Então, eles planejavam fazer seu nome construindo uma cidade e uma torre que atingiria os céus. Eles pensaram que ao construir uma cidade e uma torre que atingisse os céus, eles poderiam viver juntos e evitar viver em outros lugares.</w:t>
      </w:r>
    </w:p>
    <w:p>
      <w:pPr/>
      <w:r>
        <w:rPr>
          <w:lang w:val="pt_PT" w:bidi="pt_PT"/>
        </w:rPr>
      </w:r>
      <w:r>
        <w:rPr>
          <w:b/>
          <w:lang w:val="pt_PT" w:bidi="pt_PT"/>
        </w:rPr>
        <w:t>Terceira cena:</w:t>
      </w:r>
      <w:r>
        <w:rPr>
          <w:lang w:val="pt_PT" w:bidi="pt_PT"/>
        </w:rPr>
        <w:t xml:space="preserve"> Deus desceu do céu para ver o que o povo estava construindo. Deus viu o grande potencial do povo porque eles falavam o mesmo idioma. Então Deus decidiu confundir o idioma do povo para que eles falassem idiomas diferentes.</w:t>
      </w:r>
    </w:p>
    <w:p>
      <w:pPr/>
      <w:r>
        <w:rPr>
          <w:lang w:val="pt_PT" w:bidi="pt_PT"/>
        </w:rPr>
      </w:r>
      <w:r>
        <w:rPr>
          <w:b/>
          <w:lang w:val="pt_PT" w:bidi="pt_PT"/>
        </w:rPr>
        <w:t>Quarta cena:</w:t>
      </w:r>
      <w:r>
        <w:rPr>
          <w:lang w:val="pt_PT" w:bidi="pt_PT"/>
        </w:rPr>
        <w:t xml:space="preserve"> Deus confundiu os idiomas do povo. Como resultado, o povo não conseguiu mais entender um ao outro. Eles pararam de construir a cidade e a torre, e eles foram viver em diferentes lugares. Dessa maneira, Deus espalhou o povo em todo o mundo. Esse lugar era chamado de Babel porque foi onde Deus confundiu o idioma do povo.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povo/os filhos do homem</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o povo estava falando o mesmo idioma. Não está claro qual idioma exato o povo falava. Mas eles eram capazes de entender um ao outro. O povo também estava se mudando para o leste. Eles estavam procurando um lugar onde eles poderiam viver. O povo provavelmente caminhava quando eles viajavam.</w:t>
      </w:r>
    </w:p>
    <w:p>
      <w:pPr/>
      <w:r>
        <w:rPr>
          <w:lang w:val="pt_PT" w:bidi="pt_PT"/>
        </w:rPr>
      </w:r>
      <w:r>
        <w:rPr>
          <w:lang w:val="pt_PT" w:bidi="pt_PT"/>
        </w:rPr>
        <w:t>Enquanto eles estavam viajando, eles encontraram uma planície na terra de Sinar. Eles viram que a planície na terra de Sinar era um bom lugar para viver. Então o povo parou de viajar e decidiu montar seu acampamento nesse lugar.</w:t>
      </w:r>
    </w:p>
    <w:p>
      <w:pPr/>
      <w:r>
        <w:rPr>
          <w:lang w:val="pt_PT" w:bidi="pt_PT"/>
        </w:rPr>
      </w:r>
      <w:r>
        <w:rPr>
          <w:lang w:val="pt_PT" w:bidi="pt_PT"/>
        </w:rPr>
        <w:t>Pare e mostre as planícies da região de Sinar.</w:t>
      </w:r>
    </w:p>
    <w:p>
      <w:pPr/>
      <w:r>
        <w:rPr>
          <w:lang w:val="pt_PT" w:bidi="pt_PT"/>
        </w:rPr>
      </w:r>
      <w:r>
        <w:rPr>
          <w:lang w:val="pt_PT" w:bidi="pt_PT"/>
        </w:rPr>
        <w:t>Na cena dois, o povo falou um com o outro sobre como eles podiam começar a viver lá. O povo decidiu fazer tijolos. Nesse processo, o povo procurou lama ou argila, e eles os moldaram em blocos na forma de um retângulo. Depois de moldar, eles os aquecem no fogo então eles endurecem e se tornam tijolos. Eles também têm betume para fazer os tijolos grudarem.</w:t>
      </w:r>
    </w:p>
    <w:p>
      <w:pPr/>
      <w:r>
        <w:rPr>
          <w:lang w:val="pt_PT" w:bidi="pt_PT"/>
        </w:rPr>
      </w:r>
      <w:r>
        <w:rPr>
          <w:lang w:val="pt_PT" w:bidi="pt_PT"/>
        </w:rPr>
        <w:t>Pare e mostre uma imagem de um tijolo e betume. Se você não usa tijolos e betume para construção ou se não há tijolos e betume em sua cultura, use ou desenhe objetos em sua cultura que melhor se aproximam de tijolos e betume.</w:t>
      </w:r>
    </w:p>
    <w:p>
      <w:pPr/>
      <w:r>
        <w:rPr>
          <w:lang w:val="pt_PT" w:bidi="pt_PT"/>
        </w:rPr>
      </w:r>
      <w:r>
        <w:rPr>
          <w:lang w:val="pt_PT" w:bidi="pt_PT"/>
        </w:rPr>
        <w:t xml:space="preserve">Então o povo decidiu construir uma cidade e uma torre que alcançasse os céus. </w:t>
      </w:r>
    </w:p>
    <w:p>
      <w:pPr/>
      <w:r>
        <w:rPr>
          <w:lang w:val="pt_PT" w:bidi="pt_PT"/>
        </w:rPr>
      </w:r>
      <w:r>
        <w:rPr>
          <w:lang w:val="pt_PT" w:bidi="pt_PT"/>
        </w:rPr>
        <w:t>Pare e mostre uma imagem da cidade e da torre de Babel.</w:t>
      </w:r>
    </w:p>
    <w:p>
      <w:pPr/>
      <w:r>
        <w:rPr>
          <w:lang w:val="pt_PT" w:bidi="pt_PT"/>
        </w:rPr>
      </w:r>
      <w:r>
        <w:rPr>
          <w:lang w:val="pt_PT" w:bidi="pt_PT"/>
        </w:rPr>
        <w:t>Na cena três, Deus desceu do céu. Ele foi para ver o que o povo estava construindo. É importante observar que a cidade e a torre ainda não estavam terminadas. Ainda assim, Deus pode ter visto a torre enquanto o povo estava construindo. Deus pode ter retornado ao céu depois disso. Então, na fala direta, Deus expressa seus pensamentos sobre o que ele viu. Seu discurso é introduzido pela palavra: “Eis aqui”. Em hebraico, essa palavra é usada para chamar a atenção do ouvinte, para que ele ou ela ouça cuidadosamente o que está prestes a ser dito.</w:t>
      </w:r>
    </w:p>
    <w:p>
      <w:pPr/>
      <w:r>
        <w:rPr>
          <w:lang w:val="pt_PT" w:bidi="pt_PT"/>
        </w:rPr>
      </w:r>
      <w:r>
        <w:rPr>
          <w:lang w:val="pt_PT" w:bidi="pt_PT"/>
        </w:rPr>
        <w:t>Pare aqui e discuta em equipe de tradução: em sua cultura, qual palavra ou palavras você usa para preparar seu ouvinte para uma declaração muito importante?</w:t>
      </w:r>
    </w:p>
    <w:p>
      <w:pPr/>
      <w:r>
        <w:rPr>
          <w:lang w:val="pt_PT" w:bidi="pt_PT"/>
        </w:rPr>
      </w:r>
      <w:r>
        <w:rPr>
          <w:lang w:val="pt_PT" w:bidi="pt_PT"/>
        </w:rPr>
        <w:t>Então Deus disse que o povo continuará a desobedecê-lo porque eles falavam o mesmo idioma. Então Deus diz: “Vamos descer e confundir seu idioma”. Aqui, Deus está falando com si mesmo, ou ele está falando com o conselho celestial de anjos ou seres espirituais no céu com Deus.</w:t>
      </w:r>
    </w:p>
    <w:p>
      <w:pPr/>
      <w:r>
        <w:rPr>
          <w:lang w:val="pt_PT" w:bidi="pt_PT"/>
        </w:rPr>
      </w:r>
      <w:r>
        <w:rPr>
          <w:lang w:val="pt_PT" w:bidi="pt_PT"/>
        </w:rPr>
        <w:t xml:space="preserve">Na cena quatro, Deus confundiu os idiomas do povo. O povo de repente parou de entender uns aos outros enquanto eles estavam falando. Como o povo não conseguiu mais entender um ao outro, as pessoas provavelmente ficaram frustradas. Como resultado, eles deixaram a construção da cidade e da torre inacabadas. Então, eles deixaram o lugar para viver em outros lugares. Dessa maneira, Deus espalhou o povo em todo o mundo. O lugar onde Deus confundiu os idiomas do povo veio a ser chamado de Babel. Em hebraico, Babel significa confusão. </w:t>
      </w:r>
    </w:p>
    <w:p>
      <w:pPr/>
      <w:r>
        <w:rPr>
          <w:lang w:val="pt_PT" w:bidi="pt_PT"/>
        </w:rPr>
      </w:r>
      <w:r>
        <w:rPr>
          <w:lang w:val="pt_PT" w:bidi="pt_PT"/>
        </w:rPr>
        <w:t>Pare e mostre novamente o mapa da região de Sinar que mostra Babilônia, Acade e Ereque.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povo/filhos do homem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Para a cena 1, peça aos atores que interpretam o papel do povo para discutir algo usando o mesmo idioma. Certifique-se de que enquanto eles estão falando, eles também estão caminhando e procurando um lugar onde eles poderiam viver. Quando eles virem a planície de Sinar, peça ao povo para montar seu acampamento lá. Quando o povo chegar lá, certifique-se de que eles estão animados por sua nova casa.</w:t>
      </w:r>
    </w:p>
    <w:p>
      <w:pPr/>
      <w:r>
        <w:rPr>
          <w:lang w:val="pt_PT" w:bidi="pt_PT"/>
        </w:rPr>
      </w:r>
      <w:r>
        <w:rPr>
          <w:lang w:val="pt_PT" w:bidi="pt_PT"/>
        </w:rPr>
        <w:t>Pare a ação e pergunte às atrizes que estão interpretando o povo: “Como vocês se sentem?” Você pode ouvir coisas como: “Estamos animados por nossa nova casa!”. ou “Finalmente, podemos começar a construir nossas vidas!”. Reinicie a encenação.</w:t>
      </w:r>
    </w:p>
    <w:p>
      <w:pPr/>
      <w:r>
        <w:rPr>
          <w:lang w:val="pt_PT" w:bidi="pt_PT"/>
        </w:rPr>
      </w:r>
      <w:r>
        <w:rPr>
          <w:lang w:val="pt_PT" w:bidi="pt_PT"/>
        </w:rPr>
        <w:t>Para a cena 2, o povo está discutindo entre si sobre fazer tijolos para que eles possam construir uma cidade e uma torre. Peça uma pessoa na equipe para dizer: “Vamos fazer tijolos e endurecê-los com fogo”. Então peça ao povo para procurar lama ou argila e para fazer tijolos. Então, peça outra pessoa para dizer: “Vamos, vamos construir uma grande cidade para nós mesmos com uma torre que alcance o céu”. Então, peça outra pessoa para dizer: “Isso nos tornará famosos e nos impedirá de estar espalhados em todo o mundo”. Certifique-se de mostrar que o povo está animado sobre suas ideias.</w:t>
      </w:r>
    </w:p>
    <w:p>
      <w:pPr/>
      <w:r>
        <w:rPr>
          <w:lang w:val="pt_PT" w:bidi="pt_PT"/>
        </w:rPr>
      </w:r>
      <w:r>
        <w:rPr>
          <w:lang w:val="pt_PT" w:bidi="pt_PT"/>
        </w:rPr>
        <w:t>Pare a ação e pergunte aos atores que estão interpretando as pessoas: “Como vocês se sentem?” Você pode ouvir coisas como: “Estou animado por esse plano!”. ou “A cidade e a torre certamente nos tornarão grandes, talvez até mesmo maiores do que Deus!”. ou “Tenho certeza de que as pessoas se lembrarão de nós por causa dessa grande realização”. Reinicie a encenação.</w:t>
      </w:r>
    </w:p>
    <w:p>
      <w:pPr/>
      <w:r>
        <w:rPr>
          <w:lang w:val="pt_PT" w:bidi="pt_PT"/>
        </w:rPr>
      </w:r>
      <w:r>
        <w:rPr>
          <w:lang w:val="pt_PT" w:bidi="pt_PT"/>
        </w:rPr>
        <w:t>Para a cena 3, peça a pessoa que interpreta Deus para descer de um lugar alto. Quando Deus desce a terra, ele olha ao redor da cidade e da torre. Depois de ver o que o povo estava construindo, Deus retorna ao céu. No céu, Deus disse que se o povo tiver sucesso, eles farão isso novamente. Peça ao ator que interpreta Deus para usar a fala direta de Deus enquanto ele fala seus pensamentos sobre o povo.</w:t>
      </w:r>
    </w:p>
    <w:p>
      <w:pPr/>
      <w:r>
        <w:rPr>
          <w:lang w:val="pt_PT" w:bidi="pt_PT"/>
        </w:rPr>
      </w:r>
      <w:r>
        <w:rPr>
          <w:lang w:val="pt_PT" w:bidi="pt_PT"/>
        </w:rPr>
        <w:t xml:space="preserve">Pergunte ao ator que está interpretando Deus: “Como você se sente?” Você pode ouvir coisas como: “Estou desapontado porque o povo desobedeceu meu mandamento”, ou “A menos que eu pare isso agora, essas pessoas continuarão fazendo coisas como essa no futuro”. Reinicie a cena. É importante lembrar que quando Deus disse: “Vamos descer”, Deus, pode estar </w:t>
      </w:r>
      <w:r>
        <w:rPr>
          <w:b/>
          <w:lang w:val="pt_PT" w:bidi="pt_PT"/>
        </w:rPr>
        <w:t>falando</w:t>
      </w:r>
      <w:r>
        <w:rPr>
          <w:lang w:val="pt_PT" w:bidi="pt_PT"/>
        </w:rPr>
        <w:t xml:space="preserve"> com si mesmo. Nesse caso, o ator que interpreta Deus pode falar seus pensamentos em voz alta. Novamente, certifique-se de usar a fala direta de Deus. Deus também pode estar falando com seu conselho celestial de anjos ou seres espirituais no céu com Deus. A equipe também pode interpretar isso. Nesse caso, o grupo pode retratar Deus falando com um grupo que representa os anjos e os espíritos.</w:t>
      </w:r>
    </w:p>
    <w:p>
      <w:pPr/>
      <w:r>
        <w:rPr>
          <w:lang w:val="pt_PT" w:bidi="pt_PT"/>
        </w:rPr>
      </w:r>
      <w:r>
        <w:rPr>
          <w:lang w:val="pt_PT" w:bidi="pt_PT"/>
        </w:rPr>
        <w:t>Para a cena 4, Deus desce novamente do céu e confunde o povo. Então o povo de repente se torna incapaz de entender um ao outro. Certifique-se de mostrar a frustração do povo porque eles não conseguiam entender um ao outro. Certifique-se também de mostrar como eles deixarão a construção da cidade e da torre inacabadas por causa de sua frustração. Enquanto o povo está saindo para ir para lugares diferentes, peça a Deus para fazer algo que mostra que ele foi aquele que espalhou o povo em todo o mundo.</w:t>
      </w:r>
    </w:p>
    <w:p>
      <w:pPr/>
      <w:r>
        <w:rPr>
          <w:lang w:val="pt_PT" w:bidi="pt_PT"/>
        </w:rPr>
      </w:r>
      <w:r>
        <w:rPr>
          <w:lang w:val="pt_PT" w:bidi="pt_PT"/>
        </w:rPr>
        <w:t>Pergunte ao ator que está interpretando Deus: “Como você se sente?” Você pode ouvir coisas como: “O povo se espalhando está alinhado com meu propósito divino”, ou “Isso cumpre meu mandamento que deve resultar em sua bênção”.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Muitos anos depois do tempo de Noé, as pessoas aumentaram em número e começaram a encher a terra. Naquele momento, o povo falava o mesmo idioma e usava as mesmas palavras. Eles estavam viajando para o leste até que eles viram a planície da terra chamada Sinar. O povo decidiu viver nessa terra.</w:t>
      </w:r>
    </w:p>
    <w:p>
      <w:pPr/>
      <w:r>
        <w:rPr>
          <w:lang w:val="pt_PT" w:bidi="pt_PT"/>
        </w:rPr>
      </w:r>
      <w:r>
        <w:rPr>
          <w:lang w:val="pt_PT" w:bidi="pt_PT"/>
        </w:rPr>
        <w:t xml:space="preserve">O povo decidiu fazer </w:t>
      </w:r>
      <w:r>
        <w:rPr>
          <w:b/>
          <w:lang w:val="pt_PT" w:bidi="pt_PT"/>
        </w:rPr>
        <w:t>tijolos</w:t>
      </w:r>
      <w:r>
        <w:rPr>
          <w:lang w:val="pt_PT" w:bidi="pt_PT"/>
        </w:rPr>
        <w:t xml:space="preserve">. Usando tijolos e o betume que eles tinham, eles decidiram construir uma cidade e uma torre que alcançasse os céus. </w:t>
      </w:r>
      <w:r>
        <w:rPr>
          <w:b/>
          <w:lang w:val="pt_PT" w:bidi="pt_PT"/>
        </w:rPr>
        <w:t>Céu</w:t>
      </w:r>
      <w:r>
        <w:rPr>
          <w:lang w:val="pt_PT" w:bidi="pt_PT"/>
        </w:rPr>
        <w:t xml:space="preserve"> pode se referir ao firmamento (o céu físico), ou ao lugar onde Deus e seus anjos moram, dependendo do contexto. Nessa história, os céus provavelmente se referem ao céu físico, uma vez que nenhuma estrutura pode alcançar os céus onde Deus vive. Para mais informações, você pode procurar </w:t>
      </w:r>
      <w:r>
        <w:rPr>
          <w:lang w:val="pt_PT" w:bidi="pt_PT"/>
        </w:rPr>
        <w:t>“céu”</w:t>
      </w:r>
      <w:r>
        <w:rPr>
          <w:lang w:val="pt_PT" w:bidi="pt_PT"/>
        </w:rPr>
        <w:t xml:space="preserve"> no Glossário Mestre. O povo disse que ao construir a cidade e a torre, eles poderiam </w:t>
      </w:r>
      <w:r>
        <w:rPr>
          <w:b/>
          <w:lang w:val="pt_PT" w:bidi="pt_PT"/>
        </w:rPr>
        <w:t>fazer seu nome</w:t>
      </w:r>
      <w:r>
        <w:rPr>
          <w:lang w:val="pt_PT" w:bidi="pt_PT"/>
        </w:rPr>
        <w:t>. “Fazer um nome” é uma expressão que significa aumentar a honra ou reputação. Em outros lugares das Escrituras, é Deus que faz um nome para uma pessoa ou para si mesmo. É um ato que está associado apenas a Deus. Ao fazer seu nome, o povo pensava que eles poderiam desobedecer o mandamento de Deus e ficar em um lugar.</w:t>
      </w:r>
    </w:p>
    <w:p>
      <w:pPr/>
      <w:r>
        <w:rPr>
          <w:lang w:val="pt_PT" w:bidi="pt_PT"/>
        </w:rPr>
      </w:r>
      <w:r>
        <w:rPr>
          <w:b/>
          <w:lang w:val="pt_PT" w:bidi="pt_PT"/>
        </w:rPr>
        <w:t>Deus</w:t>
      </w:r>
      <w:r>
        <w:rPr>
          <w:lang w:val="pt_PT" w:bidi="pt_PT"/>
        </w:rPr>
        <w:t xml:space="preserve"> desceu para ver o que o povo estava construindo. O termo hebraico para Deus nesse contexto se refere ao nome pessoal de Deus, </w:t>
      </w:r>
      <w:r>
        <w:rPr>
          <w:b/>
          <w:lang w:val="pt_PT" w:bidi="pt_PT"/>
        </w:rPr>
        <w:t>Yavé</w:t>
      </w:r>
      <w:r>
        <w:rPr>
          <w:lang w:val="pt_PT" w:bidi="pt_PT"/>
        </w:rPr>
        <w:t xml:space="preserve">. Para mais informações, você pode consultar o Glossário Mestre sobre </w:t>
      </w:r>
      <w:r>
        <w:rPr>
          <w:lang w:val="pt_PT" w:bidi="pt_PT"/>
        </w:rPr>
        <w:t>Yavé</w:t>
      </w:r>
      <w:r>
        <w:rPr>
          <w:lang w:val="pt_PT" w:bidi="pt_PT"/>
        </w:rPr>
        <w:t>. Depois de ver o que o povo estava construindo, Deus retorna ao céu. Então, Deus falou sobre o que ele deve fazer com o povo. Ao introduzir seu discurso, Deus disse: “</w:t>
      </w:r>
      <w:r>
        <w:rPr>
          <w:b/>
          <w:lang w:val="pt_PT" w:bidi="pt_PT"/>
        </w:rPr>
        <w:t>Eis aqui</w:t>
      </w:r>
      <w:r>
        <w:rPr>
          <w:lang w:val="pt_PT" w:bidi="pt_PT"/>
        </w:rPr>
        <w:t>!”. Eis aqui é uma expressão tipicamente dita antes de uma declaração muito importante. Também é traduzido como “Olha!”. Tem o efeito de retardar o fluxo da fala para preparar o leitor ou ouvinte para uma declaração importante.</w:t>
      </w:r>
    </w:p>
    <w:p>
      <w:pPr/>
      <w:r>
        <w:rPr>
          <w:lang w:val="pt_PT" w:bidi="pt_PT"/>
        </w:rPr>
      </w:r>
      <w:r>
        <w:rPr>
          <w:lang w:val="pt_PT" w:bidi="pt_PT"/>
        </w:rPr>
        <w:t>Deus disse que o povo continuará a desobedecê-lo se ele não parar o povo agora. Então Deus decidiu confundir os idiomas do povo. Ao falar sobre seu plano, Deus pode estar falando com si mesmo, ou com seu conselho celestial de anjos, ou seres espirituais no céu com Deus.</w:t>
      </w:r>
    </w:p>
    <w:p>
      <w:pPr/>
      <w:r>
        <w:rPr>
          <w:lang w:val="pt_PT" w:bidi="pt_PT"/>
        </w:rPr>
      </w:r>
      <w:r>
        <w:rPr>
          <w:lang w:val="pt_PT" w:bidi="pt_PT"/>
        </w:rPr>
        <w:t xml:space="preserve">Deus confundiu os idiomas do povo. Como resultado, o povo não conseguiu mais entender um ao outro. Como resultado, eles deixaram a construção da cidade e da torre inacabadas. Eles também deixaram o lugar e foram viver em lugares diferentes. O lugar onde Deus confundiu seu idioma era chamado de </w:t>
      </w:r>
      <w:r>
        <w:rPr>
          <w:b/>
          <w:lang w:val="pt_PT" w:bidi="pt_PT"/>
        </w:rPr>
        <w:t>Babel</w:t>
      </w:r>
      <w:r>
        <w:rPr>
          <w:lang w:val="pt_PT" w:bidi="pt_PT"/>
        </w:rPr>
        <w:t xml:space="preserve">. Em hebraico, Babel significa confusão. Dessa maneira, Deus espalhou o povo sobre a </w:t>
      </w:r>
      <w:r>
        <w:rPr>
          <w:b/>
          <w:lang w:val="pt_PT" w:bidi="pt_PT"/>
        </w:rPr>
        <w:t>face de toda a terra</w:t>
      </w:r>
      <w:r>
        <w:rPr>
          <w:lang w:val="pt_PT" w:bidi="pt_PT"/>
        </w:rPr>
        <w:t>. A frase face da terra é uma expressão que significa “em todo o mundo”. Nessa história, significa que Deus espalhou o povo para que eles vivessem em partes diferentes do mundo.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11:1–9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96">
        <w:r>
          <w:rPr>
            <w:lang w:val="pt_PT" w:bidi="pt_PT"/>
          </w:rPr>
          <w:rPr>
            <w:color w:val="0000EE"/>
            <w:u w:val="single"/>
          </w:rPr>
          <w:t>Ouvir e Sentir</w:t>
        </w:r>
      </w:hyperlink>
      <w:r>
        <w:rPr>
          <w:lang w:val="pt_PT" w:bidi="pt_PT"/>
        </w:rPr>
        <w:t xml:space="preserve"> (451 KB)</w:t>
      </w:r>
      <w:r>
        <w:rPr>
          <w:lang w:val="pt_PT" w:bidi="pt_PT"/>
        </w:rPr>
      </w:r>
    </w:p>
    <w:p>
      <w:pPr>
        <w:pStyle w:val="ListBullet"/>
        <w:spacing w:line="240" w:lineRule="auto"/>
        <w:ind w:left="720"/>
      </w:pPr>
      <w:r>
        <w:rPr>
          <w:lang w:val="pt_PT" w:bidi="pt_PT"/>
        </w:rPr>
      </w:r>
      <w:hyperlink r:id="rId97">
        <w:r>
          <w:rPr>
            <w:lang w:val="pt_PT" w:bidi="pt_PT"/>
          </w:rPr>
          <w:rPr>
            <w:color w:val="0000EE"/>
            <w:u w:val="single"/>
          </w:rPr>
          <w:t>Preparando o Cenário</w:t>
        </w:r>
      </w:hyperlink>
      <w:r>
        <w:rPr>
          <w:lang w:val="pt_PT" w:bidi="pt_PT"/>
        </w:rPr>
        <w:t xml:space="preserve"> (3.5 MB)</w:t>
      </w:r>
      <w:r>
        <w:rPr>
          <w:lang w:val="pt_PT" w:bidi="pt_PT"/>
        </w:rPr>
      </w:r>
    </w:p>
    <w:p>
      <w:pPr>
        <w:pStyle w:val="ListBullet"/>
        <w:spacing w:line="240" w:lineRule="auto"/>
        <w:ind w:left="720"/>
      </w:pPr>
      <w:r>
        <w:rPr>
          <w:lang w:val="pt_PT" w:bidi="pt_PT"/>
        </w:rPr>
      </w:r>
      <w:hyperlink r:id="rId98">
        <w:r>
          <w:rPr>
            <w:lang w:val="pt_PT" w:bidi="pt_PT"/>
          </w:rPr>
          <w:rPr>
            <w:color w:val="0000EE"/>
            <w:u w:val="single"/>
          </w:rPr>
          <w:t>Identificando as Cenas</w:t>
        </w:r>
      </w:hyperlink>
      <w:r>
        <w:rPr>
          <w:lang w:val="pt_PT" w:bidi="pt_PT"/>
        </w:rPr>
        <w:t xml:space="preserve"> (3.5 MB)</w:t>
      </w:r>
      <w:r>
        <w:rPr>
          <w:lang w:val="pt_PT" w:bidi="pt_PT"/>
        </w:rPr>
      </w:r>
    </w:p>
    <w:p>
      <w:pPr>
        <w:pStyle w:val="ListBullet"/>
        <w:spacing w:line="240" w:lineRule="auto"/>
        <w:ind w:left="720"/>
      </w:pPr>
      <w:r>
        <w:rPr>
          <w:lang w:val="pt_PT" w:bidi="pt_PT"/>
        </w:rPr>
      </w:r>
      <w:hyperlink r:id="rId99">
        <w:r>
          <w:rPr>
            <w:lang w:val="pt_PT" w:bidi="pt_PT"/>
          </w:rPr>
          <w:rPr>
            <w:color w:val="0000EE"/>
            <w:u w:val="single"/>
          </w:rPr>
          <w:t>Incorporando o Texto</w:t>
        </w:r>
      </w:hyperlink>
      <w:r>
        <w:rPr>
          <w:lang w:val="pt_PT" w:bidi="pt_PT"/>
        </w:rPr>
        <w:t xml:space="preserve"> (3.2 MB)</w:t>
      </w:r>
      <w:r>
        <w:rPr>
          <w:lang w:val="pt_PT" w:bidi="pt_PT"/>
        </w:rPr>
      </w:r>
    </w:p>
    <w:p>
      <w:pPr>
        <w:pStyle w:val="ListBullet"/>
        <w:spacing w:line="240" w:lineRule="auto"/>
        <w:ind w:left="720"/>
      </w:pPr>
      <w:r>
        <w:rPr>
          <w:lang w:val="pt_PT" w:bidi="pt_PT"/>
        </w:rPr>
      </w:r>
      <w:hyperlink r:id="rId100">
        <w:r>
          <w:rPr>
            <w:lang w:val="pt_PT" w:bidi="pt_PT"/>
          </w:rPr>
          <w:rPr>
            <w:color w:val="0000EE"/>
            <w:u w:val="single"/>
          </w:rPr>
          <w:t>Preenchendo as Lacunas</w:t>
        </w:r>
      </w:hyperlink>
      <w:r>
        <w:rPr>
          <w:lang w:val="pt_PT" w:bidi="pt_PT"/>
        </w:rPr>
        <w:t xml:space="preserve"> (2.1 MB)</w:t>
      </w:r>
      <w:r>
        <w:rPr>
          <w:lang w:val="pt_PT" w:bidi="pt_PT"/>
        </w:rPr>
      </w:r>
    </w:p>
    <w:p>
      <w:pPr>
        <w:pStyle w:val="ListBullet"/>
        <w:spacing w:line="240" w:lineRule="auto"/>
        <w:ind w:left="720"/>
      </w:pPr>
      <w:r>
        <w:rPr>
          <w:lang w:val="pt_PT" w:bidi="pt_PT"/>
        </w:rPr>
      </w:r>
      <w:hyperlink r:id="rId101">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11:10–26</w:t>
      </w:r>
      <w:r>
        <w:rPr>
          <w:lang w:val="pt_PT" w:bidi="pt_PT"/>
        </w:rPr>
      </w:r>
    </w:p>
    <w:p>
      <w:pPr>
        <w:pStyle w:val="Heading3"/>
      </w:pPr>
      <w:r>
        <w:rPr>
          <w:lang w:val="pt_PT" w:bidi="pt_PT"/>
        </w:rPr>
        <w:t>Ouvir e Sentir</w:t>
      </w:r>
    </w:p>
    <w:p>
      <w:pPr/>
      <w:r>
        <w:rPr>
          <w:lang w:val="pt_PT" w:bidi="pt_PT"/>
        </w:rPr>
      </w:r>
      <w:r>
        <w:rPr>
          <w:lang w:val="pt_PT" w:bidi="pt_PT"/>
        </w:rPr>
        <w:t>Ouça Gênesis 11:10–26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11:10–26 na tradução mais fácil de entender.</w:t>
      </w:r>
    </w:p>
    <w:p>
      <w:pPr/>
      <w:r>
        <w:rPr>
          <w:lang w:val="pt_PT" w:bidi="pt_PT"/>
        </w:rPr>
      </w:r>
      <w:r>
        <w:rPr>
          <w:lang w:val="pt_PT" w:bidi="pt_PT"/>
        </w:rPr>
        <w:t>Pause este áudio aqui.</w:t>
      </w:r>
    </w:p>
    <w:p>
      <w:pPr/>
      <w:r>
        <w:rPr>
          <w:lang w:val="pt_PT" w:bidi="pt_PT"/>
        </w:rPr>
      </w:r>
      <w:r>
        <w:rPr>
          <w:lang w:val="pt_PT" w:bidi="pt_PT"/>
        </w:rPr>
        <w:t>Essa genealogia, ou história familiar, é sobre os descendentes do filho de Noé, Sem. Lembre-se de que depois de um dilúvio, todas as pessoas morreram, exceto Noé e sua família. Depois que Noé e sua família sobreviveram, Deus começou uma nova geração de pessoas por meio da família de Noé. As histórias anteriores contaram como a família de Noé se multiplicou com o tempo. O povo tentou ficar em um lugar e desobedecer a Deus. Mas Deus impediu isso e espalhou o povo. Como resultado, as pessoas viviam em partes diferentes do mundo. A passagem presente retoma a história de Noé e sua família. É sobre o filho de Noé, Sem e os descendentes de Sem. Sem é importante porque Abrão é um descendente dele. Abrão se torna um ancestral importante do grupo do povo especial de Deus.</w:t>
      </w:r>
    </w:p>
    <w:p>
      <w:pPr/>
      <w:r>
        <w:rPr>
          <w:lang w:val="pt_PT" w:bidi="pt_PT"/>
        </w:rPr>
      </w:r>
      <w:r>
        <w:rPr>
          <w:lang w:val="pt_PT" w:bidi="pt_PT"/>
        </w:rPr>
        <w:t>A genealogia presente começa com uma introdução: “Essas são as gerações de Sem”. Essa introdução sinaliza o início de uma nova seção. Está em vários lugares no livro de Gênesis, bem como no Antigo Testamento. A palavra hebraica para “gerações” é um termo que tipicamente se refere a uma história ou um registro da ancestralidade de uma pessoa. Muitas traduções dizem “genealogia” aqui. Esse registro mostra a qual família uma pessoa pertence. Essas informações são importantes porque o status social, os direitos e as obrigações de uma pessoa dependem de sua genealogia, ou história familiar.</w:t>
      </w:r>
    </w:p>
    <w:p>
      <w:pPr/>
      <w:r>
        <w:rPr>
          <w:lang w:val="pt_PT" w:bidi="pt_PT"/>
        </w:rPr>
      </w:r>
      <w:r>
        <w:rPr>
          <w:lang w:val="pt_PT" w:bidi="pt_PT"/>
        </w:rPr>
        <w:t>Pare aqui e discuta essas perguntas em grupo: em sua cultura, o quão importante é para uma pessoa conhecer seus ancestrais? Como sua cultura registra ou traça a ancestralidade de uma pessoa? Qual palavra ou palavras você usa para se referir a esse registro? Como você traduziria em seu idioma a ideia de genealogia, que é a história dos ancestrais de uma família, nação ou pessoa? Pause este áudio aqui.</w:t>
      </w:r>
    </w:p>
    <w:p>
      <w:pPr/>
      <w:r>
        <w:rPr>
          <w:lang w:val="pt_PT" w:bidi="pt_PT"/>
        </w:rPr>
      </w:r>
      <w:r>
        <w:rPr>
          <w:lang w:val="pt_PT" w:bidi="pt_PT"/>
        </w:rPr>
        <w:t>Depois da declaração de introdução, a lista de descendentes de Sem começa. Quando Sem tinha 100 anos de idade, Sem se tornou o pai de Arpachade. Lembre-se de que os descendentes de Sem estavam em uma história anterior. Há quatro diferenças principais entre a genealogia anterior e a presente. Primeiro, a genealogia anterior era sobre o pai de Sem, Noé e os descendentes de Noé. A genealogia presente é sobre os descendentes de Sem. Em segundo lugar, a genealogia anterior lista os nomes dos pais e todos os seus filhos. A genealogia presente lista apenas os pais e seus filhos primogênitos. Em terceiro lugar, a genealogia anterior não menciona as idades do povo. A genealogia presente menciona as idades do povo. Em quarto lugar, a genealogia anterior listou os descendentes de Sem até a quarta geração. A genealogia presente lista os descendentes de Sem até a nona geração.</w:t>
      </w:r>
    </w:p>
    <w:p>
      <w:pPr/>
      <w:r>
        <w:rPr>
          <w:lang w:val="pt_PT" w:bidi="pt_PT"/>
        </w:rPr>
      </w:r>
      <w:r>
        <w:rPr>
          <w:lang w:val="pt_PT" w:bidi="pt_PT"/>
        </w:rPr>
        <w:t>Foram dois anos depois do dilúvio quando Sem se tornou o pai de Arpachade. Isso significa que Sem começou imediatamente sua família depois que o dilúvio secou. Depois do dilúvio, Deus ordenou a Noé e sua família que tivessem filhos e enchessem a terra. Sem começa imediatamente a obedecer ao mandamento de Deus. Além disso, essa é a última vez que o narrador fala sobre o dilúvio nesse livro.</w:t>
      </w:r>
    </w:p>
    <w:p>
      <w:pPr/>
      <w:r>
        <w:rPr>
          <w:lang w:val="pt_PT" w:bidi="pt_PT"/>
        </w:rPr>
      </w:r>
      <w:r>
        <w:rPr>
          <w:lang w:val="pt_PT" w:bidi="pt_PT"/>
        </w:rPr>
        <w:t>Além de Arpache, Sem teve outros filhos e filhas. Sem viveu mais 500 anos, e então Sem morreu. Antes do dilúvio, as pessoas viviam por centenas de anos até que Deus decidiu reduzir a vida útil do povo por causa de seus pecados. Sem viveu mais do que os outros na genealogia de Sem. A genealogia em muitos textos originais cobre cerca de 300 anos. Se essas datas estão corretas, isso significa que Sem ainda estava vivo quando Terá se tornou pai de Abrão.</w:t>
      </w:r>
    </w:p>
    <w:p>
      <w:pPr/>
      <w:r>
        <w:rPr>
          <w:lang w:val="pt_PT" w:bidi="pt_PT"/>
        </w:rPr>
      </w:r>
      <w:r>
        <w:rPr>
          <w:lang w:val="pt_PT" w:bidi="pt_PT"/>
        </w:rPr>
        <w:t>Pare aqui e, em grupo, olhe para a árvore genealógica de Sem que termina com Terá e seus três filhos. Pause este áudio aqui.</w:t>
      </w:r>
    </w:p>
    <w:p>
      <w:pPr/>
      <w:r>
        <w:rPr>
          <w:lang w:val="pt_PT" w:bidi="pt_PT"/>
        </w:rPr>
      </w:r>
      <w:r>
        <w:rPr>
          <w:lang w:val="pt_PT" w:bidi="pt_PT"/>
        </w:rPr>
        <w:t>Os três filhos de Terá estão nessa lista: Abrão, Nacor e Harã. Isso termina a genealogia de Sem.</w:t>
      </w:r>
    </w:p>
    <w:p>
      <w:pPr/>
      <w:r>
        <w:rPr>
          <w:lang w:val="pt_PT" w:bidi="pt_PT"/>
        </w:rPr>
      </w:r>
      <w:r>
        <w:rPr>
          <w:b/>
          <w:lang w:val="pt_PT" w:bidi="pt_PT"/>
        </w:rPr>
        <w:t>Este é o fim da gravação.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11:10–26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9 cenas.</w:t>
      </w:r>
    </w:p>
    <w:p>
      <w:pPr/>
      <w:r>
        <w:rPr>
          <w:lang w:val="pt_PT" w:bidi="pt_PT"/>
        </w:rPr>
      </w:r>
      <w:r>
        <w:rPr>
          <w:b/>
          <w:lang w:val="pt_PT" w:bidi="pt_PT"/>
        </w:rPr>
        <w:t>Na primeira cena:</w:t>
      </w:r>
      <w:r>
        <w:rPr>
          <w:lang w:val="pt_PT" w:bidi="pt_PT"/>
        </w:rPr>
        <w:t xml:space="preserve"> aos 100 anos de idade, Sem se tornou o pai de Arpachade. Sem viveu mais 500 anos, teve muitos outros filhos e filhas, e então Sem morreu.</w:t>
      </w:r>
    </w:p>
    <w:p>
      <w:pPr/>
      <w:r>
        <w:rPr>
          <w:lang w:val="pt_PT" w:bidi="pt_PT"/>
        </w:rPr>
      </w:r>
      <w:r>
        <w:rPr>
          <w:b/>
          <w:lang w:val="pt_PT" w:bidi="pt_PT"/>
        </w:rPr>
        <w:t>Na segunda cena:</w:t>
      </w:r>
      <w:r>
        <w:rPr>
          <w:lang w:val="pt_PT" w:bidi="pt_PT"/>
        </w:rPr>
        <w:t xml:space="preserve"> aos 35 anos de idade, Arpachade se tornou o pai de Selá. Arpachade viveu mais 403 anos, teve muitos outros filhos e filhas, e então Arpachade morreu.</w:t>
      </w:r>
    </w:p>
    <w:p>
      <w:pPr/>
      <w:r>
        <w:rPr>
          <w:lang w:val="pt_PT" w:bidi="pt_PT"/>
        </w:rPr>
      </w:r>
      <w:r>
        <w:rPr>
          <w:b/>
          <w:lang w:val="pt_PT" w:bidi="pt_PT"/>
        </w:rPr>
        <w:t>Na terceira cena:</w:t>
      </w:r>
      <w:r>
        <w:rPr>
          <w:lang w:val="pt_PT" w:bidi="pt_PT"/>
        </w:rPr>
        <w:t xml:space="preserve"> aos 30 anos de idade, Selá se tornou o pai de Héber. Selá viveu mais 403 anos, teve muitos outros filhos e filhas, e então ele morreu.</w:t>
      </w:r>
    </w:p>
    <w:p>
      <w:pPr/>
      <w:r>
        <w:rPr>
          <w:lang w:val="pt_PT" w:bidi="pt_PT"/>
        </w:rPr>
      </w:r>
      <w:r>
        <w:rPr>
          <w:b/>
          <w:lang w:val="pt_PT" w:bidi="pt_PT"/>
        </w:rPr>
        <w:t>Na quarta cena:</w:t>
      </w:r>
      <w:r>
        <w:rPr>
          <w:lang w:val="pt_PT" w:bidi="pt_PT"/>
        </w:rPr>
        <w:t xml:space="preserve"> aos 34 anos de idade, Héber se tornou o pai de Pelege. Héber viveu mais 430 anos, teve muitos outros filhos e filhas, e então ele morreu.</w:t>
      </w:r>
    </w:p>
    <w:p>
      <w:pPr/>
      <w:r>
        <w:rPr>
          <w:lang w:val="pt_PT" w:bidi="pt_PT"/>
        </w:rPr>
      </w:r>
      <w:r>
        <w:rPr>
          <w:b/>
          <w:lang w:val="pt_PT" w:bidi="pt_PT"/>
        </w:rPr>
        <w:t>Na quinta cena:</w:t>
      </w:r>
      <w:r>
        <w:rPr>
          <w:lang w:val="pt_PT" w:bidi="pt_PT"/>
        </w:rPr>
        <w:t xml:space="preserve"> aos 30 anos de idade, Pelege se tornou o pai de Reu. Pelegue viveu mais 209 anos, teve muitos outros filhos e filhas, e então ele morreu.</w:t>
      </w:r>
    </w:p>
    <w:p>
      <w:pPr/>
      <w:r>
        <w:rPr>
          <w:lang w:val="pt_PT" w:bidi="pt_PT"/>
        </w:rPr>
      </w:r>
      <w:r>
        <w:rPr>
          <w:b/>
          <w:lang w:val="pt_PT" w:bidi="pt_PT"/>
        </w:rPr>
        <w:t>Na sexta cena:</w:t>
      </w:r>
      <w:r>
        <w:rPr>
          <w:lang w:val="pt_PT" w:bidi="pt_PT"/>
        </w:rPr>
        <w:t xml:space="preserve"> aos 32 anos de idade, Reu se tornou o pai de Seruge. Reu viveu mais 207 anos, teve muitos outros filhos e filhas, e então ele morreu.</w:t>
      </w:r>
    </w:p>
    <w:p>
      <w:pPr/>
      <w:r>
        <w:rPr>
          <w:lang w:val="pt_PT" w:bidi="pt_PT"/>
        </w:rPr>
      </w:r>
      <w:r>
        <w:rPr>
          <w:b/>
          <w:lang w:val="pt_PT" w:bidi="pt_PT"/>
        </w:rPr>
        <w:t>Na sétima cena:</w:t>
      </w:r>
      <w:r>
        <w:rPr>
          <w:lang w:val="pt_PT" w:bidi="pt_PT"/>
        </w:rPr>
        <w:t xml:space="preserve"> aos 30 anos de idade, Seruge se tornou o pai de Naor. Seruge viveu mais 200 anos, teve muitos outros filhos e filhas, e então ele morreu.</w:t>
      </w:r>
    </w:p>
    <w:p>
      <w:pPr/>
      <w:r>
        <w:rPr>
          <w:lang w:val="pt_PT" w:bidi="pt_PT"/>
        </w:rPr>
      </w:r>
      <w:r>
        <w:rPr>
          <w:b/>
          <w:lang w:val="pt_PT" w:bidi="pt_PT"/>
        </w:rPr>
        <w:t>Na oitava cena:</w:t>
      </w:r>
      <w:r>
        <w:rPr>
          <w:lang w:val="pt_PT" w:bidi="pt_PT"/>
        </w:rPr>
        <w:t xml:space="preserve"> aos 29 anos de idade, Naor se tornou o pai de Terá. Naor viveu mais 119 anos, teve muitos outros filhos e filhas, e então ele morreu.</w:t>
      </w:r>
    </w:p>
    <w:p>
      <w:pPr/>
      <w:r>
        <w:rPr>
          <w:lang w:val="pt_PT" w:bidi="pt_PT"/>
        </w:rPr>
      </w:r>
      <w:r>
        <w:rPr>
          <w:b/>
          <w:lang w:val="pt_PT" w:bidi="pt_PT"/>
        </w:rPr>
        <w:t>Na nona cena:</w:t>
      </w:r>
      <w:r>
        <w:rPr>
          <w:lang w:val="pt_PT" w:bidi="pt_PT"/>
        </w:rPr>
        <w:t xml:space="preserve"> aos 70 anos de idade, Terá se tornou o pai de Abrão, Naor e Harã.</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Arpachade</w:t>
      </w:r>
    </w:p>
    <w:p>
      <w:pPr>
        <w:pStyle w:val="ListBullet"/>
        <w:spacing w:line="240" w:lineRule="auto"/>
        <w:ind w:left="720"/>
      </w:pPr>
      <w:r>
        <w:rPr>
          <w:lang w:val="pt_PT" w:bidi="pt_PT"/>
        </w:rPr>
      </w:r>
      <w:r>
        <w:rPr>
          <w:lang w:val="pt_PT" w:bidi="pt_PT"/>
        </w:rPr>
        <w:t>Selá</w:t>
      </w:r>
    </w:p>
    <w:p>
      <w:pPr>
        <w:pStyle w:val="ListBullet"/>
        <w:spacing w:line="240" w:lineRule="auto"/>
        <w:ind w:left="720"/>
      </w:pPr>
      <w:r>
        <w:rPr>
          <w:lang w:val="pt_PT" w:bidi="pt_PT"/>
        </w:rPr>
      </w:r>
      <w:r>
        <w:rPr>
          <w:lang w:val="pt_PT" w:bidi="pt_PT"/>
        </w:rPr>
        <w:t>Héber</w:t>
      </w:r>
    </w:p>
    <w:p>
      <w:pPr>
        <w:pStyle w:val="ListBullet"/>
        <w:spacing w:line="240" w:lineRule="auto"/>
        <w:ind w:left="720"/>
      </w:pPr>
      <w:r>
        <w:rPr>
          <w:lang w:val="pt_PT" w:bidi="pt_PT"/>
        </w:rPr>
      </w:r>
      <w:r>
        <w:rPr>
          <w:lang w:val="pt_PT" w:bidi="pt_PT"/>
        </w:rPr>
        <w:t>Pelegue</w:t>
      </w:r>
    </w:p>
    <w:p>
      <w:pPr>
        <w:pStyle w:val="ListBullet"/>
        <w:spacing w:line="240" w:lineRule="auto"/>
        <w:ind w:left="720"/>
      </w:pPr>
      <w:r>
        <w:rPr>
          <w:lang w:val="pt_PT" w:bidi="pt_PT"/>
        </w:rPr>
      </w:r>
      <w:r>
        <w:rPr>
          <w:lang w:val="pt_PT" w:bidi="pt_PT"/>
        </w:rPr>
        <w:t>Reu</w:t>
      </w:r>
    </w:p>
    <w:p>
      <w:pPr>
        <w:pStyle w:val="ListBullet"/>
        <w:spacing w:line="240" w:lineRule="auto"/>
        <w:ind w:left="720"/>
      </w:pPr>
      <w:r>
        <w:rPr>
          <w:lang w:val="pt_PT" w:bidi="pt_PT"/>
        </w:rPr>
      </w:r>
      <w:r>
        <w:rPr>
          <w:lang w:val="pt_PT" w:bidi="pt_PT"/>
        </w:rPr>
        <w:t>Seruge</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Terá</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Harã</w:t>
      </w:r>
    </w:p>
    <w:p>
      <w:pPr/>
      <w:r>
        <w:rPr>
          <w:lang w:val="pt_PT" w:bidi="pt_PT"/>
        </w:rPr>
      </w:r>
      <w:r>
        <w:rPr>
          <w:lang w:val="pt_PT" w:bidi="pt_PT"/>
        </w:rPr>
        <w:t>Em grupo, prestem atenção às partes do cenário da passagem:</w:t>
      </w:r>
    </w:p>
    <w:p>
      <w:pPr/>
      <w:r>
        <w:rPr>
          <w:lang w:val="pt_PT" w:bidi="pt_PT"/>
        </w:rPr>
      </w:r>
      <w:r>
        <w:rPr>
          <w:lang w:val="pt_PT" w:bidi="pt_PT"/>
        </w:rPr>
        <w:t>Na cena um: aos 100 anos de idade, Sem deve se parecer com um homem velho. Ainda assim, Sem deve segurar algo que pode representar Arpachade criança. Sem viveu por mais 500 anos então ele morreu. Os filhos de Sem o enterraram e choraram por ele.</w:t>
      </w:r>
    </w:p>
    <w:p>
      <w:pPr/>
      <w:r>
        <w:rPr>
          <w:lang w:val="pt_PT" w:bidi="pt_PT"/>
        </w:rPr>
      </w:r>
      <w:r>
        <w:rPr>
          <w:lang w:val="pt_PT" w:bidi="pt_PT"/>
        </w:rPr>
        <w:t>Na cena dois: aos 35 anos de idade, Arpachade deve se parecer com um homem de meia-idade. Arpachade deve segurar algo que pode representar a criança Selá. Arpachade viveu por mais 403 anos então ele morreu. Os filhos de Arpachade o enterraram e choraram por ele.</w:t>
      </w:r>
    </w:p>
    <w:p>
      <w:pPr/>
      <w:r>
        <w:rPr>
          <w:lang w:val="pt_PT" w:bidi="pt_PT"/>
        </w:rPr>
      </w:r>
      <w:r>
        <w:rPr>
          <w:lang w:val="pt_PT" w:bidi="pt_PT"/>
        </w:rPr>
        <w:t>Na cena três: aos 30 anos de idade, Selá deve se parecer com um homem de meia-idade. Selá deve segurar algo que pode representar Héber criança. Selá viveu por mais 403 anos então ele morreu. Os filhos de Selá o enterraram e choraram por ele.</w:t>
      </w:r>
    </w:p>
    <w:p>
      <w:pPr/>
      <w:r>
        <w:rPr>
          <w:lang w:val="pt_PT" w:bidi="pt_PT"/>
        </w:rPr>
      </w:r>
      <w:r>
        <w:rPr>
          <w:lang w:val="pt_PT" w:bidi="pt_PT"/>
        </w:rPr>
        <w:t>Na cena quatro: aos 34 anos de idade, Héber deve se parecer com um homem de meia-idade. Héber deve segurar algo que pode representar a criança Pelege. Héber viveu por mais 430 anos então ele morreu. Os filhos de Héber o enterraram e choraram por ele.</w:t>
      </w:r>
    </w:p>
    <w:p>
      <w:pPr/>
      <w:r>
        <w:rPr>
          <w:lang w:val="pt_PT" w:bidi="pt_PT"/>
        </w:rPr>
      </w:r>
      <w:r>
        <w:rPr>
          <w:lang w:val="pt_PT" w:bidi="pt_PT"/>
        </w:rPr>
        <w:t>Na cena cinco: aos 30 anos de idade, Pelegue deve se parecer com um homem de meia-idade. Pelegue deve segurar algo que pode representar a criança Reu. Pelegue viveu por mais 209 anos então ele morreu. Os filhos de Pelegue o enterraram e choraram por ele.</w:t>
      </w:r>
    </w:p>
    <w:p>
      <w:pPr/>
      <w:r>
        <w:rPr>
          <w:lang w:val="pt_PT" w:bidi="pt_PT"/>
        </w:rPr>
      </w:r>
      <w:r>
        <w:rPr>
          <w:lang w:val="pt_PT" w:bidi="pt_PT"/>
        </w:rPr>
        <w:t>Na cena seis: aos 32 anos de idade, Reu se parece com um homem de meia-idade. Reu deve segurar algo que pode representar a criança Seruge. Reu viveu por mais 207 anos então ele morreu. Os filhos de Reu o enterraram e choraram por ele.</w:t>
      </w:r>
    </w:p>
    <w:p>
      <w:pPr/>
      <w:r>
        <w:rPr>
          <w:lang w:val="pt_PT" w:bidi="pt_PT"/>
        </w:rPr>
      </w:r>
      <w:r>
        <w:rPr>
          <w:lang w:val="pt_PT" w:bidi="pt_PT"/>
        </w:rPr>
        <w:t>Na cena sete: aos 30 anos de idade, Seruge deve se parecer com um homem de meia-idade. Seruge deve segurar algo que pode representar a criança Naor. Serug viveu por mais 200 anos então ele morreu. Os filhos de Serug o enterraram e choraram por ele.</w:t>
      </w:r>
    </w:p>
    <w:p>
      <w:pPr/>
      <w:r>
        <w:rPr>
          <w:lang w:val="pt_PT" w:bidi="pt_PT"/>
        </w:rPr>
      </w:r>
      <w:r>
        <w:rPr>
          <w:lang w:val="pt_PT" w:bidi="pt_PT"/>
        </w:rPr>
        <w:t>Na cena oito: aos 29 anos de idade, Naor deve se parecer com um homem de meia-idade. Naor deve segurar algo que pode representar a criança Terá. Naor viveu por mais 119 anos então ele morreu. Os filhos de Naor o enterraram e choraram por ele.</w:t>
      </w:r>
    </w:p>
    <w:p>
      <w:pPr/>
      <w:r>
        <w:rPr>
          <w:lang w:val="pt_PT" w:bidi="pt_PT"/>
        </w:rPr>
      </w:r>
      <w:r>
        <w:rPr>
          <w:lang w:val="pt_PT" w:bidi="pt_PT"/>
        </w:rPr>
        <w:t>Na cena nove: aos 70 anos de idade, Terá deve se parecer com um homem velho. Terá deve estar perto de seus filhos Abrão, Naor e Harã.</w:t>
      </w:r>
    </w:p>
    <w:p>
      <w:pPr/>
      <w:r>
        <w:rPr>
          <w:lang w:val="pt_PT" w:bidi="pt_PT"/>
        </w:rPr>
      </w:r>
      <w:r>
        <w:rPr>
          <w:lang w:val="pt_PT" w:bidi="pt_PT"/>
        </w:rPr>
        <w:t>Agora, o grupo deve fazer o roteiro, desenhar ou usar objetos para visualizar a passagem e as ações nela.</w:t>
      </w:r>
    </w:p>
    <w:p>
      <w:pPr/>
      <w:r>
        <w:rPr>
          <w:lang w:val="pt_PT" w:bidi="pt_PT"/>
        </w:rPr>
      </w:r>
      <w:r>
        <w:rPr>
          <w:b/>
          <w:lang w:val="pt_PT" w:bidi="pt_PT"/>
        </w:rPr>
        <w:t>Este é o fim da gravação.</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11:10–26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9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Sem</w:t>
      </w:r>
    </w:p>
    <w:p>
      <w:pPr>
        <w:pStyle w:val="ListBullet"/>
        <w:spacing w:line="240" w:lineRule="auto"/>
        <w:ind w:left="720"/>
      </w:pPr>
      <w:r>
        <w:rPr>
          <w:lang w:val="pt_PT" w:bidi="pt_PT"/>
        </w:rPr>
      </w:r>
      <w:r>
        <w:rPr>
          <w:lang w:val="pt_PT" w:bidi="pt_PT"/>
        </w:rPr>
        <w:t>Arpachade</w:t>
      </w:r>
    </w:p>
    <w:p>
      <w:pPr>
        <w:pStyle w:val="ListBullet"/>
        <w:spacing w:line="240" w:lineRule="auto"/>
        <w:ind w:left="720"/>
      </w:pPr>
      <w:r>
        <w:rPr>
          <w:lang w:val="pt_PT" w:bidi="pt_PT"/>
        </w:rPr>
      </w:r>
      <w:r>
        <w:rPr>
          <w:lang w:val="pt_PT" w:bidi="pt_PT"/>
        </w:rPr>
        <w:t>Selá</w:t>
      </w:r>
    </w:p>
    <w:p>
      <w:pPr>
        <w:pStyle w:val="ListBullet"/>
        <w:spacing w:line="240" w:lineRule="auto"/>
        <w:ind w:left="720"/>
      </w:pPr>
      <w:r>
        <w:rPr>
          <w:lang w:val="pt_PT" w:bidi="pt_PT"/>
        </w:rPr>
      </w:r>
      <w:r>
        <w:rPr>
          <w:lang w:val="pt_PT" w:bidi="pt_PT"/>
        </w:rPr>
        <w:t>Héber</w:t>
      </w:r>
    </w:p>
    <w:p>
      <w:pPr>
        <w:pStyle w:val="ListBullet"/>
        <w:spacing w:line="240" w:lineRule="auto"/>
        <w:ind w:left="720"/>
      </w:pPr>
      <w:r>
        <w:rPr>
          <w:lang w:val="pt_PT" w:bidi="pt_PT"/>
        </w:rPr>
      </w:r>
      <w:r>
        <w:rPr>
          <w:lang w:val="pt_PT" w:bidi="pt_PT"/>
        </w:rPr>
        <w:t>Pelegue</w:t>
      </w:r>
    </w:p>
    <w:p>
      <w:pPr>
        <w:pStyle w:val="ListBullet"/>
        <w:spacing w:line="240" w:lineRule="auto"/>
        <w:ind w:left="720"/>
      </w:pPr>
      <w:r>
        <w:rPr>
          <w:lang w:val="pt_PT" w:bidi="pt_PT"/>
        </w:rPr>
      </w:r>
      <w:r>
        <w:rPr>
          <w:lang w:val="pt_PT" w:bidi="pt_PT"/>
        </w:rPr>
        <w:t>Reu</w:t>
      </w:r>
    </w:p>
    <w:p>
      <w:pPr>
        <w:pStyle w:val="ListBullet"/>
        <w:spacing w:line="240" w:lineRule="auto"/>
        <w:ind w:left="720"/>
      </w:pPr>
      <w:r>
        <w:rPr>
          <w:lang w:val="pt_PT" w:bidi="pt_PT"/>
        </w:rPr>
      </w:r>
      <w:r>
        <w:rPr>
          <w:lang w:val="pt_PT" w:bidi="pt_PT"/>
        </w:rPr>
        <w:t>Seruge</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Terá</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Harã</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passagem. Pare esse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 a encenação 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Você pode interpretar cada cena em duas partes. Na primeira parte, o pai dirá sua idade, louvará a Deus e nomeará seu filho mais velho. Na segunda parte, os filhos e filhas do homem dirão a idade de seu pai quando seu pai morreu. Então os filhos e filhas enterrarão e chorarão por seu pai.</w:t>
      </w:r>
    </w:p>
    <w:p>
      <w:pPr/>
      <w:r>
        <w:rPr>
          <w:lang w:val="pt_PT" w:bidi="pt_PT"/>
        </w:rPr>
      </w:r>
      <w:r>
        <w:rPr>
          <w:lang w:val="pt_PT" w:bidi="pt_PT"/>
        </w:rPr>
        <w:t>Como um exemplo, para a cena um, peça para Sem segurar a criança Arpachade e dizer: “Tenho 100 anos de idade e louvo a Deus por esse filho! O nome desse filho será Arpachade”.</w:t>
      </w:r>
    </w:p>
    <w:p>
      <w:pPr/>
      <w:r>
        <w:rPr>
          <w:lang w:val="pt_PT" w:bidi="pt_PT"/>
        </w:rPr>
      </w:r>
      <w:r>
        <w:rPr>
          <w:lang w:val="pt_PT" w:bidi="pt_PT"/>
        </w:rPr>
        <w:t>Pause a encenação. Pergunte à pessoa que interpreta Sem: “O que você está sentindo ou pensando?”. A pessoa pode responder coisas como:</w:t>
      </w:r>
    </w:p>
    <w:p>
      <w:pPr>
        <w:pStyle w:val="ListBullet"/>
        <w:spacing w:line="240" w:lineRule="auto"/>
        <w:ind w:left="720"/>
      </w:pPr>
      <w:r>
        <w:rPr>
          <w:lang w:val="pt_PT" w:bidi="pt_PT"/>
        </w:rPr>
      </w:r>
      <w:r>
        <w:rPr>
          <w:lang w:val="pt_PT" w:bidi="pt_PT"/>
        </w:rPr>
        <w:t>Estou feliz porque com esse filho, começamos a obedecer ao mandamento de Deus de se multiplicar; ou</w:t>
      </w:r>
    </w:p>
    <w:p>
      <w:pPr>
        <w:pStyle w:val="ListBullet"/>
        <w:spacing w:line="240" w:lineRule="auto"/>
        <w:ind w:left="720"/>
      </w:pPr>
      <w:r>
        <w:rPr>
          <w:lang w:val="pt_PT" w:bidi="pt_PT"/>
        </w:rPr>
      </w:r>
      <w:r>
        <w:rPr>
          <w:lang w:val="pt_PT" w:bidi="pt_PT"/>
        </w:rPr>
        <w:t>Com esse filho, começamos uma nova geração da humanidade.</w:t>
      </w:r>
    </w:p>
    <w:p>
      <w:pPr/>
      <w:r>
        <w:rPr>
          <w:lang w:val="pt_PT" w:bidi="pt_PT"/>
        </w:rPr>
      </w:r>
      <w:r>
        <w:rPr>
          <w:lang w:val="pt_PT" w:bidi="pt_PT"/>
        </w:rPr>
        <w:t>Continuem a encenação.</w:t>
      </w:r>
    </w:p>
    <w:p>
      <w:pPr/>
      <w:r>
        <w:rPr>
          <w:lang w:val="pt_PT" w:bidi="pt_PT"/>
        </w:rPr>
      </w:r>
      <w:r>
        <w:rPr>
          <w:lang w:val="pt_PT" w:bidi="pt_PT"/>
        </w:rPr>
        <w:t>Então, peça aos filhos de Sem para dizer: “Nosso pai Sem morreu pacificamente aos 600 anos de idade”. Então mostre como os filhos de Sem enterram e choram por Sem.</w:t>
      </w:r>
    </w:p>
    <w:p>
      <w:pPr/>
      <w:r>
        <w:rPr>
          <w:lang w:val="pt_PT" w:bidi="pt_PT"/>
        </w:rPr>
      </w:r>
      <w:r>
        <w:rPr>
          <w:lang w:val="pt_PT" w:bidi="pt_PT"/>
        </w:rPr>
        <w:t>Repita a mesma sequência de duas partes até a cena oito quando Naor nomeia Terá e quando ele morre.</w:t>
      </w:r>
    </w:p>
    <w:p>
      <w:pPr/>
      <w:r>
        <w:rPr>
          <w:lang w:val="pt_PT" w:bidi="pt_PT"/>
        </w:rPr>
      </w:r>
      <w:r>
        <w:rPr>
          <w:lang w:val="pt_PT" w:bidi="pt_PT"/>
        </w:rPr>
        <w:t>Na cena nove, peça a Terá e seus três filhos para fazerem uma atividade juntos. Eles podem comer ou orar juntos.</w:t>
      </w:r>
    </w:p>
    <w:p>
      <w:pPr/>
      <w:r>
        <w:rPr>
          <w:lang w:val="pt_PT" w:bidi="pt_PT"/>
        </w:rPr>
      </w:r>
      <w:r>
        <w:rPr>
          <w:lang w:val="pt_PT" w:bidi="pt_PT"/>
        </w:rPr>
        <w:t>Pause a encenação. Pergunte à pessoa que interpreta Terá: “O que você está sentindo ou pensando?”. A pessoa pode responder coisas como:</w:t>
      </w:r>
    </w:p>
    <w:p>
      <w:pPr>
        <w:pStyle w:val="ListBullet"/>
        <w:spacing w:line="240" w:lineRule="auto"/>
        <w:ind w:left="720"/>
      </w:pPr>
      <w:r>
        <w:rPr>
          <w:lang w:val="pt_PT" w:bidi="pt_PT"/>
        </w:rPr>
      </w:r>
      <w:r>
        <w:rPr>
          <w:lang w:val="pt_PT" w:bidi="pt_PT"/>
        </w:rPr>
        <w:t>Deus verdadeiramente me abençoou com esses três filhos; ou</w:t>
      </w:r>
    </w:p>
    <w:p>
      <w:pPr>
        <w:pStyle w:val="ListBullet"/>
        <w:spacing w:line="240" w:lineRule="auto"/>
        <w:ind w:left="720"/>
      </w:pPr>
      <w:r>
        <w:rPr>
          <w:lang w:val="pt_PT" w:bidi="pt_PT"/>
        </w:rPr>
      </w:r>
      <w:r>
        <w:rPr>
          <w:lang w:val="pt_PT" w:bidi="pt_PT"/>
        </w:rPr>
        <w:t>Sinto que Deus tem um grande propósito para meus filhos</w:t>
      </w:r>
    </w:p>
    <w:p>
      <w:pPr/>
      <w:r>
        <w:rPr>
          <w:lang w:val="pt_PT" w:bidi="pt_PT"/>
        </w:rPr>
      </w:r>
      <w:r>
        <w:rPr>
          <w:b/>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As histórias anteriores contaram como o povo se multiplicou e se espalhou para viver em lugares diferentes depois do dilúvio. A passagem presente mostra a genealogia de Sem que termina na nona geração, no nascimento dos filhos de Terá, Abrão, Naor e Harã.</w:t>
      </w:r>
    </w:p>
    <w:p>
      <w:pPr/>
      <w:r>
        <w:rPr>
          <w:lang w:val="pt_PT" w:bidi="pt_PT"/>
        </w:rPr>
      </w:r>
      <w:r>
        <w:rPr>
          <w:lang w:val="pt_PT" w:bidi="pt_PT"/>
        </w:rPr>
        <w:t xml:space="preserve">A genealogia presente começa com uma introdução: “Essas são as </w:t>
      </w:r>
      <w:r>
        <w:rPr>
          <w:b/>
          <w:lang w:val="pt_PT" w:bidi="pt_PT"/>
        </w:rPr>
        <w:t>gerações</w:t>
      </w:r>
      <w:r>
        <w:rPr>
          <w:lang w:val="pt_PT" w:bidi="pt_PT"/>
        </w:rPr>
        <w:t xml:space="preserve"> de Sem”. A palavra hebraica para “gerações” é um termo que tipicamente se refere a uma história ou um registro da ancestralidade de uma pessoa. Também é muitas vezes traduzido como </w:t>
      </w:r>
      <w:r>
        <w:rPr>
          <w:b/>
          <w:lang w:val="pt_PT" w:bidi="pt_PT"/>
        </w:rPr>
        <w:t>genealogia</w:t>
      </w:r>
      <w:r>
        <w:rPr>
          <w:lang w:val="pt_PT" w:bidi="pt_PT"/>
        </w:rPr>
        <w:t>. No livro de Gênesis, essa palavra tem duas funções principais. Primeiro, funciona para sinalizar uma nova seção ou história; ela é usado treze vezes em todo o livro de Gênesis. Em segundo lugar, funciona para mostrar a qual família uma pessoa pertence. Essas informações são importantes porque o status social, os direitos e as obrigações de uma pessoa são baseados em sua ancestralidade. No contexto presente, essa genealogia serve para introduzir as origens ancestrais de Abrão. Abrão se tornará o próximo personagem importante.</w:t>
      </w:r>
    </w:p>
    <w:p>
      <w:pPr/>
      <w:r>
        <w:rPr>
          <w:lang w:val="pt_PT" w:bidi="pt_PT"/>
        </w:rPr>
      </w:r>
      <w:r>
        <w:rPr>
          <w:lang w:val="pt_PT" w:bidi="pt_PT"/>
        </w:rPr>
        <w:t xml:space="preserve">Como esta é a sexta vez que essa palavra apareceu, certifique-se de usar a mesma palavra para gerações que você usou nas genealogias anteriores. Você pode consultar o Glossário Mestre para mais informações sobre </w:t>
      </w:r>
      <w:r>
        <w:rPr>
          <w:lang w:val="pt_PT" w:bidi="pt_PT"/>
        </w:rPr>
        <w:t>gerações</w:t>
      </w:r>
      <w:r>
        <w:rPr>
          <w:lang w:val="pt_PT" w:bidi="pt_PT"/>
        </w:rPr>
        <w:t xml:space="preserve"> ou </w:t>
      </w:r>
      <w:r>
        <w:rPr>
          <w:lang w:val="pt_PT" w:bidi="pt_PT"/>
        </w:rPr>
        <w:t>genealogias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11:10–26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02">
        <w:r>
          <w:rPr>
            <w:lang w:val="pt_PT" w:bidi="pt_PT"/>
          </w:rPr>
          <w:rPr>
            <w:color w:val="0000EE"/>
            <w:u w:val="single"/>
          </w:rPr>
          <w:t>Ouvir e Sentir</w:t>
        </w:r>
      </w:hyperlink>
      <w:r>
        <w:rPr>
          <w:lang w:val="pt_PT" w:bidi="pt_PT"/>
        </w:rPr>
        <w:t xml:space="preserve"> (441 KB)</w:t>
      </w:r>
      <w:r>
        <w:rPr>
          <w:lang w:val="pt_PT" w:bidi="pt_PT"/>
        </w:rPr>
      </w:r>
    </w:p>
    <w:p>
      <w:pPr>
        <w:pStyle w:val="ListBullet"/>
        <w:spacing w:line="240" w:lineRule="auto"/>
        <w:ind w:left="720"/>
      </w:pPr>
      <w:r>
        <w:rPr>
          <w:lang w:val="pt_PT" w:bidi="pt_PT"/>
        </w:rPr>
      </w:r>
      <w:hyperlink r:id="rId103">
        <w:r>
          <w:rPr>
            <w:lang w:val="pt_PT" w:bidi="pt_PT"/>
          </w:rPr>
          <w:rPr>
            <w:color w:val="0000EE"/>
            <w:u w:val="single"/>
          </w:rPr>
          <w:t>Preparando o Cenário</w:t>
        </w:r>
      </w:hyperlink>
      <w:r>
        <w:rPr>
          <w:lang w:val="pt_PT" w:bidi="pt_PT"/>
        </w:rPr>
        <w:t xml:space="preserve"> (3.4 MB)</w:t>
      </w:r>
      <w:r>
        <w:rPr>
          <w:lang w:val="pt_PT" w:bidi="pt_PT"/>
        </w:rPr>
      </w:r>
    </w:p>
    <w:p>
      <w:pPr>
        <w:pStyle w:val="ListBullet"/>
        <w:spacing w:line="240" w:lineRule="auto"/>
        <w:ind w:left="720"/>
      </w:pPr>
      <w:r>
        <w:rPr>
          <w:lang w:val="pt_PT" w:bidi="pt_PT"/>
        </w:rPr>
      </w:r>
      <w:hyperlink r:id="rId104">
        <w:r>
          <w:rPr>
            <w:lang w:val="pt_PT" w:bidi="pt_PT"/>
          </w:rPr>
          <w:rPr>
            <w:color w:val="0000EE"/>
            <w:u w:val="single"/>
          </w:rPr>
          <w:t>Identificando as Cenas</w:t>
        </w:r>
      </w:hyperlink>
      <w:r>
        <w:rPr>
          <w:lang w:val="pt_PT" w:bidi="pt_PT"/>
        </w:rPr>
        <w:t xml:space="preserve"> (3.5 MB)</w:t>
      </w:r>
      <w:r>
        <w:rPr>
          <w:lang w:val="pt_PT" w:bidi="pt_PT"/>
        </w:rPr>
      </w:r>
    </w:p>
    <w:p>
      <w:pPr>
        <w:pStyle w:val="ListBullet"/>
        <w:spacing w:line="240" w:lineRule="auto"/>
        <w:ind w:left="720"/>
      </w:pPr>
      <w:r>
        <w:rPr>
          <w:lang w:val="pt_PT" w:bidi="pt_PT"/>
        </w:rPr>
      </w:r>
      <w:hyperlink r:id="rId105">
        <w:r>
          <w:rPr>
            <w:lang w:val="pt_PT" w:bidi="pt_PT"/>
          </w:rPr>
          <w:rPr>
            <w:color w:val="0000EE"/>
            <w:u w:val="single"/>
          </w:rPr>
          <w:t>Incorporando o Texto</w:t>
        </w:r>
      </w:hyperlink>
      <w:r>
        <w:rPr>
          <w:lang w:val="pt_PT" w:bidi="pt_PT"/>
        </w:rPr>
        <w:t xml:space="preserve"> (2.1 MB)</w:t>
      </w:r>
      <w:r>
        <w:rPr>
          <w:lang w:val="pt_PT" w:bidi="pt_PT"/>
        </w:rPr>
      </w:r>
    </w:p>
    <w:p>
      <w:pPr>
        <w:pStyle w:val="ListBullet"/>
        <w:spacing w:line="240" w:lineRule="auto"/>
        <w:ind w:left="720"/>
      </w:pPr>
      <w:r>
        <w:rPr>
          <w:lang w:val="pt_PT" w:bidi="pt_PT"/>
        </w:rPr>
      </w:r>
      <w:hyperlink r:id="rId106">
        <w:r>
          <w:rPr>
            <w:lang w:val="pt_PT" w:bidi="pt_PT"/>
          </w:rPr>
          <w:rPr>
            <w:color w:val="0000EE"/>
            <w:u w:val="single"/>
          </w:rPr>
          <w:t>Preenchendo as Lacunas</w:t>
        </w:r>
      </w:hyperlink>
      <w:r>
        <w:rPr>
          <w:lang w:val="pt_PT" w:bidi="pt_PT"/>
        </w:rPr>
        <w:t xml:space="preserve"> (1.1 MB)</w:t>
      </w:r>
      <w:r>
        <w:rPr>
          <w:lang w:val="pt_PT" w:bidi="pt_PT"/>
        </w:rPr>
      </w:r>
    </w:p>
    <w:p>
      <w:pPr>
        <w:pStyle w:val="ListBullet"/>
        <w:spacing w:line="240" w:lineRule="auto"/>
        <w:ind w:left="720"/>
      </w:pPr>
      <w:r>
        <w:rPr>
          <w:lang w:val="pt_PT" w:bidi="pt_PT"/>
        </w:rPr>
      </w:r>
      <w:hyperlink r:id="rId107">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11:27–32</w:t>
      </w:r>
      <w:r>
        <w:rPr>
          <w:lang w:val="pt_PT" w:bidi="pt_PT"/>
        </w:rPr>
      </w:r>
    </w:p>
    <w:p>
      <w:pPr>
        <w:pStyle w:val="Heading3"/>
      </w:pPr>
      <w:r>
        <w:rPr>
          <w:lang w:val="pt_PT" w:bidi="pt_PT"/>
        </w:rPr>
        <w:t>Ouvir e Sentir</w:t>
      </w:r>
    </w:p>
    <w:p>
      <w:pPr/>
      <w:r>
        <w:rPr>
          <w:lang w:val="pt_PT" w:bidi="pt_PT"/>
        </w:rPr>
      </w:r>
      <w:r>
        <w:rPr>
          <w:lang w:val="pt_PT" w:bidi="pt_PT"/>
        </w:rPr>
        <w:t>Ouça Gênesis 11:27–32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história é sobre a família de Terá. Lembre-se de que a história anterior era sobre a genealogia de Sem. A última geração mencionada na genealogia de Sem era Terá. A passagem presente continua a história começando com Terá e sua família. Diz mais sobre os filhos de Terá e as esposas que seus filhos se casaram. Ele também fala sobre onde eles viviam, e em que idade Terá morreu.</w:t>
      </w:r>
    </w:p>
    <w:p>
      <w:pPr/>
      <w:r>
        <w:rPr>
          <w:lang w:val="pt_PT" w:bidi="pt_PT"/>
        </w:rPr>
      </w:r>
      <w:r>
        <w:rPr>
          <w:lang w:val="pt_PT" w:bidi="pt_PT"/>
        </w:rPr>
        <w:t>A história começa com uma introdução: “Agora essas são as gerações de Terá”. A palavra “agora” sinaliza uma nova seção, mas não uma seção inteiramente nova. Isso é porque o hebraico para a palavra “agora” indica que a história presente ainda está conectada à história anterior. Além disso, como na história anterior, a palavra para “gerações” se refere à ancestralidade de uma pessoa. Isso significa que essa história também é um tipo de genealogia. Essa genealogia fala sobre a família de Terá, seus descendentes. É importante lembrar que, durante esse tempo, a ancestralidade de uma pessoa era importante. A ancestralidade de uma pessoa determinou seu status social, direitos e obrigações.</w:t>
      </w:r>
    </w:p>
    <w:p>
      <w:pPr/>
      <w:r>
        <w:rPr>
          <w:lang w:val="pt_PT" w:bidi="pt_PT"/>
        </w:rPr>
      </w:r>
      <w:r>
        <w:rPr>
          <w:lang w:val="pt_PT" w:bidi="pt_PT"/>
        </w:rPr>
        <w:t>Os filhos de Terá eram Abrão, Naor e Harã. Entre seus filhos, apenas Harã teve filhos. Seus filhos eram Ló, Milca e Isca. Mas Harã morreu mais cedo do que seu pai, Terá. Ele morreu na terra de Ur dos caldeus onde ele nasceu. Os caldeus se referiam aos babilônios, então Ur era um nome para uma região na Babilônia.</w:t>
      </w:r>
    </w:p>
    <w:p>
      <w:pPr/>
      <w:r>
        <w:rPr>
          <w:lang w:val="pt_PT" w:bidi="pt_PT"/>
        </w:rPr>
      </w:r>
      <w:r>
        <w:rPr>
          <w:lang w:val="pt_PT" w:bidi="pt_PT"/>
        </w:rPr>
        <w:t>Pare e mostre um mapa que mostra a cidade de Ur dentro da província de Babilônia.</w:t>
      </w:r>
    </w:p>
    <w:p>
      <w:pPr/>
      <w:r>
        <w:rPr>
          <w:lang w:val="pt_PT" w:bidi="pt_PT"/>
        </w:rPr>
      </w:r>
      <w:r>
        <w:rPr>
          <w:lang w:val="pt_PT" w:bidi="pt_PT"/>
        </w:rPr>
        <w:t>É importante lembrar que Babel, outro nome para Babilônia, era onde o povo havia planejado construir uma cidade e uma torre. Deus impediu o povo de completar esse projeto de construção e o espalhou em todo o mundo. Terá e sua família podem ter ficado na Babilônia depois que Deus espalhou o povo. Isso pode explicar por que a terra da Babilônia, ou a terra de Ur dos caldeus, foi chamada ser a terra onde Harã nasceu.</w:t>
      </w:r>
    </w:p>
    <w:p>
      <w:pPr/>
      <w:r>
        <w:rPr>
          <w:lang w:val="pt_PT" w:bidi="pt_PT"/>
        </w:rPr>
      </w:r>
      <w:r>
        <w:rPr>
          <w:lang w:val="pt_PT" w:bidi="pt_PT"/>
        </w:rPr>
        <w:t>A esposa de Harã não foi mencionada, mas Abrão e as esposas de Naor foram mencionadas. Naor se casou com uma das filhas de Harã, Milca. Naor e Milca, portanto, eram parentes de sangue. Em sua cultura, o casamento entre parentes próximos era comum, às vezes até mesmo preferível. Essa era uma das maneiras de as famílias manterem relacionamentos fortes e preservarem sua ancestralidade. Enquanto isso, Abrão se casou com Sarai. Uma história posterior revela que Sarai era a meia-irmã de Abrão. Isso significa que Abrão e Sarai tinham o mesmo pai, Terá, mas tinham mães diferentes.</w:t>
      </w:r>
    </w:p>
    <w:p>
      <w:pPr/>
      <w:r>
        <w:rPr>
          <w:lang w:val="pt_PT" w:bidi="pt_PT"/>
        </w:rPr>
      </w:r>
      <w:r>
        <w:rPr>
          <w:lang w:val="pt_PT" w:bidi="pt_PT"/>
        </w:rPr>
        <w:t>Pare e discuta as seguintes perguntas:</w:t>
      </w:r>
    </w:p>
    <w:p>
      <w:pPr/>
      <w:r>
        <w:rPr>
          <w:lang w:val="pt_PT" w:bidi="pt_PT"/>
        </w:rPr>
      </w:r>
      <w:r>
        <w:rPr>
          <w:lang w:val="pt_PT" w:bidi="pt_PT"/>
        </w:rPr>
        <w:t>Abrão e Sarai não tiveram filhos porque Sarai era estéril. Esterilidade se refere à incapacidade de uma mulher de conceber um filho. A esterilidade de Sarai foi mencionada aqui porque Abrão e Sarai vão ser os personagens principais nas próximas histórias. A esterilidade de Sarai será uma informação importante nessas próximas histórias.</w:t>
      </w:r>
    </w:p>
    <w:p>
      <w:pPr/>
      <w:r>
        <w:rPr>
          <w:lang w:val="pt_PT" w:bidi="pt_PT"/>
        </w:rPr>
      </w:r>
      <w:r>
        <w:rPr>
          <w:lang w:val="pt_PT" w:bidi="pt_PT"/>
        </w:rPr>
        <w:t>Então Terá deixou a terra de Ur dos caldeus para ir para a terra de Canaã. Canaã foi a terra nomeada em homenagem ao neto de Noé, Canaã. Terá levou com ele Abrão e Sarai, bem como seu neto, Ló. Neste momento, não está claro o que aconteceu com Naor e Milca, e a outra filha de Harã, Isca. Mas Terá, Abrão, Sarai e Ló foram em uma jornada para Canaã. No entanto, antes de chegar a Canaã, eles pararam em um lugar chamado Harã.</w:t>
      </w:r>
    </w:p>
    <w:p>
      <w:pPr/>
      <w:r>
        <w:rPr>
          <w:lang w:val="pt_PT" w:bidi="pt_PT"/>
        </w:rPr>
      </w:r>
      <w:r>
        <w:rPr>
          <w:lang w:val="pt_PT" w:bidi="pt_PT"/>
        </w:rPr>
        <w:t>Pare e mostre um mapa que mostra a rota de Ur para Canaã, com Harã no meio.</w:t>
      </w:r>
    </w:p>
    <w:p>
      <w:pPr/>
      <w:r>
        <w:rPr>
          <w:lang w:val="pt_PT" w:bidi="pt_PT"/>
        </w:rPr>
      </w:r>
      <w:r>
        <w:rPr>
          <w:lang w:val="pt_PT" w:bidi="pt_PT"/>
        </w:rPr>
        <w:t>Esse lugar não está relacionado ao filho de Terá, Harã, porque esse lugar é escrito de forma diferente em hebraico. É em Harã onde Terá, Abrão, Sarai e Ló viverão por algum tempo. Também é o lugar onde Terá Ele morreu aos 205 anos.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Terá e seus três filhos estão juntos em Ur dos caldeus. Harã estava com seus filhos Ló, Milca e Isca.</w:t>
      </w:r>
    </w:p>
    <w:p>
      <w:pPr/>
      <w:r>
        <w:rPr>
          <w:lang w:val="pt_PT" w:bidi="pt_PT"/>
        </w:rPr>
      </w:r>
      <w:r>
        <w:rPr>
          <w:b/>
          <w:lang w:val="pt_PT" w:bidi="pt_PT"/>
        </w:rPr>
        <w:t>Segunda cena:</w:t>
      </w:r>
      <w:r>
        <w:rPr>
          <w:lang w:val="pt_PT" w:bidi="pt_PT"/>
        </w:rPr>
        <w:t xml:space="preserve"> Harã morreu e foi enterrado em Ur dos caldeus.</w:t>
      </w:r>
    </w:p>
    <w:p>
      <w:pPr/>
      <w:r>
        <w:rPr>
          <w:lang w:val="pt_PT" w:bidi="pt_PT"/>
        </w:rPr>
      </w:r>
      <w:r>
        <w:rPr>
          <w:b/>
          <w:lang w:val="pt_PT" w:bidi="pt_PT"/>
        </w:rPr>
        <w:t>Terceira cena:</w:t>
      </w:r>
      <w:r>
        <w:rPr>
          <w:lang w:val="pt_PT" w:bidi="pt_PT"/>
        </w:rPr>
        <w:t xml:space="preserve"> Naor se casou com a filha de Harã, Milca. Abrão se casou com Sarai. Abrão e Sarai não tiveram filhos.</w:t>
      </w:r>
    </w:p>
    <w:p>
      <w:pPr/>
      <w:r>
        <w:rPr>
          <w:lang w:val="pt_PT" w:bidi="pt_PT"/>
        </w:rPr>
      </w:r>
      <w:r>
        <w:rPr>
          <w:b/>
          <w:lang w:val="pt_PT" w:bidi="pt_PT"/>
        </w:rPr>
        <w:t>Quarta cena:</w:t>
      </w:r>
      <w:r>
        <w:rPr>
          <w:lang w:val="pt_PT" w:bidi="pt_PT"/>
        </w:rPr>
        <w:t xml:space="preserve"> Terá, junto com Abrão, Sarai e Ló começaram sua jornada de Ur dos caldeus para a terra de Canaã. Depois de chegar em Harã, eles pararam a jornada e moraram lá.</w:t>
      </w:r>
    </w:p>
    <w:p>
      <w:pPr/>
      <w:r>
        <w:rPr>
          <w:lang w:val="pt_PT" w:bidi="pt_PT"/>
        </w:rPr>
      </w:r>
      <w:r>
        <w:rPr>
          <w:b/>
          <w:lang w:val="pt_PT" w:bidi="pt_PT"/>
        </w:rPr>
        <w:t>Quinta cena:</w:t>
      </w:r>
      <w:r>
        <w:rPr>
          <w:lang w:val="pt_PT" w:bidi="pt_PT"/>
        </w:rPr>
        <w:t xml:space="preserve"> Terá morreu em Harã com a idade de 205 anos.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Terá</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Harã</w:t>
      </w:r>
    </w:p>
    <w:p>
      <w:pPr>
        <w:pStyle w:val="ListBullet"/>
        <w:spacing w:line="240" w:lineRule="auto"/>
        <w:ind w:left="720"/>
      </w:pPr>
      <w:r>
        <w:rPr>
          <w:lang w:val="pt_PT" w:bidi="pt_PT"/>
        </w:rPr>
      </w:r>
      <w:r>
        <w:rPr>
          <w:lang w:val="pt_PT" w:bidi="pt_PT"/>
        </w:rPr>
        <w:t>Milca</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Ló</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Lembre-se de que essa história segue as “gerações” ou a “genealogia de Sem”. Terá era a última geração na genealogia de Sem. Essa história se abre com uma palavra hebraica que indica que essa é uma nova seção, mas que essa nova seção está conectada à história anterior.</w:t>
      </w:r>
    </w:p>
    <w:p>
      <w:pPr/>
      <w:r>
        <w:rPr>
          <w:lang w:val="pt_PT" w:bidi="pt_PT"/>
        </w:rPr>
      </w:r>
      <w:r>
        <w:rPr>
          <w:lang w:val="pt_PT" w:bidi="pt_PT"/>
        </w:rPr>
        <w:t>Na cena um, Terá e seus filhos, bem como seus netos de Harã devem ser vistos vivendo juntos em Ur dos caldeus.</w:t>
      </w:r>
    </w:p>
    <w:p>
      <w:pPr/>
      <w:r>
        <w:rPr>
          <w:lang w:val="pt_PT" w:bidi="pt_PT"/>
        </w:rPr>
      </w:r>
      <w:r>
        <w:rPr>
          <w:lang w:val="pt_PT" w:bidi="pt_PT"/>
        </w:rPr>
        <w:t>Pare e mostre um mapa que mostra a cidade de Ur dentro da província de Babilônia.</w:t>
      </w:r>
    </w:p>
    <w:p>
      <w:pPr/>
      <w:r>
        <w:rPr>
          <w:lang w:val="pt_PT" w:bidi="pt_PT"/>
        </w:rPr>
      </w:r>
      <w:r>
        <w:rPr>
          <w:lang w:val="pt_PT" w:bidi="pt_PT"/>
        </w:rPr>
        <w:t>Você pode usar um objeto e rotulá-lo com os nomes dos lugares para indicar onde eles estão ficando. Outra opção é escrever o nome do lugar no chão. Ainda outra opção é um dos personagens improvisar um discurso onde ele/ela menciona que eles estão em Ur dos caldeus.</w:t>
      </w:r>
    </w:p>
    <w:p>
      <w:pPr/>
      <w:r>
        <w:rPr>
          <w:lang w:val="pt_PT" w:bidi="pt_PT"/>
        </w:rPr>
      </w:r>
      <w:r>
        <w:rPr>
          <w:lang w:val="pt_PT" w:bidi="pt_PT"/>
        </w:rPr>
        <w:t>Na cena dois, Terá e seus filhos Abrão e Naor, bem como seus netos de Harã, podem ser representados chorando a morte de Harã. Um dos personagens pode mencionar que Harã morreu em Ur dos caldeus onde ele nasceu.</w:t>
      </w:r>
    </w:p>
    <w:p>
      <w:pPr/>
      <w:r>
        <w:rPr>
          <w:lang w:val="pt_PT" w:bidi="pt_PT"/>
        </w:rPr>
      </w:r>
      <w:r>
        <w:rPr>
          <w:lang w:val="pt_PT" w:bidi="pt_PT"/>
        </w:rPr>
        <w:t>Na cena três, Naor e Milca, bem como Abrão e Sarai, devem ser representados como maridos e esposas. É importante mostrar nessa cena que Sarai era estéril.</w:t>
      </w:r>
    </w:p>
    <w:p>
      <w:pPr/>
      <w:r>
        <w:rPr>
          <w:lang w:val="pt_PT" w:bidi="pt_PT"/>
        </w:rPr>
      </w:r>
      <w:r>
        <w:rPr>
          <w:lang w:val="pt_PT" w:bidi="pt_PT"/>
        </w:rPr>
        <w:t>Na cena quatro, Terá, junto com Abrão, Sarai e Ló devem ser vistos se preparando para uma longa jornada. Terá pode ser representada explicando ao grupo onde eles estão indo.</w:t>
      </w:r>
    </w:p>
    <w:p>
      <w:pPr/>
      <w:r>
        <w:rPr>
          <w:lang w:val="pt_PT" w:bidi="pt_PT"/>
        </w:rPr>
      </w:r>
      <w:r>
        <w:rPr>
          <w:lang w:val="pt_PT" w:bidi="pt_PT"/>
        </w:rPr>
        <w:t>Pare e mostre um mapa que mostra a rota de Ur para Canaã, com Harã no meio.</w:t>
      </w:r>
    </w:p>
    <w:p>
      <w:pPr/>
      <w:r>
        <w:rPr>
          <w:lang w:val="pt_PT" w:bidi="pt_PT"/>
        </w:rPr>
      </w:r>
      <w:r>
        <w:rPr>
          <w:lang w:val="pt_PT" w:bidi="pt_PT"/>
        </w:rPr>
        <w:t>Então, eles podem ser mostrados parando em Harã. Terá pode ser vista instruindo o grupo a parar a jornada e montar acampamento lá.</w:t>
      </w:r>
    </w:p>
    <w:p>
      <w:pPr/>
      <w:r>
        <w:rPr>
          <w:lang w:val="pt_PT" w:bidi="pt_PT"/>
        </w:rPr>
      </w:r>
      <w:r>
        <w:rPr>
          <w:lang w:val="pt_PT" w:bidi="pt_PT"/>
        </w:rPr>
        <w:t>Na cena cinco, Abrão, Sarai e Ló podem ser vistos chorando pela morte de Terá. Abrão pode improvisar um discurso aqui que menciona a idade de Terá.</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Terá</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Harã</w:t>
      </w:r>
    </w:p>
    <w:p>
      <w:pPr>
        <w:pStyle w:val="ListBullet"/>
        <w:spacing w:line="240" w:lineRule="auto"/>
        <w:ind w:left="720"/>
      </w:pPr>
      <w:r>
        <w:rPr>
          <w:lang w:val="pt_PT" w:bidi="pt_PT"/>
        </w:rPr>
      </w:r>
      <w:r>
        <w:rPr>
          <w:lang w:val="pt_PT" w:bidi="pt_PT"/>
        </w:rPr>
        <w:t>Milca</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Ló</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É importante lembrar que as cenas de um a três acontecem em Ur dos caldeus. O nascimento dos filhos de Harã, a morte de Harã e o casamento entre Naor e Milca, bem como Abrão e Sarai todos acontecem em Ur dos caldeus. Então, ao interpretar as cenas de um a três, certifique-se de que está claro que as cenas estão acontecendo em Ur dos caldeus.</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peça todos os personagens para aparecer em uma casa. Eles estão vivendo em Ur dos caldeus. Eles estão fazendo uma atividade juntos, talvez compartilhando uma refeição, uma atividade comum que toda a família fez junto durante esse tempo.</w:t>
      </w:r>
    </w:p>
    <w:p>
      <w:pPr/>
      <w:r>
        <w:rPr>
          <w:lang w:val="pt_PT" w:bidi="pt_PT"/>
        </w:rPr>
      </w:r>
      <w:r>
        <w:rPr>
          <w:lang w:val="pt_PT" w:bidi="pt_PT"/>
        </w:rPr>
        <w:t>Na cena dois, para mostrar que Harã havia morrido, Harã pode deitar no chão, com seu pai Terá, seus irmãos e seus filhos ao redor dele e chorando por sua morte.</w:t>
      </w:r>
    </w:p>
    <w:p>
      <w:pPr/>
      <w:r>
        <w:rPr>
          <w:lang w:val="pt_PT" w:bidi="pt_PT"/>
        </w:rPr>
      </w:r>
      <w:r>
        <w:rPr>
          <w:lang w:val="pt_PT" w:bidi="pt_PT"/>
        </w:rPr>
        <w:t>Na cena três, Naor e Milca devem ser vistos como marido e esposa. Abrão e Sarai, também, devem ser vistos como marido e esposa. Para mostrar que Abrão e Sarai não tiveram filhos, Naor e Milca podem estar cercados por seus filhos, enquanto Sarai assiste à distância.</w:t>
      </w:r>
    </w:p>
    <w:p>
      <w:pPr/>
      <w:r>
        <w:rPr>
          <w:lang w:val="pt_PT" w:bidi="pt_PT"/>
        </w:rPr>
      </w:r>
      <w:r>
        <w:rPr>
          <w:lang w:val="pt_PT" w:bidi="pt_PT"/>
        </w:rPr>
        <w:t>Pare a ação e pergunte aos atores que estão interpretando os papéis de Abrão e Sarai: “Como vocês se sentem?”. Você pode ouvir coisas como: “Estamos tristes porque não temos filhos”, ou “Talvez, Deus não tenha um grande plano para nós”. Reinicie a encenação.</w:t>
      </w:r>
    </w:p>
    <w:p>
      <w:pPr/>
      <w:r>
        <w:rPr>
          <w:lang w:val="pt_PT" w:bidi="pt_PT"/>
        </w:rPr>
      </w:r>
      <w:r>
        <w:rPr>
          <w:lang w:val="pt_PT" w:bidi="pt_PT"/>
        </w:rPr>
        <w:t>A cena quatro deve mostrar dois lugares. O primeiro é Ur dos caldeus onde Terá, Abrão, Sarai e Ló estão se preparando para a jornada. Então, em seu caminho, eles param em Harã e decidem viver lá.</w:t>
      </w:r>
    </w:p>
    <w:p>
      <w:pPr/>
      <w:r>
        <w:rPr>
          <w:lang w:val="pt_PT" w:bidi="pt_PT"/>
        </w:rPr>
      </w:r>
      <w:r>
        <w:rPr>
          <w:lang w:val="pt_PT" w:bidi="pt_PT"/>
        </w:rPr>
        <w:t>Na cena cinco, Terá morre já velho em Harã. Abrão, Sarai e Ló estão chorando pela morte de Terá.</w:t>
      </w:r>
    </w:p>
    <w:p>
      <w:pPr/>
      <w:r>
        <w:rPr>
          <w:lang w:val="pt_PT" w:bidi="pt_PT"/>
        </w:rPr>
      </w:r>
      <w:r>
        <w:rPr>
          <w:lang w:val="pt_PT" w:bidi="pt_PT"/>
        </w:rPr>
        <w:t>Pare a ação e pergunte aos atores que estão interpretando os papéis de Abrão e Sarai: “Como vocês se sentem?”. Você pode ouvir coisas como: “Não sabemos o que fazer e onde ir agora”, ou “Gostaria de saber o que Deus quer que façamos”.</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história é sobre a família de Terá, descendente de nona geração de Sem. Conta sobre como sua família cresceu se casando e tendo filhos. A história termina na morte de Terá depois que ele e seu filho, Abrão, a esposa de Abrão, Sarai e seu neto, Ló haviam se mudado de Ur dos caldeus para a terra de </w:t>
      </w:r>
      <w:r>
        <w:rPr>
          <w:b/>
          <w:lang w:val="pt_PT" w:bidi="pt_PT"/>
        </w:rPr>
        <w:t>Canaã</w:t>
      </w:r>
      <w:r>
        <w:rPr>
          <w:lang w:val="pt_PT" w:bidi="pt_PT"/>
        </w:rPr>
        <w:t>. Canaã foi a terra nomeada em homenagem ao neto de Noé, Canaã. Essa terra será importante em histórias posteriores, uma vez que essa será a terra que Deus prometerá dar aos descendentes de Abrão. Será considerada a terra da promessa até o livro de Deuteronômio, e subsequentemente, a terra que os israelitas chamarão de sua terra natal.</w:t>
      </w:r>
    </w:p>
    <w:p>
      <w:pPr/>
      <w:r>
        <w:rPr>
          <w:lang w:val="pt_PT" w:bidi="pt_PT"/>
        </w:rPr>
      </w:r>
      <w:r>
        <w:rPr>
          <w:lang w:val="pt_PT" w:bidi="pt_PT"/>
        </w:rPr>
        <w:t>Mostre novamente o mapa da rota de Ur para Canaã, com Harã no meio.</w:t>
      </w:r>
    </w:p>
    <w:p>
      <w:pPr/>
      <w:r>
        <w:rPr>
          <w:lang w:val="pt_PT" w:bidi="pt_PT"/>
        </w:rPr>
      </w:r>
      <w:r>
        <w:rPr>
          <w:lang w:val="pt_PT" w:bidi="pt_PT"/>
        </w:rPr>
        <w:t xml:space="preserve">A história começa com uma introdução: “Agora essas são as </w:t>
      </w:r>
      <w:r>
        <w:rPr>
          <w:b/>
          <w:lang w:val="pt_PT" w:bidi="pt_PT"/>
        </w:rPr>
        <w:t>gerações</w:t>
      </w:r>
      <w:r>
        <w:rPr>
          <w:lang w:val="pt_PT" w:bidi="pt_PT"/>
        </w:rPr>
        <w:t xml:space="preserve"> de Terá”. A palavra hebraica para “gerações” se refere a uma história ou registro da ancestralidade de uma pessoa. Também é traduzido como genealogia ou história. É uma palavra importante em Gênesis que aparece treze vezes. A ancestralidade de uma pessoa era importante porque essa era a base do status social, direitos e obrigações de uma pessoa. Na história presente, essa genealogia fala sobre a família de Terá e como eles se mudaram de Ur dos caldeus para a terra de Canaã. Como esta é a sétima vez que essa palavra apareceu, certifique-se de usar a mesma palavra para gerações que você usou nas genealogias anteriores. Você pode consultar o Glossário Mestre para mais informações sobre </w:t>
      </w:r>
      <w:r>
        <w:rPr>
          <w:lang w:val="pt_PT" w:bidi="pt_PT"/>
        </w:rPr>
        <w:t>gerações</w:t>
      </w:r>
      <w:r>
        <w:rPr>
          <w:lang w:val="pt_PT" w:bidi="pt_PT"/>
        </w:rPr>
        <w:t xml:space="preserve"> ou </w:t>
      </w:r>
      <w:r>
        <w:rPr>
          <w:lang w:val="pt_PT" w:bidi="pt_PT"/>
        </w:rPr>
        <w:t>genealogias</w:t>
      </w:r>
      <w:r>
        <w:rPr>
          <w:lang w:val="pt_PT" w:bidi="pt_PT"/>
        </w:rPr>
        <w:t>.</w:t>
      </w:r>
    </w:p>
    <w:p>
      <w:pPr/>
      <w:r>
        <w:rPr>
          <w:lang w:val="pt_PT" w:bidi="pt_PT"/>
        </w:rPr>
      </w:r>
      <w:r>
        <w:rPr>
          <w:lang w:val="pt_PT" w:bidi="pt_PT"/>
        </w:rPr>
        <w:t xml:space="preserve">Terá teve três filhos: Abrão, Naor e Harã. Harã teve seus próprios filhos. Nacor se casa com a filha de Harã, Milca, e Abrão se casa com Sarai. No entanto, Abrão e Sarai não têm filhos. Isso é porque Sarai era </w:t>
      </w:r>
      <w:r>
        <w:rPr>
          <w:b/>
          <w:lang w:val="pt_PT" w:bidi="pt_PT"/>
        </w:rPr>
        <w:t>estéril</w:t>
      </w:r>
      <w:r>
        <w:rPr>
          <w:lang w:val="pt_PT" w:bidi="pt_PT"/>
        </w:rPr>
        <w:t>. Esterilidade se refere à incapacidade de uma mulher de conceber um filho. Como Deus ordenou que os humanos se multiplicassem e enchessem a terra, ter filhos era considerado uma grande bênção que cumpre a vontade de Deus. Por outro lado, a incapacidade de ter um filho era considerada uma grande desonra. As pessoas pensavam que as mulheres que eram incapazes de ter filhos eram amaldiçoadas por Deus. Então, as pessoas muitas vezes as tratavam com desgraça. Mas a menção da esterilidade de Sarai aqui é apenas porque Abrão e Sarai vão ser os personagens principais nas próximas histórias. A esterilidade de Sarai será uma informação importante nessas próximas histórias.</w:t>
      </w:r>
    </w:p>
    <w:p>
      <w:pPr/>
      <w:r>
        <w:rPr>
          <w:lang w:val="pt_PT" w:bidi="pt_PT"/>
        </w:rPr>
      </w:r>
      <w:r>
        <w:rPr>
          <w:lang w:val="pt_PT" w:bidi="pt_PT"/>
        </w:rPr>
        <w:t>Terá deixou Ur dos caldeus para viajar para a terra de Canaã. Ele levou com ele Abrão, Sarai e Ló. Mas antes de chegar a Canaã, eles pararam em Harã e decidiram ficar lá. Terá morreu em Harã aos 205 anos.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11:27–32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08">
        <w:r>
          <w:rPr>
            <w:lang w:val="pt_PT" w:bidi="pt_PT"/>
          </w:rPr>
          <w:rPr>
            <w:color w:val="0000EE"/>
            <w:u w:val="single"/>
          </w:rPr>
          <w:t>Ouvir e Sentir</w:t>
        </w:r>
      </w:hyperlink>
      <w:r>
        <w:rPr>
          <w:lang w:val="pt_PT" w:bidi="pt_PT"/>
        </w:rPr>
        <w:t xml:space="preserve"> (398 KB)</w:t>
      </w:r>
      <w:r>
        <w:rPr>
          <w:lang w:val="pt_PT" w:bidi="pt_PT"/>
        </w:rPr>
      </w:r>
    </w:p>
    <w:p>
      <w:pPr>
        <w:pStyle w:val="ListBullet"/>
        <w:spacing w:line="240" w:lineRule="auto"/>
        <w:ind w:left="720"/>
      </w:pPr>
      <w:r>
        <w:rPr>
          <w:lang w:val="pt_PT" w:bidi="pt_PT"/>
        </w:rPr>
      </w:r>
      <w:hyperlink r:id="rId109">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110">
        <w:r>
          <w:rPr>
            <w:lang w:val="pt_PT" w:bidi="pt_PT"/>
          </w:rPr>
          <w:rPr>
            <w:color w:val="0000EE"/>
            <w:u w:val="single"/>
          </w:rPr>
          <w:t>Identificando as Cenas</w:t>
        </w:r>
      </w:hyperlink>
      <w:r>
        <w:rPr>
          <w:lang w:val="pt_PT" w:bidi="pt_PT"/>
        </w:rPr>
        <w:t xml:space="preserve"> (2.2 MB)</w:t>
      </w:r>
      <w:r>
        <w:rPr>
          <w:lang w:val="pt_PT" w:bidi="pt_PT"/>
        </w:rPr>
      </w:r>
    </w:p>
    <w:p>
      <w:pPr>
        <w:pStyle w:val="ListBullet"/>
        <w:spacing w:line="240" w:lineRule="auto"/>
        <w:ind w:left="720"/>
      </w:pPr>
      <w:r>
        <w:rPr>
          <w:lang w:val="pt_PT" w:bidi="pt_PT"/>
        </w:rPr>
      </w:r>
      <w:hyperlink r:id="rId111">
        <w:r>
          <w:rPr>
            <w:lang w:val="pt_PT" w:bidi="pt_PT"/>
          </w:rPr>
          <w:rPr>
            <w:color w:val="0000EE"/>
            <w:u w:val="single"/>
          </w:rPr>
          <w:t>Incorporando o Texto</w:t>
        </w:r>
      </w:hyperlink>
      <w:r>
        <w:rPr>
          <w:lang w:val="pt_PT" w:bidi="pt_PT"/>
        </w:rPr>
        <w:t xml:space="preserve"> (2.1 MB)</w:t>
      </w:r>
      <w:r>
        <w:rPr>
          <w:lang w:val="pt_PT" w:bidi="pt_PT"/>
        </w:rPr>
      </w:r>
    </w:p>
    <w:p>
      <w:pPr>
        <w:pStyle w:val="ListBullet"/>
        <w:spacing w:line="240" w:lineRule="auto"/>
        <w:ind w:left="720"/>
      </w:pPr>
      <w:r>
        <w:rPr>
          <w:lang w:val="pt_PT" w:bidi="pt_PT"/>
        </w:rPr>
      </w:r>
      <w:hyperlink r:id="rId112">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113">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12:1–9</w:t>
      </w:r>
      <w:r>
        <w:rPr>
          <w:lang w:val="pt_PT" w:bidi="pt_PT"/>
        </w:rPr>
      </w:r>
    </w:p>
    <w:p>
      <w:pPr>
        <w:pStyle w:val="Heading3"/>
      </w:pPr>
      <w:r>
        <w:rPr>
          <w:lang w:val="pt_PT" w:bidi="pt_PT"/>
        </w:rPr>
        <w:t>Ouvir e Sentir</w:t>
      </w:r>
    </w:p>
    <w:p>
      <w:pPr/>
      <w:r>
        <w:rPr>
          <w:lang w:val="pt_PT" w:bidi="pt_PT"/>
        </w:rPr>
      </w:r>
      <w:r>
        <w:rPr>
          <w:lang w:val="pt_PT" w:bidi="pt_PT"/>
        </w:rPr>
        <w:t>Ouça Gênesis 12:1–9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história é sobre o chamado e a promessa de Deus a Abrão, e a jornada de Abrão de Harã para Canaã. A história presente começa com a palavra “agora”, que indica que essa é uma nova história. Mas a palavra hebraica para “agora” sugere que essa nova história ainda está relacionada à história anterior. Na história anterior, Terá, o pai de Abrão, levou Abrão, sua esposa Sarai e Ló para viajar de Ur dos caldeus para a terra de Canaã. Mas antes de chegar a Canaã, eles pararam em Harã e moraram lá. A história anterior também mencionou que Terá morreu em Harã, mas apenas para indicar que ele não interpretará mais um papel importante nas próximas histórias. Mesmo que Terá morra, a história presente começa com Abrão ainda vivendo com seu pai em Harã.</w:t>
      </w:r>
    </w:p>
    <w:p>
      <w:pPr/>
      <w:r>
        <w:rPr>
          <w:lang w:val="pt_PT" w:bidi="pt_PT"/>
        </w:rPr>
      </w:r>
      <w:r>
        <w:rPr>
          <w:lang w:val="pt_PT" w:bidi="pt_PT"/>
        </w:rPr>
        <w:t>Pare e mostre uma imagem da paisagem de Harã.</w:t>
      </w:r>
    </w:p>
    <w:p>
      <w:pPr/>
      <w:r>
        <w:rPr>
          <w:lang w:val="pt_PT" w:bidi="pt_PT"/>
        </w:rPr>
      </w:r>
      <w:r>
        <w:rPr>
          <w:lang w:val="pt_PT" w:bidi="pt_PT"/>
        </w:rPr>
        <w:t>No início da história, Deus ordena que Abrão deixe seu país. O país de uma pessoa se refere à terra onde ela nasceu, e à terra onde ela vive a maior parte de sua vida. Ou também é onde uma pessoa trabalha para sustentar sua família. Deus também ordena que Abrão deixe seus parentes. Naquele momento, as famílias e parentes tendiam a viver perto uns dos outros. Foi como eles protegeram um ao outro e preservaram a linhagem de sua família. Então Deus também disse a Abrão para deixar a “casa de seu pai”. Uma família geralmente era composta de um pai, mãe, seus filhos e servos. O líder da família era o homem mais velho da família. Os filhos, mesmo quando eles se casam, muitas vezes ficam perto de seu pai, uma vez que isso era o que fazia eles terem direito à herança. Ao deixar seu país, Abrão está deixando seu meio de vida. Ao deixar seus parentes, ninguém pode protegê-lo de qualquer perigo. Ao deixar a família de seu pai, ele está deixando qualquer reivindicação à herança. Em outras palavras, Deus está dizendo a Abrão para deixar para trás todas as suas fontes de segurança. Em vez disso, Deus quer que Abrão confie nele enquanto ele o guia para sua promessa.</w:t>
      </w:r>
    </w:p>
    <w:p>
      <w:pPr/>
      <w:r>
        <w:rPr>
          <w:lang w:val="pt_PT" w:bidi="pt_PT"/>
        </w:rPr>
      </w:r>
      <w:r>
        <w:rPr>
          <w:lang w:val="pt_PT" w:bidi="pt_PT"/>
        </w:rPr>
        <w:t>Então, usando a fala direta, Deus prometeu várias coisas a Abrão. A fala direta se refere a um discurso que relata as palavras reais de um falante. Nesse caso, se refere às palavras reais de promessas de Deus a Abrão. Primeiro, Deus prometeu que Deus fará de Abrão uma grande nação. Isso significa que Deus fará com que Abrão produza numerosos descendentes, possua uma terra e se torne uma nação importante e poderosa. Em segundo lugar, Deus abençoará Abrão e seus descendentes. A ideia de abençoar é importante nessas promessas. Abençoar é quando uma pessoa dá favor a outra pessoa. Nessa história, significa que Deus protegerá Abrão, lhe concederá sucesso e dará a ele grande riqueza. Em terceiro lugar, Deus tornará o nome de Abrão grande. Isso significa que Deus dará grande honra a Abrão para que todo o povo do mundo saiba de sua confiança em Deus. Por sua vez, Deus espera que Abrão se torne uma bênção para os outros. Em quarto lugar, Deus determina como ele tratará outras nações dependendo de como elas tratarão Abrão. As pessoas que abençoarem Abrão, Deus também abençoará. As pessoas que fizerem mal contra Abrão, Deus amaldiçoará. Aqui, a ideia de Deus amaldiçoar significa que Deus fará com que desastres aconteçam com a pessoa. Finalmente, Deus prometeu que as famílias do mundo serão abençoadas por meio de Abrão. Será revelado mais tarde que essas promessas não são apenas para Abrão, mas também para seus descendentes.</w:t>
      </w:r>
    </w:p>
    <w:p>
      <w:pPr/>
      <w:r>
        <w:rPr>
          <w:lang w:val="pt_PT" w:bidi="pt_PT"/>
        </w:rPr>
      </w:r>
      <w:r>
        <w:rPr>
          <w:lang w:val="pt_PT" w:bidi="pt_PT"/>
        </w:rPr>
        <w:t>Pare e discuta as seguintes perguntas:</w:t>
      </w:r>
    </w:p>
    <w:p>
      <w:pPr/>
      <w:r>
        <w:rPr>
          <w:lang w:val="pt_PT" w:bidi="pt_PT"/>
        </w:rPr>
      </w:r>
      <w:r>
        <w:rPr>
          <w:lang w:val="pt_PT" w:bidi="pt_PT"/>
        </w:rPr>
        <w:t>Abrão obedeceu a Deus. Aos 75 anos, Abrão deixou Harã com sua esposa, Sarai, seu sobrinho, Ló e todo o povo e posses que eles tinham em Harã. Eles deixaram Harã para ir para a terra de Canaã. Canaã foi a terra nomeada em homenagem ao neto de Noé, Canaã. As posses que eles trouxeram com eles podem incluir gado, como ovelhas e bois. O povo que eles tinham não se refere a seus filhos, uma vez que Sarai era estéril, o que significa que ela não teve filhos. Provavelmente, se referia a servos. Um servo é alguém que vive na mesma casa que seu mestre para servir às necessidades da família de seu mestre. Não está claro quanto tempo a jornada durou, mas eles chegaram a Canaã depois de algum tempo.</w:t>
      </w:r>
    </w:p>
    <w:p>
      <w:pPr/>
      <w:r>
        <w:rPr>
          <w:lang w:val="pt_PT" w:bidi="pt_PT"/>
        </w:rPr>
      </w:r>
      <w:r>
        <w:rPr>
          <w:lang w:val="pt_PT" w:bidi="pt_PT"/>
        </w:rPr>
        <w:t>Abrão viajou pela terra de Canaã. Ele chegou ao local da grande árvore de Moré em Siquém. A grande árvore de Moré era um lugar conhecido. Era sob essa árvore que os sacerdotes cananitas ensinavam o povo de Canaã sobre a adoração de seus deuses. Era, portanto, um lugar santo para os canaanitas. De acordo com a história, essa árvore sagrada estava localizada em uma cidade chamada Siquém. Naquele momento, os canaanitas viviam lá.</w:t>
      </w:r>
    </w:p>
    <w:p>
      <w:pPr/>
      <w:r>
        <w:rPr>
          <w:lang w:val="pt_PT" w:bidi="pt_PT"/>
        </w:rPr>
      </w:r>
      <w:r>
        <w:rPr>
          <w:lang w:val="pt_PT" w:bidi="pt_PT"/>
        </w:rPr>
        <w:t>Pare e mostre uma imagem da grande árvore de Moré. Mostre também uma imagem da cidade de Siquém.</w:t>
      </w:r>
    </w:p>
    <w:p>
      <w:pPr/>
      <w:r>
        <w:rPr>
          <w:lang w:val="pt_PT" w:bidi="pt_PT"/>
        </w:rPr>
      </w:r>
      <w:r>
        <w:rPr>
          <w:lang w:val="pt_PT" w:bidi="pt_PT"/>
        </w:rPr>
        <w:t>Então, Deus apareceu a Abrão nesse lugar. Não está claro de qual forma Deus apareceu a Abrão, mas o que é certo é que Deus fez outra promessa a Abrão. Deus disse que ele dará “essa terra” à descendência de Abrão. Aqui, “descendência” significava os descendentes de Abrão, e “essa terra” se refere à terra de Canaã Isso significa que Deus dará a terra de Canaã para os descendentes de Abrão possuírem e viverem nela. Depois de receber essa promessa, Abrão construiu um altar para Deus. Um altar era feito de pedras que eram usadas para rituais de sacrifícios.</w:t>
      </w:r>
    </w:p>
    <w:p>
      <w:pPr/>
      <w:r>
        <w:rPr>
          <w:lang w:val="pt_PT" w:bidi="pt_PT"/>
        </w:rPr>
      </w:r>
      <w:r>
        <w:rPr>
          <w:lang w:val="pt_PT" w:bidi="pt_PT"/>
        </w:rPr>
        <w:t>Pare e mostre uma imagem de um altar que era feito de uma pilha de pedras com uma pessoa oferecendo um sacrifício animal em cima dele.</w:t>
      </w:r>
    </w:p>
    <w:p>
      <w:pPr/>
      <w:r>
        <w:rPr>
          <w:lang w:val="pt_PT" w:bidi="pt_PT"/>
        </w:rPr>
      </w:r>
      <w:r>
        <w:rPr>
          <w:lang w:val="pt_PT" w:bidi="pt_PT"/>
        </w:rPr>
        <w:t>Mesmo que não tenha sido mencionado, Abrão pode ter oferecido sacrifício a Deus em resposta à promessa de Deus. Ao fazer isso, Abrão marcou Siquém como o território de Deus. É por isso que em histórias posteriores, Siquém será um lugar onde eventos importantes acontecerão na vida dos descendentes de Abrão.</w:t>
      </w:r>
    </w:p>
    <w:p>
      <w:pPr/>
      <w:r>
        <w:rPr>
          <w:lang w:val="pt_PT" w:bidi="pt_PT"/>
        </w:rPr>
      </w:r>
      <w:r>
        <w:rPr>
          <w:lang w:val="pt_PT" w:bidi="pt_PT"/>
        </w:rPr>
        <w:t>Abrão não permanece em Siquém. Ele continua sua jornada e monta uma tenda no país da colina com Betel no oeste e Ai no leste.</w:t>
      </w:r>
    </w:p>
    <w:p>
      <w:pPr/>
      <w:r>
        <w:rPr>
          <w:lang w:val="pt_PT" w:bidi="pt_PT"/>
        </w:rPr>
      </w:r>
      <w:r>
        <w:rPr>
          <w:lang w:val="pt_PT" w:bidi="pt_PT"/>
        </w:rPr>
        <w:t>Pare e mostre uma imagem da colina e um mapa que mostra onde ela está localizado entre Betel e Ai.</w:t>
      </w:r>
    </w:p>
    <w:p>
      <w:pPr/>
      <w:r>
        <w:rPr>
          <w:lang w:val="pt_PT" w:bidi="pt_PT"/>
        </w:rPr>
      </w:r>
      <w:r>
        <w:rPr>
          <w:lang w:val="pt_PT" w:bidi="pt_PT"/>
        </w:rPr>
        <w:t>Uma tenda era um abrigo feito de pano tecido ou pele de animal que era apoiado por postes de madeira. Era, portanto, uma peça móvel e um abrigo temporário. Isso significa que Abrão não ficou lá por um longo tempo.</w:t>
      </w:r>
    </w:p>
    <w:p>
      <w:pPr/>
      <w:r>
        <w:rPr>
          <w:lang w:val="pt_PT" w:bidi="pt_PT"/>
        </w:rPr>
      </w:r>
      <w:r>
        <w:rPr>
          <w:lang w:val="pt_PT" w:bidi="pt_PT"/>
        </w:rPr>
        <w:t>Pare e mostre uma imagem de uma tenda com pessoas nela.</w:t>
      </w:r>
    </w:p>
    <w:p>
      <w:pPr/>
      <w:r>
        <w:rPr>
          <w:lang w:val="pt_PT" w:bidi="pt_PT"/>
        </w:rPr>
      </w:r>
      <w:r>
        <w:rPr>
          <w:lang w:val="pt_PT" w:bidi="pt_PT"/>
        </w:rPr>
        <w:t>Nesse país de colina, Abrão novamente construiu um altar para Deus. Ele também chamou o nome de Deus. Isso significa que Abrão adorou a Deus nesse lugar. Lembre-se de que o nome de Deus usado nessa história é Yavé, o nome pessoal para Deus.</w:t>
      </w:r>
    </w:p>
    <w:p>
      <w:pPr/>
      <w:r>
        <w:rPr>
          <w:lang w:val="pt_PT" w:bidi="pt_PT"/>
        </w:rPr>
      </w:r>
      <w:r>
        <w:rPr>
          <w:lang w:val="pt_PT" w:bidi="pt_PT"/>
        </w:rPr>
        <w:t>Então, depois de algum tempo, Abrão continuou sua jornada em direção ao Neguebe. O hebraico para Neguebe significa terra seca, que se refere à região do deserto na parte sul de Canaã. Essa região estava seca porque não havia muita chuva nessa parte da terra. Portanto, um meio de vida como cultivar e criar gado era quase impossível.</w:t>
      </w:r>
    </w:p>
    <w:p>
      <w:pPr/>
      <w:r>
        <w:rPr>
          <w:lang w:val="pt_PT" w:bidi="pt_PT"/>
        </w:rPr>
      </w:r>
      <w:r>
        <w:rPr>
          <w:lang w:val="pt_PT" w:bidi="pt_PT"/>
        </w:rPr>
        <w:t>Pare e mostre uma imagem do deserto do Neguebe.</w:t>
      </w:r>
    </w:p>
    <w:p>
      <w:pPr/>
      <w:r>
        <w:rPr>
          <w:lang w:val="pt_PT" w:bidi="pt_PT"/>
        </w:rPr>
      </w:r>
      <w:r>
        <w:rPr>
          <w:lang w:val="pt_PT" w:bidi="pt_PT"/>
        </w:rPr>
        <w:t>A direção da jornada de Abrão era do Norte para o Sul, cobrindo três lugares: Siquém, o país de colina entre Betel e Ai e Neguebe. Com isso, Abrão viu a terra que Deus disse que ele mostraria a ele.</w:t>
      </w:r>
    </w:p>
    <w:p>
      <w:pPr/>
      <w:r>
        <w:rPr>
          <w:lang w:val="pt_PT" w:bidi="pt_PT"/>
        </w:rPr>
      </w:r>
      <w:r>
        <w:rPr>
          <w:lang w:val="pt_PT" w:bidi="pt_PT"/>
        </w:rPr>
        <w:t>Pare e mostre a rota que Abrão, Sarai e Ló seguiram, começando em Harã, então para Siquém, então para o país de colina entre Betel e Ai, e então para Neguebe.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Deus diz a Abrão para deixar sua terra natal, sua família e a casa de seu pai. Então, usando a fala direta, Deus fez várias promessas de abençoar a Abrão.</w:t>
      </w:r>
    </w:p>
    <w:p>
      <w:pPr/>
      <w:r>
        <w:rPr>
          <w:lang w:val="pt_PT" w:bidi="pt_PT"/>
        </w:rPr>
      </w:r>
      <w:r>
        <w:rPr>
          <w:b/>
          <w:lang w:val="pt_PT" w:bidi="pt_PT"/>
        </w:rPr>
        <w:t>Segunda cena:</w:t>
      </w:r>
      <w:r>
        <w:rPr>
          <w:lang w:val="pt_PT" w:bidi="pt_PT"/>
        </w:rPr>
        <w:t xml:space="preserve"> aos 75 anos, Abrão deixa Harã com sua esposa, Sarai e seu sobrinho, Ló. Eles viajam para Canaã e chegam lá. Eles viajam com todas as suas posses e todos os que eles tinham.</w:t>
      </w:r>
    </w:p>
    <w:p>
      <w:pPr/>
      <w:r>
        <w:rPr>
          <w:lang w:val="pt_PT" w:bidi="pt_PT"/>
        </w:rPr>
      </w:r>
      <w:r>
        <w:rPr>
          <w:b/>
          <w:lang w:val="pt_PT" w:bidi="pt_PT"/>
        </w:rPr>
        <w:t>Terceira cena:</w:t>
      </w:r>
      <w:r>
        <w:rPr>
          <w:lang w:val="pt_PT" w:bidi="pt_PT"/>
        </w:rPr>
        <w:t xml:space="preserve"> quando eles chegaram a Canaã, eles continuaram a viajar para o sul. Eles pararam em uma cidade chamada Siquém. Deus aparece a Abrão e diz que Deus dará a terra a seus descendentes. Abrão constrói um altar para Deus.</w:t>
      </w:r>
    </w:p>
    <w:p>
      <w:pPr/>
      <w:r>
        <w:rPr>
          <w:lang w:val="pt_PT" w:bidi="pt_PT"/>
        </w:rPr>
      </w:r>
      <w:r>
        <w:rPr>
          <w:b/>
          <w:lang w:val="pt_PT" w:bidi="pt_PT"/>
        </w:rPr>
        <w:t>Quarta cena:</w:t>
      </w:r>
      <w:r>
        <w:rPr>
          <w:lang w:val="pt_PT" w:bidi="pt_PT"/>
        </w:rPr>
        <w:t xml:space="preserve"> Abrão continua sua jornada e monta sua tenda no país de colina entre Betel e Ai. Lá, Abrão também construiu um altar e adorou a Deus.</w:t>
      </w:r>
    </w:p>
    <w:p>
      <w:pPr/>
      <w:r>
        <w:rPr>
          <w:lang w:val="pt_PT" w:bidi="pt_PT"/>
        </w:rPr>
      </w:r>
      <w:r>
        <w:rPr>
          <w:b/>
          <w:lang w:val="pt_PT" w:bidi="pt_PT"/>
        </w:rPr>
        <w:t>Quinta cena:</w:t>
      </w:r>
      <w:r>
        <w:rPr>
          <w:lang w:val="pt_PT" w:bidi="pt_PT"/>
        </w:rPr>
        <w:t xml:space="preserve"> Abrão continua sua jornada em direção ao Neguebe.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Os servos de Abrão</w:t>
      </w:r>
    </w:p>
    <w:p>
      <w:pPr>
        <w:pStyle w:val="ListBullet"/>
        <w:spacing w:line="240" w:lineRule="auto"/>
        <w:ind w:left="720"/>
      </w:pPr>
      <w:r>
        <w:rPr>
          <w:lang w:val="pt_PT" w:bidi="pt_PT"/>
        </w:rPr>
      </w:r>
      <w:r>
        <w:rPr>
          <w:lang w:val="pt_PT" w:bidi="pt_PT"/>
        </w:rPr>
        <w:t>Canaanitas</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não está claro como Deus falou com Abrão. Também não está claro onde Abrão estava e o que ele estava fazendo no momento em que Deus falou com ele. O que é mais certo é que Abrão ainda estava em Harã com seu pai, Terá.</w:t>
      </w:r>
    </w:p>
    <w:p>
      <w:pPr/>
      <w:r>
        <w:rPr>
          <w:lang w:val="pt_PT" w:bidi="pt_PT"/>
        </w:rPr>
      </w:r>
      <w:r>
        <w:rPr>
          <w:lang w:val="pt_PT" w:bidi="pt_PT"/>
        </w:rPr>
        <w:t>Pare e mostre uma imagem da paisagem de Harã.</w:t>
      </w:r>
    </w:p>
    <w:p>
      <w:pPr/>
      <w:r>
        <w:rPr>
          <w:lang w:val="pt_PT" w:bidi="pt_PT"/>
        </w:rPr>
      </w:r>
      <w:r>
        <w:rPr>
          <w:lang w:val="pt_PT" w:bidi="pt_PT"/>
        </w:rPr>
        <w:t>Quando Deus fala com Abrão, Abrão pode estar em sua própria tenda, vendo e ouvindo Deus em uma visão. Essa também é a forma como Deus falará com Abrão em uma história posterior, quando Deus falar novamente sobre sua promessa. Quando Deus fala com Abrão, ele diz que Abrão precisa deixar três lugares. Esses lugares foram mencionados começando com o maior até o menor. Primeiro, Deus diz que Abrão precisa deixar seu país. Este é o maior lugar dos três. Depois, Deus diz que Abrão precisa deixar seus parentes. Isso se refere à área da terra onde todo o povo relacionado a sua família vivia. Lembre-se de que as famílias tendiam a viver juntas durante esse tempo. Finalmente, Deus diz que Abrão precisa deixar a casa de seu pai. Isso se refere à porção da terra onde seu pai e irmãos viviam. Essa é a menor terra das três.</w:t>
      </w:r>
    </w:p>
    <w:p>
      <w:pPr/>
      <w:r>
        <w:rPr>
          <w:lang w:val="pt_PT" w:bidi="pt_PT"/>
        </w:rPr>
      </w:r>
      <w:r>
        <w:rPr>
          <w:lang w:val="pt_PT" w:bidi="pt_PT"/>
        </w:rPr>
        <w:t>O chamado de Deus para Abrão sair está conectado à promessa de bênçãos de Deus. A palavra hebraica que começa a promessa de Deus mostra que se Abrão obedecer a Deus, as bênçãos prometidas de Deus serão cumpridas. Deus disse que ele fará de Abrão uma grande nação, e ele abençoará Abrão. Deus também disse que ele tornará o nome de Abrão grande, e então Abrão será uma bênção para os outros. Deus também disse que Deus abençoará o povo que abençoar Abrão, e Deus amaldiçoará o povo que ferir Abrão. Então Deus abençoará as nações por meio de Abrão. Cada promessa também está conectada com a mesma palavra hebraica. Isso significa que quando Deus falou essas promessas, ele disse em um discurso. Abrão pode ser representado ficando surpreso enquanto ele ouve as promessas de Deus.</w:t>
      </w:r>
    </w:p>
    <w:p>
      <w:pPr/>
      <w:r>
        <w:rPr>
          <w:lang w:val="pt_PT" w:bidi="pt_PT"/>
        </w:rPr>
      </w:r>
      <w:r>
        <w:rPr>
          <w:lang w:val="pt_PT" w:bidi="pt_PT"/>
        </w:rPr>
        <w:t>As cenas de dois a cinco mostrarão Abrão viajando. É importante mostrar que Sarai e Ló estão com Abrão quando ele viaja, mesmo que eles não sejam mencionados. Também é importante mostrar onde eles estão em cada cena.</w:t>
      </w:r>
    </w:p>
    <w:p>
      <w:pPr/>
      <w:r>
        <w:rPr>
          <w:lang w:val="pt_PT" w:bidi="pt_PT"/>
        </w:rPr>
      </w:r>
      <w:r>
        <w:rPr>
          <w:lang w:val="pt_PT" w:bidi="pt_PT"/>
        </w:rPr>
        <w:t>Na cena dois, Abrão parece mais velho, com 75 anos de idade. Abrão viaja para Canaã e chega lá com Sarai e Ló. Eles viajam com todas as suas posses, provavelmente com ovelhas e bois, bem como servos.</w:t>
      </w:r>
    </w:p>
    <w:p>
      <w:pPr/>
      <w:r>
        <w:rPr>
          <w:lang w:val="pt_PT" w:bidi="pt_PT"/>
        </w:rPr>
      </w:r>
      <w:r>
        <w:rPr>
          <w:lang w:val="pt_PT" w:bidi="pt_PT"/>
        </w:rPr>
        <w:t>Na cena três, Abrão continua sua jornada e vê canaanitas em todo o lugar. Então, ele chega à grande árvore de Moré em Siquém.</w:t>
      </w:r>
    </w:p>
    <w:p>
      <w:pPr/>
      <w:r>
        <w:rPr>
          <w:lang w:val="pt_PT" w:bidi="pt_PT"/>
        </w:rPr>
      </w:r>
      <w:r>
        <w:rPr>
          <w:lang w:val="pt_PT" w:bidi="pt_PT"/>
        </w:rPr>
        <w:t xml:space="preserve">Pare e mostre uma imagem da grande árvore de Moré. </w:t>
      </w:r>
    </w:p>
    <w:p>
      <w:pPr/>
      <w:r>
        <w:rPr>
          <w:lang w:val="pt_PT" w:bidi="pt_PT"/>
        </w:rPr>
      </w:r>
      <w:r>
        <w:rPr>
          <w:lang w:val="pt_PT" w:bidi="pt_PT"/>
        </w:rPr>
        <w:t>Deus aparece a Abrão e promete que ele dará a terra de Canaã aos descendentes de Abrão. Aqui, Deus pode ter aparecido como um homem, e Abrão o reconhecera como Deus. Depois disso, Abrão reunirá pedras e construirá um altar para Deus.</w:t>
      </w:r>
    </w:p>
    <w:p>
      <w:pPr/>
      <w:r>
        <w:rPr>
          <w:lang w:val="pt_PT" w:bidi="pt_PT"/>
        </w:rPr>
      </w:r>
      <w:r>
        <w:rPr>
          <w:lang w:val="pt_PT" w:bidi="pt_PT"/>
        </w:rPr>
        <w:t>Pare e mostre uma imagem de um altar que era feito de uma pilha de pedras com uma pessoa oferecendo um sacrifício animal em cima dele.</w:t>
      </w:r>
    </w:p>
    <w:p>
      <w:pPr/>
      <w:r>
        <w:rPr>
          <w:lang w:val="pt_PT" w:bidi="pt_PT"/>
        </w:rPr>
      </w:r>
      <w:r>
        <w:rPr>
          <w:lang w:val="pt_PT" w:bidi="pt_PT"/>
        </w:rPr>
        <w:t>Na cena quatro, depois de algum tempo, Abrão viajará novamente e chegará a um país de colina entre Betel e Ai. Betel deve estar localizado no lado oeste, e Ai no leste onde Abrão estava acampado.</w:t>
      </w:r>
    </w:p>
    <w:p>
      <w:pPr/>
      <w:r>
        <w:rPr>
          <w:lang w:val="pt_PT" w:bidi="pt_PT"/>
        </w:rPr>
      </w:r>
      <w:r>
        <w:rPr>
          <w:lang w:val="pt_PT" w:bidi="pt_PT"/>
        </w:rPr>
        <w:t>Pare e mostre uma imagem do país das colinas e um mapa que mostra onde ela está localizado entre Betel e Ai. É importante mostrar que o lugar tem várias colinas. Abrão montará sua tenda em uma das colinas.</w:t>
      </w:r>
    </w:p>
    <w:p>
      <w:pPr/>
      <w:r>
        <w:rPr>
          <w:lang w:val="pt_PT" w:bidi="pt_PT"/>
        </w:rPr>
      </w:r>
      <w:r>
        <w:rPr>
          <w:lang w:val="pt_PT" w:bidi="pt_PT"/>
        </w:rPr>
        <w:t>Pare e mostre uma imagem de uma tenda com pessoas nela. Abrão também reunirá pedras e construirá um altar para Deus e adorará a Deus nesse lugar.</w:t>
      </w:r>
    </w:p>
    <w:p>
      <w:pPr/>
      <w:r>
        <w:rPr>
          <w:lang w:val="pt_PT" w:bidi="pt_PT"/>
        </w:rPr>
      </w:r>
      <w:r>
        <w:rPr>
          <w:lang w:val="pt_PT" w:bidi="pt_PT"/>
        </w:rPr>
        <w:t>Na cena cinco, depois de algum tempo, Abrão será visto viajando novamente para Neguebe. O Neguebe deve ser visto como uma região desértica.</w:t>
      </w:r>
    </w:p>
    <w:p>
      <w:pPr/>
      <w:r>
        <w:rPr>
          <w:lang w:val="pt_PT" w:bidi="pt_PT"/>
        </w:rPr>
      </w:r>
      <w:r>
        <w:rPr>
          <w:lang w:val="pt_PT" w:bidi="pt_PT"/>
        </w:rPr>
        <w:t>Pare e mostre uma imagem do deserto do Neguebe.</w:t>
      </w:r>
    </w:p>
    <w:p>
      <w:pPr/>
      <w:r>
        <w:rPr>
          <w:lang w:val="pt_PT" w:bidi="pt_PT"/>
        </w:rPr>
      </w:r>
      <w:r>
        <w:rPr>
          <w:lang w:val="pt_PT" w:bidi="pt_PT"/>
        </w:rPr>
        <w:t>Pare e mostre a rota que Abrão, Sarai e Ló seguiram, começando em Harã, então para Siquém, então para o país de colina entre Betel e Ai, e então para Neguebe.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Os servos de Abrão</w:t>
      </w:r>
    </w:p>
    <w:p>
      <w:pPr>
        <w:pStyle w:val="ListBullet"/>
        <w:spacing w:line="240" w:lineRule="auto"/>
        <w:ind w:left="720"/>
      </w:pPr>
      <w:r>
        <w:rPr>
          <w:lang w:val="pt_PT" w:bidi="pt_PT"/>
        </w:rPr>
      </w:r>
      <w:r>
        <w:rPr>
          <w:lang w:val="pt_PT" w:bidi="pt_PT"/>
        </w:rPr>
        <w:t>Canaanitas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Não está claro quanto tempo passou entres as cenas. Certifique-se de mostrar que o movimento de uma cena para outra não foi imediato. Havia uma quantidade não especificada de tempo antes de cada cena.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Abrão pode ser representado dentro de sua tenda. A pessoa que interpreta Deus pode chamá-lo para dar instruções e promessas. Deus instruiu Abrão a deixar seu país, parentes e a casa do pai e ir para um lugar que Deus mostrará a ele. Então, Deus disse que ele fará de Abrão uma grande nação. Deus também prometeu abençoar Abrão e tornar seu nome grande. Então, Deus disse que ele abençoará aqueles que abençoarem Abrão e amaldiçoará aqueles que ferirem Abrão. E por meio de Abrão, Deus abençoará as nações do mundo. Certifique-se de usar a fala direta para interpretar Deus dando suas promessas a Abrão.</w:t>
      </w:r>
    </w:p>
    <w:p>
      <w:pPr/>
      <w:r>
        <w:rPr>
          <w:lang w:val="pt_PT" w:bidi="pt_PT"/>
        </w:rPr>
      </w:r>
      <w:r>
        <w:rPr>
          <w:lang w:val="pt_PT" w:bidi="pt_PT"/>
        </w:rPr>
        <w:t>Pergunte ao ator que está interpretando Deus: “Como você está se sentindo?”. Você pode ouvir coisas como: “Tenho um grande propósito para Abrão e sua família” ou “Estou satisfeito com Abrão. Então, o abençoarei e realizarei meu propósito por meio dele e de sua família”. Ao mesmo tempo, pergunte ao ator que está interpretando Abrão: “Como você está se sentindo?”. Você pode ouvir coisas como “Não é fácil, mas confio que Deus cuidará de nós, e ele cumprirá sua promessa” ou “Deus deve ter um propósito, então obedecerei a ele”. Pergunte ao ator que está representando Sarai: “Como você está se sentindo?”. Você pode ouvir coisas como: “Não entendo plenamente o que Abrão está fazendo, mas seguirei meu marido”, ou “Estou triste por deixar minha família, mas Abrão está muito animado, então deve haver algo maravilhoso vindo de Deus!”. Reinicie a encenação.</w:t>
      </w:r>
    </w:p>
    <w:p>
      <w:pPr/>
      <w:r>
        <w:rPr>
          <w:lang w:val="pt_PT" w:bidi="pt_PT"/>
        </w:rPr>
      </w:r>
      <w:r>
        <w:rPr>
          <w:lang w:val="pt_PT" w:bidi="pt_PT"/>
        </w:rPr>
        <w:t>As cenas de dois a cinco mostrarão Abrão viajando. É importante mostrar que Sarai e Ló estão com Abrão quando ele viaja, mesmo que eles não sejam mencionados. Também é importante mostrar onde eles estão em cada cena.</w:t>
      </w:r>
    </w:p>
    <w:p>
      <w:pPr/>
      <w:r>
        <w:rPr>
          <w:lang w:val="pt_PT" w:bidi="pt_PT"/>
        </w:rPr>
      </w:r>
      <w:r>
        <w:rPr>
          <w:lang w:val="pt_PT" w:bidi="pt_PT"/>
        </w:rPr>
        <w:t>Na cena dois, peça aos atores que interpretam Abrão, Sarai e Ló para viajarem de um lugar para outro, representando a jornada de Harã para Canaã. Eles devem ter algumas coisas com eles que eles representarão como suas posses, e alguns devem interpretar como seus servos. Certifique-se de mostrar que eles chegaram a Canaã.</w:t>
      </w:r>
    </w:p>
    <w:p>
      <w:pPr/>
      <w:r>
        <w:rPr>
          <w:lang w:val="pt_PT" w:bidi="pt_PT"/>
        </w:rPr>
      </w:r>
      <w:r>
        <w:rPr>
          <w:lang w:val="pt_PT" w:bidi="pt_PT"/>
        </w:rPr>
        <w:t>Na cena três, Abrão e seu grupo devem continuar viajando até que eles cheguem à grande árvore de Moré em Siquém. Algumas pessoas podem interpretar os canaanitas passando por elas enquanto viajam, ou Abrão pode dizer algo como: “Esses devem ser os canaanitas” enquanto eles caminham. Eles chegarão a Siquém. Deus aparecerá novamente e prometerá a terra aos descendentes de Abrão. Abrão então coletará algumas pedras que ele empilhará para construir um altar.</w:t>
      </w:r>
    </w:p>
    <w:p>
      <w:pPr/>
      <w:r>
        <w:rPr>
          <w:lang w:val="pt_PT" w:bidi="pt_PT"/>
        </w:rPr>
      </w:r>
      <w:r>
        <w:rPr>
          <w:lang w:val="pt_PT" w:bidi="pt_PT"/>
        </w:rPr>
        <w:t>Pergunte ao ator que está interpretando Abrão: “Como você está se sentindo?” Você pode ouvir coisas como “Se Deus prometeu essa terra a meus descendentes, isso significa que Deus nos dará nosso próprio filho, mesmo que minha esposa seja estéril!”. ou “Louvado seja Deus por essa promessa maravilhosa!”. Reinicie a encenação.</w:t>
      </w:r>
    </w:p>
    <w:p>
      <w:pPr/>
      <w:r>
        <w:rPr>
          <w:lang w:val="pt_PT" w:bidi="pt_PT"/>
        </w:rPr>
      </w:r>
      <w:r>
        <w:rPr>
          <w:lang w:val="pt_PT" w:bidi="pt_PT"/>
        </w:rPr>
        <w:t>Na cena quatro, Abrão e seu grupo continuarão viajando para o sul até que eles cheguem a um país de colina entre Betel e Ai. Certifique-se de marcar Betel no oeste, e Ai no leste. Lá, Abrão montará uma tenda e ficará por um tempo. Lá, ele também construirá um altar e adorará a Deus.</w:t>
      </w:r>
    </w:p>
    <w:p>
      <w:pPr/>
      <w:r>
        <w:rPr>
          <w:lang w:val="pt_PT" w:bidi="pt_PT"/>
        </w:rPr>
      </w:r>
      <w:r>
        <w:rPr>
          <w:lang w:val="pt_PT" w:bidi="pt_PT"/>
        </w:rPr>
        <w:t>Pergunte ao ator que está interpretando Abrão: “Como você está se sentindo?” Você pode ouvir coisas como: “Adorarei a Deus por sua promessa!”. ou “Deus realmente merece nossa adoração!”. Reinicie a encenação.</w:t>
      </w:r>
    </w:p>
    <w:p>
      <w:pPr/>
      <w:r>
        <w:rPr>
          <w:lang w:val="pt_PT" w:bidi="pt_PT"/>
        </w:rPr>
      </w:r>
      <w:r>
        <w:rPr>
          <w:lang w:val="pt_PT" w:bidi="pt_PT"/>
        </w:rPr>
        <w:t>Na cena cinco, Abrão e seu grupo viajam para o Neguebe. Certifique-se de mostrar Neguebe como um lugar desértico. Abrão e seu grupo podem dizer algo para descrever o calor no lugar.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história é sobre o chamado e a promessa de Deus a Abrão, e a jornada de Abrão de Harã para Canaã. Naquele momento, Abrão ainda estava vivendo com seu pai, Terá em Harã. Abrão obedece a Deus e deixa Harã para viajar para </w:t>
      </w:r>
      <w:r>
        <w:rPr>
          <w:b/>
          <w:lang w:val="pt_PT" w:bidi="pt_PT"/>
        </w:rPr>
        <w:t>Canaã</w:t>
      </w:r>
      <w:r>
        <w:rPr>
          <w:lang w:val="pt_PT" w:bidi="pt_PT"/>
        </w:rPr>
        <w:t xml:space="preserve">. Canaã foi a terra nomeada em homenagem ao neto de Noé, Canaã. Essa terra é importante, uma vez que essa é a terra que Deus prometeu dar aos descendentes de Abrão. Será considerada a terra da promessa até o livro de Deuteronômio, e subsequentemente, a terra que os israelitas chamarão de sua terra natal. Você pode consultar o Glossário Mestre para mais informações sobre </w:t>
      </w:r>
      <w:r>
        <w:rPr>
          <w:b/>
          <w:lang w:val="pt_PT" w:bidi="pt_PT"/>
        </w:rPr>
        <w:t>Canaã</w:t>
      </w:r>
      <w:r>
        <w:rPr>
          <w:lang w:val="pt_PT" w:bidi="pt_PT"/>
        </w:rPr>
        <w:t>.</w:t>
      </w:r>
    </w:p>
    <w:p>
      <w:pPr/>
      <w:r>
        <w:rPr>
          <w:lang w:val="pt_PT" w:bidi="pt_PT"/>
        </w:rPr>
      </w:r>
      <w:r>
        <w:rPr>
          <w:lang w:val="pt_PT" w:bidi="pt_PT"/>
        </w:rPr>
        <w:t xml:space="preserve">Primeiro, Deus chama Abrão para deixar sua </w:t>
      </w:r>
      <w:r>
        <w:rPr>
          <w:b/>
          <w:lang w:val="pt_PT" w:bidi="pt_PT"/>
        </w:rPr>
        <w:t>nação</w:t>
      </w:r>
      <w:r>
        <w:rPr>
          <w:lang w:val="pt_PT" w:bidi="pt_PT"/>
        </w:rPr>
        <w:t xml:space="preserve">. A palavra nação se refere a um lugar ou território governado por um grupo de pessoas. Você pode consultar o Glossário Mestre para mais informações sobre </w:t>
      </w:r>
      <w:r>
        <w:rPr>
          <w:b/>
          <w:lang w:val="pt_PT" w:bidi="pt_PT"/>
        </w:rPr>
        <w:t>nação</w:t>
      </w:r>
      <w:r>
        <w:rPr>
          <w:lang w:val="pt_PT" w:bidi="pt_PT"/>
        </w:rPr>
        <w:t xml:space="preserve">. Então Deus disse que Abrão deve deixar seus parentes e a casa de seu pai. Ao fazer isso, Abrão deixará tudo o que traz proteção a sua vida. Deus, no entanto, prometeu que ele abençoará </w:t>
      </w:r>
      <w:r>
        <w:rPr>
          <w:b/>
          <w:lang w:val="pt_PT" w:bidi="pt_PT"/>
        </w:rPr>
        <w:t>Abrão</w:t>
      </w:r>
      <w:r>
        <w:rPr>
          <w:lang w:val="pt_PT" w:bidi="pt_PT"/>
        </w:rPr>
        <w:t xml:space="preserve">. Abençoar é quando uma pessoa dá favor a outra pessoa. Na Bíblia, Deus é a fonte de todas as bênçãos. Quando Deus abençoa uma pessoa, significa que ele está satisfeito com essa pessoa. Portanto, ele promete e concede filhos, sucesso, proteção e até mesmo riqueza a essa pessoa. Nessa história, a promessa de bênçãos de Deus inclui dar descendentes a Abrão que se tornarão uma grande nação. Também inclui conceder grande honra a Abrão. Aqueles que abençoarem Abrão, Deus também abençoará. Como resultado, Abrão se tornará uma bênção para os outros, e as famílias do mundo serão abençoadas por meio dele. A bênção de Deus também inclui proteção para Abrão para que aqueles que ferirem Abrão, Deus </w:t>
      </w:r>
      <w:r>
        <w:rPr>
          <w:b/>
          <w:lang w:val="pt_PT" w:bidi="pt_PT"/>
        </w:rPr>
        <w:t>amaldiçoe</w:t>
      </w:r>
      <w:r>
        <w:rPr>
          <w:lang w:val="pt_PT" w:bidi="pt_PT"/>
        </w:rPr>
        <w:t xml:space="preserve">. Maldição é quando uma pessoa deseja que algo desagradável aconteça com outra pessoa. Na Bíblia, quando Deus amaldiçoa uma pessoa, isso significa que ele não está satisfeito com a pessoa. Então, ele os pune amaldiçoando-os. As maldições de Deus podem incluir a incapacidade de ter filhos, doenças, perdas militares e cativeiro. Para mais informações sobre as palavras </w:t>
      </w:r>
      <w:r>
        <w:rPr>
          <w:b/>
          <w:lang w:val="pt_PT" w:bidi="pt_PT"/>
        </w:rPr>
        <w:t>abençoar</w:t>
      </w:r>
      <w:r>
        <w:rPr>
          <w:lang w:val="pt_PT" w:bidi="pt_PT"/>
        </w:rPr>
        <w:t xml:space="preserve"> e </w:t>
      </w:r>
      <w:r>
        <w:rPr>
          <w:b/>
          <w:lang w:val="pt_PT" w:bidi="pt_PT"/>
        </w:rPr>
        <w:t>amaldiçoar</w:t>
      </w:r>
      <w:r>
        <w:rPr>
          <w:lang w:val="pt_PT" w:bidi="pt_PT"/>
        </w:rPr>
        <w:t>, você pode consultar o Glossário Mestre.</w:t>
      </w:r>
    </w:p>
    <w:p>
      <w:pPr/>
      <w:r>
        <w:rPr>
          <w:lang w:val="pt_PT" w:bidi="pt_PT"/>
        </w:rPr>
      </w:r>
      <w:r>
        <w:rPr>
          <w:lang w:val="pt_PT" w:bidi="pt_PT"/>
        </w:rPr>
        <w:t xml:space="preserve">Quando eles chegaram a Canaã, eles viram canaanitas que estavam vivendo na terra. Eles continuaram a viajar para o sul até que eles chegaram à </w:t>
      </w:r>
      <w:r>
        <w:rPr>
          <w:b/>
          <w:lang w:val="pt_PT" w:bidi="pt_PT"/>
        </w:rPr>
        <w:t>grande árvore de Moré</w:t>
      </w:r>
      <w:r>
        <w:rPr>
          <w:lang w:val="pt_PT" w:bidi="pt_PT"/>
        </w:rPr>
        <w:t>. A grande árvore de Moré era um local conhecido de ensinamento e adoração. Era um lugar onde os sacerdotes canaanitas ensinavam os canaanitas sobre a adoração de seus deuses. Eles também adoravam seus deuses nesse lugar. A grande árvore de Moré era, portanto, um lugar santo para os canaanitas. É aqui que Deus aparecerá novamente a Abrão.</w:t>
      </w:r>
    </w:p>
    <w:p>
      <w:pPr/>
      <w:r>
        <w:rPr>
          <w:lang w:val="pt_PT" w:bidi="pt_PT"/>
        </w:rPr>
      </w:r>
      <w:r>
        <w:rPr>
          <w:lang w:val="pt_PT" w:bidi="pt_PT"/>
        </w:rPr>
        <w:t>Pare aqui e mostre novamente a imagem da grande árvore de Moré.</w:t>
      </w:r>
    </w:p>
    <w:p>
      <w:pPr/>
      <w:r>
        <w:rPr>
          <w:lang w:val="pt_PT" w:bidi="pt_PT"/>
        </w:rPr>
      </w:r>
      <w:r>
        <w:rPr>
          <w:lang w:val="pt_PT" w:bidi="pt_PT"/>
        </w:rPr>
        <w:t xml:space="preserve">Quando Deus apareceu, Deus prometeu que a </w:t>
      </w:r>
      <w:r>
        <w:rPr>
          <w:b/>
          <w:lang w:val="pt_PT" w:bidi="pt_PT"/>
        </w:rPr>
        <w:t>descendência</w:t>
      </w:r>
      <w:r>
        <w:rPr>
          <w:lang w:val="pt_PT" w:bidi="pt_PT"/>
        </w:rPr>
        <w:t xml:space="preserve"> de Abrão possuirá e viverá na terra de Canaã. Aqui, descendência significava descendentes. Abrão constrói um </w:t>
      </w:r>
      <w:r>
        <w:rPr>
          <w:b/>
          <w:lang w:val="pt_PT" w:bidi="pt_PT"/>
        </w:rPr>
        <w:t>altar</w:t>
      </w:r>
      <w:r>
        <w:rPr>
          <w:lang w:val="pt_PT" w:bidi="pt_PT"/>
        </w:rPr>
        <w:t xml:space="preserve"> para Deus nesse lugar. Um altar era feito de pedras que eram colocadas juntas para que um objeto ou animal pudesse ser colocado em cima dele. Era usado para rituais de sacrifícios. Para mais informações sobre a palavra </w:t>
      </w:r>
      <w:r>
        <w:rPr>
          <w:b/>
          <w:lang w:val="pt_PT" w:bidi="pt_PT"/>
        </w:rPr>
        <w:t>altar</w:t>
      </w:r>
      <w:r>
        <w:rPr>
          <w:lang w:val="pt_PT" w:bidi="pt_PT"/>
        </w:rPr>
        <w:t>, você pode consultar o Glossário Mestre.</w:t>
      </w:r>
    </w:p>
    <w:p>
      <w:pPr/>
      <w:r>
        <w:rPr>
          <w:lang w:val="pt_PT" w:bidi="pt_PT"/>
        </w:rPr>
      </w:r>
      <w:r>
        <w:rPr>
          <w:lang w:val="pt_PT" w:bidi="pt_PT"/>
        </w:rPr>
        <w:t>Pare aqui e mostre a imagem do altar novamente.</w:t>
      </w:r>
    </w:p>
    <w:p>
      <w:pPr/>
      <w:r>
        <w:rPr>
          <w:lang w:val="pt_PT" w:bidi="pt_PT"/>
        </w:rPr>
      </w:r>
      <w:r>
        <w:rPr>
          <w:lang w:val="pt_PT" w:bidi="pt_PT"/>
        </w:rPr>
        <w:t xml:space="preserve">Depois de algum tempo, Abrão continuou sua jornada. Ele montou uma </w:t>
      </w:r>
      <w:r>
        <w:rPr>
          <w:b/>
          <w:lang w:val="pt_PT" w:bidi="pt_PT"/>
        </w:rPr>
        <w:t>tenda</w:t>
      </w:r>
      <w:r>
        <w:rPr>
          <w:lang w:val="pt_PT" w:bidi="pt_PT"/>
        </w:rPr>
        <w:t xml:space="preserve"> no país da colina entre Betel, que estava no oeste, e Ai, que estava no leste. Uma tenda era um abrigo temporário feito de pano tecido ou pele de animal. Montar uma tenda é quando uma pessoa usa postes de madeira para apoiar o pano para que ele permaneça em pé e permita que algumas pessoas fiquem dentro dele. Nesse país de colina, Abrão também construiu um altar e </w:t>
      </w:r>
      <w:r>
        <w:rPr>
          <w:b/>
          <w:lang w:val="pt_PT" w:bidi="pt_PT"/>
        </w:rPr>
        <w:t>chamou o nome de Deus</w:t>
      </w:r>
      <w:r>
        <w:rPr>
          <w:lang w:val="pt_PT" w:bidi="pt_PT"/>
        </w:rPr>
        <w:t xml:space="preserve">. Chamar o nome de Deus era outra maneira de dizer “adoração”. Isso significa que Abrão adorou a Deus nesse lugar. Lembre-se de que o nome de Deus usado nessa história é </w:t>
      </w:r>
      <w:r>
        <w:rPr>
          <w:b/>
          <w:lang w:val="pt_PT" w:bidi="pt_PT"/>
        </w:rPr>
        <w:t>Yavé</w:t>
      </w:r>
      <w:r>
        <w:rPr>
          <w:lang w:val="pt_PT" w:bidi="pt_PT"/>
        </w:rPr>
        <w:t xml:space="preserve">, o nome pessoal para Deus. Sua equipe deve traduzir esse nome da mesma maneira que você tem traduzido em outras histórias e lembre-se de que </w:t>
      </w:r>
      <w:r>
        <w:rPr>
          <w:b/>
          <w:lang w:val="pt_PT" w:bidi="pt_PT"/>
        </w:rPr>
        <w:t>Yavé</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12:1–9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14">
        <w:r>
          <w:rPr>
            <w:lang w:val="pt_PT" w:bidi="pt_PT"/>
          </w:rPr>
          <w:rPr>
            <w:color w:val="0000EE"/>
            <w:u w:val="single"/>
          </w:rPr>
          <w:t>Ouvir e Sentir</w:t>
        </w:r>
      </w:hyperlink>
      <w:r>
        <w:rPr>
          <w:lang w:val="pt_PT" w:bidi="pt_PT"/>
        </w:rPr>
        <w:t xml:space="preserve"> (363 KB)</w:t>
      </w:r>
      <w:r>
        <w:rPr>
          <w:lang w:val="pt_PT" w:bidi="pt_PT"/>
        </w:rPr>
      </w:r>
    </w:p>
    <w:p>
      <w:pPr>
        <w:pStyle w:val="ListBullet"/>
        <w:spacing w:line="240" w:lineRule="auto"/>
        <w:ind w:left="720"/>
      </w:pPr>
      <w:r>
        <w:rPr>
          <w:lang w:val="pt_PT" w:bidi="pt_PT"/>
        </w:rPr>
      </w:r>
      <w:hyperlink r:id="rId115">
        <w:r>
          <w:rPr>
            <w:lang w:val="pt_PT" w:bidi="pt_PT"/>
          </w:rPr>
          <w:rPr>
            <w:color w:val="0000EE"/>
            <w:u w:val="single"/>
          </w:rPr>
          <w:t>Preparando o Cenário</w:t>
        </w:r>
      </w:hyperlink>
      <w:r>
        <w:rPr>
          <w:lang w:val="pt_PT" w:bidi="pt_PT"/>
        </w:rPr>
        <w:t xml:space="preserve"> (5.9 MB)</w:t>
      </w:r>
      <w:r>
        <w:rPr>
          <w:lang w:val="pt_PT" w:bidi="pt_PT"/>
        </w:rPr>
      </w:r>
    </w:p>
    <w:p>
      <w:pPr>
        <w:pStyle w:val="ListBullet"/>
        <w:spacing w:line="240" w:lineRule="auto"/>
        <w:ind w:left="720"/>
      </w:pPr>
      <w:r>
        <w:rPr>
          <w:lang w:val="pt_PT" w:bidi="pt_PT"/>
        </w:rPr>
      </w:r>
      <w:hyperlink r:id="rId116">
        <w:r>
          <w:rPr>
            <w:lang w:val="pt_PT" w:bidi="pt_PT"/>
          </w:rPr>
          <w:rPr>
            <w:color w:val="0000EE"/>
            <w:u w:val="single"/>
          </w:rPr>
          <w:t>Identificando as Cenas</w:t>
        </w:r>
      </w:hyperlink>
      <w:r>
        <w:rPr>
          <w:lang w:val="pt_PT" w:bidi="pt_PT"/>
        </w:rPr>
        <w:t xml:space="preserve"> (4.1 MB)</w:t>
      </w:r>
      <w:r>
        <w:rPr>
          <w:lang w:val="pt_PT" w:bidi="pt_PT"/>
        </w:rPr>
      </w:r>
    </w:p>
    <w:p>
      <w:pPr>
        <w:pStyle w:val="ListBullet"/>
        <w:spacing w:line="240" w:lineRule="auto"/>
        <w:ind w:left="720"/>
      </w:pPr>
      <w:r>
        <w:rPr>
          <w:lang w:val="pt_PT" w:bidi="pt_PT"/>
        </w:rPr>
      </w:r>
      <w:hyperlink r:id="rId117">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118">
        <w:r>
          <w:rPr>
            <w:lang w:val="pt_PT" w:bidi="pt_PT"/>
          </w:rPr>
          <w:rPr>
            <w:color w:val="0000EE"/>
            <w:u w:val="single"/>
          </w:rPr>
          <w:t>Preenchendo as Lacunas</w:t>
        </w:r>
      </w:hyperlink>
      <w:r>
        <w:rPr>
          <w:lang w:val="pt_PT" w:bidi="pt_PT"/>
        </w:rPr>
        <w:t xml:space="preserve"> (3.2 MB)</w:t>
      </w:r>
      <w:r>
        <w:rPr>
          <w:lang w:val="pt_PT" w:bidi="pt_PT"/>
        </w:rPr>
      </w:r>
    </w:p>
    <w:p>
      <w:pPr>
        <w:pStyle w:val="ListBullet"/>
        <w:spacing w:line="240" w:lineRule="auto"/>
        <w:ind w:left="720"/>
      </w:pPr>
      <w:r>
        <w:rPr>
          <w:lang w:val="pt_PT" w:bidi="pt_PT"/>
        </w:rPr>
      </w:r>
      <w:hyperlink r:id="rId119">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12:10–20</w:t>
      </w:r>
      <w:r>
        <w:rPr>
          <w:lang w:val="pt_PT" w:bidi="pt_PT"/>
        </w:rPr>
      </w:r>
    </w:p>
    <w:p>
      <w:pPr>
        <w:pStyle w:val="Heading3"/>
      </w:pPr>
      <w:r>
        <w:rPr>
          <w:lang w:val="pt_PT" w:bidi="pt_PT"/>
        </w:rPr>
        <w:t>Ouvir e Sentir</w:t>
      </w:r>
    </w:p>
    <w:p>
      <w:pPr/>
      <w:r>
        <w:rPr>
          <w:lang w:val="pt_PT" w:bidi="pt_PT"/>
        </w:rPr>
      </w:r>
      <w:r>
        <w:rPr>
          <w:lang w:val="pt_PT" w:bidi="pt_PT"/>
        </w:rPr>
        <w:t>Ouça Gênesis 12:10–20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 não gosta ou não entende?</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história é sobre a viagem de Abrão para o Egito. A história anterior contou como Deus chamou Abrão de Harã para ir a Canaã. Juntamente com o chamado de Deus estava sua promessa de abençoar Abrão e seus descendentes. Abrão obedeceu a Deus e foi para Canaã. Ele levou com ele Sarai, Ló, todas as posses e os servos que eles tinham. Eles viajaram pela terra para a parte sul de Canaã, para a região desértica chamada Neguebe. Na história presente, Abrão viaja para o Egito. Isso foi motivado pela fome na terra de Canaã. Embora eles não tenham sido mencionados, Abrão viajará com sua família que incluía Sarai, Ló, seus servos e todas as suas posses.</w:t>
      </w:r>
    </w:p>
    <w:p>
      <w:pPr/>
      <w:r>
        <w:rPr>
          <w:lang w:val="pt_PT" w:bidi="pt_PT"/>
        </w:rPr>
      </w:r>
      <w:r>
        <w:rPr>
          <w:lang w:val="pt_PT" w:bidi="pt_PT"/>
        </w:rPr>
        <w:t>A história começa com “agora”, que indica que essa é uma nova história. Então é seguido por informações importantes que colocarão a história em movimento. Diz que “Havia fome na terra”. A fome é uma situação quando não há fornecimento de comida suficiente para todos por um longo tempo. Como resultado, as pessoas ficaram doentes e até mesmo morreram por causa da fome. A terra mencionada aqui se refere à terra de Canaã. É dito que como a fome era severa, e não havia nada para comer em Canaã, Abrão viajou para o Egito para viver lá por um tempo. O Egito era um país ao sul de Canaã.</w:t>
      </w:r>
    </w:p>
    <w:p>
      <w:pPr/>
      <w:r>
        <w:rPr>
          <w:lang w:val="pt_PT" w:bidi="pt_PT"/>
        </w:rPr>
      </w:r>
      <w:r>
        <w:rPr>
          <w:lang w:val="pt_PT" w:bidi="pt_PT"/>
        </w:rPr>
        <w:t>Pare e mostre a rota de Canaã para o Egito. O Egito tinha solo fértil por causa de seu rio. O rio fornecia água suficiente aos solos para que plantar colheitas, cultivar a agricultura e pastorear gado fosse possível.</w:t>
      </w:r>
    </w:p>
    <w:p>
      <w:pPr/>
      <w:r>
        <w:rPr>
          <w:lang w:val="pt_PT" w:bidi="pt_PT"/>
        </w:rPr>
      </w:r>
      <w:r>
        <w:rPr>
          <w:lang w:val="pt_PT" w:bidi="pt_PT"/>
        </w:rPr>
        <w:t>Antes de Abrão e sua família chegarem ao Egito, Abrão falou com sua esposa, Sarai. Então Abrão disse que ele sabia que Sarai era uma bela mulher. Aqui, o que Abrão quis dizer é que ele sabe que os egípcios acharão Sarai atraente. Abrão também disse que se os egípcios perceberem que a bela Sarai era sua esposa, os egípcios o matarão, mas deixarão Sarai viver. Não está claro por que Abrão pensou que isso poderia acontecer com ele. Mas está claro que ele realmente temia por sua vida. Então, Abrão disse que Sarai deve dizer aos egípcios que ela era apenas a irmã de Abrão. Será revelado mais tarde que Sarai é, de fato, a irmã mais jovem de Abrão, como Sarai era 10 anos mais jovem do que Abrão. Eles têm o mesmo pai, Terá, mas eles têm mães diferentes. Mas aqui, Abrão quer que os egípcios acreditem que Sarai não era sua esposa, e que Sarai era apenas sua irmã. Abrão acreditava que se os egípcios achassem que ele era o irmão de Sarai, eles iriam querer fazer Sarai feliz. Então os egípcios o tratarão gentilmente e o deixarão viver em paz no Egito.</w:t>
      </w:r>
    </w:p>
    <w:p>
      <w:pPr/>
      <w:r>
        <w:rPr>
          <w:lang w:val="pt_PT" w:bidi="pt_PT"/>
        </w:rPr>
      </w:r>
      <w:r>
        <w:rPr>
          <w:lang w:val="pt_PT" w:bidi="pt_PT"/>
        </w:rPr>
        <w:t>Depois de algum tempo, Abrão e sua família chegaram ao Egito. Quando Abrão veio para o Egito, os egípcios viram que Sarai era uma mulher muito bela. Assim como Abrão disse, os egípcios acharam Sarai muito atraente. Os funcionários de Faraó também viram Sarai. Faraó não era um nome, mas um título que se refere ao rei do Egito. “Os funcionários do Faraó” ou “os príncipes de Faraó” se referem aos líderes que serviam sob Faraó. Os funcionários de Faraó louvaram Sarai a Faraó. Louvar é uma palavra importante em toda a Bíblia. Significa honrar uma pessoa falando muito bem dele ou dela. Nessa história, significa que os funcionários de Faraó relataram sobre a beleza de Sarai a Faraó. Então, Faraó ordenou que seus funcionários trouxessem Sarai a ele. A casa de Faraó era onde Faraó e sua família viviam.</w:t>
      </w:r>
    </w:p>
    <w:p>
      <w:pPr/>
      <w:r>
        <w:rPr>
          <w:lang w:val="pt_PT" w:bidi="pt_PT"/>
        </w:rPr>
      </w:r>
      <w:r>
        <w:rPr>
          <w:lang w:val="pt_PT" w:bidi="pt_PT"/>
        </w:rPr>
        <w:t>Pare e mostre uma imagem do palácio de um antigo Faraó.</w:t>
      </w:r>
    </w:p>
    <w:p>
      <w:pPr/>
      <w:r>
        <w:rPr>
          <w:lang w:val="pt_PT" w:bidi="pt_PT"/>
        </w:rPr>
      </w:r>
      <w:r>
        <w:rPr>
          <w:lang w:val="pt_PT" w:bidi="pt_PT"/>
        </w:rPr>
        <w:t>Isso significa que depois de ouvir o relatório sobre a bela Sarai, Faraó queria levar Sarai para ser sua esposa. Então, os funcionários de Faraó trouxeram Sarai para a casa de Faraó, e o Faraó se casou com Sarai. Pensando que Abrão era o irmão de Sarai, Faraó tratou Abrão gentilmente para fazer Sarai feliz. Como resultado, Abrão recebeu ovelhas, bois, burros, camelos e também servos homens e mulheres.</w:t>
      </w:r>
    </w:p>
    <w:p>
      <w:pPr/>
      <w:r>
        <w:rPr>
          <w:lang w:val="pt_PT" w:bidi="pt_PT"/>
        </w:rPr>
      </w:r>
      <w:r>
        <w:rPr>
          <w:lang w:val="pt_PT" w:bidi="pt_PT"/>
        </w:rPr>
        <w:t xml:space="preserve">Pare e mostre uma imagem de uma ovelha, um boi, burros e camelos. Um servo é alguém que vive na mesma casa que seu mestre para servir às necessidades da família de seu mestre. Um servo poderia ser homem ou mulher. </w:t>
      </w:r>
    </w:p>
    <w:p>
      <w:pPr/>
      <w:r>
        <w:rPr>
          <w:lang w:val="pt_PT" w:bidi="pt_PT"/>
        </w:rPr>
      </w:r>
      <w:r>
        <w:rPr>
          <w:lang w:val="pt_PT" w:bidi="pt_PT"/>
        </w:rPr>
        <w:t>Mas Deus puniu Faraó e sua família com pragas por causa de Sarai, a esposa de Abrão. Praga é um termo geral que poderia se referir a uma doença ou um desastre. Nessa cena, não está claro quais pragas foram infligidas a Faraó e sua família. O que é certo é que Deus puniu Faraó porque Faraó tomou a esposa de Abrão. Neste momento, lembre-se de que na história anterior, Deus prometeu que as pessoas que ferirem Abrão, Deus punirá amaldiçoando. Aqui, Deus amaldiçoou Faraó com pragas para punir a ele e a sua família por tomar a esposa de Abrão. Sarai era parte da família do Faraó naquele momento, mas a história sugere que Sarai não estava entre aqueles infligidos com pragas. Embora não tenha sido mencionado, Sarai pode ter sido quem disse a Faraó para perguntar a Abraão porque essas praguas estavam acontecendo. Então Faraó chamou Abrão. Isso é, Faraó ordenou que seus homens trouxessem Abrão a ele. Então Abrão veio a Faraó. Faraó pode ter pedido a Abrão para explicar as pragas. Em resposta, Abrão pode ter finalmente admitido a Faraó que Sarai era sua esposa, e Deus estava punindo Faraó e sua família por tomar sua esposa. Então, Faraó perguntou a Abrão: “O que você fez comigo? Por que você não me disse que ela era sua esposa? Por que você disse: “Ela é minha irmã”, para que eu a tomasse para ser minha esposa?”. Essas perguntas são retóricas. Perguntas retóricas são perguntas que são feitas para provar um ponto em vez de obter uma resposta. Faraó usou essas perguntas para mostrar que ele estava chateado por Abrão o enganar. Nesse caso, o que Faraó quis dizer era: “Você não devia ter feito isso comigo. Você não devia ter me dito que ela era sua irmã. Você devia ter me dito que ela era sua esposa.</w:t>
      </w:r>
    </w:p>
    <w:p>
      <w:pPr/>
      <w:r>
        <w:rPr>
          <w:lang w:val="pt_PT" w:bidi="pt_PT"/>
        </w:rPr>
      </w:r>
      <w:r>
        <w:rPr>
          <w:lang w:val="pt_PT" w:bidi="pt_PT"/>
        </w:rPr>
        <w:t>Pare e discuta as seguintes perguntas:</w:t>
      </w:r>
    </w:p>
    <w:p>
      <w:pPr/>
      <w:r>
        <w:rPr>
          <w:lang w:val="pt_PT" w:bidi="pt_PT"/>
        </w:rPr>
      </w:r>
      <w:r>
        <w:rPr>
          <w:lang w:val="pt_PT" w:bidi="pt_PT"/>
        </w:rPr>
        <w:t>Faraó termina seu discurso com a declaração: “Agora então, aqui está sua esposa; pegue ela e vá”. A maneira como Faraó termina seu discurso sugere que ele ficou chateado por Abrão o enganar. Por causa disso, Faraó devolveu Sarai a Abrão, sugerindo que Sarai estava perto, também, quando Faraó estava falando com Abrão. Tendo dito isso, o Faraó decidiu que Abrão e sua família deveriam deixar o Egito. Faraó também ordenou que seus homens garantissem que Abrão e sua família deixassem o Egito.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Abrão vai de Canaã para o Egito.</w:t>
      </w:r>
    </w:p>
    <w:p>
      <w:pPr/>
      <w:r>
        <w:rPr>
          <w:lang w:val="pt_PT" w:bidi="pt_PT"/>
        </w:rPr>
      </w:r>
      <w:r>
        <w:rPr>
          <w:b/>
          <w:lang w:val="pt_PT" w:bidi="pt_PT"/>
        </w:rPr>
        <w:t>Segunda cena:</w:t>
      </w:r>
      <w:r>
        <w:rPr>
          <w:lang w:val="pt_PT" w:bidi="pt_PT"/>
        </w:rPr>
        <w:t xml:space="preserve"> quando Abrão estava prestes a entrar no Egito, ele falou com Sarai sobre enganar os egípcios sobre seu verdadeiro relacionamento. Abrão temia que como Sarai era bela, os egípcios poderiam planejar matá-lo se eles soubessem que Sarai era sua esposa. Então, Abrão disse que Sarai deve dizer aos egípcios que ela era apenas a irmã de Abrão. Abrão disse isso para que os egípcios não o matem e o deixem viver em paz no Egito.</w:t>
      </w:r>
    </w:p>
    <w:p>
      <w:pPr/>
      <w:r>
        <w:rPr>
          <w:lang w:val="pt_PT" w:bidi="pt_PT"/>
        </w:rPr>
      </w:r>
      <w:r>
        <w:rPr>
          <w:b/>
          <w:lang w:val="pt_PT" w:bidi="pt_PT"/>
        </w:rPr>
        <w:t>Terceira cena:</w:t>
      </w:r>
      <w:r>
        <w:rPr>
          <w:lang w:val="pt_PT" w:bidi="pt_PT"/>
        </w:rPr>
        <w:t xml:space="preserve"> quando Abrão entrou no Egito, os egípcios viram que Sarai era muito bela. Os funcionários de Faraó também viram a beleza de Sarai. Eles a louvaram a Faraó e trouxeram Sarai para a casa de Faraó para ser a esposa de Faraó. Pensando que Sarai era a irmã de Abrão, Faraó deu presentes de gado e servos a Abrão.</w:t>
      </w:r>
    </w:p>
    <w:p>
      <w:pPr/>
      <w:r>
        <w:rPr>
          <w:lang w:val="pt_PT" w:bidi="pt_PT"/>
        </w:rPr>
      </w:r>
      <w:r>
        <w:rPr>
          <w:b/>
          <w:lang w:val="pt_PT" w:bidi="pt_PT"/>
        </w:rPr>
        <w:t>Quarta cena:</w:t>
      </w:r>
      <w:r>
        <w:rPr>
          <w:lang w:val="pt_PT" w:bidi="pt_PT"/>
        </w:rPr>
        <w:t xml:space="preserve"> Deus puniu Faraó e sua família com grandes pragas. Isso é porque Faraó havia levado a esposa de Abrão, Sarai. Quando Faraó percebeu isso, ele ordenou que seus homens trouxessem Abrão a ele. Quando Abrão veio a Faraó, o Faraó fez a ele perguntas retóricas para expressar que ele estava chateado por Abrão o enganar. Faraó decidiu retornar Sarai a Abrão e pedir que eles deixassem o Egito.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Egípcios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funcionários de Faraó</w:t>
      </w:r>
    </w:p>
    <w:p>
      <w:pPr>
        <w:pStyle w:val="ListBullet"/>
        <w:spacing w:line="240" w:lineRule="auto"/>
        <w:ind w:left="720"/>
      </w:pPr>
      <w:r>
        <w:rPr>
          <w:lang w:val="pt_PT" w:bidi="pt_PT"/>
        </w:rPr>
      </w:r>
      <w:r>
        <w:rPr>
          <w:lang w:val="pt_PT" w:bidi="pt_PT"/>
        </w:rPr>
        <w:t>Os homens de Faraó</w:t>
      </w:r>
    </w:p>
    <w:p>
      <w:pPr>
        <w:pStyle w:val="ListBullet"/>
        <w:spacing w:line="240" w:lineRule="auto"/>
        <w:ind w:left="720"/>
      </w:pPr>
      <w:r>
        <w:rPr>
          <w:lang w:val="pt_PT" w:bidi="pt_PT"/>
        </w:rPr>
      </w:r>
      <w:r>
        <w:rPr>
          <w:lang w:val="pt_PT" w:bidi="pt_PT"/>
        </w:rPr>
        <w:t>Os novos servos de Abrão</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É importante lembrar que, embora não tenha sido mencionado na história, Abrão viajou para o Egito com sua família. Sua família incluía Sarai, Ló, os servos que eles adquiriram em Harã, e todas as suas posses que provavelmente incluíam gado como ovelhas e bois. Abrão e Sarai eram velhos. Abrão tinha 75 anos de idade quando ele deixou Harã para ir a Canaã. Sarai, como será revelado mais tarde, é 10 anos mais jovem do que Abrão.</w:t>
      </w:r>
    </w:p>
    <w:p>
      <w:pPr/>
      <w:r>
        <w:rPr>
          <w:lang w:val="pt_PT" w:bidi="pt_PT"/>
        </w:rPr>
      </w:r>
      <w:r>
        <w:rPr>
          <w:lang w:val="pt_PT" w:bidi="pt_PT"/>
        </w:rPr>
        <w:t>Na cena um, Abrão e sua família viajarão para o sul de Canaã para o Egito.</w:t>
      </w:r>
    </w:p>
    <w:p>
      <w:pPr/>
      <w:r>
        <w:rPr>
          <w:lang w:val="pt_PT" w:bidi="pt_PT"/>
        </w:rPr>
      </w:r>
      <w:r>
        <w:rPr>
          <w:lang w:val="pt_PT" w:bidi="pt_PT"/>
        </w:rPr>
        <w:t>Pare e mostre o mapa da rota de Canaã para o Egito.</w:t>
      </w:r>
    </w:p>
    <w:p>
      <w:pPr/>
      <w:r>
        <w:rPr>
          <w:lang w:val="pt_PT" w:bidi="pt_PT"/>
        </w:rPr>
      </w:r>
      <w:r>
        <w:rPr>
          <w:lang w:val="pt_PT" w:bidi="pt_PT"/>
        </w:rPr>
        <w:t>Na cena dois, quando Abrão e sua família estavam prestes a entrar no Egito, Abrão falará com Sarai. Em hebraico, o discurso de Abrão começa com uma expressão que é tipicamente usada para introduzir um discurso importante. O efeito é chamar a atenção do ouvinte para que ele ou ela ouça com cuidado.</w:t>
      </w:r>
    </w:p>
    <w:p>
      <w:pPr/>
      <w:r>
        <w:rPr>
          <w:lang w:val="pt_PT" w:bidi="pt_PT"/>
        </w:rPr>
      </w:r>
      <w:r>
        <w:rPr>
          <w:lang w:val="pt_PT" w:bidi="pt_PT"/>
        </w:rPr>
        <w:t>Pare e discuta essa pergunta: como uma pessoa em sua cultura normalmente começa um discurso se ele quer que a outra pessoa ouça cuidadosamente ele? Pensar sobre isso pode ajudar você a decidir como melhor traduzir essa palavra hebraica.</w:t>
      </w:r>
    </w:p>
    <w:p>
      <w:pPr/>
      <w:r>
        <w:rPr>
          <w:lang w:val="pt_PT" w:bidi="pt_PT"/>
        </w:rPr>
      </w:r>
      <w:r>
        <w:rPr>
          <w:lang w:val="pt_PT" w:bidi="pt_PT"/>
        </w:rPr>
        <w:t>Enquanto Abrão fala da beleza de Sarai, Abrão pode ser retratado admirando Sarai.</w:t>
      </w:r>
    </w:p>
    <w:p>
      <w:pPr/>
      <w:r>
        <w:rPr>
          <w:lang w:val="pt_PT" w:bidi="pt_PT"/>
        </w:rPr>
      </w:r>
      <w:r>
        <w:rPr>
          <w:lang w:val="pt_PT" w:bidi="pt_PT"/>
        </w:rPr>
        <w:t>Pode ser útil discutir como um marido mostra admiração a sua esposa em sua cultura.</w:t>
      </w:r>
    </w:p>
    <w:p>
      <w:pPr/>
      <w:r>
        <w:rPr>
          <w:lang w:val="pt_PT" w:bidi="pt_PT"/>
        </w:rPr>
      </w:r>
      <w:r>
        <w:rPr>
          <w:lang w:val="pt_PT" w:bidi="pt_PT"/>
        </w:rPr>
        <w:t>Então a expressão e o tom de Abrão mudarão enquanto ele dá instruções a Sarai sobre enganar os egípcios. Por medo por sua vida, Abrão disse a Sarai para dizer aos egípcios que ela era apenas a irmã de Abrão, para que os egípcios não o matem e o tratem bem por causa dela. Sarai estará ouvindo silenciosamente enquanto Abrão fala.</w:t>
      </w:r>
    </w:p>
    <w:p>
      <w:pPr/>
      <w:r>
        <w:rPr>
          <w:lang w:val="pt_PT" w:bidi="pt_PT"/>
        </w:rPr>
      </w:r>
      <w:r>
        <w:rPr>
          <w:lang w:val="pt_PT" w:bidi="pt_PT"/>
        </w:rPr>
        <w:t>Na cena três, Abrão e sua família entram no Egito. Enquanto eles caminham pelo Egito, os egípcios estão surpresos com a beleza de Sarai. Os funcionários de Faraó, que também estavam lá, verão a beleza de Sarai. É importante mostrar que os egípcios e os funcionários do Faraó têm expressões que mostram que eles admiram a beleza de Sarai. Então, os funcionários de Faraó relatarão sobre a beleza e a chegada de Sarai ao Egito a Faraó. Então, Faraó ordenará que seus funcionários tragam Sarai para sua casa para que ele possa fazer de Sarai sua esposa.</w:t>
      </w:r>
    </w:p>
    <w:p>
      <w:pPr/>
      <w:r>
        <w:rPr>
          <w:lang w:val="pt_PT" w:bidi="pt_PT"/>
        </w:rPr>
      </w:r>
      <w:r>
        <w:rPr>
          <w:lang w:val="pt_PT" w:bidi="pt_PT"/>
        </w:rPr>
        <w:t>Pare e mostre uma imagem do palácio de um antigo Faraó.</w:t>
      </w:r>
    </w:p>
    <w:p>
      <w:pPr/>
      <w:r>
        <w:rPr>
          <w:lang w:val="pt_PT" w:bidi="pt_PT"/>
        </w:rPr>
      </w:r>
      <w:r>
        <w:rPr>
          <w:lang w:val="pt_PT" w:bidi="pt_PT"/>
        </w:rPr>
        <w:t>Ao conhecer Sarai, Faraó pode ter perguntado a ela qual era a relação de Abrão com ela. E Sarai pode ter respondido a Faraó que ela era apenas a irmã de Abrão. Pensando que Sarai era solteira, Faraó faz de Sarai sua esposa. Então, Faraó dará gado e servos a Abrão como presentes em honra de sua nova esposa.</w:t>
      </w:r>
    </w:p>
    <w:p>
      <w:pPr/>
      <w:r>
        <w:rPr>
          <w:lang w:val="pt_PT" w:bidi="pt_PT"/>
        </w:rPr>
      </w:r>
      <w:r>
        <w:rPr>
          <w:lang w:val="pt_PT" w:bidi="pt_PT"/>
        </w:rPr>
        <w:t>Pare e mostre uma imagem de uma ovelha, um boi, burros e camelos. Se você não tem alguns ou todos esses animais em sua cultura, pode ser útil discutir quais animais alternativos podem ser usados para essa cena.</w:t>
      </w:r>
    </w:p>
    <w:p>
      <w:pPr/>
      <w:r>
        <w:rPr>
          <w:lang w:val="pt_PT" w:bidi="pt_PT"/>
        </w:rPr>
      </w:r>
      <w:r>
        <w:rPr>
          <w:lang w:val="pt_PT" w:bidi="pt_PT"/>
        </w:rPr>
        <w:t>Abrão está silencioso em toda essa cena.</w:t>
      </w:r>
    </w:p>
    <w:p>
      <w:pPr/>
      <w:r>
        <w:rPr>
          <w:lang w:val="pt_PT" w:bidi="pt_PT"/>
        </w:rPr>
      </w:r>
      <w:r>
        <w:rPr>
          <w:lang w:val="pt_PT" w:bidi="pt_PT"/>
        </w:rPr>
        <w:t>Na cena quatro, Deus atingirá Faraó e sua família com grandes pragas. Deus não falou aqui, mas ele pode ser visto falando ou fazendo um gesto que fará com que Faraó e sua família estejam doentes de repente. Embora Sarai fosse parte da família de Faraó naquele momento, Sarai pode não ter sido infligida com praga. Então, Sarai pode ser vista falando com Faraó para pedir a Abrão para explicar a punição de Deus. Isso é, Faraó ordenou que seus homens trouxessem Abrão a ele. Quando Abrão veio, Abrão pode ser retratado explicando a verdade a Faraó. Quando Faraó percebe a verdade, o Faraó faz perguntas retóricas a Abrão ou perguntas que não esperam uma resposta. É importante mostrar que Faraó estava chateado enquanto ele falava com Abrão. Então, Faraó decide retornar Sarai a Abrão e ordena que eles deixem o Egito. Faraó também ordena que seus homens garantam que Abrão deixe imediatamente o Egito junto com sua família e todas as suas posses.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Egípcios</w:t>
      </w:r>
    </w:p>
    <w:p>
      <w:pPr>
        <w:pStyle w:val="ListBullet"/>
        <w:spacing w:line="240" w:lineRule="auto"/>
        <w:ind w:left="720"/>
      </w:pPr>
      <w:r>
        <w:rPr>
          <w:lang w:val="pt_PT" w:bidi="pt_PT"/>
        </w:rPr>
      </w:r>
      <w:r>
        <w:rPr>
          <w:lang w:val="pt_PT" w:bidi="pt_PT"/>
        </w:rPr>
        <w:t>Faraó</w:t>
      </w:r>
    </w:p>
    <w:p>
      <w:pPr>
        <w:pStyle w:val="ListBullet"/>
        <w:spacing w:line="240" w:lineRule="auto"/>
        <w:ind w:left="720"/>
      </w:pPr>
      <w:r>
        <w:rPr>
          <w:lang w:val="pt_PT" w:bidi="pt_PT"/>
        </w:rPr>
      </w:r>
      <w:r>
        <w:rPr>
          <w:lang w:val="pt_PT" w:bidi="pt_PT"/>
        </w:rPr>
        <w:t>Os funcionários de Faraó</w:t>
      </w:r>
    </w:p>
    <w:p>
      <w:pPr>
        <w:pStyle w:val="ListBullet"/>
        <w:spacing w:line="240" w:lineRule="auto"/>
        <w:ind w:left="720"/>
      </w:pPr>
      <w:r>
        <w:rPr>
          <w:lang w:val="pt_PT" w:bidi="pt_PT"/>
        </w:rPr>
      </w:r>
      <w:r>
        <w:rPr>
          <w:lang w:val="pt_PT" w:bidi="pt_PT"/>
        </w:rPr>
        <w:t>Os homens de Faraó</w:t>
      </w:r>
    </w:p>
    <w:p>
      <w:pPr>
        <w:pStyle w:val="ListBullet"/>
        <w:spacing w:line="240" w:lineRule="auto"/>
        <w:ind w:left="720"/>
      </w:pPr>
      <w:r>
        <w:rPr>
          <w:lang w:val="pt_PT" w:bidi="pt_PT"/>
        </w:rPr>
      </w:r>
      <w:r>
        <w:rPr>
          <w:lang w:val="pt_PT" w:bidi="pt_PT"/>
        </w:rPr>
        <w:t>Os novos servos de Abrão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É importante lembrar que, embora não tenha sido mencionado na história, Abrão viajou para o Egito com sua família. Sua família incluía Sarai, Ló, os servos que eles adquiriram em Harã, e todas as suas posses que provavelmente incluíam gado como ovelhas e bois. Abrão e Sarai eram velhos. </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peça à equipe para mostrar que Abrão e sua família estão viajando para o Egito com todos os seus pertences e servos. Enquanto Abrão e sua família caminham em direção ao Egito:</w:t>
      </w:r>
    </w:p>
    <w:p>
      <w:pPr/>
      <w:r>
        <w:rPr>
          <w:lang w:val="pt_PT" w:bidi="pt_PT"/>
        </w:rPr>
      </w:r>
      <w:r>
        <w:rPr>
          <w:lang w:val="pt_PT" w:bidi="pt_PT"/>
        </w:rPr>
        <w:t>Interrompa a cena. Pergunte ao ator que está interpretando Abrão: “Como você está se sentindo?”. Você pode ouvir coisas como: “Estou preocupado com minha família, uma vez que não comemos, e não temos nada para comer” ou “Espero que possamos encontrar refúgio no Egito”. Reinicie a encenação.</w:t>
      </w:r>
    </w:p>
    <w:p>
      <w:pPr/>
      <w:r>
        <w:rPr>
          <w:lang w:val="pt_PT" w:bidi="pt_PT"/>
        </w:rPr>
      </w:r>
      <w:r>
        <w:rPr>
          <w:lang w:val="pt_PT" w:bidi="pt_PT"/>
        </w:rPr>
        <w:t>Na cena dois, antes de eles chegarem ao Egito, Abrão falará com Sarai. Certifique-se de usar os discursos diretos de Abrão enquanto ele fala com Sarai. Lembre-se também da expressão de Abrão que muda enquanto ele fala sobre a beleza de Sarai, e enquanto ele dá instruções a Sarai por medo por sua vida. Enquanto Abrão e sua família se aproximavam do Egito, Abrão falou com sua esposa, Sarai.</w:t>
      </w:r>
    </w:p>
    <w:p>
      <w:pPr/>
      <w:r>
        <w:rPr>
          <w:lang w:val="pt_PT" w:bidi="pt_PT"/>
        </w:rPr>
      </w:r>
      <w:r>
        <w:rPr>
          <w:lang w:val="pt_PT" w:bidi="pt_PT"/>
        </w:rPr>
        <w:t>Interrompa a cena. Pergunte ao ator que está interpretando Abrão: “Como você está se sentindo?”. Você pode ouvir coisas como: “Sou abençoado por ter uma bela esposa, mas também estou preocupado porque os egípcios podem me matar se eles descobrirem que Sarai é minha esposa” ou “Posso estar em perigo quando os egípcios me virem caminhando com minha bela esposa”. Reinicie a encenação.</w:t>
      </w:r>
    </w:p>
    <w:p>
      <w:pPr/>
      <w:r>
        <w:rPr>
          <w:lang w:val="pt_PT" w:bidi="pt_PT"/>
        </w:rPr>
      </w:r>
      <w:r>
        <w:rPr>
          <w:lang w:val="pt_PT" w:bidi="pt_PT"/>
        </w:rPr>
        <w:t>Na cena três, Abrão e sua família chegarão ao Egito. Enquanto eles caminham pelo Egito, os egípcios e os funcionários de Faraó notarão a beleza de Sarai. Os funcionários de Faraó relatarão a Faraó sobre a beleza de Sarai, e Faraó ordenará que eles tragam Sarai a ele. Enquanto os funcionários de Faraó estão trazendo Sarai a Faraó,</w:t>
      </w:r>
    </w:p>
    <w:p>
      <w:pPr/>
      <w:r>
        <w:rPr>
          <w:lang w:val="pt_PT" w:bidi="pt_PT"/>
        </w:rPr>
      </w:r>
      <w:r>
        <w:rPr>
          <w:lang w:val="pt_PT" w:bidi="pt_PT"/>
        </w:rPr>
        <w:t>Interrompa a cena. Pergunte ao ator que está representando Sarai: “Como você está se sentindo?”. Você pode ouvir coisas como: “Devo dizer a Faraó que sou apenas a irmã de Abrão. Se não, Faraó pode matá-lo” ou “Estou preocupada com meu marido, Abrão. Devo pedir a Faraó para tratá-lo gentilmente por mim”. Reinicie a encenação.</w:t>
      </w:r>
    </w:p>
    <w:p>
      <w:pPr/>
      <w:r>
        <w:rPr>
          <w:lang w:val="pt_PT" w:bidi="pt_PT"/>
        </w:rPr>
      </w:r>
      <w:r>
        <w:rPr>
          <w:lang w:val="pt_PT" w:bidi="pt_PT"/>
        </w:rPr>
        <w:t>Então Faraó fará de Sarai sua esposa e dará presentes a Abrão. Se os animais presenteados não estiverem disponíveis para interpretar essa cena, você pode usar qualquer objeto que possa representar os animais. Enquanto isso acontece, Abrão, também, estará em silêncio.</w:t>
      </w:r>
    </w:p>
    <w:p>
      <w:pPr/>
      <w:r>
        <w:rPr>
          <w:lang w:val="pt_PT" w:bidi="pt_PT"/>
        </w:rPr>
      </w:r>
      <w:r>
        <w:rPr>
          <w:lang w:val="pt_PT" w:bidi="pt_PT"/>
        </w:rPr>
        <w:t>Na cena quatro, Deus punirá Faraó e sua família com grandes pragas, exceto Sarai. Sarai diz a Faraó para pedir a Abrão para explicar o julgamento de Deus. Então, Faraó ordenará que seus homens tragam Abrão. Quando Abrão chegar, Faraó pedirá a ele para explicar o julgamento de Deus e Abrão dirá a verdade a Faraó que Sarai era sua esposa.</w:t>
      </w:r>
    </w:p>
    <w:p>
      <w:pPr/>
      <w:r>
        <w:rPr>
          <w:lang w:val="pt_PT" w:bidi="pt_PT"/>
        </w:rPr>
      </w:r>
      <w:r>
        <w:rPr>
          <w:lang w:val="pt_PT" w:bidi="pt_PT"/>
        </w:rPr>
        <w:t>Interrompa a cena. Pergunte ao ator que está representando Faraó: “Como você está se sentindo?”. Você pode ouvir coisas como: “Estou chateado por Abrão me enganar depois que o tratei gentilmente” ou “O Deus de Abrão me puniu porque levei a esposa de Abrão. Devo devolver Sarai a ele e pedir a eles para sair”. Reinicie a encenação.</w:t>
      </w:r>
    </w:p>
    <w:p>
      <w:pPr/>
      <w:r>
        <w:rPr>
          <w:lang w:val="pt_PT" w:bidi="pt_PT"/>
        </w:rPr>
      </w:r>
      <w:r>
        <w:rPr>
          <w:lang w:val="pt_PT" w:bidi="pt_PT"/>
        </w:rPr>
        <w:t>Neste momento, Faraó fará perguntas retóricas a Abrão. Certifique-se de usar as perguntas retóricas de Faraó e suas ordens quando falar com Abrão. Certifique-se também de mostrar que Faraó está chateado por Abrão o enganar. Então, ele devolverá Sarai e ordenará que eles deixem o Egito. Faraó também ordenará que seus homens garantam que a família de Abrão deixe o Egito imediatamente.</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história é sobre a jornada de Abrão de Canaã para o Egito e sua vida no Egito. A história começa com as informações de que havia uma </w:t>
      </w:r>
      <w:r>
        <w:rPr>
          <w:b/>
          <w:lang w:val="pt_PT" w:bidi="pt_PT"/>
        </w:rPr>
        <w:t>fome</w:t>
      </w:r>
      <w:r>
        <w:rPr>
          <w:lang w:val="pt_PT" w:bidi="pt_PT"/>
        </w:rPr>
        <w:t xml:space="preserve"> severa em Canaã. A fome acontece quando não há fornecimento de comida suficiente para todos por um longo tempo. Como resultado, as pessoas ficaram doentes e até mesmo morreram por causa da fome. Por causa dessa fome severa, Abrão decidiu trazer sua família para descer para o </w:t>
      </w:r>
      <w:r>
        <w:rPr>
          <w:b/>
          <w:lang w:val="pt_PT" w:bidi="pt_PT"/>
        </w:rPr>
        <w:t>Egito</w:t>
      </w:r>
      <w:r>
        <w:rPr>
          <w:lang w:val="pt_PT" w:bidi="pt_PT"/>
        </w:rPr>
        <w:t>. O Egito era um país ao sul de Canaã. Em todo o livro de Gênesis, o Egito será um lugar de refúgio para os personagens principais sempre que eles estiverem em perigo. Mas depois do livro de Gênesis, o Egito terá uma reputação diferente porque será o lugar onde os descendentes de Abrão se tornarão escravos. Se tornará um símbolo de cativeiro e escravidão. Mas nessa história, o Egito era um lugar de refúgio. Abrão pensou que eles poderiam encontrar comida no Egito por causa de sua terra fértil. É por isso que ele decidiu ir para o Egito.</w:t>
      </w:r>
    </w:p>
    <w:p>
      <w:pPr/>
      <w:r>
        <w:rPr>
          <w:lang w:val="pt_PT" w:bidi="pt_PT"/>
        </w:rPr>
      </w:r>
      <w:r>
        <w:rPr>
          <w:lang w:val="pt_PT" w:bidi="pt_PT"/>
        </w:rPr>
        <w:t xml:space="preserve">Enquanto eles se aproximavam do Egito, Abrão falou com sua esposa, Sarai. Abrão disse que Sarai era uma </w:t>
      </w:r>
      <w:r>
        <w:rPr>
          <w:b/>
          <w:lang w:val="pt_PT" w:bidi="pt_PT"/>
        </w:rPr>
        <w:t>bela</w:t>
      </w:r>
      <w:r>
        <w:rPr>
          <w:lang w:val="pt_PT" w:bidi="pt_PT"/>
        </w:rPr>
        <w:t xml:space="preserve"> mulher. A palavra “bela” significa que a pessoa tem uma aparência atraente. Também pode ser usado para descrever uma pessoa com um bom caráter. Temendo por sua vida, Abrão adverte que os egípcios o matarão e pouparão Sarai se eles descobrirem que Sarai era sua esposa. Então, Abrão disse a Sarai para enganar os egípcios e dizer que ela era apenas a irmã de Abrão. Dessa maneira, Abrão espera que os egípcios o tratem gentilmente e o deixem viver pacificamente no Egito.</w:t>
      </w:r>
    </w:p>
    <w:p>
      <w:pPr/>
      <w:r>
        <w:rPr>
          <w:lang w:val="pt_PT" w:bidi="pt_PT"/>
        </w:rPr>
      </w:r>
      <w:r>
        <w:rPr>
          <w:lang w:val="pt_PT" w:bidi="pt_PT"/>
        </w:rPr>
        <w:t xml:space="preserve">Quando eles chegaram ao Egito, os egípcios e os funcionários de </w:t>
      </w:r>
      <w:r>
        <w:rPr>
          <w:b/>
          <w:lang w:val="pt_PT" w:bidi="pt_PT"/>
        </w:rPr>
        <w:t>Faraó</w:t>
      </w:r>
      <w:r>
        <w:rPr>
          <w:lang w:val="pt_PT" w:bidi="pt_PT"/>
        </w:rPr>
        <w:t xml:space="preserve"> viram que Sarai era muito bela. Faraó se refere ao rei do Egito, e os funcionários de Faraó, ou príncipes se referiam aos líderes que serviam sob ele. Você pode consultar o Glossário Mestre para mais informações sobre a palavra </w:t>
      </w:r>
      <w:r>
        <w:rPr>
          <w:lang w:val="pt_PT" w:bidi="pt_PT"/>
        </w:rPr>
        <w:t>Faraó</w:t>
      </w:r>
      <w:r>
        <w:rPr>
          <w:lang w:val="pt_PT" w:bidi="pt_PT"/>
        </w:rPr>
        <w:t xml:space="preserve">. Os funcionários de Faraó </w:t>
      </w:r>
      <w:r>
        <w:rPr>
          <w:b/>
          <w:lang w:val="pt_PT" w:bidi="pt_PT"/>
        </w:rPr>
        <w:t>louvaram</w:t>
      </w:r>
      <w:r>
        <w:rPr>
          <w:lang w:val="pt_PT" w:bidi="pt_PT"/>
        </w:rPr>
        <w:t xml:space="preserve"> Sarai a Faraó e a trouxeram a Faraó. Louvar é o ato de honrar uma pessoa falando muito bem dele ou dela. Pode ser feito usando apenas palavras, ou pode ser acompanhado com músicas ou ações. Na Bíblia, é Deus que recebe e é mais merecedor do mais alto louvor. Faraó fez de Sarai sua esposa. Então, como Faraó pensou que Sarai era a irmã de Abrão, Faraó deu gado e servos a Abrão como presentes.</w:t>
      </w:r>
    </w:p>
    <w:p>
      <w:pPr/>
      <w:r>
        <w:rPr>
          <w:lang w:val="pt_PT" w:bidi="pt_PT"/>
        </w:rPr>
      </w:r>
      <w:r>
        <w:rPr>
          <w:lang w:val="pt_PT" w:bidi="pt_PT"/>
        </w:rPr>
        <w:t xml:space="preserve">Mas Deus punirá Faraó e sua família com </w:t>
      </w:r>
      <w:r>
        <w:rPr>
          <w:b/>
          <w:lang w:val="pt_PT" w:bidi="pt_PT"/>
        </w:rPr>
        <w:t>pragas</w:t>
      </w:r>
      <w:r>
        <w:rPr>
          <w:lang w:val="pt_PT" w:bidi="pt_PT"/>
        </w:rPr>
        <w:t xml:space="preserve"> por levar a esposa de Abrão. Uma praga pode se referir a qualquer doença ou desastre. Na Bíblia, é muitas vezes um resultado do julgamento ou punição de Deus. Quando se refere a um tipo de doença, geralmente é contagiosa, e muitas vezes resulta em morte. Nessa história, a praga específica que Deus causou não foi mencionada. O que é certo é que Faraó e sua família sofreram por causa da praga. Então Faraó chamou Abrão. Depois de perceber por que Deus estava punindo-os, Faraó fez perguntas retóricas a Abrão para mostrar que ele estava chateado por Abrão o enganar. Depois disso, Faraó decide devolver Sarai e pedir que Abrão e sua família deixem o Egito.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12:10–20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20">
        <w:r>
          <w:rPr>
            <w:lang w:val="pt_PT" w:bidi="pt_PT"/>
          </w:rPr>
          <w:rPr>
            <w:color w:val="0000EE"/>
            <w:u w:val="single"/>
          </w:rPr>
          <w:t>Ouvir e Sentir</w:t>
        </w:r>
      </w:hyperlink>
      <w:r>
        <w:rPr>
          <w:lang w:val="pt_PT" w:bidi="pt_PT"/>
        </w:rPr>
        <w:t xml:space="preserve"> (421 KB)</w:t>
      </w:r>
      <w:r>
        <w:rPr>
          <w:lang w:val="pt_PT" w:bidi="pt_PT"/>
        </w:rPr>
      </w:r>
    </w:p>
    <w:p>
      <w:pPr>
        <w:pStyle w:val="ListBullet"/>
        <w:spacing w:line="240" w:lineRule="auto"/>
        <w:ind w:left="720"/>
      </w:pPr>
      <w:r>
        <w:rPr>
          <w:lang w:val="pt_PT" w:bidi="pt_PT"/>
        </w:rPr>
      </w:r>
      <w:hyperlink r:id="rId121">
        <w:r>
          <w:rPr>
            <w:lang w:val="pt_PT" w:bidi="pt_PT"/>
          </w:rPr>
          <w:rPr>
            <w:color w:val="0000EE"/>
            <w:u w:val="single"/>
          </w:rPr>
          <w:t>Preparando o Cenário</w:t>
        </w:r>
      </w:hyperlink>
      <w:r>
        <w:rPr>
          <w:lang w:val="pt_PT" w:bidi="pt_PT"/>
        </w:rPr>
        <w:t xml:space="preserve"> (4.8 MB)</w:t>
      </w:r>
      <w:r>
        <w:rPr>
          <w:lang w:val="pt_PT" w:bidi="pt_PT"/>
        </w:rPr>
      </w:r>
    </w:p>
    <w:p>
      <w:pPr>
        <w:pStyle w:val="ListBullet"/>
        <w:spacing w:line="240" w:lineRule="auto"/>
        <w:ind w:left="720"/>
      </w:pPr>
      <w:r>
        <w:rPr>
          <w:lang w:val="pt_PT" w:bidi="pt_PT"/>
        </w:rPr>
      </w:r>
      <w:hyperlink r:id="rId122">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123">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124">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125">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13:1–18</w:t>
      </w:r>
      <w:r>
        <w:rPr>
          <w:lang w:val="pt_PT" w:bidi="pt_PT"/>
        </w:rPr>
      </w:r>
    </w:p>
    <w:p>
      <w:pPr>
        <w:pStyle w:val="Heading3"/>
      </w:pPr>
      <w:r>
        <w:rPr>
          <w:lang w:val="pt_PT" w:bidi="pt_PT"/>
        </w:rPr>
        <w:t>Ouvir e Sentir</w:t>
      </w:r>
    </w:p>
    <w:p>
      <w:pPr/>
      <w:r>
        <w:rPr>
          <w:lang w:val="pt_PT" w:bidi="pt_PT"/>
        </w:rPr>
      </w:r>
      <w:r>
        <w:rPr>
          <w:lang w:val="pt_PT" w:bidi="pt_PT"/>
        </w:rPr>
        <w:t>Ouça Gênesis 13:1–18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As histórias anteriores eram sobre a promessa de Deus de abençoar Abrão e seus descendentes. Deus também prometeu que eles possuirão a terra de Canaã. Mas por causa da fome em Canaã, Abrão e sua família viveram no Egito por um tempo. Depois de algum tempo, eles retornaram a Canaã. Abrão retornou mais rico do que antes.</w:t>
      </w:r>
    </w:p>
    <w:p>
      <w:pPr/>
      <w:r>
        <w:rPr>
          <w:lang w:val="pt_PT" w:bidi="pt_PT"/>
        </w:rPr>
      </w:r>
      <w:r>
        <w:rPr>
          <w:lang w:val="pt_PT" w:bidi="pt_PT"/>
        </w:rPr>
        <w:t>A história presente continua da história anterior. Depois que Abrão e sua família deixaram o Egito, eles retornaram ao deserto do Neguebe na terra de Canaã.</w:t>
      </w:r>
    </w:p>
    <w:p>
      <w:pPr/>
      <w:r>
        <w:rPr>
          <w:lang w:val="pt_PT" w:bidi="pt_PT"/>
        </w:rPr>
      </w:r>
      <w:r>
        <w:rPr>
          <w:lang w:val="pt_PT" w:bidi="pt_PT"/>
        </w:rPr>
        <w:t>Pare e mostre uma imagem do deserto do Neguebe.</w:t>
      </w:r>
    </w:p>
    <w:p>
      <w:pPr/>
      <w:r>
        <w:rPr>
          <w:lang w:val="pt_PT" w:bidi="pt_PT"/>
        </w:rPr>
      </w:r>
      <w:r>
        <w:rPr>
          <w:lang w:val="pt_PT" w:bidi="pt_PT"/>
        </w:rPr>
        <w:t>Sua jornada era descrita como “subindo” porque o Neguebe, que era a terra seca e quente no sul de Canaã, era um país em cima. Quando Abrão retornou, ele era muito rico com gado, prata e ouro.</w:t>
      </w:r>
    </w:p>
    <w:p>
      <w:pPr/>
      <w:r>
        <w:rPr>
          <w:lang w:val="pt_PT" w:bidi="pt_PT"/>
        </w:rPr>
      </w:r>
      <w:r>
        <w:rPr>
          <w:lang w:val="pt_PT" w:bidi="pt_PT"/>
        </w:rPr>
        <w:t>Do Neguebe, Abrão foi de “lugar para lugar até que ele veio a Betel”. Isso significa que Abrão parou e acampou em um lugar, e então se mudou para outro lugar depois de algum tempo. Seu último destino estava no país de colina entre Betel e Ai.</w:t>
      </w:r>
    </w:p>
    <w:p>
      <w:pPr/>
      <w:r>
        <w:rPr>
          <w:lang w:val="pt_PT" w:bidi="pt_PT"/>
        </w:rPr>
      </w:r>
      <w:r>
        <w:rPr>
          <w:lang w:val="pt_PT" w:bidi="pt_PT"/>
        </w:rPr>
        <w:t>Pare e mostre uma imagem do país das colinas e um mapa que mostra onde ele está localizado entre Betel e Ai.</w:t>
      </w:r>
    </w:p>
    <w:p>
      <w:pPr/>
      <w:r>
        <w:rPr>
          <w:lang w:val="pt_PT" w:bidi="pt_PT"/>
        </w:rPr>
      </w:r>
      <w:r>
        <w:rPr>
          <w:lang w:val="pt_PT" w:bidi="pt_PT"/>
        </w:rPr>
        <w:t>Lembre-se de que Abrão havia acampado lá e construído um altar lá antes.</w:t>
      </w:r>
    </w:p>
    <w:p>
      <w:pPr/>
      <w:r>
        <w:rPr>
          <w:lang w:val="pt_PT" w:bidi="pt_PT"/>
        </w:rPr>
      </w:r>
      <w:r>
        <w:rPr>
          <w:lang w:val="pt_PT" w:bidi="pt_PT"/>
        </w:rPr>
        <w:t>Pare e mostre uma imagem de um altar que era feito de uma pilha de pedras com uma pessoa oferecendo um sacrifício animal em cima dele.</w:t>
      </w:r>
    </w:p>
    <w:p>
      <w:pPr/>
      <w:r>
        <w:rPr>
          <w:lang w:val="pt_PT" w:bidi="pt_PT"/>
        </w:rPr>
      </w:r>
      <w:r>
        <w:rPr>
          <w:lang w:val="pt_PT" w:bidi="pt_PT"/>
        </w:rPr>
        <w:t>Abrão adorou a Deus nesse lugar. Lembre-se de que o nome de Deus usado nessa história é Yavé, o nome pessoal para Deus.</w:t>
      </w:r>
    </w:p>
    <w:p>
      <w:pPr/>
      <w:r>
        <w:rPr>
          <w:lang w:val="pt_PT" w:bidi="pt_PT"/>
        </w:rPr>
      </w:r>
      <w:r>
        <w:rPr>
          <w:lang w:val="pt_PT" w:bidi="pt_PT"/>
        </w:rPr>
        <w:t>Em toda a jornada de Abrão, seu sobrinho Ló estava com ele. Ló tinha rebanhos de bois, ovelhas e cabras, e tendas. As tendas mencionadas aqui não se referem apenas aos abrigos temporários onde as pessoas viviam. Nesse contexto, as tendas se referiam ao povo viajando com Ló. Isso incluía sua esposa e servos. Abrão e Ló tinham muito gado. Os canaanitas e os perizitas também viviam nessa área e tinham gado. Havia tantos animais que a terra não poderia apoiá-los com comida suficiente. Por causa disso, os pastores de Ló, ou o povo cuidando do gado, começaram a discutir.</w:t>
      </w:r>
    </w:p>
    <w:p>
      <w:pPr/>
      <w:r>
        <w:rPr>
          <w:lang w:val="pt_PT" w:bidi="pt_PT"/>
        </w:rPr>
      </w:r>
      <w:r>
        <w:rPr>
          <w:lang w:val="pt_PT" w:bidi="pt_PT"/>
        </w:rPr>
        <w:t>Abrão falou com Ló e disse a ele que eles e seus pastores não devem brigar. Isso é porque eles eram parentes, ou parentes próximos. Lembre-se de que Ló era o filho do irmão de Abrão, Harã. Então, Abrão pergunta a Ló: “Não está toda a terra diante de você?”. Ele não está realmente fazendo uma pergunta. Ele quer dizer a Ló: “Olha, toda a terra está diante de você!”. Abrão diz a Ló para escolher onde ir para que eles possam viver longe um do outro, e seu gado terá comida suficiente. Se Ló escolher ir para a esquerda, Abrão irá para a direita. Se Ló escolher ir para a direita, Abrão irá para a esquerda.</w:t>
      </w:r>
    </w:p>
    <w:p>
      <w:pPr/>
      <w:r>
        <w:rPr>
          <w:lang w:val="pt_PT" w:bidi="pt_PT"/>
        </w:rPr>
      </w:r>
      <w:r>
        <w:rPr>
          <w:lang w:val="pt_PT" w:bidi="pt_PT"/>
        </w:rPr>
        <w:t>Pare aqui e discuta em equipe: como você resolve esses tipos de conflitos em sua cultura?</w:t>
      </w:r>
    </w:p>
    <w:p>
      <w:pPr/>
      <w:r>
        <w:rPr>
          <w:lang w:val="pt_PT" w:bidi="pt_PT"/>
        </w:rPr>
      </w:r>
      <w:r>
        <w:rPr>
          <w:lang w:val="pt_PT" w:bidi="pt_PT"/>
        </w:rPr>
        <w:t>Então, Ló ergueu seus olhos, ou olhou ao redor dele, e viu todo o Vale do Rio Jordão na direção de Zoar. Isso significa que Abrão e Ló deviam estar em uma terra alta onde eles poderiam ver todo o Vale do Jordão. Esse Vale do Jordão é onde o rio Jordão flui. É por causa desse rio que Ló percebeu que havia um grande fornecimento de água nesse lugar. Era como o jardim de Deus, que se referia ao jardim do Éden que Deus plantou quando ele criou o homem. Esse jardim tinha seu próprio rio, e era o lugar onde Deus colocou o homem e a mulher depois de criá-los. O vale do Jordão também era como o Egito. O Egito, também, tinha seu próprio rio, o rio Nilo, que o tornava uma terra fértil. É por isso que quando havia uma fome em Canaã, Abrão e sua família foram para o Egito. O vale também estava na direção de Zoar. Zoar era uma cidade na área sul do Mar Morto, onde o rio Jordão estava conectado. Estava perto das cidades de Sodoma e Gomorra. Em uma história posterior, Deus destruirá essas duas cidades por causa dos grandes pecados do povo que vive lá.</w:t>
      </w:r>
    </w:p>
    <w:p>
      <w:pPr/>
      <w:r>
        <w:rPr>
          <w:lang w:val="pt_PT" w:bidi="pt_PT"/>
        </w:rPr>
      </w:r>
      <w:r>
        <w:rPr>
          <w:lang w:val="pt_PT" w:bidi="pt_PT"/>
        </w:rPr>
        <w:t>Pare e mostre o mapa do Vale do Jordão, que inclui o Mar Morto, Sodoma, Gomorra e Zoar.</w:t>
      </w:r>
    </w:p>
    <w:p>
      <w:pPr/>
      <w:r>
        <w:rPr>
          <w:lang w:val="pt_PT" w:bidi="pt_PT"/>
        </w:rPr>
      </w:r>
      <w:r>
        <w:rPr>
          <w:lang w:val="pt_PT" w:bidi="pt_PT"/>
        </w:rPr>
        <w:t>Então, Ló decidiu onde ele viverá. Ele viajou para o leste e mudou sua tenda para perto da cidade de Sodoma. Uma tenda era um abrigo feito de pano tecido ou pele de animal que era apoiado por postes de madeira. Era um abrigo móvel e temporário.</w:t>
      </w:r>
    </w:p>
    <w:p>
      <w:pPr/>
      <w:r>
        <w:rPr>
          <w:lang w:val="pt_PT" w:bidi="pt_PT"/>
        </w:rPr>
      </w:r>
      <w:r>
        <w:rPr>
          <w:lang w:val="pt_PT" w:bidi="pt_PT"/>
        </w:rPr>
        <w:t xml:space="preserve">Pare e mostre uma imagem de uma tenda com pessoas nela. </w:t>
      </w:r>
    </w:p>
    <w:p>
      <w:pPr/>
      <w:r>
        <w:rPr>
          <w:lang w:val="pt_PT" w:bidi="pt_PT"/>
        </w:rPr>
      </w:r>
      <w:r>
        <w:rPr>
          <w:lang w:val="pt_PT" w:bidi="pt_PT"/>
        </w:rPr>
        <w:t>Enquanto isso, Abrão decidiu ficar em Canaã. Então, Abrão e Ló se separaram um do outro.</w:t>
      </w:r>
    </w:p>
    <w:p>
      <w:pPr/>
      <w:r>
        <w:rPr>
          <w:lang w:val="pt_PT" w:bidi="pt_PT"/>
        </w:rPr>
      </w:r>
      <w:r>
        <w:rPr>
          <w:lang w:val="pt_PT" w:bidi="pt_PT"/>
        </w:rPr>
        <w:t>Os homens, ou pessoas que viviam em Sodoma, não seguiam a Deus. Não está claro de que maneira o povo em Sodoma era “perverso” e “grandes pecadores”. O que está claro é que isso foi mencionado para mostrar que Ló escolheu viver perto de um lugar que Deus destruirá mais tarde por causa de seus pecados. Essas serão informações importantes para histórias posteriores. Enquanto isso, Abrão escolheu ficar na terra que Deus prometeu.</w:t>
      </w:r>
    </w:p>
    <w:p>
      <w:pPr/>
      <w:r>
        <w:rPr>
          <w:lang w:val="pt_PT" w:bidi="pt_PT"/>
        </w:rPr>
      </w:r>
      <w:r>
        <w:rPr>
          <w:lang w:val="pt_PT" w:bidi="pt_PT"/>
        </w:rPr>
        <w:t>Depois que Ló se separou de Abrão, Deus disse a Abrão para olhar para o norte, sul, leste e oeste. Isso significa que Abrão devia estar em uma terra alta que permitia que ele visse a vasta terra ao redor dele. Deus disse que toda a terra que Abrão vê, ele dará a Abrão e sua descendência para sempre. Aqui, “descendência” se referia aos descendentes de Abrão, e “para sempre” significa que Abrão e seus descendentes possuirão a terra por um tempo muito longo. Deus também disse que ele fará a descendência de Abrão ser “Como a poeira da terra para que se alguém pudesse contar a poeira, então sua descendência poderia ser contada”. Isso significa que Deus fará os descendentes de Abrão se tornarem tantos que contá-los não será possível.</w:t>
      </w:r>
    </w:p>
    <w:p>
      <w:pPr/>
      <w:r>
        <w:rPr>
          <w:lang w:val="pt_PT" w:bidi="pt_PT"/>
        </w:rPr>
      </w:r>
      <w:r>
        <w:rPr>
          <w:lang w:val="pt_PT" w:bidi="pt_PT"/>
        </w:rPr>
        <w:t>Ao dizer isso a Abrão, Deus reafirma sua promessa de anteriormente a Abrão. Mas o que é importante notar aqui é que Deus forneceu mais detalhes sobre a promessa que ele deu a Abrão antes. No primeiro caso, a promessa de Deus se referia apenas a “essa terra”. Aqui, Deus disse que a terra prometida incluirá toda a terra que Abrão vê. Além disso, no primeiro caso, Deus prometeu a terra aos descendentes de Abrão. Aqui, Deus disse que ele dará a terra não apenas aos descendentes de Abrão, mas também ao próprio Abrão. Finalmente, Deus disse algo aqui que ele não mencionou antes. Nessa promessa, Deus disse que Abrão e seus descendentes possuirão a terra “para sempre”.</w:t>
      </w:r>
    </w:p>
    <w:p>
      <w:pPr/>
      <w:r>
        <w:rPr>
          <w:lang w:val="pt_PT" w:bidi="pt_PT"/>
        </w:rPr>
      </w:r>
      <w:r>
        <w:rPr>
          <w:lang w:val="pt_PT" w:bidi="pt_PT"/>
        </w:rPr>
        <w:t>Então Deus disse a Abrão para “Levantar-se, caminhar pelo comprimento e pela largura da terra, porque darei a você”. A palavra hebraica para “Levanta-te” não sugere que Abrão estava sentado ou deitado. Em vez disso, é uma palavra que é comumente usada para introduzir um mandamento importante e urgente. Significa que a pessoa deve ouvir cuidadosamente e obedecer ao mandamento imediatamente. A instrução de Deus de “caminhar pelo comprimento e pela largura da terra” era uma prática comum no tempo de Abrão. Caminhar por toda a área da terra simbolizava que uma pessoa agora possui a terra.</w:t>
      </w:r>
    </w:p>
    <w:p>
      <w:pPr/>
      <w:r>
        <w:rPr>
          <w:lang w:val="pt_PT" w:bidi="pt_PT"/>
        </w:rPr>
      </w:r>
      <w:r>
        <w:rPr>
          <w:lang w:val="pt_PT" w:bidi="pt_PT"/>
        </w:rPr>
        <w:t>Pare e discuta a seguinte pergunta: qual é a prática comum em sua cultura que mostra que uma pessoa agora possui a terra?</w:t>
      </w:r>
    </w:p>
    <w:p>
      <w:pPr/>
      <w:r>
        <w:rPr>
          <w:lang w:val="pt_PT" w:bidi="pt_PT"/>
        </w:rPr>
      </w:r>
      <w:r>
        <w:rPr>
          <w:lang w:val="pt_PT" w:bidi="pt_PT"/>
        </w:rPr>
        <w:t>Então, Abrão “mudou sua tenda” e viveu das “grandes árvores” ou “carvalhos” de Mamré que estavam em Hebrom. Uma história posterior introduzirá um personagem chamado Mamre. É possível que esse lugar fosse nomeado em homenagem a ele. Uma história muito posterior revelará que Mamre se tornou outro nome para Hebrom.</w:t>
      </w:r>
    </w:p>
    <w:p>
      <w:pPr/>
      <w:r>
        <w:rPr>
          <w:lang w:val="pt_PT" w:bidi="pt_PT"/>
        </w:rPr>
      </w:r>
      <w:r>
        <w:rPr>
          <w:lang w:val="pt_PT" w:bidi="pt_PT"/>
        </w:rPr>
        <w:t>Pare e mostre uma imagem das grandes árvores de Mamre. Mostre também onde Hebrom está localizado no mapa.</w:t>
      </w:r>
    </w:p>
    <w:p>
      <w:pPr/>
      <w:r>
        <w:rPr>
          <w:lang w:val="pt_PT" w:bidi="pt_PT"/>
        </w:rPr>
      </w:r>
      <w:r>
        <w:rPr>
          <w:lang w:val="pt_PT" w:bidi="pt_PT"/>
        </w:rPr>
        <w:t xml:space="preserve">Lá Abrão construiu um altar a Deus. Isso significa que Abrão adorou a Deus nesse lugar. </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sete cenas.</w:t>
      </w:r>
    </w:p>
    <w:p>
      <w:pPr/>
      <w:r>
        <w:rPr>
          <w:lang w:val="pt_PT" w:bidi="pt_PT"/>
        </w:rPr>
      </w:r>
      <w:r>
        <w:rPr>
          <w:b/>
          <w:lang w:val="pt_PT" w:bidi="pt_PT"/>
        </w:rPr>
        <w:t>Primeira cena:</w:t>
      </w:r>
      <w:r>
        <w:rPr>
          <w:lang w:val="pt_PT" w:bidi="pt_PT"/>
        </w:rPr>
        <w:t xml:space="preserve"> Abrão foi do Egito para o deserto do Neguebe. Ele viajou com sua esposa, seu sobrinho, Ló, a esposa de Ló, seus servos e animais. Abrão saiu do Egito rico com gado, prata e ouro.</w:t>
      </w:r>
    </w:p>
    <w:p>
      <w:pPr/>
      <w:r>
        <w:rPr>
          <w:lang w:val="pt_PT" w:bidi="pt_PT"/>
        </w:rPr>
      </w:r>
      <w:r>
        <w:rPr>
          <w:b/>
          <w:lang w:val="pt_PT" w:bidi="pt_PT"/>
        </w:rPr>
        <w:t>Segunda cena:</w:t>
      </w:r>
      <w:r>
        <w:rPr>
          <w:lang w:val="pt_PT" w:bidi="pt_PT"/>
        </w:rPr>
        <w:t xml:space="preserve"> quando Abrão e sua família chegaram ao Neguebe, eles continuaram a viajar de lugar para lugar. Eles finalmente vieram a Betel e viveram no país de colina entre Betel e Ai. Lá, Abrão adorou a Deus no altar que ele construiu lá antes.</w:t>
      </w:r>
    </w:p>
    <w:p>
      <w:pPr/>
      <w:r>
        <w:rPr>
          <w:lang w:val="pt_PT" w:bidi="pt_PT"/>
        </w:rPr>
      </w:r>
      <w:r>
        <w:rPr>
          <w:b/>
          <w:lang w:val="pt_PT" w:bidi="pt_PT"/>
        </w:rPr>
        <w:t>Terceira cena:</w:t>
      </w:r>
      <w:r>
        <w:rPr>
          <w:lang w:val="pt_PT" w:bidi="pt_PT"/>
        </w:rPr>
        <w:t xml:space="preserve"> Ló tinha rebanhos e servos. Como Abrão e Ló viviam juntos na mesma terra, seu gado não estava recebendo comida suficiente. Como resultado, os pastores de Ló brigavam. Além disso, havia canaanitas e perizitas vivendo com eles na terra naquele momento.</w:t>
      </w:r>
    </w:p>
    <w:p>
      <w:pPr/>
      <w:r>
        <w:rPr>
          <w:lang w:val="pt_PT" w:bidi="pt_PT"/>
        </w:rPr>
      </w:r>
      <w:r>
        <w:rPr>
          <w:b/>
          <w:lang w:val="pt_PT" w:bidi="pt_PT"/>
        </w:rPr>
        <w:t>Quarta cena:</w:t>
      </w:r>
      <w:r>
        <w:rPr>
          <w:lang w:val="pt_PT" w:bidi="pt_PT"/>
        </w:rPr>
        <w:t xml:space="preserve"> Abrão fala com Ló. Abrão diz que eles e seus pastores não devem brigar. Para evitar conflitos entre eles, Abrão diz a Ló para olhar ao redor e escolher onde ele deve viver. Ló olhou ao redor e viu todo o Vale do Jordão como uma terra fértil e bem regada. Ló escolheu todo o Vale do Jordão.</w:t>
      </w:r>
    </w:p>
    <w:p>
      <w:pPr/>
      <w:r>
        <w:rPr>
          <w:lang w:val="pt_PT" w:bidi="pt_PT"/>
        </w:rPr>
      </w:r>
      <w:r>
        <w:rPr>
          <w:b/>
          <w:lang w:val="pt_PT" w:bidi="pt_PT"/>
        </w:rPr>
        <w:t>Quinta cena:</w:t>
      </w:r>
      <w:r>
        <w:rPr>
          <w:lang w:val="pt_PT" w:bidi="pt_PT"/>
        </w:rPr>
        <w:t xml:space="preserve"> Abrão e Ló se separaram. Abrão ficou em Canaã, enquanto Ló viajou para o leste com sua família, servos e gado. Ele viveu nas cidades perto de Sodoma. O povo que vive em Sodoma era perverso e estava cometendo pecados contra Deus.</w:t>
      </w:r>
    </w:p>
    <w:p>
      <w:pPr/>
      <w:r>
        <w:rPr>
          <w:lang w:val="pt_PT" w:bidi="pt_PT"/>
        </w:rPr>
      </w:r>
      <w:r>
        <w:rPr>
          <w:b/>
          <w:lang w:val="pt_PT" w:bidi="pt_PT"/>
        </w:rPr>
        <w:t>Sexta cena:</w:t>
      </w:r>
      <w:r>
        <w:rPr>
          <w:lang w:val="pt_PT" w:bidi="pt_PT"/>
        </w:rPr>
        <w:t xml:space="preserve"> Deus fala com Abrão e diz a ele para olhar ao redor de onde ele estava de pé. Deus prometeu que toda a terra que Abrão vê, ele dará a Abrão e seus descendentes para sempre. Deus também prometeu que os descendentes de Abrão serão tantos quanto a poeira da terra. Então Deus disse a Abrão para caminhar por toda a terra que Deus dará a ele.</w:t>
      </w:r>
    </w:p>
    <w:p>
      <w:pPr/>
      <w:r>
        <w:rPr>
          <w:lang w:val="pt_PT" w:bidi="pt_PT"/>
        </w:rPr>
      </w:r>
      <w:r>
        <w:rPr>
          <w:b/>
          <w:lang w:val="pt_PT" w:bidi="pt_PT"/>
        </w:rPr>
        <w:t>Sétima cena:</w:t>
      </w:r>
      <w:r>
        <w:rPr>
          <w:lang w:val="pt_PT" w:bidi="pt_PT"/>
        </w:rPr>
        <w:t xml:space="preserve"> Abrão montou sua tenda e foi viver perto das grandes árvores de Mamre em Hebrom. Lá Abrão construiu um altar a Deus.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Os servos de Abrão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Os servos de Ló</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Perizitas</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Abrão e sua família estão viajando do Egito para o deserto do Neguebe.</w:t>
      </w:r>
    </w:p>
    <w:p>
      <w:pPr/>
      <w:r>
        <w:rPr>
          <w:lang w:val="pt_PT" w:bidi="pt_PT"/>
        </w:rPr>
      </w:r>
      <w:r>
        <w:rPr>
          <w:lang w:val="pt_PT" w:bidi="pt_PT"/>
        </w:rPr>
        <w:t>Pare e mostre uma imagem do deserto do Neguebe.</w:t>
      </w:r>
    </w:p>
    <w:p>
      <w:pPr/>
      <w:r>
        <w:rPr>
          <w:lang w:val="pt_PT" w:bidi="pt_PT"/>
        </w:rPr>
      </w:r>
      <w:r>
        <w:rPr>
          <w:lang w:val="pt_PT" w:bidi="pt_PT"/>
        </w:rPr>
        <w:t>Ele viaja com sua esposa, servos, Ló, a esposa de Ló e os servos de Ló e todas as suas posses. Eles provavelmente viajaram caminhando. Se rebanhos de ovelhas não estiverem disponíveis para essa cena, você pode usar qualquer objeto que possa representar os animais. Certifique-se também de mostrar a prata e o ouro de Abrão. Se esses não estiverem disponíveis para essa cena, você pode usar qualquer objeto que possa representar prata e ouro. A jornada vai de uma planície para uma terra alta.</w:t>
      </w:r>
    </w:p>
    <w:p>
      <w:pPr/>
      <w:r>
        <w:rPr>
          <w:lang w:val="pt_PT" w:bidi="pt_PT"/>
        </w:rPr>
      </w:r>
      <w:r>
        <w:rPr>
          <w:lang w:val="pt_PT" w:bidi="pt_PT"/>
        </w:rPr>
        <w:t>Na cena dois, Abrão e os dele estão acampando de um lugar para outro até que eles chegam ao país de colina entre Betel e Ai.</w:t>
      </w:r>
    </w:p>
    <w:p>
      <w:pPr/>
      <w:r>
        <w:rPr>
          <w:lang w:val="pt_PT" w:bidi="pt_PT"/>
        </w:rPr>
      </w:r>
      <w:r>
        <w:rPr>
          <w:lang w:val="pt_PT" w:bidi="pt_PT"/>
        </w:rPr>
        <w:t>Pare e mostre uma imagem da colina e um mapa que mostra onde ela está localizado entre Betel e Ai.</w:t>
      </w:r>
    </w:p>
    <w:p>
      <w:pPr/>
      <w:r>
        <w:rPr>
          <w:lang w:val="pt_PT" w:bidi="pt_PT"/>
        </w:rPr>
      </w:r>
      <w:r>
        <w:rPr>
          <w:lang w:val="pt_PT" w:bidi="pt_PT"/>
        </w:rPr>
        <w:t>Não está claro quanto tempo eles ficaram de um lugar para outro. Provavelmente, seu movimento de um lugar para outro não é imediato. A cena termina com Abrão adorando a Deus no altar que ele construiu antes.</w:t>
      </w:r>
    </w:p>
    <w:p>
      <w:pPr/>
      <w:r>
        <w:rPr>
          <w:lang w:val="pt_PT" w:bidi="pt_PT"/>
        </w:rPr>
      </w:r>
      <w:r>
        <w:rPr>
          <w:lang w:val="pt_PT" w:bidi="pt_PT"/>
        </w:rPr>
        <w:t>Pare e mostre uma imagem de um altar que era feito de uma pilha de pedras com uma pessoa oferecendo um sacrifício animal em cima dele.</w:t>
      </w:r>
    </w:p>
    <w:p>
      <w:pPr/>
      <w:r>
        <w:rPr>
          <w:lang w:val="pt_PT" w:bidi="pt_PT"/>
        </w:rPr>
      </w:r>
      <w:r>
        <w:rPr>
          <w:lang w:val="pt_PT" w:bidi="pt_PT"/>
        </w:rPr>
        <w:t>Na cena três, haverá uma mudança no foco. O cenário agora está cheio de pessoas e animais. Há os pastores de Ló. Então há canaanitas e perizitas. E então todos os seus animais estão lá. Os pastores de Ló brigarão em um momento. Mas sua briga terminará eventualmente.</w:t>
      </w:r>
    </w:p>
    <w:p>
      <w:pPr/>
      <w:r>
        <w:rPr>
          <w:lang w:val="pt_PT" w:bidi="pt_PT"/>
        </w:rPr>
      </w:r>
      <w:r>
        <w:rPr>
          <w:lang w:val="pt_PT" w:bidi="pt_PT"/>
        </w:rPr>
        <w:t>Como resultado da cena anterior, Abrão falará com Ló diretamente na cena quatro. Ambos estão em uma terra alta onde eles poderiam ver a terra ao redor deles. Então Ló olha ao redor da terra. Ele vê o Vale do Jordão e fica animado por ir lá.</w:t>
      </w:r>
    </w:p>
    <w:p>
      <w:pPr/>
      <w:r>
        <w:rPr>
          <w:lang w:val="pt_PT" w:bidi="pt_PT"/>
        </w:rPr>
      </w:r>
      <w:r>
        <w:rPr>
          <w:lang w:val="pt_PT" w:bidi="pt_PT"/>
        </w:rPr>
        <w:t>Na cena cinco, Ló diz adeus a Abrão. Ele viaja para o leste, junto com sua esposa, servos e animais. Então, ele montará acampamento nas cidades perto de Sodoma.</w:t>
      </w:r>
    </w:p>
    <w:p>
      <w:pPr/>
      <w:r>
        <w:rPr>
          <w:lang w:val="pt_PT" w:bidi="pt_PT"/>
        </w:rPr>
      </w:r>
      <w:r>
        <w:rPr>
          <w:lang w:val="pt_PT" w:bidi="pt_PT"/>
        </w:rPr>
        <w:t>Pare e mostre o mapa do Vale do Jordão, que inclui o Mar Morto, Sodoma, Gomorra e Zoar. Você também pode mostrar uma imagem de uma tenda.</w:t>
      </w:r>
    </w:p>
    <w:p>
      <w:pPr/>
      <w:r>
        <w:rPr>
          <w:lang w:val="pt_PT" w:bidi="pt_PT"/>
        </w:rPr>
      </w:r>
      <w:r>
        <w:rPr>
          <w:lang w:val="pt_PT" w:bidi="pt_PT"/>
        </w:rPr>
        <w:t>A cena termina com Abrão montando acampamento em algum lugar de Canaã.</w:t>
      </w:r>
    </w:p>
    <w:p>
      <w:pPr/>
      <w:r>
        <w:rPr>
          <w:lang w:val="pt_PT" w:bidi="pt_PT"/>
        </w:rPr>
      </w:r>
      <w:r>
        <w:rPr>
          <w:lang w:val="pt_PT" w:bidi="pt_PT"/>
        </w:rPr>
        <w:t>Na cena seis, Abrão está em uma terra alta. Deus fala com Abrão diretamente e diz a ele para olhar ao redor da terra em todas as direções. Enquanto Abrão olha ao redor, Deus promete que tudo o que ele vê, Deus dará a ele e seus descendentes. Além disso, Deus disse que os descendentes de Abrão serão tantos, como a poeira da terra. Você também pode tentar ir onde há areia. Então você pode tentar contar a areia. Deus também ordenará que Abrão caminhe por toda a terra porque Deus dará toda a terra a ele e seus descendentes. A cena termina com Abrão caminhando pela terra como Deus ordenou. Na realidade, a terra é muito grande. Pode ter levado dias para completar essa caminhada. Para o propósito de incorporar essa cena, você pode simplesmente caminhar por uma pequena área e mostrar os limites que podem representar a enorme terra de Canaã.</w:t>
      </w:r>
    </w:p>
    <w:p>
      <w:pPr/>
      <w:r>
        <w:rPr>
          <w:lang w:val="pt_PT" w:bidi="pt_PT"/>
        </w:rPr>
      </w:r>
      <w:r>
        <w:rPr>
          <w:lang w:val="pt_PT" w:bidi="pt_PT"/>
        </w:rPr>
        <w:t>Na cena sete, Abrão trará toda a sua família perto das grandes árvores de Mamre em Hebrom.</w:t>
      </w:r>
    </w:p>
    <w:p>
      <w:pPr/>
      <w:r>
        <w:rPr>
          <w:lang w:val="pt_PT" w:bidi="pt_PT"/>
        </w:rPr>
      </w:r>
      <w:r>
        <w:rPr>
          <w:lang w:val="pt_PT" w:bidi="pt_PT"/>
        </w:rPr>
        <w:t>Pare e mostre uma imagem das grandes árvores de Mamre. Mostre também onde Hebrom está localizado no mapa. Lá, Abrão montará acampamento e construirá um altar para Deus. É possível que Abrão também tenha adorado a Deus nesse lugar.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sete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Os servos de Abrão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Os servos de Ló</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Perezitas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Abrão e sua família estão viajando. Sua família incluía sua esposa, servos, Ló, a esposa de Ló e todos os seus servos. Abrão tem muita prata e ouro.</w:t>
      </w:r>
    </w:p>
    <w:p>
      <w:pPr/>
      <w:r>
        <w:rPr>
          <w:lang w:val="pt_PT" w:bidi="pt_PT"/>
        </w:rPr>
      </w:r>
      <w:r>
        <w:rPr>
          <w:lang w:val="pt_PT" w:bidi="pt_PT"/>
        </w:rPr>
        <w:t>Pergunte ao ator que está interpretando Abrão: “Como você está se sentindo?” Você pode ouvir coisas como: “Estou feliz por termos saído do Egito com segurança” ou “Agradeço a Deus por ele me abençoar com tanto gado, prata e ouro”. Reinicie a encenação.</w:t>
      </w:r>
    </w:p>
    <w:p>
      <w:pPr/>
      <w:r>
        <w:rPr>
          <w:lang w:val="pt_PT" w:bidi="pt_PT"/>
        </w:rPr>
      </w:r>
      <w:r>
        <w:rPr>
          <w:lang w:val="pt_PT" w:bidi="pt_PT"/>
        </w:rPr>
        <w:t>Na cena dois, Abrão e sua família chegam ao Neguebe. Lá, eles montarão sua tenda. Depois de algum tempo, eles se mudarão para outro lugar, e então mais tarde, para outro lugar. Certifique-se de mostrar que o movimento de uma cena para outra não foi imediato. A cena termina quando eles montam acampamento no país de colina entre Bétel e Ai. Eles devem estar familiarizados com o lugar, uma vez que eles já acamparam lá antes. Abrão adorará a Deus no altar que ele fez lá antes.</w:t>
      </w:r>
    </w:p>
    <w:p>
      <w:pPr/>
      <w:r>
        <w:rPr>
          <w:lang w:val="pt_PT" w:bidi="pt_PT"/>
        </w:rPr>
      </w:r>
      <w:r>
        <w:rPr>
          <w:lang w:val="pt_PT" w:bidi="pt_PT"/>
        </w:rPr>
        <w:t>Pergunte ao ator que está interpretando Abrão: “Como você está se sentindo?” Você pode ouvir coisas como: “Adoro a Deus porque sobrevivemos à fome aqui, e à ameaça no Egito” ou “Quero adorar a Deus por nos manter seguros em nosso caminho de volta”. Reinicie a encenação.</w:t>
      </w:r>
    </w:p>
    <w:p>
      <w:pPr/>
      <w:r>
        <w:rPr>
          <w:lang w:val="pt_PT" w:bidi="pt_PT"/>
        </w:rPr>
      </w:r>
      <w:r>
        <w:rPr>
          <w:lang w:val="pt_PT" w:bidi="pt_PT"/>
        </w:rPr>
        <w:t>Na cena três, os pastores de Ló estão brigando sobre onde seus rebanhos comerão. Alguns canaanitas e perezitas também estão lá com seu gado.</w:t>
      </w:r>
    </w:p>
    <w:p>
      <w:pPr/>
      <w:r>
        <w:rPr>
          <w:lang w:val="pt_PT" w:bidi="pt_PT"/>
        </w:rPr>
      </w:r>
      <w:r>
        <w:rPr>
          <w:lang w:val="pt_PT" w:bidi="pt_PT"/>
        </w:rPr>
        <w:t>Pergunte ao ator que está interpretando Abrão: “Como você está se sentindo?” Você pode ouvir coisas como: “Não há comida suficiente para todo o nosso gado aqui”. Você também pode perguntar aos pastores de Ló: “Como vocês estão se sentindo?”. Você pode ouvir coisas como: “A menos que nossos mestres escolham viver longe um do outro, os animais não sobreviverão, especialmente com os canaanitas e perezitas e seu gado também se alimentando aqui”. Reinicie a encenação.</w:t>
      </w:r>
    </w:p>
    <w:p>
      <w:pPr/>
      <w:r>
        <w:rPr>
          <w:lang w:val="pt_PT" w:bidi="pt_PT"/>
        </w:rPr>
      </w:r>
      <w:r>
        <w:rPr>
          <w:lang w:val="pt_PT" w:bidi="pt_PT"/>
        </w:rPr>
        <w:t>Na cena quatro, Abrão fala com Ló diretamente. Eles estão em uma terra alta. Ló vê o Vale do Jordão. Ele fica animado depois de ver que o vale é uma terra que tem muita água.</w:t>
      </w:r>
    </w:p>
    <w:p>
      <w:pPr/>
      <w:r>
        <w:rPr>
          <w:lang w:val="pt_PT" w:bidi="pt_PT"/>
        </w:rPr>
      </w:r>
      <w:r>
        <w:rPr>
          <w:lang w:val="pt_PT" w:bidi="pt_PT"/>
        </w:rPr>
        <w:t>Pergunte ao ator que está interpretando Ló: “Como você está se sentindo?” Você pode ouvir coisas como: “Todo o Vale do Jordão é como o jardim de Deus ou como o Egito porque ele tem seu próprio rio, o rio Jordão!”. ou “Ouvi que o povo que vive em Sodoma é perverso e peca muito contra o Senhor. Espero que fiquemos seguros”. Reinicie a encenação.</w:t>
      </w:r>
    </w:p>
    <w:p>
      <w:pPr/>
      <w:r>
        <w:rPr>
          <w:lang w:val="pt_PT" w:bidi="pt_PT"/>
        </w:rPr>
      </w:r>
      <w:r>
        <w:rPr>
          <w:lang w:val="pt_PT" w:bidi="pt_PT"/>
        </w:rPr>
        <w:t>Na cena cinco, Abrão e Ló se separam um do outro. Abrão ficou em Canaã. Mas Ló viaja para o leste com sua família que inclui sua esposa, seu gado e seus servos. Ele monta sua tenda perto de Sodoma.</w:t>
      </w:r>
    </w:p>
    <w:p>
      <w:pPr/>
      <w:r>
        <w:rPr>
          <w:lang w:val="pt_PT" w:bidi="pt_PT"/>
        </w:rPr>
      </w:r>
      <w:r>
        <w:rPr>
          <w:lang w:val="pt_PT" w:bidi="pt_PT"/>
        </w:rPr>
        <w:t>Na cena seis, Abrão está em uma terra alta. Deus fala com Abrão diretamente. Deus diz a Abrão para olhar ao redor de onde ele está de pé. Abrão olhará para o norte, sul, leste e oeste. Então Deus disse que tudo o que Abrão vê, ele dará a Abrão. Deus também dirá a Abrão para caminhar pela terra porque ele dará a ele. Abrão caminha pela terra.</w:t>
      </w:r>
    </w:p>
    <w:p>
      <w:pPr/>
      <w:r>
        <w:rPr>
          <w:lang w:val="pt_PT" w:bidi="pt_PT"/>
        </w:rPr>
      </w:r>
      <w:r>
        <w:rPr>
          <w:lang w:val="pt_PT" w:bidi="pt_PT"/>
        </w:rPr>
        <w:t>Pare a ação e pergunte ao ator que interpreta Abrão: “Como você se sente?” Você pode ouvir coisas como: “Estou animado por Deus me dar essa enorme terra!”. ou “Estou animado por Deus me dar descendentes!”. Reinicie a encenação.</w:t>
      </w:r>
    </w:p>
    <w:p>
      <w:pPr/>
      <w:r>
        <w:rPr>
          <w:lang w:val="pt_PT" w:bidi="pt_PT"/>
        </w:rPr>
      </w:r>
      <w:r>
        <w:rPr>
          <w:lang w:val="pt_PT" w:bidi="pt_PT"/>
        </w:rPr>
        <w:t>Na cena sete, Abrão montará seu acampamento perto das grandes árvores de Marme em Hebro. É importante lembrar que a esposa de Abrão, Sarai e seus servos e animais estão com ele. Abrão também construiu um altar a Deus. Abrão pode ter adorado a Deus nesse altar.</w:t>
      </w:r>
    </w:p>
    <w:p>
      <w:pPr/>
      <w:r>
        <w:rPr>
          <w:lang w:val="pt_PT" w:bidi="pt_PT"/>
        </w:rPr>
      </w:r>
      <w:r>
        <w:rPr>
          <w:lang w:val="pt_PT" w:bidi="pt_PT"/>
        </w:rPr>
        <w:t>Pare a ação e pergunte ao ator que interpreta Abrão: “Como você se sente?” Você pode ouvir coisas como: “Adorarei a Deus por sua promessa a mim e meus descendentes” ou “Deus cumprirá sua promessa. Então, o adorarei”.</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Quando Abrão e sua família chegaram ao deserto do Neguebe, eles continuaram viajando de lugar para lugar até que eles chegaram a Betel. Usando o altar que ele construiu antes, Abrão </w:t>
      </w:r>
      <w:r>
        <w:rPr>
          <w:b/>
          <w:lang w:val="pt_PT" w:bidi="pt_PT"/>
        </w:rPr>
        <w:t>chamou o nome de Deus</w:t>
      </w:r>
      <w:r>
        <w:rPr>
          <w:lang w:val="pt_PT" w:bidi="pt_PT"/>
        </w:rPr>
        <w:t xml:space="preserve">. Chamar o nome de Deus era outra maneira de dizer “adoração”. Isso significa que Abrão adorou a Deus nesse lugar. Lembre-se de que o nome de Deus usado nessa história é </w:t>
      </w:r>
      <w:r>
        <w:rPr>
          <w:b/>
          <w:lang w:val="pt_PT" w:bidi="pt_PT"/>
        </w:rPr>
        <w:t>Yavé</w:t>
      </w:r>
      <w:r>
        <w:rPr>
          <w:lang w:val="pt_PT" w:bidi="pt_PT"/>
        </w:rPr>
        <w:t xml:space="preserve">, o nome pessoal para Deus. Sua equipe deve traduzir esse nome da mesma maneira que você tem traduzido em outras histórias e lembre-se de que </w:t>
      </w:r>
      <w:r>
        <w:rPr>
          <w:lang w:val="pt_PT" w:bidi="pt_PT"/>
        </w:rPr>
        <w:t>Yavé</w:t>
      </w:r>
      <w:r>
        <w:rPr>
          <w:lang w:val="pt_PT" w:bidi="pt_PT"/>
        </w:rPr>
        <w:t xml:space="preserve"> está no Glossário Mestre.</w:t>
      </w:r>
    </w:p>
    <w:p>
      <w:pPr/>
      <w:r>
        <w:rPr>
          <w:lang w:val="pt_PT" w:bidi="pt_PT"/>
        </w:rPr>
      </w:r>
      <w:r>
        <w:rPr>
          <w:lang w:val="pt_PT" w:bidi="pt_PT"/>
        </w:rPr>
        <w:t xml:space="preserve">Abrão e Ló tinham muitos animais, e seus </w:t>
      </w:r>
      <w:r>
        <w:rPr>
          <w:b/>
          <w:lang w:val="pt_PT" w:bidi="pt_PT"/>
        </w:rPr>
        <w:t>pastores</w:t>
      </w:r>
      <w:r>
        <w:rPr>
          <w:lang w:val="pt_PT" w:bidi="pt_PT"/>
        </w:rPr>
        <w:t xml:space="preserve"> brigavam por um lugar para seus animais comerem. Um pastor é uma pessoa que cuida do gado, como ovelhas e cabras. Seus deveres incluem alimentar os animais e garantir que eles estejam seguros. Nessa história, eles estão se referindo aos servos de Ló que também serviam como pastores. Os canaanitas e os perezitas também estavam vivendo lá naquele momento. Eles, também, tinham animais para alimentar.</w:t>
      </w:r>
    </w:p>
    <w:p>
      <w:pPr/>
      <w:r>
        <w:rPr>
          <w:lang w:val="pt_PT" w:bidi="pt_PT"/>
        </w:rPr>
      </w:r>
      <w:r>
        <w:rPr>
          <w:lang w:val="pt_PT" w:bidi="pt_PT"/>
        </w:rPr>
        <w:t xml:space="preserve">Abrão diz a Ló que eles não devem brigar porque eles são </w:t>
      </w:r>
      <w:r>
        <w:rPr>
          <w:b/>
          <w:lang w:val="pt_PT" w:bidi="pt_PT"/>
        </w:rPr>
        <w:t>parentes</w:t>
      </w:r>
      <w:r>
        <w:rPr>
          <w:lang w:val="pt_PT" w:bidi="pt_PT"/>
        </w:rPr>
        <w:t>. Em hebraico, a palavra para parente é a mesma palavra para irmão. Também pode ser traduzido como familiares. Mas Ló não era o irmão de Abrão. Ló era o sobrinho de Abrão, porque Ló era o filho do irmão de Abrão, Harã. Nesse contexto, parente, portanto, não significa “irmão”, mas um parente próximo.</w:t>
      </w:r>
    </w:p>
    <w:p>
      <w:pPr/>
      <w:r>
        <w:rPr>
          <w:lang w:val="pt_PT" w:bidi="pt_PT"/>
        </w:rPr>
      </w:r>
      <w:r>
        <w:rPr>
          <w:lang w:val="pt_PT" w:bidi="pt_PT"/>
        </w:rPr>
        <w:t xml:space="preserve">Então, Abrão pediu a Ló para escolher onde ele deve viver. Ló olhou ao redor e viu todo o Vale do Jordão como uma terra com muita água. Esse Vale do Jordão é um vale na direção de Zoar, outra cidade perto das cidades de Sodoma e Gomorra. Tem seu próprio rio chamado Rio Jordão. Então Ló escolheu todo o Vale do Jordão porque ele é como o </w:t>
      </w:r>
      <w:r>
        <w:rPr>
          <w:b/>
          <w:lang w:val="pt_PT" w:bidi="pt_PT"/>
        </w:rPr>
        <w:t>jardim de Deus</w:t>
      </w:r>
      <w:r>
        <w:rPr>
          <w:lang w:val="pt_PT" w:bidi="pt_PT"/>
        </w:rPr>
        <w:t xml:space="preserve"> e o </w:t>
      </w:r>
      <w:r>
        <w:rPr>
          <w:b/>
          <w:lang w:val="pt_PT" w:bidi="pt_PT"/>
        </w:rPr>
        <w:t>Egito</w:t>
      </w:r>
      <w:r>
        <w:rPr>
          <w:lang w:val="pt_PT" w:bidi="pt_PT"/>
        </w:rPr>
        <w:t>. O jardim de Deus se refere ao Jardim do Éden que Deus criou quando ele criou o homem e a mulher. O jardim tem seu próprio rio que flui dele. O Egito era um país ao sul de Canaã. Tinha seu próprio rio chamado rio Nilo.</w:t>
      </w:r>
    </w:p>
    <w:p>
      <w:pPr/>
      <w:r>
        <w:rPr>
          <w:lang w:val="pt_PT" w:bidi="pt_PT"/>
        </w:rPr>
      </w:r>
      <w:r>
        <w:rPr>
          <w:lang w:val="pt_PT" w:bidi="pt_PT"/>
        </w:rPr>
        <w:t xml:space="preserve">Abrão e Ló seguem seus caminhos separados. Abrão ficou em Canaã. Ló viajou para o leste junto com sua família, servos e animais. Ele </w:t>
      </w:r>
      <w:r>
        <w:rPr>
          <w:b/>
          <w:lang w:val="pt_PT" w:bidi="pt_PT"/>
        </w:rPr>
        <w:t>montou sua tenda</w:t>
      </w:r>
      <w:r>
        <w:rPr>
          <w:lang w:val="pt_PT" w:bidi="pt_PT"/>
        </w:rPr>
        <w:t xml:space="preserve"> nas cidades perto de </w:t>
      </w:r>
      <w:r>
        <w:rPr>
          <w:b/>
          <w:lang w:val="pt_PT" w:bidi="pt_PT"/>
        </w:rPr>
        <w:t>Sodoma</w:t>
      </w:r>
      <w:r>
        <w:rPr>
          <w:lang w:val="pt_PT" w:bidi="pt_PT"/>
        </w:rPr>
        <w:t xml:space="preserve">. Uma </w:t>
      </w:r>
      <w:r>
        <w:rPr>
          <w:b/>
          <w:lang w:val="pt_PT" w:bidi="pt_PT"/>
        </w:rPr>
        <w:t>tenda</w:t>
      </w:r>
      <w:r>
        <w:rPr>
          <w:lang w:val="pt_PT" w:bidi="pt_PT"/>
        </w:rPr>
        <w:t xml:space="preserve"> era um abrigo temporário feito de pano, tecido ou pele de animal. Montar uma tenda é quando uma pessoa usa postes de madeira para apoiar o pano para que ele permaneça em pé e permita que algumas pessoas fiquem dentro dele. Certifique-se de traduzir a palavra para tenda da mesma maneira que você traduziu essa palavra antes. Sodoma é uma cidade perto do Mar Morto. Os homens de Sodoma são perversos e grandes </w:t>
      </w:r>
      <w:r>
        <w:rPr>
          <w:b/>
          <w:lang w:val="pt_PT" w:bidi="pt_PT"/>
        </w:rPr>
        <w:t>pecadores</w:t>
      </w:r>
      <w:r>
        <w:rPr>
          <w:lang w:val="pt_PT" w:bidi="pt_PT"/>
        </w:rPr>
        <w:t xml:space="preserve">. Sua equipe deve traduzir </w:t>
      </w:r>
      <w:r>
        <w:rPr>
          <w:b/>
          <w:lang w:val="pt_PT" w:bidi="pt_PT"/>
        </w:rPr>
        <w:t>pecado</w:t>
      </w:r>
      <w:r>
        <w:rPr>
          <w:lang w:val="pt_PT" w:bidi="pt_PT"/>
        </w:rPr>
        <w:t xml:space="preserve"> da mesma maneira que você tem traduzido em outras histórias e lembre-se de que </w:t>
      </w:r>
      <w:r>
        <w:rPr>
          <w:lang w:val="pt_PT" w:bidi="pt_PT"/>
        </w:rPr>
        <w:t>pecado</w:t>
      </w:r>
      <w:r>
        <w:rPr>
          <w:lang w:val="pt_PT" w:bidi="pt_PT"/>
        </w:rPr>
        <w:t xml:space="preserve"> está no Glossário Mestre. Em uma história posterior, Deus destruirá essas duas cidades por causa dos grandes pecados do povo que vive lá.</w:t>
      </w:r>
    </w:p>
    <w:p>
      <w:pPr/>
      <w:r>
        <w:rPr>
          <w:lang w:val="pt_PT" w:bidi="pt_PT"/>
        </w:rPr>
      </w:r>
      <w:r>
        <w:rPr>
          <w:lang w:val="pt_PT" w:bidi="pt_PT"/>
        </w:rPr>
        <w:t xml:space="preserve">Depois que Abrão e Ló se separaram, Deus falou com Abrão e disse a ele para “erguer seus olhos”. Aqui, Deus estava dizendo a Abrão para olhar ao redor em todas as direções de onde ele estava de pé. Tudo o que Abrão vê, Deus dará a Abrão e sua </w:t>
      </w:r>
      <w:r>
        <w:rPr>
          <w:b/>
          <w:lang w:val="pt_PT" w:bidi="pt_PT"/>
        </w:rPr>
        <w:t>descendência</w:t>
      </w:r>
      <w:r>
        <w:rPr>
          <w:lang w:val="pt_PT" w:bidi="pt_PT"/>
        </w:rPr>
        <w:t>. A palavra para descendência significa literalmente semente. É uma palavra que é usada para se referir a descendentes. Certifique-se de traduzir a palavra para descendência da mesma maneira que você traduziu essa palavra antes.</w:t>
      </w:r>
    </w:p>
    <w:p>
      <w:pPr/>
      <w:r>
        <w:rPr>
          <w:lang w:val="pt_PT" w:bidi="pt_PT"/>
        </w:rPr>
      </w:r>
      <w:r>
        <w:rPr>
          <w:lang w:val="pt_PT" w:bidi="pt_PT"/>
        </w:rPr>
        <w:t xml:space="preserve">Então Abrão foi a Hebrom e montou sua tenda perto das grandes árvores de </w:t>
      </w:r>
      <w:r>
        <w:rPr>
          <w:b/>
          <w:lang w:val="pt_PT" w:bidi="pt_PT"/>
        </w:rPr>
        <w:t>Mamre</w:t>
      </w:r>
      <w:r>
        <w:rPr>
          <w:lang w:val="pt_PT" w:bidi="pt_PT"/>
        </w:rPr>
        <w:t xml:space="preserve">. Mamre era outro nome para Hebrom. Abrão estava com sua esposa, servos e animais. Lá, Abrão construiu um </w:t>
      </w:r>
      <w:r>
        <w:rPr>
          <w:b/>
          <w:lang w:val="pt_PT" w:bidi="pt_PT"/>
        </w:rPr>
        <w:t>altar</w:t>
      </w:r>
      <w:r>
        <w:rPr>
          <w:lang w:val="pt_PT" w:bidi="pt_PT"/>
        </w:rPr>
        <w:t xml:space="preserve"> a Deus. Lembre-se de traduzir a palavra altar da mesma maneira que você traduziu essa palavra nas histórias anteriores. A palavra </w:t>
      </w:r>
      <w:r>
        <w:rPr>
          <w:lang w:val="pt_PT" w:bidi="pt_PT"/>
        </w:rPr>
        <w:t>altar</w:t>
      </w:r>
      <w:r>
        <w:rPr>
          <w:lang w:val="pt_PT" w:bidi="pt_PT"/>
        </w:rPr>
        <w:t xml:space="preserve"> também pode ser encontrada no Glossário Mestre. Abrão adorou a Deus nesse lugar.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13:1–18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26">
        <w:r>
          <w:rPr>
            <w:lang w:val="pt_PT" w:bidi="pt_PT"/>
          </w:rPr>
          <w:rPr>
            <w:color w:val="0000EE"/>
            <w:u w:val="single"/>
          </w:rPr>
          <w:t>Ouvir e Sentir</w:t>
        </w:r>
      </w:hyperlink>
      <w:r>
        <w:rPr>
          <w:lang w:val="pt_PT" w:bidi="pt_PT"/>
        </w:rPr>
        <w:t xml:space="preserve"> (383 KB)</w:t>
      </w:r>
      <w:r>
        <w:rPr>
          <w:lang w:val="pt_PT" w:bidi="pt_PT"/>
        </w:rPr>
      </w:r>
    </w:p>
    <w:p>
      <w:pPr>
        <w:pStyle w:val="ListBullet"/>
        <w:spacing w:line="240" w:lineRule="auto"/>
        <w:ind w:left="720"/>
      </w:pPr>
      <w:r>
        <w:rPr>
          <w:lang w:val="pt_PT" w:bidi="pt_PT"/>
        </w:rPr>
      </w:r>
      <w:hyperlink r:id="rId127">
        <w:r>
          <w:rPr>
            <w:lang w:val="pt_PT" w:bidi="pt_PT"/>
          </w:rPr>
          <w:rPr>
            <w:color w:val="0000EE"/>
            <w:u w:val="single"/>
          </w:rPr>
          <w:t>Preparando o Cenário</w:t>
        </w:r>
      </w:hyperlink>
      <w:r>
        <w:rPr>
          <w:lang w:val="pt_PT" w:bidi="pt_PT"/>
        </w:rPr>
        <w:t xml:space="preserve"> (5.5 MB)</w:t>
      </w:r>
      <w:r>
        <w:rPr>
          <w:lang w:val="pt_PT" w:bidi="pt_PT"/>
        </w:rPr>
      </w:r>
    </w:p>
    <w:p>
      <w:pPr>
        <w:pStyle w:val="ListBullet"/>
        <w:spacing w:line="240" w:lineRule="auto"/>
        <w:ind w:left="720"/>
      </w:pPr>
      <w:r>
        <w:rPr>
          <w:lang w:val="pt_PT" w:bidi="pt_PT"/>
        </w:rPr>
      </w:r>
      <w:hyperlink r:id="rId128">
        <w:r>
          <w:rPr>
            <w:lang w:val="pt_PT" w:bidi="pt_PT"/>
          </w:rPr>
          <w:rPr>
            <w:color w:val="0000EE"/>
            <w:u w:val="single"/>
          </w:rPr>
          <w:t>Identificando as Cenas</w:t>
        </w:r>
      </w:hyperlink>
      <w:r>
        <w:rPr>
          <w:lang w:val="pt_PT" w:bidi="pt_PT"/>
        </w:rPr>
        <w:t xml:space="preserve"> (4.2 MB)</w:t>
      </w:r>
      <w:r>
        <w:rPr>
          <w:lang w:val="pt_PT" w:bidi="pt_PT"/>
        </w:rPr>
      </w:r>
    </w:p>
    <w:p>
      <w:pPr>
        <w:pStyle w:val="ListBullet"/>
        <w:spacing w:line="240" w:lineRule="auto"/>
        <w:ind w:left="720"/>
      </w:pPr>
      <w:r>
        <w:rPr>
          <w:lang w:val="pt_PT" w:bidi="pt_PT"/>
        </w:rPr>
      </w:r>
      <w:hyperlink r:id="rId129">
        <w:r>
          <w:rPr>
            <w:lang w:val="pt_PT" w:bidi="pt_PT"/>
          </w:rPr>
          <w:rPr>
            <w:color w:val="0000EE"/>
            <w:u w:val="single"/>
          </w:rPr>
          <w:t>Incorporando o Texto</w:t>
        </w:r>
      </w:hyperlink>
      <w:r>
        <w:rPr>
          <w:lang w:val="pt_PT" w:bidi="pt_PT"/>
        </w:rPr>
        <w:t xml:space="preserve"> (3.4 MB)</w:t>
      </w:r>
      <w:r>
        <w:rPr>
          <w:lang w:val="pt_PT" w:bidi="pt_PT"/>
        </w:rPr>
      </w:r>
    </w:p>
    <w:p>
      <w:pPr>
        <w:pStyle w:val="ListBullet"/>
        <w:spacing w:line="240" w:lineRule="auto"/>
        <w:ind w:left="720"/>
      </w:pPr>
      <w:r>
        <w:rPr>
          <w:lang w:val="pt_PT" w:bidi="pt_PT"/>
        </w:rPr>
      </w:r>
      <w:hyperlink r:id="rId13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14:1–16</w:t>
      </w:r>
      <w:r>
        <w:rPr>
          <w:lang w:val="pt_PT" w:bidi="pt_PT"/>
        </w:rPr>
      </w:r>
    </w:p>
    <w:p>
      <w:pPr>
        <w:pStyle w:val="Heading3"/>
      </w:pPr>
      <w:r>
        <w:rPr>
          <w:lang w:val="pt_PT" w:bidi="pt_PT"/>
        </w:rPr>
        <w:t>Ouvir e Sentir</w:t>
      </w:r>
    </w:p>
    <w:p>
      <w:pPr/>
      <w:r>
        <w:rPr>
          <w:lang w:val="pt_PT" w:bidi="pt_PT"/>
        </w:rPr>
      </w:r>
      <w:r>
        <w:rPr>
          <w:lang w:val="pt_PT" w:bidi="pt_PT"/>
        </w:rPr>
        <w:t>Nesta etapa, ouçam Gênesis 14:1–16 e guardem em seus corações. Ouça uma versão em áudio de Gênesis 14:1–16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14:1–16 na tradução mais fácil de entender.</w:t>
      </w:r>
    </w:p>
    <w:p>
      <w:pPr/>
      <w:r>
        <w:rPr>
          <w:lang w:val="pt_PT" w:bidi="pt_PT"/>
        </w:rPr>
      </w:r>
      <w:r>
        <w:rPr>
          <w:lang w:val="pt_PT" w:bidi="pt_PT"/>
        </w:rPr>
        <w:t>Essa história acontece depois que Abrão e Ló, o sobrinho de Abrão, se separaram. Na história anterior, Ló decidiu viver na cidade de Sodoma e Abrão decidiu viver perto das árvores de Mamre. Abrão viveu perto de um grupo de árvores que pertencia a Mamre, que é onde Deus disse a ele para viver. Mas nessa história, Abrão é atraído a um conflito por causa de Ló.</w:t>
      </w:r>
    </w:p>
    <w:p>
      <w:pPr/>
      <w:r>
        <w:rPr>
          <w:lang w:val="pt_PT" w:bidi="pt_PT"/>
        </w:rPr>
      </w:r>
      <w:r>
        <w:rPr>
          <w:lang w:val="pt_PT" w:bidi="pt_PT"/>
        </w:rPr>
        <w:t>Essa história e a próxima são duas partes de uma longa história, e essa história dá o contexto da parte mais importante dessa história que acontece na próxima passagem, ou a próxima parte dessa história.</w:t>
      </w:r>
    </w:p>
    <w:p>
      <w:pPr/>
      <w:r>
        <w:rPr>
          <w:lang w:val="pt_PT" w:bidi="pt_PT"/>
        </w:rPr>
      </w:r>
      <w:r>
        <w:rPr>
          <w:lang w:val="pt_PT" w:bidi="pt_PT"/>
        </w:rPr>
        <w:t>Essa história é diferente de todas as outras histórias de Abrão, porque é a única história de Abrão brigando. Essa história mostra que Abrão é um bom líder. Essa também é uma das poucas histórias sobre Abrão onde Deus não fala.</w:t>
      </w:r>
    </w:p>
    <w:p>
      <w:pPr/>
      <w:r>
        <w:rPr>
          <w:lang w:val="pt_PT" w:bidi="pt_PT"/>
        </w:rPr>
      </w:r>
      <w:r>
        <w:rPr>
          <w:lang w:val="pt_PT" w:bidi="pt_PT"/>
        </w:rPr>
        <w:t>O rei Quedorlaomer de Elão, o rei Amrafel de Sinar, que também era chamada de Babilônia, o rei Arioque de Elasar e o rei Tidal de Gói estavam conquistando os reis. Esses reis conquistadores eram da mesma área no norte que Abrão costumava viver, uma área chamada Mesopotâmia. Esses reis governavam sobre grandes territórios, e o rei Quedorlaomer era seu líder.</w:t>
      </w:r>
    </w:p>
    <w:p>
      <w:pPr/>
      <w:r>
        <w:rPr>
          <w:lang w:val="pt_PT" w:bidi="pt_PT"/>
        </w:rPr>
      </w:r>
      <w:r>
        <w:rPr>
          <w:lang w:val="pt_PT" w:bidi="pt_PT"/>
        </w:rPr>
        <w:t>Pare aqui e olhe para um mapa das áreas que esses reis provavelmente controlavam como um grupo. Pause este áudio aqui.</w:t>
      </w:r>
    </w:p>
    <w:p>
      <w:pPr/>
      <w:r>
        <w:rPr>
          <w:lang w:val="pt_PT" w:bidi="pt_PT"/>
        </w:rPr>
      </w:r>
      <w:r>
        <w:rPr>
          <w:lang w:val="pt_PT" w:bidi="pt_PT"/>
        </w:rPr>
        <w:t>O rei Bera de Sodoma, o rei Birsa de Gomorra, o rei Shinab de Adma, o rei Shemeber de Zebuim e o rei de Bela, eram reis rebeldes. Os reis rebeldes controlavam cidades e áreas menores ao sul dos reis conquistadores. O rei Quedorlaomer de Elão governou sobre os reis rebeldes por 12 anos. Durante esses anos, os reis rebeldes provavelmente pagaram tributo ao rei Quedorlaomer, que eram pagamentos regulares feitos por um rei a outro rei que tinha controle sobre essa cidade. Os reis rebeldes se rebelaram no décimo terceiro ano. Eles podem ter sido parte de uma rebelião mais ampla contra o controle mesopotâmico de sua área.</w:t>
      </w:r>
    </w:p>
    <w:p>
      <w:pPr/>
      <w:r>
        <w:rPr>
          <w:lang w:val="pt_PT" w:bidi="pt_PT"/>
        </w:rPr>
      </w:r>
      <w:r>
        <w:rPr>
          <w:lang w:val="pt_PT" w:bidi="pt_PT"/>
        </w:rPr>
        <w:t>Pare aqui e olhe para um mapa das cidades que os reis do sul controlavam como um grupo. Pause este áudio aqui.</w:t>
      </w:r>
    </w:p>
    <w:p>
      <w:pPr/>
      <w:r>
        <w:rPr>
          <w:lang w:val="pt_PT" w:bidi="pt_PT"/>
        </w:rPr>
      </w:r>
      <w:r>
        <w:rPr>
          <w:lang w:val="pt_PT" w:bidi="pt_PT"/>
        </w:rPr>
        <w:t>No décimo quarto ano, os reis conquistadores do norte começaram a derrotar outros reis no sul. Os reis conquistadores derrotaram os refaitas em Asterote Karnaim, os zuzitas em Cam, os emitas em Shave Quiriataim e os horitas no país de colina de Seir, tão longe de El Parã na beira do deserto. Então os reis conquistadores voltaram e vieram a En Mishpate, e conquistaram toda a terra dos amalequitas e dos amorreus que vivem em Hazezom Tamar.</w:t>
      </w:r>
    </w:p>
    <w:p>
      <w:pPr/>
      <w:r>
        <w:rPr>
          <w:lang w:val="pt_PT" w:bidi="pt_PT"/>
        </w:rPr>
      </w:r>
      <w:r>
        <w:rPr>
          <w:lang w:val="pt_PT" w:bidi="pt_PT"/>
        </w:rPr>
        <w:t>Pare aqui e olhe para um mapa de todas as cidades e áreas que os reis conquistadores conquistaram como um grupo. Pause este áudio aqui.</w:t>
      </w:r>
    </w:p>
    <w:p>
      <w:pPr/>
      <w:r>
        <w:rPr>
          <w:lang w:val="pt_PT" w:bidi="pt_PT"/>
        </w:rPr>
      </w:r>
      <w:r>
        <w:rPr>
          <w:lang w:val="pt_PT" w:bidi="pt_PT"/>
        </w:rPr>
        <w:t>Os reis rebeldes se prepararam para a batalha no Vale de Sidim. Aqui, a história repete os nomes de todos os reis conquistadores, e afirma que quatro reis, que eram os reis conquistadores, brigaram contra cinco reis, que eram os reis rebeldes.</w:t>
      </w:r>
    </w:p>
    <w:p>
      <w:pPr/>
      <w:r>
        <w:rPr>
          <w:lang w:val="pt_PT" w:bidi="pt_PT"/>
        </w:rPr>
      </w:r>
      <w:r>
        <w:rPr>
          <w:lang w:val="pt_PT" w:bidi="pt_PT"/>
        </w:rPr>
        <w:t>O Vale de Sidim foi mais tarde renomeado para Vale do Mar Morto, ou o Vale do Mar Salgado. O Vale de Sidim pode ter sido um vale que mais tarde se tornou parte do lago próximo.</w:t>
      </w:r>
    </w:p>
    <w:p>
      <w:pPr/>
      <w:r>
        <w:rPr>
          <w:lang w:val="pt_PT" w:bidi="pt_PT"/>
        </w:rPr>
      </w:r>
      <w:r>
        <w:rPr>
          <w:lang w:val="pt_PT" w:bidi="pt_PT"/>
        </w:rPr>
        <w:t>O vale estava cheio de poços de betume. Betume, ou alcatrão, era uma substância pegajosa que os construtores usavam para segurar tijolos juntos em edifícios ou paredes. Quando os reis de Sodoma e Gomorra fugiram depois que os reis conquistadores do norte os derrotaram, alguns de seus homens caíram nos poços. Os homens podem ter morrido quando eles caíram nos poços, ou eles podem ter se escondido de propósito nos poços.</w:t>
      </w:r>
    </w:p>
    <w:p>
      <w:pPr/>
      <w:r>
        <w:rPr>
          <w:lang w:val="pt_PT" w:bidi="pt_PT"/>
        </w:rPr>
      </w:r>
      <w:r>
        <w:rPr>
          <w:lang w:val="pt_PT" w:bidi="pt_PT"/>
        </w:rPr>
        <w:t>Pare aqui e olhe para uma imagem de alcatrão como um grupo. Se seu idioma não tem uma palavra para alcatrão, discuta outras maneiras de descrever os poços em que os homens caíram. Pause este áudio aqui.</w:t>
      </w:r>
    </w:p>
    <w:p>
      <w:pPr/>
      <w:r>
        <w:rPr>
          <w:lang w:val="pt_PT" w:bidi="pt_PT"/>
        </w:rPr>
      </w:r>
      <w:r>
        <w:rPr>
          <w:lang w:val="pt_PT" w:bidi="pt_PT"/>
        </w:rPr>
        <w:t>Um homem escapou da briga. O homem que escapou pode ter sido um dos homens de Ló, ou ele pode ter sido um soldado brigando por um dos reis rebeldes.</w:t>
      </w:r>
    </w:p>
    <w:p>
      <w:pPr/>
      <w:r>
        <w:rPr>
          <w:lang w:val="pt_PT" w:bidi="pt_PT"/>
        </w:rPr>
      </w:r>
      <w:r>
        <w:rPr>
          <w:lang w:val="pt_PT" w:bidi="pt_PT"/>
        </w:rPr>
        <w:t>O homem disse a Abrão, o hebraico, o que havia acontecido. Ele disse a Abrão que Ló havia sido capturado pela cidade de Sodoma, onde Ló havia estado vivendo. Esta é a primeira vez que a palavra “hebraico” é usada na Bíblia. Aqui, provavelmente era usado para descrever o povo a que Abrão pertencia e mostrar que ele era diferente do povo que ele vivia.</w:t>
      </w:r>
    </w:p>
    <w:p>
      <w:pPr/>
      <w:r>
        <w:rPr>
          <w:lang w:val="pt_PT" w:bidi="pt_PT"/>
        </w:rPr>
      </w:r>
      <w:r>
        <w:rPr>
          <w:lang w:val="pt_PT" w:bidi="pt_PT"/>
        </w:rPr>
        <w:t>Abrão vivia perto dos grandes carvalhos pertencentes a Mamre, o amorreu. Mamre e seus parentes, Escol e Aner, eram os aliados de Abrão. Mamre e seus parentes provavelmente uniram forças a Abrão para derrotar os reis conquistadores, porque eles recebem recompensas por seu trabalho na próxima história.</w:t>
      </w:r>
    </w:p>
    <w:p>
      <w:pPr/>
      <w:r>
        <w:rPr>
          <w:lang w:val="pt_PT" w:bidi="pt_PT"/>
        </w:rPr>
      </w:r>
      <w:r>
        <w:rPr>
          <w:lang w:val="pt_PT" w:bidi="pt_PT"/>
        </w:rPr>
        <w:t>Pare aqui e olhe para onde Abrão vivia em um mapa como um grupo. Pause este áudio aqui.</w:t>
      </w:r>
    </w:p>
    <w:p>
      <w:pPr/>
      <w:r>
        <w:rPr>
          <w:lang w:val="pt_PT" w:bidi="pt_PT"/>
        </w:rPr>
      </w:r>
      <w:r>
        <w:rPr>
          <w:lang w:val="pt_PT" w:bidi="pt_PT"/>
        </w:rPr>
        <w:t>Abrão reuniu 318 homens treinados de sua casa. Esses homens eram escravos ou servos que eram treinados para brigar. Eles perseguiram os reis conquistadores para o norte, para Dan. Abrão dividiu seus homens e derrotou os reis conquistadores em Dã, e então os perseguiu mais para o norte, para Hobá. Então Abrão retornou com Ló, as posses de Ló, todas as posses que os reis conquistadores levaram, e todas as mulheres e outros cativos que os reis conquistadores levaram quando eles conquistaram Sodoma e Gomorra.</w:t>
      </w:r>
    </w:p>
    <w:p>
      <w:pPr/>
      <w:r>
        <w:rPr>
          <w:lang w:val="pt_PT" w:bidi="pt_PT"/>
        </w:rPr>
      </w:r>
      <w:r>
        <w:rPr>
          <w:lang w:val="pt_PT" w:bidi="pt_PT"/>
        </w:rPr>
        <w:t>Pare aqui para discutir em grupo. Conte uma história sobre uma grande batalha ou guerra que seu povo lutou. Quem brigou contra quem? Que tipos de coisas aconteceram durante a briga? Que tipos de pessoas trabalharam juntas durante a guerra?</w:t>
      </w:r>
    </w:p>
    <w:p>
      <w:pPr/>
      <w:r>
        <w:rPr>
          <w:lang w:val="pt_PT" w:bidi="pt_PT"/>
        </w:rPr>
      </w:r>
      <w:r>
        <w:rPr>
          <w:lang w:val="pt_PT" w:bidi="pt_PT"/>
        </w:rPr>
        <w:t>Pare aqui e trace a jornada de Abrão e seus homens para Dã, então Hobá e de volta em um mapa.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14:1–16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como você pode se lembrar, Abrão viveu originalmente em uma área chamada Mesopotâmia antes de Deus dizer a ele para se mudar. Em algum momento enquanto Abrão estava se reajustando, um grupo de quatro reis na Mesopotâmia se aliou e conquistou cidades próximas. O rei mais importante era Quedorlaomer, o rei de Elão. Os outros reis eram Tidal, rei de Gói, Amrapel, rei de Sinar (ou Babilônia), e Arioque rei de Elasar. Esses reis conquistadores até mesmo conquistaram cidades perto de Abrão, como Sodoma e Gomorra. Os reis conquistadores governaram por 12 anos, mas no ano depois disso, cinco reis ao sul dos reis conquistadores se rebelaram. Esses reis rebeldes se uniram no Vale de Sidim (que foi mais tarde chamado de Vale do Mar Morto). Os cinco reis rebeldes eram o rei Bera de Sodoma, o rei Birsa de Gomorra, o rei Shinab de Adma, o rei Shemeber de Zebuim e o rei de Bela (ou Zoar).</w:t>
      </w:r>
    </w:p>
    <w:p>
      <w:pPr/>
      <w:r>
        <w:rPr>
          <w:lang w:val="pt_PT" w:bidi="pt_PT"/>
        </w:rPr>
      </w:r>
      <w:r>
        <w:rPr>
          <w:b/>
          <w:lang w:val="pt_PT" w:bidi="pt_PT"/>
        </w:rPr>
        <w:t>Na segunda cena:</w:t>
      </w:r>
      <w:r>
        <w:rPr>
          <w:lang w:val="pt_PT" w:bidi="pt_PT"/>
        </w:rPr>
        <w:t xml:space="preserve"> no ano em que os reis rebeldes se rebelaram, o rei Quedorlaomer e seus aliados, os outros reis conquistadores, derrotaram os refaitas em Asterote Karnaim, os zuzitas em Cam, os emitas em Save Quiriataim e os horitas no país de colina de Seir, tão longe de El Parã, que estava perto do deserto.</w:t>
      </w:r>
    </w:p>
    <w:p>
      <w:pPr/>
      <w:r>
        <w:rPr>
          <w:lang w:val="pt_PT" w:bidi="pt_PT"/>
        </w:rPr>
      </w:r>
      <w:r>
        <w:rPr>
          <w:lang w:val="pt_PT" w:bidi="pt_PT"/>
        </w:rPr>
        <w:t>Então os reis conquistadores voltaram e conquistaram o território dos amalequitas e dos amorreus que viviam em Hazezom Tamar.</w:t>
      </w:r>
    </w:p>
    <w:p>
      <w:pPr/>
      <w:r>
        <w:rPr>
          <w:lang w:val="pt_PT" w:bidi="pt_PT"/>
        </w:rPr>
      </w:r>
      <w:r>
        <w:rPr>
          <w:b/>
          <w:lang w:val="pt_PT" w:bidi="pt_PT"/>
        </w:rPr>
        <w:t>Na terceira cena:</w:t>
      </w:r>
      <w:r>
        <w:rPr>
          <w:lang w:val="pt_PT" w:bidi="pt_PT"/>
        </w:rPr>
        <w:t xml:space="preserve"> então os reis rebeldes de Sodoma, Gomorra, Adma, Zebuim e Bela (ou Zoar) se prepararam para a batalha no Vale de Sidim. Eram quatro reis conquistadores contra cinco reis rebeldes. O Vale de Sidim estava cheio de betume (ou alcatrão), então quando os reis rebeldes de Sodoma e Gomorra fugiram, alguns caíram nos poços. O resto fugiu para as colinas.</w:t>
      </w:r>
    </w:p>
    <w:p>
      <w:pPr/>
      <w:r>
        <w:rPr>
          <w:lang w:val="pt_PT" w:bidi="pt_PT"/>
        </w:rPr>
      </w:r>
      <w:r>
        <w:rPr>
          <w:lang w:val="pt_PT" w:bidi="pt_PT"/>
        </w:rPr>
        <w:t>Os quatro reis conquistadores então saquearam Sodoma e Gomorra. Eles levaram todas as posses e comida das cidades. Eles também capturaram Ló, o sobrinho de Abrão que vivia em Sodoma. Eles levaram Ló e todas as suas posses.</w:t>
      </w:r>
    </w:p>
    <w:p>
      <w:pPr/>
      <w:r>
        <w:rPr>
          <w:lang w:val="pt_PT" w:bidi="pt_PT"/>
        </w:rPr>
      </w:r>
      <w:r>
        <w:rPr>
          <w:b/>
          <w:lang w:val="pt_PT" w:bidi="pt_PT"/>
        </w:rPr>
        <w:t>Na quarta cena:</w:t>
      </w:r>
      <w:r>
        <w:rPr>
          <w:lang w:val="pt_PT" w:bidi="pt_PT"/>
        </w:rPr>
        <w:t xml:space="preserve"> um dos homens de Ló escapou da briga. O homem disse a Abrão, o hebraico, o que havia acontecido. Abrão vivia perto dos carvalhos de Mamre, o amorreu. Mamre e seus parentes Escol e Aner eram aliados de Abrão.</w:t>
      </w:r>
    </w:p>
    <w:p>
      <w:pPr/>
      <w:r>
        <w:rPr>
          <w:lang w:val="pt_PT" w:bidi="pt_PT"/>
        </w:rPr>
      </w:r>
      <w:r>
        <w:rPr>
          <w:lang w:val="pt_PT" w:bidi="pt_PT"/>
        </w:rPr>
        <w:t>Quando Abrão ouviu que seu parente Ló havia sido capturado, ele reuniu os 318 homens treinados em sua casa e perseguiu os reis conquistadores até Dã. Abrão dividiu seus homens durante a noite, derrotou os reis conquistadores e os perseguiu tão longe para o norte quanto Hobá (que estava ao norte de Damasco). Então Abrão retornou com todas as posses que os reis conquistadores haviam levado, incluindo Ló e todas as posses de Ló, bem como as mulheres e os outros cativos.</w:t>
      </w:r>
    </w:p>
    <w:p>
      <w:pPr/>
      <w:r>
        <w:rPr>
          <w:lang w:val="pt_PT" w:bidi="pt_PT"/>
        </w:rPr>
      </w:r>
      <w:r>
        <w:rPr>
          <w:lang w:val="pt_PT" w:bidi="pt_PT"/>
        </w:rPr>
        <w:t>Os personagens dessa passagem são:</w:t>
      </w:r>
    </w:p>
    <w:p>
      <w:pPr/>
      <w:r>
        <w:rPr>
          <w:lang w:val="pt_PT" w:bidi="pt_PT"/>
        </w:rPr>
      </w:r>
      <w:r>
        <w:rPr>
          <w:lang w:val="pt_PT" w:bidi="pt_PT"/>
        </w:rPr>
        <w:t>Os quatro reis conquistadores:</w:t>
      </w:r>
    </w:p>
    <w:p>
      <w:pPr>
        <w:pStyle w:val="ListBullet"/>
        <w:spacing w:line="240" w:lineRule="auto"/>
        <w:ind w:left="720"/>
      </w:pPr>
      <w:r>
        <w:rPr>
          <w:lang w:val="pt_PT" w:bidi="pt_PT"/>
        </w:rPr>
      </w:r>
      <w:r>
        <w:rPr>
          <w:lang w:val="pt_PT" w:bidi="pt_PT"/>
        </w:rPr>
        <w:t>O rei Amrafel de Sinar (ou Babilônia)</w:t>
      </w:r>
    </w:p>
    <w:p>
      <w:pPr>
        <w:pStyle w:val="ListBullet"/>
        <w:spacing w:line="240" w:lineRule="auto"/>
        <w:ind w:left="720"/>
      </w:pPr>
      <w:r>
        <w:rPr>
          <w:lang w:val="pt_PT" w:bidi="pt_PT"/>
        </w:rPr>
      </w:r>
      <w:r>
        <w:rPr>
          <w:lang w:val="pt_PT" w:bidi="pt_PT"/>
        </w:rPr>
        <w:t>Rei Arioque de Elasar</w:t>
      </w:r>
    </w:p>
    <w:p>
      <w:pPr>
        <w:pStyle w:val="ListBullet"/>
        <w:spacing w:line="240" w:lineRule="auto"/>
        <w:ind w:left="720"/>
      </w:pPr>
      <w:r>
        <w:rPr>
          <w:lang w:val="pt_PT" w:bidi="pt_PT"/>
        </w:rPr>
      </w:r>
      <w:r>
        <w:rPr>
          <w:lang w:val="pt_PT" w:bidi="pt_PT"/>
        </w:rPr>
        <w:t>O rei Quedorlaomer de Elão</w:t>
      </w:r>
    </w:p>
    <w:p>
      <w:pPr>
        <w:pStyle w:val="ListBullet"/>
        <w:spacing w:line="240" w:lineRule="auto"/>
        <w:ind w:left="720"/>
      </w:pPr>
      <w:r>
        <w:rPr>
          <w:lang w:val="pt_PT" w:bidi="pt_PT"/>
        </w:rPr>
      </w:r>
      <w:r>
        <w:rPr>
          <w:lang w:val="pt_PT" w:bidi="pt_PT"/>
        </w:rPr>
        <w:t>O rei Tidal de Gói</w:t>
      </w:r>
    </w:p>
    <w:p>
      <w:pPr/>
      <w:r>
        <w:rPr>
          <w:lang w:val="pt_PT" w:bidi="pt_PT"/>
        </w:rPr>
      </w:r>
      <w:r>
        <w:rPr>
          <w:lang w:val="pt_PT" w:bidi="pt_PT"/>
        </w:rPr>
        <w:t>Os cinco reis rebeldes:</w:t>
      </w:r>
    </w:p>
    <w:p>
      <w:pPr>
        <w:pStyle w:val="ListBullet"/>
        <w:spacing w:line="240" w:lineRule="auto"/>
        <w:ind w:left="720"/>
      </w:pPr>
      <w:r>
        <w:rPr>
          <w:lang w:val="pt_PT" w:bidi="pt_PT"/>
        </w:rPr>
      </w:r>
      <w:r>
        <w:rPr>
          <w:lang w:val="pt_PT" w:bidi="pt_PT"/>
        </w:rPr>
        <w:t>Rei Bera de Sodoma</w:t>
      </w:r>
    </w:p>
    <w:p>
      <w:pPr>
        <w:pStyle w:val="ListBullet"/>
        <w:spacing w:line="240" w:lineRule="auto"/>
        <w:ind w:left="720"/>
      </w:pPr>
      <w:r>
        <w:rPr>
          <w:lang w:val="pt_PT" w:bidi="pt_PT"/>
        </w:rPr>
      </w:r>
      <w:r>
        <w:rPr>
          <w:lang w:val="pt_PT" w:bidi="pt_PT"/>
        </w:rPr>
        <w:t>O rei Birsa de Gomorra</w:t>
      </w:r>
    </w:p>
    <w:p>
      <w:pPr>
        <w:pStyle w:val="ListBullet"/>
        <w:spacing w:line="240" w:lineRule="auto"/>
        <w:ind w:left="720"/>
      </w:pPr>
      <w:r>
        <w:rPr>
          <w:lang w:val="pt_PT" w:bidi="pt_PT"/>
        </w:rPr>
      </w:r>
      <w:r>
        <w:rPr>
          <w:lang w:val="pt_PT" w:bidi="pt_PT"/>
        </w:rPr>
        <w:t>O rei Sinab de Adma</w:t>
      </w:r>
    </w:p>
    <w:p>
      <w:pPr>
        <w:pStyle w:val="ListBullet"/>
        <w:spacing w:line="240" w:lineRule="auto"/>
        <w:ind w:left="720"/>
      </w:pPr>
      <w:r>
        <w:rPr>
          <w:lang w:val="pt_PT" w:bidi="pt_PT"/>
        </w:rPr>
      </w:r>
      <w:r>
        <w:rPr>
          <w:lang w:val="pt_PT" w:bidi="pt_PT"/>
        </w:rPr>
        <w:t>O rei Shemeber de Zebuim</w:t>
      </w:r>
    </w:p>
    <w:p>
      <w:pPr>
        <w:pStyle w:val="ListBullet"/>
        <w:spacing w:line="240" w:lineRule="auto"/>
        <w:ind w:left="720"/>
      </w:pPr>
      <w:r>
        <w:rPr>
          <w:lang w:val="pt_PT" w:bidi="pt_PT"/>
        </w:rPr>
      </w:r>
      <w:r>
        <w:rPr>
          <w:lang w:val="pt_PT" w:bidi="pt_PT"/>
        </w:rPr>
        <w:t>O rei de Bela (ou Zoar)</w:t>
      </w:r>
    </w:p>
    <w:p>
      <w:pPr/>
      <w:r>
        <w:rPr>
          <w:lang w:val="pt_PT" w:bidi="pt_PT"/>
        </w:rPr>
      </w:r>
      <w:r>
        <w:rPr>
          <w:lang w:val="pt_PT" w:bidi="pt_PT"/>
        </w:rPr>
        <w:t>Outros personagens desta história incluem:</w:t>
      </w:r>
    </w:p>
    <w:p>
      <w:pPr>
        <w:pStyle w:val="ListBullet"/>
        <w:spacing w:line="240" w:lineRule="auto"/>
        <w:ind w:left="720"/>
      </w:pPr>
      <w:r>
        <w:rPr>
          <w:lang w:val="pt_PT" w:bidi="pt_PT"/>
        </w:rPr>
      </w:r>
      <w:r>
        <w:rPr>
          <w:lang w:val="pt_PT" w:bidi="pt_PT"/>
        </w:rPr>
        <w:t>Ló, o sobrinho de Abrão</w:t>
      </w:r>
    </w:p>
    <w:p>
      <w:pPr>
        <w:pStyle w:val="ListBullet"/>
        <w:spacing w:line="240" w:lineRule="auto"/>
        <w:ind w:left="720"/>
      </w:pPr>
      <w:r>
        <w:rPr>
          <w:lang w:val="pt_PT" w:bidi="pt_PT"/>
        </w:rPr>
      </w:r>
      <w:r>
        <w:rPr>
          <w:lang w:val="pt_PT" w:bidi="pt_PT"/>
        </w:rPr>
        <w:t>Um homem que escapou da batalha</w:t>
      </w:r>
    </w:p>
    <w:p>
      <w:pPr>
        <w:pStyle w:val="ListBullet"/>
        <w:spacing w:line="240" w:lineRule="auto"/>
        <w:ind w:left="720"/>
      </w:pPr>
      <w:r>
        <w:rPr>
          <w:lang w:val="pt_PT" w:bidi="pt_PT"/>
        </w:rPr>
      </w:r>
      <w:r>
        <w:rPr>
          <w:lang w:val="pt_PT" w:bidi="pt_PT"/>
        </w:rPr>
        <w:t>Abrão, o hebraico</w:t>
      </w:r>
    </w:p>
    <w:p>
      <w:pPr>
        <w:pStyle w:val="ListBullet"/>
        <w:spacing w:line="240" w:lineRule="auto"/>
        <w:ind w:left="720"/>
      </w:pPr>
      <w:r>
        <w:rPr>
          <w:lang w:val="pt_PT" w:bidi="pt_PT"/>
        </w:rPr>
      </w:r>
      <w:r>
        <w:rPr>
          <w:lang w:val="pt_PT" w:bidi="pt_PT"/>
        </w:rPr>
        <w:t>318 homens treinados da família de Abrão</w:t>
      </w:r>
    </w:p>
    <w:p>
      <w:pPr>
        <w:pStyle w:val="ListBullet"/>
        <w:spacing w:line="240" w:lineRule="auto"/>
        <w:ind w:left="720"/>
      </w:pPr>
      <w:r>
        <w:rPr>
          <w:lang w:val="pt_PT" w:bidi="pt_PT"/>
        </w:rPr>
      </w:r>
      <w:r>
        <w:rPr>
          <w:lang w:val="pt_PT" w:bidi="pt_PT"/>
        </w:rPr>
        <w:t>Mamre, o amorreu, o aliado de Abrão</w:t>
      </w:r>
    </w:p>
    <w:p>
      <w:pPr>
        <w:pStyle w:val="ListBullet"/>
        <w:spacing w:line="240" w:lineRule="auto"/>
        <w:ind w:left="720"/>
      </w:pPr>
      <w:r>
        <w:rPr>
          <w:lang w:val="pt_PT" w:bidi="pt_PT"/>
        </w:rPr>
      </w:r>
      <w:r>
        <w:rPr>
          <w:lang w:val="pt_PT" w:bidi="pt_PT"/>
        </w:rPr>
        <w:t>e os parentes de Mamre Escol e Aner, também os aliados de Abrão</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começa ao mesmo tempo que o fim da história anterior. No final da história anterior, Abrão se mudou para viver perto do grupo de carvalhos que pertencia a Mamre. Por volta desse tempo, quando essa história começou, a guerra eclodiu na área.</w:t>
      </w:r>
    </w:p>
    <w:p>
      <w:pPr/>
      <w:r>
        <w:rPr>
          <w:lang w:val="pt_PT" w:bidi="pt_PT"/>
        </w:rPr>
      </w:r>
      <w:r>
        <w:rPr>
          <w:lang w:val="pt_PT" w:bidi="pt_PT"/>
        </w:rPr>
        <w:t>A guerra eclodiu entre cinco reis conquistadores e cinco reis rebeldes. Aqui, a história nos conta a história da guerra. Quedorlaomer de Elão era um rei poderoso que governava sobre muitas cidades e seus reis, incluindo cinco reis rebeldes no sul, perto de onde Abrão vivia, o rei Bera de Sodoma, o rei Birsa de Gomorra, o rei Shinab de Adma, o rei Shemeber de Zebuim e o rei de Bela (ou Zoar). Os aliados do rei Quedorlaomer de Elão no norte, os reis conquistadores, eram o rei Amrafel de Sinar, o rei Arioque de Elasar e o rei Tidal de Gói.</w:t>
      </w:r>
    </w:p>
    <w:p>
      <w:pPr/>
      <w:r>
        <w:rPr>
          <w:lang w:val="pt_PT" w:bidi="pt_PT"/>
        </w:rPr>
      </w:r>
      <w:r>
        <w:rPr>
          <w:lang w:val="pt_PT" w:bidi="pt_PT"/>
        </w:rPr>
        <w:t>Pare aqui e em grupo olhe para um mapa da área. Aponte o território ou cidade de cada rei no mapa. Pausem o áudio aqui.</w:t>
      </w:r>
    </w:p>
    <w:p>
      <w:pPr/>
      <w:r>
        <w:rPr>
          <w:lang w:val="pt_PT" w:bidi="pt_PT"/>
        </w:rPr>
      </w:r>
      <w:r>
        <w:rPr>
          <w:lang w:val="pt_PT" w:bidi="pt_PT"/>
        </w:rPr>
        <w:t>A história não lista o nome do rei em uma ordem especial, mas o rei Quedorlaomer era o rei mais importante em seus aliados.</w:t>
      </w:r>
    </w:p>
    <w:p>
      <w:pPr/>
      <w:r>
        <w:rPr>
          <w:lang w:val="pt_PT" w:bidi="pt_PT"/>
        </w:rPr>
      </w:r>
      <w:r>
        <w:rPr>
          <w:lang w:val="pt_PT" w:bidi="pt_PT"/>
        </w:rPr>
        <w:t>Pare aqui e discuta essa pergunta em grupo: como você mostra quem é mais importante em uma lista de nomes em sua cultura? Pausem o áudio aqui.</w:t>
      </w:r>
    </w:p>
    <w:p>
      <w:pPr/>
      <w:r>
        <w:rPr>
          <w:lang w:val="pt_PT" w:bidi="pt_PT"/>
        </w:rPr>
      </w:r>
      <w:r>
        <w:rPr>
          <w:lang w:val="pt_PT" w:bidi="pt_PT"/>
        </w:rPr>
        <w:t>O rei Quedorlaomer governou sobre os reis rebeldes por 12 anos, e no ano depois disso, o décimo terceiro ano, eles se rebelaram e a guerra eclodiu.</w:t>
      </w:r>
    </w:p>
    <w:p>
      <w:pPr/>
      <w:r>
        <w:rPr>
          <w:lang w:val="pt_PT" w:bidi="pt_PT"/>
        </w:rPr>
      </w:r>
      <w:r>
        <w:rPr>
          <w:lang w:val="pt_PT" w:bidi="pt_PT"/>
        </w:rPr>
        <w:t>A cena dois acontece no ano depois que os reis rebeldes se rebelaram, no décimo quarto ano. Este é o ano em que Abrão provavelmente se mudou para viver perto dos carvalhos pertencentes a Mamre. O rei Quedorlaomer e os reis conquistadores derrotaram os refaitas em Asterote Karnaim, os zuzitas em Cam, os emitas em Shave Quiriataim e os horitas no país de colina de Seir, longe de El Parã na beira do deserto.</w:t>
      </w:r>
    </w:p>
    <w:p>
      <w:pPr/>
      <w:r>
        <w:rPr>
          <w:lang w:val="pt_PT" w:bidi="pt_PT"/>
        </w:rPr>
      </w:r>
      <w:r>
        <w:rPr>
          <w:lang w:val="pt_PT" w:bidi="pt_PT"/>
        </w:rPr>
        <w:t>Então os reis conquistadores voltaram e vieram a En Mishpate, e conquistaram toda a terra dos amalequitas e dos amorreus que viviam em Hazezom Tamar. Então eles vieram ao Vale de Sidim.</w:t>
      </w:r>
    </w:p>
    <w:p>
      <w:pPr/>
      <w:r>
        <w:rPr>
          <w:lang w:val="pt_PT" w:bidi="pt_PT"/>
        </w:rPr>
      </w:r>
      <w:r>
        <w:rPr>
          <w:lang w:val="pt_PT" w:bidi="pt_PT"/>
        </w:rPr>
        <w:t>Pare aqui e em grupo olhe para um mapa da área. Trace o caminho do rei Quedorlaomer e seus aliados enquanto eles conquistavam partes dessa área. Pausem o áudio aqui.</w:t>
      </w:r>
    </w:p>
    <w:p>
      <w:pPr/>
      <w:r>
        <w:rPr>
          <w:lang w:val="pt_PT" w:bidi="pt_PT"/>
        </w:rPr>
      </w:r>
      <w:r>
        <w:rPr>
          <w:lang w:val="pt_PT" w:bidi="pt_PT"/>
        </w:rPr>
        <w:t>Na cena três, os reis rebeldes de Sodoma, Gomorra, Adma, Zebuim e Bela se prepararam para a batalha no Vale de Sidim.</w:t>
      </w:r>
    </w:p>
    <w:p>
      <w:pPr/>
      <w:r>
        <w:rPr>
          <w:lang w:val="pt_PT" w:bidi="pt_PT"/>
        </w:rPr>
      </w:r>
      <w:r>
        <w:rPr>
          <w:lang w:val="pt_PT" w:bidi="pt_PT"/>
        </w:rPr>
        <w:t>Pare aqui e em grupo olhe para um mapa da área. Aponte o Vale de Sidim no mapa. Pausem o áudio aqui.</w:t>
      </w:r>
    </w:p>
    <w:p>
      <w:pPr/>
      <w:r>
        <w:rPr>
          <w:lang w:val="pt_PT" w:bidi="pt_PT"/>
        </w:rPr>
      </w:r>
      <w:r>
        <w:rPr>
          <w:lang w:val="pt_PT" w:bidi="pt_PT"/>
        </w:rPr>
        <w:t>A história se repete para nos mostrar que ela está prestes a descrever uma grande batalha.</w:t>
      </w:r>
    </w:p>
    <w:p>
      <w:pPr/>
      <w:r>
        <w:rPr>
          <w:lang w:val="pt_PT" w:bidi="pt_PT"/>
        </w:rPr>
      </w:r>
      <w:r>
        <w:rPr>
          <w:lang w:val="pt_PT" w:bidi="pt_PT"/>
        </w:rPr>
        <w:t>Pare aqui e faça essa pergunta em grupo: como seu idioma e cultura descrevem as principais batalhas em histórias? Pausem o áudio aqui.</w:t>
      </w:r>
    </w:p>
    <w:p>
      <w:pPr/>
      <w:r>
        <w:rPr>
          <w:lang w:val="pt_PT" w:bidi="pt_PT"/>
        </w:rPr>
      </w:r>
      <w:r>
        <w:rPr>
          <w:lang w:val="pt_PT" w:bidi="pt_PT"/>
        </w:rPr>
        <w:t>Visualize a batalha. O Vale de Sidim estava coberto de poços de alcatrão. Enquanto os reis rebeldes fugiam, alguns caíram nos poços de alcatrão enquanto o resto fugiu para as colinas.</w:t>
      </w:r>
    </w:p>
    <w:p>
      <w:pPr/>
      <w:r>
        <w:rPr>
          <w:lang w:val="pt_PT" w:bidi="pt_PT"/>
        </w:rPr>
      </w:r>
      <w:r>
        <w:rPr>
          <w:lang w:val="pt_PT" w:bidi="pt_PT"/>
        </w:rPr>
        <w:t>Pare aqui e olhe para as imagens de como os poços de alcatrão podem ter se parecido como um grupo. Aponte as cidades de Sodoma e Gomorra em um mapa. Pausem o áudio aqui.</w:t>
      </w:r>
    </w:p>
    <w:p>
      <w:pPr/>
      <w:r>
        <w:rPr>
          <w:lang w:val="pt_PT" w:bidi="pt_PT"/>
        </w:rPr>
      </w:r>
      <w:r>
        <w:rPr>
          <w:lang w:val="pt_PT" w:bidi="pt_PT"/>
        </w:rPr>
        <w:t>Os reis conquistadores saquearam Sodoma e Gomorra. Eles levaram posses e comida. Eles também capturaram Ló, o sobrinho de Abrão que vivia em Sodoma, e levaram Ló e todas as suas posses com eles.</w:t>
      </w:r>
    </w:p>
    <w:p>
      <w:pPr/>
      <w:r>
        <w:rPr>
          <w:lang w:val="pt_PT" w:bidi="pt_PT"/>
        </w:rPr>
      </w:r>
      <w:r>
        <w:rPr>
          <w:lang w:val="pt_PT" w:bidi="pt_PT"/>
        </w:rPr>
        <w:t xml:space="preserve">Na cena quatro, um dos homens de Ló escapou e disse a Abrão, o hebraico, o que aconteceu. Abrão vivia perto dos carvalhos de Mamre. Mamre e seus parentes, Escol e Aner, eram os aliados de Abrão. </w:t>
      </w:r>
    </w:p>
    <w:p>
      <w:pPr/>
      <w:r>
        <w:rPr>
          <w:lang w:val="pt_PT" w:bidi="pt_PT"/>
        </w:rPr>
      </w:r>
      <w:r>
        <w:rPr>
          <w:lang w:val="pt_PT" w:bidi="pt_PT"/>
        </w:rPr>
        <w:t>Pare aqui e, em grupo, olhe para onde Abrão, Mamre, Escol e Aner viviam em um mapa. Pausem o áudio aqui.</w:t>
      </w:r>
    </w:p>
    <w:p>
      <w:pPr/>
      <w:r>
        <w:rPr>
          <w:lang w:val="pt_PT" w:bidi="pt_PT"/>
        </w:rPr>
      </w:r>
      <w:r>
        <w:rPr>
          <w:lang w:val="pt_PT" w:bidi="pt_PT"/>
        </w:rPr>
        <w:t>Abrão reuniu 318 homens treinados de sua casa e perseguiu os reis conquistadores até Dã no norte. Ele dividiu seus homens e atacou na noite, derrotando os reis conquistadores. Eles perseguiram os reis conquistadores até Hobá, que era ao norte de Damasco. Então Abrão retornou com Ló, as posses de Ló, tudo o que os reis conquistadores haviam levado e todos os cativos e mulheres.</w:t>
      </w:r>
    </w:p>
    <w:p>
      <w:pPr/>
      <w:r>
        <w:rPr>
          <w:lang w:val="pt_PT" w:bidi="pt_PT"/>
        </w:rPr>
      </w:r>
      <w:r>
        <w:rPr>
          <w:lang w:val="pt_PT" w:bidi="pt_PT"/>
        </w:rPr>
        <w:t>Pare aqui e trace a jornada de Abrão para o norte para Dã, então a Hobá e então de volta em um grupo. Pausem o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14:1–16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r>
        <w:rPr>
          <w:lang w:val="pt_PT" w:bidi="pt_PT"/>
        </w:rPr>
      </w:r>
      <w:r>
        <w:rPr>
          <w:lang w:val="pt_PT" w:bidi="pt_PT"/>
        </w:rPr>
        <w:t>Os quatro reis conquistadores:</w:t>
      </w:r>
    </w:p>
    <w:p>
      <w:pPr>
        <w:pStyle w:val="ListBullet"/>
        <w:spacing w:line="240" w:lineRule="auto"/>
        <w:ind w:left="720"/>
      </w:pPr>
      <w:r>
        <w:rPr>
          <w:lang w:val="pt_PT" w:bidi="pt_PT"/>
        </w:rPr>
      </w:r>
      <w:r>
        <w:rPr>
          <w:lang w:val="pt_PT" w:bidi="pt_PT"/>
        </w:rPr>
        <w:t>O rei Amrafel de Sinar (ou Babilônia)</w:t>
      </w:r>
    </w:p>
    <w:p>
      <w:pPr>
        <w:pStyle w:val="ListBullet"/>
        <w:spacing w:line="240" w:lineRule="auto"/>
        <w:ind w:left="720"/>
      </w:pPr>
      <w:r>
        <w:rPr>
          <w:lang w:val="pt_PT" w:bidi="pt_PT"/>
        </w:rPr>
      </w:r>
      <w:r>
        <w:rPr>
          <w:lang w:val="pt_PT" w:bidi="pt_PT"/>
        </w:rPr>
        <w:t>Rei Arioque de Elasar</w:t>
      </w:r>
    </w:p>
    <w:p>
      <w:pPr>
        <w:pStyle w:val="ListBullet"/>
        <w:spacing w:line="240" w:lineRule="auto"/>
        <w:ind w:left="720"/>
      </w:pPr>
      <w:r>
        <w:rPr>
          <w:lang w:val="pt_PT" w:bidi="pt_PT"/>
        </w:rPr>
      </w:r>
      <w:r>
        <w:rPr>
          <w:lang w:val="pt_PT" w:bidi="pt_PT"/>
        </w:rPr>
        <w:t>O rei Quedorlaomer de Elão</w:t>
      </w:r>
    </w:p>
    <w:p>
      <w:pPr>
        <w:pStyle w:val="ListBullet"/>
        <w:spacing w:line="240" w:lineRule="auto"/>
        <w:ind w:left="720"/>
      </w:pPr>
      <w:r>
        <w:rPr>
          <w:lang w:val="pt_PT" w:bidi="pt_PT"/>
        </w:rPr>
      </w:r>
      <w:r>
        <w:rPr>
          <w:lang w:val="pt_PT" w:bidi="pt_PT"/>
        </w:rPr>
        <w:t>O rei Tidal de Gói</w:t>
      </w:r>
    </w:p>
    <w:p>
      <w:pPr/>
      <w:r>
        <w:rPr>
          <w:lang w:val="pt_PT" w:bidi="pt_PT"/>
        </w:rPr>
      </w:r>
      <w:r>
        <w:rPr>
          <w:lang w:val="pt_PT" w:bidi="pt_PT"/>
        </w:rPr>
        <w:t>Os cinco reis rebeldes:</w:t>
      </w:r>
    </w:p>
    <w:p>
      <w:pPr>
        <w:pStyle w:val="ListBullet"/>
        <w:spacing w:line="240" w:lineRule="auto"/>
        <w:ind w:left="720"/>
      </w:pPr>
      <w:r>
        <w:rPr>
          <w:lang w:val="pt_PT" w:bidi="pt_PT"/>
        </w:rPr>
      </w:r>
      <w:r>
        <w:rPr>
          <w:lang w:val="pt_PT" w:bidi="pt_PT"/>
        </w:rPr>
        <w:t>Rei Bera de Sodoma</w:t>
      </w:r>
    </w:p>
    <w:p>
      <w:pPr>
        <w:pStyle w:val="ListBullet"/>
        <w:spacing w:line="240" w:lineRule="auto"/>
        <w:ind w:left="720"/>
      </w:pPr>
      <w:r>
        <w:rPr>
          <w:lang w:val="pt_PT" w:bidi="pt_PT"/>
        </w:rPr>
      </w:r>
      <w:r>
        <w:rPr>
          <w:lang w:val="pt_PT" w:bidi="pt_PT"/>
        </w:rPr>
        <w:t>O rei Birsa de Gomorra</w:t>
      </w:r>
    </w:p>
    <w:p>
      <w:pPr>
        <w:pStyle w:val="ListBullet"/>
        <w:spacing w:line="240" w:lineRule="auto"/>
        <w:ind w:left="720"/>
      </w:pPr>
      <w:r>
        <w:rPr>
          <w:lang w:val="pt_PT" w:bidi="pt_PT"/>
        </w:rPr>
      </w:r>
      <w:r>
        <w:rPr>
          <w:lang w:val="pt_PT" w:bidi="pt_PT"/>
        </w:rPr>
        <w:t>O rei Sinab de Adma</w:t>
      </w:r>
    </w:p>
    <w:p>
      <w:pPr>
        <w:pStyle w:val="ListBullet"/>
        <w:spacing w:line="240" w:lineRule="auto"/>
        <w:ind w:left="720"/>
      </w:pPr>
      <w:r>
        <w:rPr>
          <w:lang w:val="pt_PT" w:bidi="pt_PT"/>
        </w:rPr>
      </w:r>
      <w:r>
        <w:rPr>
          <w:lang w:val="pt_PT" w:bidi="pt_PT"/>
        </w:rPr>
        <w:t>O rei Shemeber de Zebuim</w:t>
      </w:r>
    </w:p>
    <w:p>
      <w:pPr>
        <w:pStyle w:val="ListBullet"/>
        <w:spacing w:line="240" w:lineRule="auto"/>
        <w:ind w:left="720"/>
      </w:pPr>
      <w:r>
        <w:rPr>
          <w:lang w:val="pt_PT" w:bidi="pt_PT"/>
        </w:rPr>
      </w:r>
      <w:r>
        <w:rPr>
          <w:lang w:val="pt_PT" w:bidi="pt_PT"/>
        </w:rPr>
        <w:t>O rei de Bela (ou Zoar)</w:t>
      </w:r>
    </w:p>
    <w:p>
      <w:pPr/>
      <w:r>
        <w:rPr>
          <w:lang w:val="pt_PT" w:bidi="pt_PT"/>
        </w:rPr>
      </w:r>
      <w:r>
        <w:rPr>
          <w:lang w:val="pt_PT" w:bidi="pt_PT"/>
        </w:rPr>
        <w:t>Outros personagens desta história incluem:</w:t>
      </w:r>
    </w:p>
    <w:p>
      <w:pPr>
        <w:pStyle w:val="ListBullet"/>
        <w:spacing w:line="240" w:lineRule="auto"/>
        <w:ind w:left="720"/>
      </w:pPr>
      <w:r>
        <w:rPr>
          <w:lang w:val="pt_PT" w:bidi="pt_PT"/>
        </w:rPr>
      </w:r>
      <w:r>
        <w:rPr>
          <w:lang w:val="pt_PT" w:bidi="pt_PT"/>
        </w:rPr>
        <w:t>Ló, o sobrinho de Abrão</w:t>
      </w:r>
    </w:p>
    <w:p>
      <w:pPr>
        <w:pStyle w:val="ListBullet"/>
        <w:spacing w:line="240" w:lineRule="auto"/>
        <w:ind w:left="720"/>
      </w:pPr>
      <w:r>
        <w:rPr>
          <w:lang w:val="pt_PT" w:bidi="pt_PT"/>
        </w:rPr>
      </w:r>
      <w:r>
        <w:rPr>
          <w:lang w:val="pt_PT" w:bidi="pt_PT"/>
        </w:rPr>
        <w:t>Um homem que escapou da batalha</w:t>
      </w:r>
    </w:p>
    <w:p>
      <w:pPr>
        <w:pStyle w:val="ListBullet"/>
        <w:spacing w:line="240" w:lineRule="auto"/>
        <w:ind w:left="720"/>
      </w:pPr>
      <w:r>
        <w:rPr>
          <w:lang w:val="pt_PT" w:bidi="pt_PT"/>
        </w:rPr>
      </w:r>
      <w:r>
        <w:rPr>
          <w:lang w:val="pt_PT" w:bidi="pt_PT"/>
        </w:rPr>
        <w:t>Abrão, o hebraico</w:t>
      </w:r>
    </w:p>
    <w:p>
      <w:pPr>
        <w:pStyle w:val="ListBullet"/>
        <w:spacing w:line="240" w:lineRule="auto"/>
        <w:ind w:left="720"/>
      </w:pPr>
      <w:r>
        <w:rPr>
          <w:lang w:val="pt_PT" w:bidi="pt_PT"/>
        </w:rPr>
      </w:r>
      <w:r>
        <w:rPr>
          <w:lang w:val="pt_PT" w:bidi="pt_PT"/>
        </w:rPr>
        <w:t>318 homens treinados da família de Abrão</w:t>
      </w:r>
    </w:p>
    <w:p>
      <w:pPr>
        <w:pStyle w:val="ListBullet"/>
        <w:spacing w:line="240" w:lineRule="auto"/>
        <w:ind w:left="720"/>
      </w:pPr>
      <w:r>
        <w:rPr>
          <w:lang w:val="pt_PT" w:bidi="pt_PT"/>
        </w:rPr>
      </w:r>
      <w:r>
        <w:rPr>
          <w:lang w:val="pt_PT" w:bidi="pt_PT"/>
        </w:rPr>
        <w:t>Mamre, o amorreu, o aliado de Abrão</w:t>
      </w:r>
    </w:p>
    <w:p>
      <w:pPr>
        <w:pStyle w:val="ListBullet"/>
        <w:spacing w:line="240" w:lineRule="auto"/>
        <w:ind w:left="720"/>
      </w:pPr>
      <w:r>
        <w:rPr>
          <w:lang w:val="pt_PT" w:bidi="pt_PT"/>
        </w:rPr>
      </w:r>
      <w:r>
        <w:rPr>
          <w:lang w:val="pt_PT" w:bidi="pt_PT"/>
        </w:rPr>
        <w:t>e os parentes de Mamre Escol e Aner, também os aliados de Abrão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deve responder o que sentiria ou pensaria se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rei Quedorlaomer de Elão governou sobre cinco reis rebeldes, o rei Bera de Sodoma, o rei Birsa de Gomorra, o rei Sinab de Adma, o rei Shemeber de Zebuim e o rei de Bela (ou Zoar) por 12 anos. Os cinco reis se rebelaram no décimo terceiro ano.</w:t>
      </w:r>
    </w:p>
    <w:p>
      <w:pPr/>
      <w:r>
        <w:rPr>
          <w:lang w:val="pt_PT" w:bidi="pt_PT"/>
        </w:rPr>
      </w:r>
      <w:r>
        <w:rPr>
          <w:lang w:val="pt_PT" w:bidi="pt_PT"/>
        </w:rPr>
        <w:t>No décimo quarto ano, o rei Quedorlaomer e seus aliados, o rei Amrafel de Sinar (ou Babilônia), o rei Arioque de Elasar e o rei Tidal de Gói, derrotaram os refaitas em Asterote Karnaim, os zuzitas em Cam, os emitas em Shave Quiriataim e os horitas no país de colina de Seir, tão longe de El Parã na beira do deserto.</w:t>
      </w:r>
    </w:p>
    <w:p>
      <w:pPr/>
      <w:r>
        <w:rPr>
          <w:lang w:val="pt_PT" w:bidi="pt_PT"/>
        </w:rPr>
      </w:r>
      <w:r>
        <w:rPr>
          <w:lang w:val="pt_PT" w:bidi="pt_PT"/>
        </w:rPr>
        <w:t>Então os reis conquistadores voltaram e foram a En Mishpate (mais tarde chamado Cades), e conquistaram todo o território dos amalequitas e dos amorreus que vivem em Hazezom Tamar.</w:t>
      </w:r>
    </w:p>
    <w:p>
      <w:pPr/>
      <w:r>
        <w:rPr>
          <w:lang w:val="pt_PT" w:bidi="pt_PT"/>
        </w:rPr>
      </w:r>
      <w:r>
        <w:rPr>
          <w:lang w:val="pt_PT" w:bidi="pt_PT"/>
        </w:rPr>
        <w:t>Os reis rebeldes se prepararam para a batalha no Vale de Sidim. Havia poços de alcatrão no Vale de Sidim. Enquanto os reis rebeldes de Sodoma e Gomorra fugiam, alguns homens caíram nos poços de alcatrão. O resto fugiu para as colinas.</w:t>
      </w:r>
    </w:p>
    <w:p>
      <w:pPr/>
      <w:r>
        <w:rPr>
          <w:lang w:val="pt_PT" w:bidi="pt_PT"/>
        </w:rPr>
      </w:r>
      <w:r>
        <w:rPr>
          <w:lang w:val="pt_PT" w:bidi="pt_PT"/>
        </w:rPr>
        <w:t>Pause a encenação: pergunte à pessoa que interpreta os reis rebeldes: “O que você está sentindo ou pensando?”. A pessoa pode responder coisas como: “Estamos humilhados com nossa derrota”, “Fomos gravemente derrotados”, ou “Perdemos tudo”. Reiniciem a encenação.</w:t>
      </w:r>
    </w:p>
    <w:p>
      <w:pPr/>
      <w:r>
        <w:rPr>
          <w:lang w:val="pt_PT" w:bidi="pt_PT"/>
        </w:rPr>
      </w:r>
      <w:r>
        <w:rPr>
          <w:lang w:val="pt_PT" w:bidi="pt_PT"/>
        </w:rPr>
        <w:t>Os reis conquistadores saquearam as cidades de Sodoma e Gomorra e levaram todas as posses e comida das cidades. Eles também capturaram Ló, o sobrinho de Abrão, e o levaram e tudo o que ele possuía com eles.</w:t>
      </w:r>
    </w:p>
    <w:p>
      <w:pPr/>
      <w:r>
        <w:rPr>
          <w:lang w:val="pt_PT" w:bidi="pt_PT"/>
        </w:rPr>
      </w:r>
      <w:r>
        <w:rPr>
          <w:lang w:val="pt_PT" w:bidi="pt_PT"/>
        </w:rPr>
        <w:t>Na cena quatro, um dos homens de Ló escapou e disse a Abrão, o hebraico, o que aconteceu. Abrão vivia perto das grandes árvores de Mamre, o amorreu. Mamre e seus parentes Escol e Aner eram os aliados de Abrão.</w:t>
      </w:r>
    </w:p>
    <w:p>
      <w:pPr/>
      <w:r>
        <w:rPr>
          <w:lang w:val="pt_PT" w:bidi="pt_PT"/>
        </w:rPr>
      </w:r>
      <w:r>
        <w:rPr>
          <w:lang w:val="pt_PT" w:bidi="pt_PT"/>
        </w:rPr>
        <w:t>Pause a encenação e pergunte à pessoa que interpreta Abrão: “O que você está sentindo ou pensando?” A pessoa pode responder coisas como: “Estou zangado pelos reis capturarem Ló”, ou “Sinto que os reis conquistadores são meus inimigos porque eles capturaram meu parente”. Reinicie a encenação.</w:t>
      </w:r>
    </w:p>
    <w:p>
      <w:pPr/>
      <w:r>
        <w:rPr>
          <w:lang w:val="pt_PT" w:bidi="pt_PT"/>
        </w:rPr>
      </w:r>
      <w:r>
        <w:rPr>
          <w:lang w:val="pt_PT" w:bidi="pt_PT"/>
        </w:rPr>
        <w:t>Abrão reuniu 318 homens treinados de sua casa. Ele seguiu os reis para Dã. Ele dividiu seus homens e atacou à noite, e então perseguiu o exército em fuga para Hobá, ao norte de Damasco.</w:t>
      </w:r>
    </w:p>
    <w:p>
      <w:pPr/>
      <w:r>
        <w:rPr>
          <w:lang w:val="pt_PT" w:bidi="pt_PT"/>
        </w:rPr>
      </w:r>
      <w:r>
        <w:rPr>
          <w:lang w:val="pt_PT" w:bidi="pt_PT"/>
        </w:rPr>
        <w:t>Pause a encenação. Pergunte às pessoas interpretando os reis conquistadores, "O que vocês estão sentindo ou pensando?" A pessoa pode responder coisas como: “Estamos surpresos por esse homem ter sido capaz de nos derrotar depois que tantos outros reis não puderam”, ou “Estamos humilhados com nossa derrota”. Reinicie a encenação.</w:t>
      </w:r>
    </w:p>
    <w:p>
      <w:pPr/>
      <w:r>
        <w:rPr>
          <w:lang w:val="pt_PT" w:bidi="pt_PT"/>
        </w:rPr>
      </w:r>
      <w:r>
        <w:rPr>
          <w:lang w:val="pt_PT" w:bidi="pt_PT"/>
        </w:rPr>
        <w:t>Abrão retornou com Ló, as posses de Ló, todas as coisas que os reis conquistadores levaram e todas as mulheres e outros cativos.</w:t>
      </w:r>
    </w:p>
    <w:p>
      <w:pPr/>
      <w:r>
        <w:rPr>
          <w:lang w:val="pt_PT" w:bidi="pt_PT"/>
        </w:rPr>
      </w:r>
      <w:r>
        <w:rPr>
          <w:lang w:val="pt_PT" w:bidi="pt_PT"/>
        </w:rPr>
        <w:t>Termine a encenação. Pergunte à pessoa que interpreta Abrão: “O que você está sentindo ou pensando?”. A pessoa pode responder coisas como: “Estou surpreso com nossa vitória”, “Estou feliz por ter sobrevivido à batalha”, “Sinto que Deus me protegeu e a meus parentes”, ou “Sinto que Deus está mantendo sua promessa anterior de amaldiçoar aqueles que me amaldiçoam”.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14:1–16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Quando Amrafel era </w:t>
      </w:r>
      <w:r>
        <w:rPr>
          <w:b/>
          <w:lang w:val="pt_PT" w:bidi="pt_PT"/>
        </w:rPr>
        <w:t>rei</w:t>
      </w:r>
      <w:r>
        <w:rPr>
          <w:lang w:val="pt_PT" w:bidi="pt_PT"/>
        </w:rPr>
        <w:t xml:space="preserve"> de Sinar, ou Babilônia, Arioque era rei de Elasar, Quedorlaomer era rei de Elão e Tidal era rei de Gói, esses quatro reis conquistadores brigaram contra cinco reis rebeldes, o rei Bera de Sodoma, o rei Birsa de Gomorra, o rei Sinab de Adma, o rei Shemeber de Zebuim e o rei de Bela, ou Zoar. Um rei era alguém que governava sobre uma cidade ou território. Um rei normalmente governava a vida toda e passava sua autoridade para um dos filhos do rei. </w:t>
      </w:r>
    </w:p>
    <w:p>
      <w:pPr/>
      <w:r>
        <w:rPr>
          <w:lang w:val="pt_PT" w:bidi="pt_PT"/>
        </w:rPr>
      </w:r>
      <w:r>
        <w:rPr>
          <w:lang w:val="pt_PT" w:bidi="pt_PT"/>
        </w:rPr>
        <w:t xml:space="preserve">Pare aqui e discuta como um grupo qual palavra ou frase você usará para </w:t>
      </w:r>
      <w:r>
        <w:rPr>
          <w:b/>
          <w:lang w:val="pt_PT" w:bidi="pt_PT"/>
        </w:rPr>
        <w:t>rei</w:t>
      </w:r>
      <w:r>
        <w:rPr>
          <w:lang w:val="pt_PT" w:bidi="pt_PT"/>
        </w:rPr>
        <w:t xml:space="preserve">. Procure a palavra </w:t>
      </w:r>
      <w:r>
        <w:rPr>
          <w:b/>
          <w:lang w:val="pt_PT" w:bidi="pt_PT"/>
        </w:rPr>
        <w:t>rei</w:t>
      </w:r>
      <w:r>
        <w:rPr>
          <w:lang w:val="pt_PT" w:bidi="pt_PT"/>
        </w:rPr>
        <w:t xml:space="preserve"> no Glossário Mestre para mais informações. Pause este áudio aqui.</w:t>
      </w:r>
    </w:p>
    <w:p>
      <w:pPr/>
      <w:r>
        <w:rPr>
          <w:lang w:val="pt_PT" w:bidi="pt_PT"/>
        </w:rPr>
      </w:r>
      <w:r>
        <w:rPr>
          <w:b/>
          <w:lang w:val="pt_PT" w:bidi="pt_PT"/>
        </w:rPr>
        <w:t>Gói</w:t>
      </w:r>
      <w:r>
        <w:rPr>
          <w:lang w:val="pt_PT" w:bidi="pt_PT"/>
        </w:rPr>
        <w:t xml:space="preserve"> significava “nações”, então “Rei de Gói” pode ter sido um título honorífico que significa rei das nações. </w:t>
      </w:r>
      <w:r>
        <w:rPr>
          <w:b/>
          <w:lang w:val="pt_PT" w:bidi="pt_PT"/>
        </w:rPr>
        <w:t>Bera</w:t>
      </w:r>
      <w:r>
        <w:rPr>
          <w:lang w:val="pt_PT" w:bidi="pt_PT"/>
        </w:rPr>
        <w:t xml:space="preserve"> significava “ser maligno” ou “com o mal”. </w:t>
      </w:r>
      <w:r>
        <w:rPr>
          <w:b/>
          <w:lang w:val="pt_PT" w:bidi="pt_PT"/>
        </w:rPr>
        <w:t>Birsa</w:t>
      </w:r>
      <w:r>
        <w:rPr>
          <w:lang w:val="pt_PT" w:bidi="pt_PT"/>
        </w:rPr>
        <w:t xml:space="preserve"> pode ter significado “com perversão”. O significado desses nomes provavelmente nos mostra que esses reis são malignos.</w:t>
      </w:r>
    </w:p>
    <w:p>
      <w:pPr/>
      <w:r>
        <w:rPr>
          <w:lang w:val="pt_PT" w:bidi="pt_PT"/>
        </w:rPr>
      </w:r>
      <w:r>
        <w:rPr>
          <w:lang w:val="pt_PT" w:bidi="pt_PT"/>
        </w:rPr>
        <w:t>Pare aqui e discuta em grupo: ao contar uma história, como você faz o público saber que os personagens são pessoas malignas? Pause este áudio aqui.</w:t>
      </w:r>
    </w:p>
    <w:p>
      <w:pPr/>
      <w:r>
        <w:rPr>
          <w:lang w:val="pt_PT" w:bidi="pt_PT"/>
        </w:rPr>
      </w:r>
      <w:r>
        <w:rPr>
          <w:lang w:val="pt_PT" w:bidi="pt_PT"/>
        </w:rPr>
        <w:t>O rei Quedorlaomer de Elão havia governado o segundo grupo de reis por 12 anos. No ano seguinte, eles se rebelaram. No ano depois disso, o rei Quedorlaomer e seus aliados derrotaram os refaitas em Asterote Karnaim, os zuzitas em Cam, os emitas em Shave Quiriataim e os horitas no país de colina de Seir, longe de El Parã, na beira do deserto. Então os reis conquistadores voltaram e foram a En Mishpate, e conquistaram toda a terra dos amalequitas e dos amorreus que viviam em Hazezom Tamar.</w:t>
      </w:r>
    </w:p>
    <w:p>
      <w:pPr/>
      <w:r>
        <w:rPr>
          <w:lang w:val="pt_PT" w:bidi="pt_PT"/>
        </w:rPr>
      </w:r>
      <w:r>
        <w:rPr>
          <w:lang w:val="pt_PT" w:bidi="pt_PT"/>
        </w:rPr>
        <w:t>Os reis rebeldes se prepararam para a batalha no Vale de Sidim, que foi mais tarde conhecido como Vale do Mar Morto ou Vale do Mar Salgado. Eles brigaram contra os reis conquistadores — o rei Quedorlaomer de Elão, o rei Tidal de Gói, o rei Amprafel de Sinar e o rei Arioque de Elasar — quatro reis contra cinco.</w:t>
      </w:r>
    </w:p>
    <w:p>
      <w:pPr/>
      <w:r>
        <w:rPr>
          <w:lang w:val="pt_PT" w:bidi="pt_PT"/>
        </w:rPr>
      </w:r>
      <w:r>
        <w:rPr>
          <w:lang w:val="pt_PT" w:bidi="pt_PT"/>
        </w:rPr>
        <w:t xml:space="preserve">O vale estava cheio de minas de </w:t>
      </w:r>
      <w:r>
        <w:rPr>
          <w:b/>
          <w:lang w:val="pt_PT" w:bidi="pt_PT"/>
        </w:rPr>
        <w:t>betume,</w:t>
      </w:r>
      <w:r>
        <w:rPr>
          <w:lang w:val="pt_PT" w:bidi="pt_PT"/>
        </w:rPr>
        <w:t xml:space="preserve"> ou </w:t>
      </w:r>
      <w:r>
        <w:rPr>
          <w:b/>
          <w:lang w:val="pt_PT" w:bidi="pt_PT"/>
        </w:rPr>
        <w:t>alcatrão</w:t>
      </w:r>
      <w:r>
        <w:rPr>
          <w:lang w:val="pt_PT" w:bidi="pt_PT"/>
        </w:rPr>
        <w:t>. O betume era uma substância pegajosa usada para construir paredes ou edifícios. Use a mesma palavra para "betume" que você usou em passagens anteriores. Quando os reis de Sodoma e Gomorra foram derrotados e fugiram, alguns dos homens caíram nos poços de betume. O resto fugiu para as colinas.</w:t>
      </w:r>
    </w:p>
    <w:p>
      <w:pPr/>
      <w:r>
        <w:rPr>
          <w:lang w:val="pt_PT" w:bidi="pt_PT"/>
        </w:rPr>
      </w:r>
      <w:r>
        <w:rPr>
          <w:lang w:val="pt_PT" w:bidi="pt_PT"/>
        </w:rPr>
        <w:t>Os reis conquistadores saquearam as cidades de Sodoma e Gomorra. Eles levaram posses e comida das cidades. Eles também capturaram Ló, o sobrinho de Abrão que vivia em Sodoma. Eles levaram todas as posses de Ló com eles.</w:t>
      </w:r>
    </w:p>
    <w:p>
      <w:pPr/>
      <w:r>
        <w:rPr>
          <w:lang w:val="pt_PT" w:bidi="pt_PT"/>
        </w:rPr>
      </w:r>
      <w:r>
        <w:rPr>
          <w:lang w:val="pt_PT" w:bidi="pt_PT"/>
        </w:rPr>
        <w:t xml:space="preserve">Um homem escapou e disse a Abrão, o </w:t>
      </w:r>
      <w:r>
        <w:rPr>
          <w:b/>
          <w:lang w:val="pt_PT" w:bidi="pt_PT"/>
        </w:rPr>
        <w:t>hebraico</w:t>
      </w:r>
      <w:r>
        <w:rPr>
          <w:lang w:val="pt_PT" w:bidi="pt_PT"/>
        </w:rPr>
        <w:t xml:space="preserve">, o que aconteceu. Esta é a primeira vez que a palavra hebraico é usada nessas histórias. Aqui, provavelmente foi usado para descrever a etnia de Abrão e garantir que saibamos que ele é diferente dos grupos étnicos circundantes. Certifiquem-se de usar a mesma palavra para hebraico aqui que você usar mais tarde, e lembre-se de que a palavra </w:t>
      </w:r>
      <w:r>
        <w:rPr>
          <w:b/>
          <w:lang w:val="pt_PT" w:bidi="pt_PT"/>
        </w:rPr>
        <w:t>hebraico</w:t>
      </w:r>
      <w:r>
        <w:rPr>
          <w:lang w:val="pt_PT" w:bidi="pt_PT"/>
        </w:rPr>
        <w:t xml:space="preserve"> está no Glossário Mestre.</w:t>
      </w:r>
    </w:p>
    <w:p>
      <w:pPr/>
      <w:r>
        <w:rPr>
          <w:lang w:val="pt_PT" w:bidi="pt_PT"/>
        </w:rPr>
      </w:r>
      <w:r>
        <w:rPr>
          <w:lang w:val="pt_PT" w:bidi="pt_PT"/>
        </w:rPr>
        <w:t xml:space="preserve">Abrão vivia perto dos </w:t>
      </w:r>
      <w:r>
        <w:rPr>
          <w:b/>
          <w:lang w:val="pt_PT" w:bidi="pt_PT"/>
        </w:rPr>
        <w:t>carvalhos</w:t>
      </w:r>
      <w:r>
        <w:rPr>
          <w:lang w:val="pt_PT" w:bidi="pt_PT"/>
        </w:rPr>
        <w:t xml:space="preserve"> de Mamre. Os carvalhos são um tipo de grande árvore.</w:t>
      </w:r>
    </w:p>
    <w:p>
      <w:pPr/>
      <w:r>
        <w:rPr>
          <w:lang w:val="pt_PT" w:bidi="pt_PT"/>
        </w:rPr>
      </w:r>
      <w:r>
        <w:rPr>
          <w:lang w:val="pt_PT" w:bidi="pt_PT"/>
        </w:rPr>
        <w:t>Pare aqui e mostre à equipe uma imagem de um carvalho. Se você não tem uma palavra para esse tipo de árvore em seu idioma, você pode querer traduzir como árvore “grande”. Pause este áudio aqui.</w:t>
      </w:r>
    </w:p>
    <w:p>
      <w:pPr/>
      <w:r>
        <w:rPr>
          <w:lang w:val="pt_PT" w:bidi="pt_PT"/>
        </w:rPr>
      </w:r>
      <w:r>
        <w:rPr>
          <w:lang w:val="pt_PT" w:bidi="pt_PT"/>
        </w:rPr>
        <w:t xml:space="preserve">Mamre e seus parentes, Escol e Aner, eram os </w:t>
      </w:r>
      <w:r>
        <w:rPr>
          <w:b/>
          <w:lang w:val="pt_PT" w:bidi="pt_PT"/>
        </w:rPr>
        <w:t>aliados</w:t>
      </w:r>
      <w:r>
        <w:rPr>
          <w:lang w:val="pt_PT" w:bidi="pt_PT"/>
        </w:rPr>
        <w:t xml:space="preserve"> de Abrão. Aliados se refere a pessoas que haviam prometido ajudar umas às outras a lutar contra seus inimigos.</w:t>
      </w:r>
    </w:p>
    <w:p>
      <w:pPr/>
      <w:r>
        <w:rPr>
          <w:lang w:val="pt_PT" w:bidi="pt_PT"/>
        </w:rPr>
      </w:r>
      <w:r>
        <w:rPr>
          <w:lang w:val="pt_PT" w:bidi="pt_PT"/>
        </w:rPr>
        <w:t xml:space="preserve">Abrão reuniu 318 </w:t>
      </w:r>
      <w:r>
        <w:rPr>
          <w:b/>
          <w:lang w:val="pt_PT" w:bidi="pt_PT"/>
        </w:rPr>
        <w:t>homens treinados</w:t>
      </w:r>
      <w:r>
        <w:rPr>
          <w:lang w:val="pt_PT" w:bidi="pt_PT"/>
        </w:rPr>
        <w:t xml:space="preserve"> em sua </w:t>
      </w:r>
      <w:r>
        <w:rPr>
          <w:b/>
          <w:lang w:val="pt_PT" w:bidi="pt_PT"/>
        </w:rPr>
        <w:t>casa</w:t>
      </w:r>
      <w:r>
        <w:rPr>
          <w:lang w:val="pt_PT" w:bidi="pt_PT"/>
        </w:rPr>
        <w:t xml:space="preserve"> e perseguiu os reis conquistadores até Dã. A palavra usada para homens treinados aqui se refere a homens, que provavelmente eram servos de confiança, que tinham treinamento militar. Casa se refere a todas as pessoas que viviam no acampamento de Abrão. Não se refere apenas à casa de Abrão. O </w:t>
      </w:r>
      <w:r>
        <w:rPr>
          <w:b/>
          <w:lang w:val="pt_PT" w:bidi="pt_PT"/>
        </w:rPr>
        <w:t>termo casa</w:t>
      </w:r>
      <w:r>
        <w:rPr>
          <w:lang w:val="pt_PT" w:bidi="pt_PT"/>
        </w:rPr>
        <w:t xml:space="preserve"> está no Glossário Mestre.</w:t>
      </w:r>
    </w:p>
    <w:p>
      <w:pPr/>
      <w:r>
        <w:rPr>
          <w:lang w:val="pt_PT" w:bidi="pt_PT"/>
        </w:rPr>
      </w:r>
      <w:r>
        <w:rPr>
          <w:lang w:val="pt_PT" w:bidi="pt_PT"/>
        </w:rPr>
        <w:t>Abrão dividiu seus homens em grupos e atacou à noite. Enquanto os reis fugiam, ele os perseguiu para Hobá, ao norte de Damasco. Abrão retornou com Ló, as posses de Ló, tudo o que os reis haviam levado, juntamente com os outros cativos e mulheres.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14:1–16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1">
        <w:r>
          <w:rPr>
            <w:lang w:val="pt_PT" w:bidi="pt_PT"/>
          </w:rPr>
          <w:rPr>
            <w:color w:val="0000EE"/>
            <w:u w:val="single"/>
          </w:rPr>
          <w:t>Ouvir e Sentir</w:t>
        </w:r>
      </w:hyperlink>
      <w:r>
        <w:rPr>
          <w:lang w:val="pt_PT" w:bidi="pt_PT"/>
        </w:rPr>
        <w:t xml:space="preserve"> (471 KB)</w:t>
      </w:r>
      <w:r>
        <w:rPr>
          <w:lang w:val="pt_PT" w:bidi="pt_PT"/>
        </w:rPr>
      </w:r>
    </w:p>
    <w:p>
      <w:pPr>
        <w:pStyle w:val="ListBullet"/>
        <w:spacing w:line="240" w:lineRule="auto"/>
        <w:ind w:left="720"/>
      </w:pPr>
      <w:r>
        <w:rPr>
          <w:lang w:val="pt_PT" w:bidi="pt_PT"/>
        </w:rPr>
      </w:r>
      <w:hyperlink r:id="rId132">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133">
        <w:r>
          <w:rPr>
            <w:lang w:val="pt_PT" w:bidi="pt_PT"/>
          </w:rPr>
          <w:rPr>
            <w:color w:val="0000EE"/>
            <w:u w:val="single"/>
          </w:rPr>
          <w:t>Identificando as Cenas</w:t>
        </w:r>
      </w:hyperlink>
      <w:r>
        <w:rPr>
          <w:lang w:val="pt_PT" w:bidi="pt_PT"/>
        </w:rPr>
        <w:t xml:space="preserve"> (6.3 MB)</w:t>
      </w:r>
      <w:r>
        <w:rPr>
          <w:lang w:val="pt_PT" w:bidi="pt_PT"/>
        </w:rPr>
      </w:r>
    </w:p>
    <w:p>
      <w:pPr>
        <w:pStyle w:val="ListBullet"/>
        <w:spacing w:line="240" w:lineRule="auto"/>
        <w:ind w:left="720"/>
      </w:pPr>
      <w:r>
        <w:rPr>
          <w:lang w:val="pt_PT" w:bidi="pt_PT"/>
        </w:rPr>
      </w:r>
      <w:hyperlink r:id="rId134">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135">
        <w:r>
          <w:rPr>
            <w:lang w:val="pt_PT" w:bidi="pt_PT"/>
          </w:rPr>
          <w:rPr>
            <w:color w:val="0000EE"/>
            <w:u w:val="single"/>
          </w:rPr>
          <w:t>Preenchendo as Lacunas</w:t>
        </w:r>
      </w:hyperlink>
      <w:r>
        <w:rPr>
          <w:lang w:val="pt_PT" w:bidi="pt_PT"/>
        </w:rPr>
        <w:t xml:space="preserve"> (3.1 MB)</w:t>
      </w:r>
      <w:r>
        <w:rPr>
          <w:lang w:val="pt_PT" w:bidi="pt_PT"/>
        </w:rPr>
      </w:r>
    </w:p>
    <w:p>
      <w:pPr>
        <w:pStyle w:val="ListBullet"/>
        <w:spacing w:line="240" w:lineRule="auto"/>
        <w:ind w:left="720"/>
      </w:pPr>
      <w:r>
        <w:rPr>
          <w:lang w:val="pt_PT" w:bidi="pt_PT"/>
        </w:rPr>
      </w:r>
      <w:hyperlink r:id="rId13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14:17–24</w:t>
      </w:r>
      <w:r>
        <w:rPr>
          <w:lang w:val="pt_PT" w:bidi="pt_PT"/>
        </w:rPr>
      </w:r>
    </w:p>
    <w:p>
      <w:pPr>
        <w:pStyle w:val="Heading3"/>
      </w:pPr>
      <w:r>
        <w:rPr>
          <w:lang w:val="pt_PT" w:bidi="pt_PT"/>
        </w:rPr>
        <w:t>Ouvir e Sentir</w:t>
      </w:r>
    </w:p>
    <w:p>
      <w:pPr/>
      <w:r>
        <w:rPr>
          <w:lang w:val="pt_PT" w:bidi="pt_PT"/>
        </w:rPr>
      </w:r>
      <w:r>
        <w:rPr>
          <w:lang w:val="pt_PT" w:bidi="pt_PT"/>
        </w:rPr>
        <w:t>Ouça Gênesis 14:17–24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14:17–24 na tradução mais fácil de entender.</w:t>
      </w:r>
    </w:p>
    <w:p>
      <w:pPr/>
      <w:r>
        <w:rPr>
          <w:lang w:val="pt_PT" w:bidi="pt_PT"/>
        </w:rPr>
      </w:r>
      <w:r>
        <w:rPr>
          <w:lang w:val="pt_PT" w:bidi="pt_PT"/>
        </w:rPr>
        <w:t>Essa história acontece logo depois que Abrão resgatou Ló dos reis conquistadores na história anterior. Nessa história, Abrão encontra dois reis diferentes e tem duas interações diferentes com eles.</w:t>
      </w:r>
    </w:p>
    <w:p>
      <w:pPr/>
      <w:r>
        <w:rPr>
          <w:lang w:val="pt_PT" w:bidi="pt_PT"/>
        </w:rPr>
      </w:r>
      <w:r>
        <w:rPr>
          <w:lang w:val="pt_PT" w:bidi="pt_PT"/>
        </w:rPr>
        <w:t>Abrão derrotou os reis conquistadores. Ele trouxe de volta todos os cativos e posses que os reis conquistadores levaram de Sodoma e Gomorra. Quando essa história começa, Abrão já havia retornado a onde ele vivia, ou ele ainda estava em seu caminho de volta para onde ele vivia.</w:t>
      </w:r>
    </w:p>
    <w:p>
      <w:pPr/>
      <w:r>
        <w:rPr>
          <w:lang w:val="pt_PT" w:bidi="pt_PT"/>
        </w:rPr>
      </w:r>
      <w:r>
        <w:rPr>
          <w:lang w:val="pt_PT" w:bidi="pt_PT"/>
        </w:rPr>
        <w:t>Abrão e o rei de Sodoma se encontraram no Vale de Shavé, que foi mais tarde chamado de Vale do Rei. O rei de Sodoma provavelmente viajou para o norte de Sodoma para encontrar Abrão.</w:t>
      </w:r>
    </w:p>
    <w:p>
      <w:pPr/>
      <w:r>
        <w:rPr>
          <w:lang w:val="pt_PT" w:bidi="pt_PT"/>
        </w:rPr>
      </w:r>
      <w:r>
        <w:rPr>
          <w:lang w:val="pt_PT" w:bidi="pt_PT"/>
        </w:rPr>
        <w:t>Pare aqui e em grupo olhe para um mapa do Vale de Shavé. Trace a jornada do rei de Sodoma para o vale. Pause este áudio aqui.</w:t>
      </w:r>
    </w:p>
    <w:p>
      <w:pPr/>
      <w:r>
        <w:rPr>
          <w:lang w:val="pt_PT" w:bidi="pt_PT"/>
        </w:rPr>
      </w:r>
      <w:r>
        <w:rPr>
          <w:lang w:val="pt_PT" w:bidi="pt_PT"/>
        </w:rPr>
        <w:t>O Vale de Shavé estava perto da cidade de Salém. Melquisedeque, o rei de Salém, encontrou Abrão e o rei de Sodoma no vale. Salém era provavelmente um antigo nome para a cidade de Jerusalém, que mais tarde se tornaria a capital religiosa do povo judeu, que eram os descendentes de Abrão.</w:t>
      </w:r>
    </w:p>
    <w:p>
      <w:pPr/>
      <w:r>
        <w:rPr>
          <w:lang w:val="pt_PT" w:bidi="pt_PT"/>
        </w:rPr>
      </w:r>
      <w:r>
        <w:rPr>
          <w:lang w:val="pt_PT" w:bidi="pt_PT"/>
        </w:rPr>
        <w:t>Pare aqui e, em grupo, olhem para a cidade de Salém em um mapa. Pause este áudio aqui.</w:t>
      </w:r>
    </w:p>
    <w:p>
      <w:pPr/>
      <w:r>
        <w:rPr>
          <w:lang w:val="pt_PT" w:bidi="pt_PT"/>
        </w:rPr>
      </w:r>
      <w:r>
        <w:rPr>
          <w:lang w:val="pt_PT" w:bidi="pt_PT"/>
        </w:rPr>
        <w:t>Melquisedeque era um sacerdote. Esta é a primeira vez que um sacerdote é mencionado nessas histórias. Os sacerdotes conectavam as pessoas a Deus e levavam as pessoas a adorar a Deus.</w:t>
      </w:r>
    </w:p>
    <w:p>
      <w:pPr/>
      <w:r>
        <w:rPr>
          <w:lang w:val="pt_PT" w:bidi="pt_PT"/>
        </w:rPr>
      </w:r>
      <w:r>
        <w:rPr>
          <w:lang w:val="pt_PT" w:bidi="pt_PT"/>
        </w:rPr>
        <w:t>Melquisedeque trouxe pão e vinho a Abrão. A palavra que a história usa para “pão” se refere a comida em geral. Melquisedeque provavelmente trouxe comida e vinho suficientes para todos os soldados de Abrão. Ele pode ter usado a comida e o vinho para jantar com Abrão para celebrar a vitória de Abrão.</w:t>
      </w:r>
    </w:p>
    <w:p>
      <w:pPr/>
      <w:r>
        <w:rPr>
          <w:lang w:val="pt_PT" w:bidi="pt_PT"/>
        </w:rPr>
      </w:r>
      <w:r>
        <w:rPr>
          <w:lang w:val="pt_PT" w:bidi="pt_PT"/>
        </w:rPr>
        <w:t>Então, Melquisedeque abençoou Abrão. Essa é a única bênção de um sacerdote em histórias em Gênesis. Melquisedeque usou um poema curto para dar a Abrão sua bênção.</w:t>
      </w:r>
    </w:p>
    <w:p>
      <w:pPr/>
      <w:r>
        <w:rPr>
          <w:lang w:val="pt_PT" w:bidi="pt_PT"/>
        </w:rPr>
      </w:r>
      <w:r>
        <w:rPr>
          <w:lang w:val="pt_PT" w:bidi="pt_PT"/>
        </w:rPr>
        <w:t>Melquisedeque disse: “Que o Deus Altíssimo, criador do céu e da terra, abençoe Abrão”. Melquisedeque pode ter usado o Deus Altíssimo para se referir a um deus local, ou ele pode ter usado o Deus Altíssimo para se referir ao Deus de Abrão. Mais tarde na história, Abrão também usou o nome Deus Altíssimo quando ele falou sobre seu próprio Deus.</w:t>
      </w:r>
    </w:p>
    <w:p>
      <w:pPr/>
      <w:r>
        <w:rPr>
          <w:lang w:val="pt_PT" w:bidi="pt_PT"/>
        </w:rPr>
      </w:r>
      <w:r>
        <w:rPr>
          <w:lang w:val="pt_PT" w:bidi="pt_PT"/>
        </w:rPr>
        <w:t>Melquisedeque descreveu o Deus Altíssimo como “criador do céu e da terra”. “Céu e terra” é uma frase que significa: “tudo no universo — tudo em todos os lugares”. Algumas pessoas argumentam que Melquisedeque disse “proprietário do céu e da terra”, não “criador do céu e da terra”. No entanto, ele provavelmente disse “criador”.</w:t>
      </w:r>
    </w:p>
    <w:p>
      <w:pPr/>
      <w:r>
        <w:rPr>
          <w:lang w:val="pt_PT" w:bidi="pt_PT"/>
        </w:rPr>
      </w:r>
      <w:r>
        <w:rPr>
          <w:lang w:val="pt_PT" w:bidi="pt_PT"/>
        </w:rPr>
        <w:t>Melquisedeque continuou: “Que o Deus Altíssimo, que entregou seus inimigos a você, seja abençoado”. Aqui, Melquisedeque usou a palavra “abençoado” de uma maneira diferente. Ele louvou a Deus reconhecendo as coisas boas que Deus havia feito por Abrão. Melquisedeque falou sobre Deus entregar, ou dar, os inimigos de Abrão a Abrão para que ele derrotasse.</w:t>
      </w:r>
    </w:p>
    <w:p>
      <w:pPr/>
      <w:r>
        <w:rPr>
          <w:lang w:val="pt_PT" w:bidi="pt_PT"/>
        </w:rPr>
      </w:r>
      <w:r>
        <w:rPr>
          <w:lang w:val="pt_PT" w:bidi="pt_PT"/>
        </w:rPr>
        <w:t>Pare aqui e discuta essa pergunta como um grupo: como as pessoas dão bençãos em sua cultura? Como as pessoas dão bênçãos formais em sua cultura? Pause este áudio aqui.</w:t>
      </w:r>
    </w:p>
    <w:p>
      <w:pPr/>
      <w:r>
        <w:rPr>
          <w:lang w:val="pt_PT" w:bidi="pt_PT"/>
        </w:rPr>
      </w:r>
      <w:r>
        <w:rPr>
          <w:lang w:val="pt_PT" w:bidi="pt_PT"/>
        </w:rPr>
        <w:t>Depois da bênção de Melquisedeque, Abrão deu a Melquisedeque um décimo de todas as posses que ele resgatou e trouxe de volta dos reis conquistadores. Esse não era um imposto, mas provavelmente parte da distribuição das posses que Abrão resgatou dos reis conquistadores.</w:t>
      </w:r>
    </w:p>
    <w:p>
      <w:pPr/>
      <w:r>
        <w:rPr>
          <w:lang w:val="pt_PT" w:bidi="pt_PT"/>
        </w:rPr>
      </w:r>
      <w:r>
        <w:rPr>
          <w:lang w:val="pt_PT" w:bidi="pt_PT"/>
        </w:rPr>
        <w:t>Pare aqui e discuta essa pergunta em grupo: o que as pessoas em sua cultura fazem para agradecer e honrar a Deus? Eles dão coisas aos sacerdotes? Se assim for, por que eles dão coisas? Por que você acha que Abrão deu um décimo a Melquisedeque? Pause este áudio aqui.</w:t>
      </w:r>
    </w:p>
    <w:p>
      <w:pPr/>
      <w:r>
        <w:rPr>
          <w:lang w:val="pt_PT" w:bidi="pt_PT"/>
        </w:rPr>
      </w:r>
      <w:r>
        <w:rPr>
          <w:lang w:val="pt_PT" w:bidi="pt_PT"/>
        </w:rPr>
        <w:t>Então o rei de Sodoma falou. Ele disse a Abrão: “Dê-me as pessoas que você resgatou dos reis conquistadores e leve todas as posses para você”. Aqui, o rei de Sodoma não pede mais do que sua parte justa, e ele não oferece a Abrão mais do que a parte justa de Abrão.</w:t>
      </w:r>
    </w:p>
    <w:p>
      <w:pPr/>
      <w:r>
        <w:rPr>
          <w:lang w:val="pt_PT" w:bidi="pt_PT"/>
        </w:rPr>
      </w:r>
      <w:r>
        <w:rPr>
          <w:lang w:val="pt_PT" w:bidi="pt_PT"/>
        </w:rPr>
        <w:t>Mas Abrão recusou fortemente o que o rei de Sodoma disse. Abrão respondeu: “Não, ergo minha mão e juro a Yavé, o Deus Altíssimo, criador do céu e da terra, que definitivamente não levarei nem mesmo uma corda ou uma renda de sandália de você, para que você não possa dizer que você me fez rico”. Aqui, Abrão usou o mesmo nome para Deus que Melquisedeque usou, “Deus Altíssimo”, bem como o nome para Deus que Abrão normalmente usava, o nome pessoal de Deus.</w:t>
      </w:r>
    </w:p>
    <w:p>
      <w:pPr/>
      <w:r>
        <w:rPr>
          <w:lang w:val="pt_PT" w:bidi="pt_PT"/>
        </w:rPr>
      </w:r>
      <w:r>
        <w:rPr>
          <w:lang w:val="pt_PT" w:bidi="pt_PT"/>
        </w:rPr>
        <w:t>Quando Abrão disse que ele ergueu sua mão e jurou, isso significava que ele fez um gesto para mostrar publicamente que ele estava fazendo uma promessa solene.</w:t>
      </w:r>
    </w:p>
    <w:p>
      <w:pPr/>
      <w:r>
        <w:rPr>
          <w:lang w:val="pt_PT" w:bidi="pt_PT"/>
        </w:rPr>
      </w:r>
      <w:r>
        <w:rPr>
          <w:lang w:val="pt_PT" w:bidi="pt_PT"/>
        </w:rPr>
        <w:t>Pare aqui e discuta em grupo se você tem gestos ou expressões semelhantes em seu idioma. Pause este áudio aqui.</w:t>
      </w:r>
    </w:p>
    <w:p>
      <w:pPr/>
      <w:r>
        <w:rPr>
          <w:lang w:val="pt_PT" w:bidi="pt_PT"/>
        </w:rPr>
      </w:r>
      <w:r>
        <w:rPr>
          <w:lang w:val="pt_PT" w:bidi="pt_PT"/>
        </w:rPr>
        <w:t>Quando Abrão disse que não aceitaria nem mesmo “uma corda ou uma pequena parte de uma sandália”, ele usou uma frase que significava que ele não aceitaria nada do rei de Sodoma, mesmo que tivesse tão pouco valor quanto um fio ou uma pequena parte de uma sandália.</w:t>
      </w:r>
    </w:p>
    <w:p>
      <w:pPr/>
      <w:r>
        <w:rPr>
          <w:lang w:val="pt_PT" w:bidi="pt_PT"/>
        </w:rPr>
      </w:r>
      <w:r>
        <w:rPr>
          <w:lang w:val="pt_PT" w:bidi="pt_PT"/>
        </w:rPr>
        <w:t>Pare aqui e em grupo olhe para a foto de uma sandália. Discuta em grupo se você tem quaisquer expressões semelhantes em seu idioma. Pause este áudio aqui.</w:t>
      </w:r>
    </w:p>
    <w:p>
      <w:pPr/>
      <w:r>
        <w:rPr>
          <w:lang w:val="pt_PT" w:bidi="pt_PT"/>
        </w:rPr>
      </w:r>
      <w:r>
        <w:rPr>
          <w:lang w:val="pt_PT" w:bidi="pt_PT"/>
        </w:rPr>
        <w:t>Abrão continuou: “Aceitarei apenas a comida que meus homens já comeram das posses que resgatamos. Mas que meus aliados — Aner, Escol e Mamre — tenham sua parte das posses”.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14:17–24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Primeira cena:</w:t>
      </w:r>
      <w:r>
        <w:rPr>
          <w:lang w:val="pt_PT" w:bidi="pt_PT"/>
        </w:rPr>
        <w:t xml:space="preserve"> depois que Abrão retornou após derrotar os reis conquistadores, o rei de Sodoma o encontrou no Vale de Shavé, que foi mais tarde chamado de Vale do Rei.</w:t>
      </w:r>
    </w:p>
    <w:p>
      <w:pPr/>
      <w:r>
        <w:rPr>
          <w:lang w:val="pt_PT" w:bidi="pt_PT"/>
        </w:rPr>
      </w:r>
      <w:r>
        <w:rPr>
          <w:b/>
          <w:lang w:val="pt_PT" w:bidi="pt_PT"/>
        </w:rPr>
        <w:t>Segunda cena:</w:t>
      </w:r>
      <w:r>
        <w:rPr>
          <w:lang w:val="pt_PT" w:bidi="pt_PT"/>
        </w:rPr>
        <w:t xml:space="preserve"> então o rei Melquisedeque veio e trouxe pão e vinho. Melquisedeque era o rei de Salém e um sacerdote que servia ao Deus Altíssimo. Melquisedeque abençoou Abrão. Melquisedeque disse: “Que o Deus Altíssimo, criador do céu e da terra, abençoe Abrão”. Louvo ao Deus Altíssimo, que entregou seus inimigos a você”.</w:t>
      </w:r>
    </w:p>
    <w:p>
      <w:pPr/>
      <w:r>
        <w:rPr>
          <w:lang w:val="pt_PT" w:bidi="pt_PT"/>
        </w:rPr>
      </w:r>
      <w:r>
        <w:rPr>
          <w:lang w:val="pt_PT" w:bidi="pt_PT"/>
        </w:rPr>
        <w:t>E Abrão deu ao rei Melquisedeque um décimo de todas as posses que Abrão havia resgatado.</w:t>
      </w:r>
    </w:p>
    <w:p>
      <w:pPr/>
      <w:r>
        <w:rPr>
          <w:lang w:val="pt_PT" w:bidi="pt_PT"/>
        </w:rPr>
      </w:r>
      <w:r>
        <w:rPr>
          <w:b/>
          <w:lang w:val="pt_PT" w:bidi="pt_PT"/>
        </w:rPr>
        <w:t>Terceira cena:</w:t>
      </w:r>
      <w:r>
        <w:rPr>
          <w:lang w:val="pt_PT" w:bidi="pt_PT"/>
        </w:rPr>
        <w:t xml:space="preserve"> então o rei de Sodoma disse a Abrão: “Dê-me todos os cativos que você resgatou e mantenha todas as posses para você”.</w:t>
      </w:r>
    </w:p>
    <w:p>
      <w:pPr/>
      <w:r>
        <w:rPr>
          <w:lang w:val="pt_PT" w:bidi="pt_PT"/>
        </w:rPr>
      </w:r>
      <w:r>
        <w:rPr>
          <w:lang w:val="pt_PT" w:bidi="pt_PT"/>
        </w:rPr>
        <w:t>Mas Abrão respondeu: “Não! Juro por Yavé, Deus Altíssimo, que não aceitarei nem mesmo um fio ou parte de uma sandália de você. Então você não poderá dizer que você me fez rico. Mas aceitarei a comida que meus jovens já comeram das posses, e peço que você dê a meus aliados, Aner, Escol e Mamre, uma parte justa”.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O rei Melquisedeque de Salém</w:t>
      </w:r>
    </w:p>
    <w:p>
      <w:pPr>
        <w:pStyle w:val="ListBullet"/>
        <w:spacing w:line="240" w:lineRule="auto"/>
        <w:ind w:left="720"/>
      </w:pPr>
      <w:r>
        <w:rPr>
          <w:lang w:val="pt_PT" w:bidi="pt_PT"/>
        </w:rPr>
      </w:r>
      <w:r>
        <w:rPr>
          <w:lang w:val="pt_PT" w:bidi="pt_PT"/>
        </w:rPr>
        <w:t>O rei de Sodoma</w:t>
      </w:r>
    </w:p>
    <w:p>
      <w:pPr>
        <w:pStyle w:val="ListBullet"/>
        <w:spacing w:line="240" w:lineRule="auto"/>
        <w:ind w:left="720"/>
      </w:pPr>
      <w:r>
        <w:rPr>
          <w:lang w:val="pt_PT" w:bidi="pt_PT"/>
        </w:rPr>
      </w:r>
      <w:r>
        <w:rPr>
          <w:lang w:val="pt_PT" w:bidi="pt_PT"/>
        </w:rPr>
        <w:t>Os jovens de Abrão</w:t>
      </w:r>
    </w:p>
    <w:p>
      <w:pPr>
        <w:pStyle w:val="ListBullet"/>
        <w:spacing w:line="240" w:lineRule="auto"/>
        <w:ind w:left="720"/>
      </w:pPr>
      <w:r>
        <w:rPr>
          <w:lang w:val="pt_PT" w:bidi="pt_PT"/>
        </w:rPr>
      </w:r>
      <w:r>
        <w:rPr>
          <w:lang w:val="pt_PT" w:bidi="pt_PT"/>
        </w:rPr>
        <w:t>Os cativos que Abrão resgatou</w:t>
      </w:r>
    </w:p>
    <w:p>
      <w:pPr>
        <w:pStyle w:val="ListBullet"/>
        <w:spacing w:line="240" w:lineRule="auto"/>
        <w:ind w:left="720"/>
      </w:pPr>
      <w:r>
        <w:rPr>
          <w:lang w:val="pt_PT" w:bidi="pt_PT"/>
        </w:rPr>
      </w:r>
      <w:r>
        <w:rPr>
          <w:lang w:val="pt_PT" w:bidi="pt_PT"/>
        </w:rPr>
        <w:t>Os aliados de Abrão, Aner, Escol e Mamre</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Abrão retorna depois de derrotar os reis conquistadores da última história. O rei de Sodoma encontra Abrão no Vale de Shavé, que é mais tarde chamado de Vale dos Reis.</w:t>
      </w:r>
    </w:p>
    <w:p>
      <w:pPr/>
      <w:r>
        <w:rPr>
          <w:lang w:val="pt_PT" w:bidi="pt_PT"/>
        </w:rPr>
      </w:r>
      <w:r>
        <w:rPr>
          <w:lang w:val="pt_PT" w:bidi="pt_PT"/>
        </w:rPr>
        <w:t>Pare aqui e em grupo olhe para um mapa do Vale de Shavé. Pause este áudio aqui.</w:t>
      </w:r>
    </w:p>
    <w:p>
      <w:pPr/>
      <w:r>
        <w:rPr>
          <w:lang w:val="pt_PT" w:bidi="pt_PT"/>
        </w:rPr>
      </w:r>
      <w:r>
        <w:rPr>
          <w:lang w:val="pt_PT" w:bidi="pt_PT"/>
        </w:rPr>
        <w:t>Na segunda cena, Melquisedeque, o rei da cidade de Salém e um sacerdote do Deus Altíssimo, vem para encontrar Abrão. Ele traz comida e vinho.</w:t>
      </w:r>
    </w:p>
    <w:p>
      <w:pPr/>
      <w:r>
        <w:rPr>
          <w:lang w:val="pt_PT" w:bidi="pt_PT"/>
        </w:rPr>
      </w:r>
      <w:r>
        <w:rPr>
          <w:lang w:val="pt_PT" w:bidi="pt_PT"/>
        </w:rPr>
        <w:t>Pare aqui e em grupo olhe para a cidade de Salém em um mapa. Pause este áudio aqui.</w:t>
      </w:r>
    </w:p>
    <w:p>
      <w:pPr/>
      <w:r>
        <w:rPr>
          <w:lang w:val="pt_PT" w:bidi="pt_PT"/>
        </w:rPr>
      </w:r>
      <w:r>
        <w:rPr>
          <w:lang w:val="pt_PT" w:bidi="pt_PT"/>
        </w:rPr>
        <w:t>Melquisedeque abençoa Abrão, dizendo: “Que o Deus Altíssimo, criador do céu e da terra, abençoe Abrão. E que as pessoas louvem a Deus e digam que Ele é grande, porque Ele ajudou você a derrotar seus inimigos”.</w:t>
      </w:r>
    </w:p>
    <w:p>
      <w:pPr/>
      <w:r>
        <w:rPr>
          <w:lang w:val="pt_PT" w:bidi="pt_PT"/>
        </w:rPr>
      </w:r>
      <w:r>
        <w:rPr>
          <w:lang w:val="pt_PT" w:bidi="pt_PT"/>
        </w:rPr>
        <w:t>Abrão dá a Melquisedeque um décimo de todas as posses que Abrão resgatou e trouxe de volta.</w:t>
      </w:r>
    </w:p>
    <w:p>
      <w:pPr/>
      <w:r>
        <w:rPr>
          <w:lang w:val="pt_PT" w:bidi="pt_PT"/>
        </w:rPr>
      </w:r>
      <w:r>
        <w:rPr>
          <w:lang w:val="pt_PT" w:bidi="pt_PT"/>
        </w:rPr>
        <w:t>Você pode querer visualizar isso usando dez itens para representar todas as posses que Abrão trouxe de volta. Demonstre Abrão dando um desses itens a Melquisedeque. Pause este áudio aqui.</w:t>
      </w:r>
    </w:p>
    <w:p>
      <w:pPr/>
      <w:r>
        <w:rPr>
          <w:lang w:val="pt_PT" w:bidi="pt_PT"/>
        </w:rPr>
      </w:r>
      <w:r>
        <w:rPr>
          <w:lang w:val="pt_PT" w:bidi="pt_PT"/>
        </w:rPr>
        <w:t>Na cena três, visualize o diálogo entre Abrão e o rei de Sodoma. O rei de Sodoma diz a Abrão: “Deixe o povo da minha cidade retornar a mim, mas você pode manter as posses que você trouxe de volta para você”.</w:t>
      </w:r>
    </w:p>
    <w:p>
      <w:pPr/>
      <w:r>
        <w:rPr>
          <w:lang w:val="pt_PT" w:bidi="pt_PT"/>
        </w:rPr>
      </w:r>
      <w:r>
        <w:rPr>
          <w:lang w:val="pt_PT" w:bidi="pt_PT"/>
        </w:rPr>
        <w:t>Mas Abrão responde: “Juro que não aceitarei nem mesmo um fio ou uma parte de uma sandália de você, porque então você pode dizer: “Fiz Abrão rico”. Aceitarei apenas a comida que meus jovens já comeram das posses que trouxemos de volta, e peço que você dê a meus aliados, Mamre, Escol e Aner, uma parte justa das posses”.</w:t>
      </w:r>
    </w:p>
    <w:p>
      <w:pPr/>
      <w:r>
        <w:rPr>
          <w:lang w:val="pt_PT" w:bidi="pt_PT"/>
        </w:rPr>
      </w:r>
      <w:r>
        <w:rPr>
          <w:lang w:val="pt_PT" w:bidi="pt_PT"/>
        </w:rPr>
        <w:t>Pare aqui e olhe para a imagem da parte da sandália à qual Abrão se refere aqui como um grupo.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14:17–24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O rei Melquisedeque de Salém</w:t>
      </w:r>
    </w:p>
    <w:p>
      <w:pPr>
        <w:pStyle w:val="ListBullet"/>
        <w:spacing w:line="240" w:lineRule="auto"/>
        <w:ind w:left="720"/>
      </w:pPr>
      <w:r>
        <w:rPr>
          <w:lang w:val="pt_PT" w:bidi="pt_PT"/>
        </w:rPr>
      </w:r>
      <w:r>
        <w:rPr>
          <w:lang w:val="pt_PT" w:bidi="pt_PT"/>
        </w:rPr>
        <w:t>O rei de Sodoma</w:t>
      </w:r>
    </w:p>
    <w:p>
      <w:pPr>
        <w:pStyle w:val="ListBullet"/>
        <w:spacing w:line="240" w:lineRule="auto"/>
        <w:ind w:left="720"/>
      </w:pPr>
      <w:r>
        <w:rPr>
          <w:lang w:val="pt_PT" w:bidi="pt_PT"/>
        </w:rPr>
      </w:r>
      <w:r>
        <w:rPr>
          <w:lang w:val="pt_PT" w:bidi="pt_PT"/>
        </w:rPr>
        <w:t>Os jovens de Abrão</w:t>
      </w:r>
    </w:p>
    <w:p>
      <w:pPr>
        <w:pStyle w:val="ListBullet"/>
        <w:spacing w:line="240" w:lineRule="auto"/>
        <w:ind w:left="720"/>
      </w:pPr>
      <w:r>
        <w:rPr>
          <w:lang w:val="pt_PT" w:bidi="pt_PT"/>
        </w:rPr>
      </w:r>
      <w:r>
        <w:rPr>
          <w:lang w:val="pt_PT" w:bidi="pt_PT"/>
        </w:rPr>
        <w:t>Os cativos que Abrão resgatou</w:t>
      </w:r>
    </w:p>
    <w:p>
      <w:pPr>
        <w:pStyle w:val="ListBullet"/>
        <w:spacing w:line="240" w:lineRule="auto"/>
        <w:ind w:left="720"/>
      </w:pPr>
      <w:r>
        <w:rPr>
          <w:lang w:val="pt_PT" w:bidi="pt_PT"/>
        </w:rPr>
      </w:r>
      <w:r>
        <w:rPr>
          <w:lang w:val="pt_PT" w:bidi="pt_PT"/>
        </w:rPr>
        <w:t>Os aliados de Abrão, Aner, Escol e Mamre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Abrão retorna depois de derrotar os reis conquistadores. O rei de Sodoma encontra Abrão no Vale de Shavé, que é mais tarde chamado de Vale dos Reis.</w:t>
      </w:r>
    </w:p>
    <w:p>
      <w:pPr/>
      <w:r>
        <w:rPr>
          <w:lang w:val="pt_PT" w:bidi="pt_PT"/>
        </w:rPr>
      </w:r>
      <w:r>
        <w:rPr>
          <w:lang w:val="pt_PT" w:bidi="pt_PT"/>
        </w:rPr>
        <w:t>Pare a encenação e pergunte ao ator que interpreta o rei de Sodoma: “O que você está sentindo ou pensando?”. Você pode ouvir coisas como: “Estou tão animado por Abrão derrotar os reis conquistadores que viajei aqui para encontrá-lo”, ou “Estou humilhado por Abrão ter derrotado meus inimigos quando eu não pude”. Reinicie a encenação.</w:t>
      </w:r>
    </w:p>
    <w:p>
      <w:pPr/>
      <w:r>
        <w:rPr>
          <w:lang w:val="pt_PT" w:bidi="pt_PT"/>
        </w:rPr>
      </w:r>
      <w:r>
        <w:rPr>
          <w:lang w:val="pt_PT" w:bidi="pt_PT"/>
        </w:rPr>
        <w:t>O rei de Salém e sacerdote do Deus Altíssimo, Melquisedeque, vem ao vale. Ele traz comida e vinho. Melquisedeque abençoa Abrão, dizendo: “Que o Deus Altíssimo, criador do céu e da terra, abençoe Abrão. Louvo ao Deus Altíssimo, que deu a você seus inimigos para derrotar”.</w:t>
      </w:r>
    </w:p>
    <w:p>
      <w:pPr/>
      <w:r>
        <w:rPr>
          <w:lang w:val="pt_PT" w:bidi="pt_PT"/>
        </w:rPr>
      </w:r>
      <w:r>
        <w:rPr>
          <w:lang w:val="pt_PT" w:bidi="pt_PT"/>
        </w:rPr>
        <w:t>Pare a encenação e pergunte ao ator que interpreta Melquisedeque: “O que você está sentindo ou pensando?”. Você pode ouvir coisas como: “Sei que devo abençoar Abrão”, ou “Sei que Deus está com Abrão”, ou “Sou grato que Deus usou Abrão para derrotar os reis conquistadores”. Reinicie a encenação.</w:t>
      </w:r>
    </w:p>
    <w:p>
      <w:pPr/>
      <w:r>
        <w:rPr>
          <w:lang w:val="pt_PT" w:bidi="pt_PT"/>
        </w:rPr>
      </w:r>
      <w:r>
        <w:rPr>
          <w:lang w:val="pt_PT" w:bidi="pt_PT"/>
        </w:rPr>
        <w:t>Abrão dá ao rei Melquisedeque um décimo de todas as posses que ele trouxe de volta.</w:t>
      </w:r>
    </w:p>
    <w:p>
      <w:pPr/>
      <w:r>
        <w:rPr>
          <w:lang w:val="pt_PT" w:bidi="pt_PT"/>
        </w:rPr>
      </w:r>
      <w:r>
        <w:rPr>
          <w:lang w:val="pt_PT" w:bidi="pt_PT"/>
        </w:rPr>
        <w:t>Pare a encenação e pergunte ao ator que interpreta Abrão: “O que você está sentindo ou pensando?”. Você pode ouvir coisas como: “Sou grato por Melquisedeque me abençoar”, ou “Quero mostrar respeito a Melquisedeque”. Reinicie a encenação.</w:t>
      </w:r>
    </w:p>
    <w:p>
      <w:pPr/>
      <w:r>
        <w:rPr>
          <w:lang w:val="pt_PT" w:bidi="pt_PT"/>
        </w:rPr>
      </w:r>
      <w:r>
        <w:rPr>
          <w:lang w:val="pt_PT" w:bidi="pt_PT"/>
        </w:rPr>
        <w:t>O rei de Sodoma diz a Abrão: “Dê-me os cativos que você trouxe de volta e leve todas as posses para você”.</w:t>
      </w:r>
    </w:p>
    <w:p>
      <w:pPr/>
      <w:r>
        <w:rPr>
          <w:lang w:val="pt_PT" w:bidi="pt_PT"/>
        </w:rPr>
      </w:r>
      <w:r>
        <w:rPr>
          <w:lang w:val="pt_PT" w:bidi="pt_PT"/>
        </w:rPr>
        <w:t>Pare a encenação e pergunte ao ator que interpreta o rei de Sodoma: “Como você está se sentindo?”. Você pode ouvir coisas como: “Quero recompensar Abrão por derrotar meus inimigos”, ou “Quero dividir de forma justa as posses que Abrão resgatou”. Reinicie a encenação.</w:t>
      </w:r>
    </w:p>
    <w:p>
      <w:pPr/>
      <w:r>
        <w:rPr>
          <w:lang w:val="pt_PT" w:bidi="pt_PT"/>
        </w:rPr>
      </w:r>
      <w:r>
        <w:rPr>
          <w:lang w:val="pt_PT" w:bidi="pt_PT"/>
        </w:rPr>
        <w:t>Mas Abrão responde: “Não, juro que não levarei nem mesmo um fio ou parte de uma sandália de você, para que você não possa dizer que você me fez rico. Aceitarei apenas a comida que meus jovens comeram, e peço que você dê a meus aliados, Mamre, Aner e Escol, uma parte justa das posses”.</w:t>
      </w:r>
    </w:p>
    <w:p>
      <w:pPr/>
      <w:r>
        <w:rPr>
          <w:lang w:val="pt_PT" w:bidi="pt_PT"/>
        </w:rPr>
      </w:r>
      <w:r>
        <w:rPr>
          <w:lang w:val="pt_PT" w:bidi="pt_PT"/>
        </w:rPr>
        <w:t>Termine a encenação. Pergunte à pessoa que interpreta Abrão: “O que você está sentindo ou pensando?”. Você pode ouvir coisas como: “Estou confiante de que Deus me abençoará, e não preciso de nada do rei de Sodoma”, “Não quero nada para mim, mas quero garantir que cuido de meus homens e meus aliados”, ou “Não quero estar em dívida com o rei”.</w:t>
      </w:r>
    </w:p>
    <w:p>
      <w:pPr/>
      <w:r>
        <w:rPr>
          <w:lang w:val="pt_PT" w:bidi="pt_PT"/>
        </w:rPr>
      </w:r>
      <w:r>
        <w:rPr>
          <w:lang w:val="pt_PT" w:bidi="pt_PT"/>
        </w:rPr>
        <w:t>Pergunte ao ator que interpreta o rei de Sodoma: “O que você está sentindo ou pensando?”. Você pode ouvir coisas como: “Surpreso por Abrão não levar mais para si mesmo”.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Depois que Abrão retornou após derrotar os </w:t>
      </w:r>
      <w:r>
        <w:rPr>
          <w:b/>
          <w:lang w:val="pt_PT" w:bidi="pt_PT"/>
        </w:rPr>
        <w:t>reis</w:t>
      </w:r>
      <w:r>
        <w:rPr>
          <w:lang w:val="pt_PT" w:bidi="pt_PT"/>
        </w:rPr>
        <w:t xml:space="preserve"> conquistadores, o rei de Sodoma encontrou Abrão no Vale de Shavé, que foi mais tarde chamado de Vale dos Reis. Um rei era alguém que governava sobre uma cidade ou território. Um rei normalmente governava a vida toda e passava sua autoridade para um dos filhos do rei. Use a mesma palavra para rei que você usou na última história.</w:t>
      </w:r>
    </w:p>
    <w:p>
      <w:pPr/>
      <w:r>
        <w:rPr>
          <w:lang w:val="pt_PT" w:bidi="pt_PT"/>
        </w:rPr>
      </w:r>
      <w:r>
        <w:rPr>
          <w:lang w:val="pt_PT" w:bidi="pt_PT"/>
        </w:rPr>
        <w:t xml:space="preserve">Então </w:t>
      </w:r>
      <w:r>
        <w:rPr>
          <w:b/>
          <w:lang w:val="pt_PT" w:bidi="pt_PT"/>
        </w:rPr>
        <w:t>Melquisedeque</w:t>
      </w:r>
      <w:r>
        <w:rPr>
          <w:lang w:val="pt_PT" w:bidi="pt_PT"/>
        </w:rPr>
        <w:t xml:space="preserve">, o rei de </w:t>
      </w:r>
      <w:r>
        <w:rPr>
          <w:b/>
          <w:lang w:val="pt_PT" w:bidi="pt_PT"/>
        </w:rPr>
        <w:t>Salém</w:t>
      </w:r>
      <w:r>
        <w:rPr>
          <w:lang w:val="pt_PT" w:bidi="pt_PT"/>
        </w:rPr>
        <w:t xml:space="preserve"> veio. </w:t>
      </w:r>
      <w:r>
        <w:rPr>
          <w:b/>
          <w:lang w:val="pt_PT" w:bidi="pt_PT"/>
        </w:rPr>
        <w:t>Salém</w:t>
      </w:r>
      <w:r>
        <w:rPr>
          <w:lang w:val="pt_PT" w:bidi="pt_PT"/>
        </w:rPr>
        <w:t xml:space="preserve"> significa “paz”. Salém mais tarde se tornaria a cidade de Jerusalém, que era a capital religiosa dos descendentes de Abrão.</w:t>
      </w:r>
    </w:p>
    <w:p>
      <w:pPr/>
      <w:r>
        <w:rPr>
          <w:lang w:val="pt_PT" w:bidi="pt_PT"/>
        </w:rPr>
      </w:r>
      <w:r>
        <w:rPr>
          <w:lang w:val="pt_PT" w:bidi="pt_PT"/>
        </w:rPr>
        <w:t xml:space="preserve">O rei Melquisedeque trouxe pão e </w:t>
      </w:r>
      <w:r>
        <w:rPr>
          <w:b/>
          <w:lang w:val="pt_PT" w:bidi="pt_PT"/>
        </w:rPr>
        <w:t>vinho</w:t>
      </w:r>
      <w:r>
        <w:rPr>
          <w:lang w:val="pt_PT" w:bidi="pt_PT"/>
        </w:rPr>
        <w:t xml:space="preserve"> a </w:t>
      </w:r>
      <w:r>
        <w:rPr>
          <w:b/>
          <w:lang w:val="pt_PT" w:bidi="pt_PT"/>
        </w:rPr>
        <w:t>Abrão</w:t>
      </w:r>
      <w:r>
        <w:rPr>
          <w:lang w:val="pt_PT" w:bidi="pt_PT"/>
        </w:rPr>
        <w:t>. Aqui, a palavra para pão se refere a comida em geral. O vinho se refere a um suco de uva fermentado.</w:t>
      </w:r>
    </w:p>
    <w:p>
      <w:pPr/>
      <w:r>
        <w:rPr>
          <w:lang w:val="pt_PT" w:bidi="pt_PT"/>
        </w:rPr>
      </w:r>
      <w:r>
        <w:rPr>
          <w:lang w:val="pt_PT" w:bidi="pt_PT"/>
        </w:rPr>
        <w:t xml:space="preserve">Melquisedeque era um </w:t>
      </w:r>
      <w:r>
        <w:rPr>
          <w:b/>
          <w:lang w:val="pt_PT" w:bidi="pt_PT"/>
        </w:rPr>
        <w:t>sacerdote</w:t>
      </w:r>
      <w:r>
        <w:rPr>
          <w:lang w:val="pt_PT" w:bidi="pt_PT"/>
        </w:rPr>
        <w:t xml:space="preserve"> do </w:t>
      </w:r>
      <w:r>
        <w:rPr>
          <w:b/>
          <w:lang w:val="pt_PT" w:bidi="pt_PT"/>
        </w:rPr>
        <w:t>Deus Altíssimo</w:t>
      </w:r>
      <w:r>
        <w:rPr>
          <w:lang w:val="pt_PT" w:bidi="pt_PT"/>
        </w:rPr>
        <w:t>. Esta é a primeira vez que a palavra sacerdote é usada nessas histórias. Os sacerdotes conectavam as pessoas a Deus oferecendo sacrifícios a Deus pelas pessoas, ensinando o povo sobre Deus e cuidando de lugares dedicados a seu Deus. Mais tarde, os sacerdotes judeus foram os representantes de Deus perante seu povo e representantes de seu povo perante Deus.</w:t>
      </w:r>
    </w:p>
    <w:p>
      <w:pPr/>
      <w:r>
        <w:rPr>
          <w:lang w:val="pt_PT" w:bidi="pt_PT"/>
        </w:rPr>
      </w:r>
      <w:r>
        <w:rPr>
          <w:lang w:val="pt_PT" w:bidi="pt_PT"/>
        </w:rPr>
        <w:t xml:space="preserve">Pare aqui e discuta a palavra para sacerdote com sua equipe. Você tem sacerdotes em sua religião? Você pode querer evitar usar termos para sacerdotes que significam algo diferente do que os sacerdotes judeus faziam. Como uma equipe, discuta qual palavra ou frase descritiva seria melhor para os sacerdotes. Procure a palavra </w:t>
      </w:r>
      <w:r>
        <w:rPr>
          <w:lang w:val="pt_PT" w:bidi="pt_PT"/>
        </w:rPr>
        <w:t>sacerdote</w:t>
      </w:r>
      <w:r>
        <w:rPr>
          <w:lang w:val="pt_PT" w:bidi="pt_PT"/>
        </w:rPr>
        <w:t>, no glossário, e use a mesma palavra nas próximas histórias.</w:t>
      </w:r>
    </w:p>
    <w:p>
      <w:pPr/>
      <w:r>
        <w:rPr>
          <w:lang w:val="pt_PT" w:bidi="pt_PT"/>
        </w:rPr>
      </w:r>
      <w:r>
        <w:rPr>
          <w:lang w:val="pt_PT" w:bidi="pt_PT"/>
        </w:rPr>
        <w:t xml:space="preserve">A história diz que Melquisedeque era um sacerdote de </w:t>
      </w:r>
      <w:r>
        <w:rPr>
          <w:b/>
          <w:lang w:val="pt_PT" w:bidi="pt_PT"/>
        </w:rPr>
        <w:t>El Elyon</w:t>
      </w:r>
      <w:r>
        <w:rPr>
          <w:lang w:val="pt_PT" w:bidi="pt_PT"/>
        </w:rPr>
        <w:t>. El Elyon significa “Deus que está acima de todos os outros” ou “Deus que é o maior”.</w:t>
      </w:r>
    </w:p>
    <w:p>
      <w:pPr/>
      <w:r>
        <w:rPr>
          <w:lang w:val="pt_PT" w:bidi="pt_PT"/>
        </w:rPr>
      </w:r>
      <w:r>
        <w:rPr>
          <w:lang w:val="pt_PT" w:bidi="pt_PT"/>
        </w:rPr>
        <w:t xml:space="preserve">Melquisedeque </w:t>
      </w:r>
      <w:r>
        <w:rPr>
          <w:b/>
          <w:lang w:val="pt_PT" w:bidi="pt_PT"/>
        </w:rPr>
        <w:t>abençoou</w:t>
      </w:r>
      <w:r>
        <w:rPr>
          <w:lang w:val="pt_PT" w:bidi="pt_PT"/>
        </w:rPr>
        <w:t xml:space="preserve"> Abrão. Abençoar refere-se a quando Deus ajuda, faz algo bom, ou favorece alguém, ou algo. Tente evitar usar uma palavra relacionada a sorte ou jogos de azar. Quando as pessoas abençoam uma coisa, geralmente significa que elas estão dando graças por ela, separando-a para algo especial. Procure a palavra </w:t>
      </w:r>
      <w:r>
        <w:rPr>
          <w:lang w:val="pt_PT" w:bidi="pt_PT"/>
        </w:rPr>
        <w:t>abençoar</w:t>
      </w:r>
      <w:r>
        <w:rPr>
          <w:lang w:val="pt_PT" w:bidi="pt_PT"/>
        </w:rPr>
        <w:t xml:space="preserve"> no glossário e use a mesma palavra para abençoar que você usa em histórias anteriores.</w:t>
      </w:r>
    </w:p>
    <w:p>
      <w:pPr/>
      <w:r>
        <w:rPr>
          <w:lang w:val="pt_PT" w:bidi="pt_PT"/>
        </w:rPr>
      </w:r>
      <w:r>
        <w:rPr>
          <w:lang w:val="pt_PT" w:bidi="pt_PT"/>
        </w:rPr>
        <w:t xml:space="preserve">Melquisedeque disse: “Que o Deus Altíssimo, criador do céu e da terra, abençoe Abrão”. Louvo ao Deus Altíssimo, que entregou seus inimigos a você”. A segunda vez que Melquisedeque usa a palavra </w:t>
      </w:r>
      <w:r>
        <w:rPr>
          <w:b/>
          <w:lang w:val="pt_PT" w:bidi="pt_PT"/>
        </w:rPr>
        <w:t>abençoado</w:t>
      </w:r>
      <w:r>
        <w:rPr>
          <w:lang w:val="pt_PT" w:bidi="pt_PT"/>
        </w:rPr>
        <w:t xml:space="preserve"> aqui, ela se refere a louvar a Deus. Melquisedeque reconheceu as bênçãos de Deus aqui. Você pode querer usar uma palavra diferente para abençoado aqui, ou usar a palavra louvado.</w:t>
      </w:r>
    </w:p>
    <w:p>
      <w:pPr/>
      <w:r>
        <w:rPr>
          <w:lang w:val="pt_PT" w:bidi="pt_PT"/>
        </w:rPr>
      </w:r>
      <w:r>
        <w:rPr>
          <w:lang w:val="pt_PT" w:bidi="pt_PT"/>
        </w:rPr>
        <w:t>Então Abrão deu a Melquisedeque um décimo de todas as posses que ele havia trazido de volta.</w:t>
      </w:r>
    </w:p>
    <w:p>
      <w:pPr/>
      <w:r>
        <w:rPr>
          <w:lang w:val="pt_PT" w:bidi="pt_PT"/>
        </w:rPr>
      </w:r>
      <w:r>
        <w:rPr>
          <w:lang w:val="pt_PT" w:bidi="pt_PT"/>
        </w:rPr>
        <w:t>Quando Abrão havia feito isso, o rei de Sodoma disse a Abrão: “Deixe o povo da minha cidade retornar a mim, mas você pode manter as posses que você trouxe de volta para você”.</w:t>
      </w:r>
    </w:p>
    <w:p>
      <w:pPr/>
      <w:r>
        <w:rPr>
          <w:lang w:val="pt_PT" w:bidi="pt_PT"/>
        </w:rPr>
      </w:r>
      <w:r>
        <w:rPr>
          <w:lang w:val="pt_PT" w:bidi="pt_PT"/>
        </w:rPr>
        <w:t xml:space="preserve">Mas Abrão respondeu: “Não! Juro com uma mão erguida a </w:t>
      </w:r>
      <w:r>
        <w:rPr>
          <w:b/>
          <w:lang w:val="pt_PT" w:bidi="pt_PT"/>
        </w:rPr>
        <w:t>Deus</w:t>
      </w:r>
      <w:r>
        <w:rPr>
          <w:lang w:val="pt_PT" w:bidi="pt_PT"/>
        </w:rPr>
        <w:t xml:space="preserve">, o Deus Altíssimo, que não manterei nem mesmo um fio ou parte de uma sandália do que pertence a você”. Aqui, Abrão usa o nome </w:t>
      </w:r>
      <w:r>
        <w:rPr>
          <w:b/>
          <w:lang w:val="pt_PT" w:bidi="pt_PT"/>
        </w:rPr>
        <w:t>Yavé</w:t>
      </w:r>
      <w:r>
        <w:rPr>
          <w:lang w:val="pt_PT" w:bidi="pt_PT"/>
        </w:rPr>
        <w:t xml:space="preserve">, o nome pessoal de Deus, para Deus. Procure </w:t>
      </w:r>
      <w:r>
        <w:rPr>
          <w:lang w:val="pt_PT" w:bidi="pt_PT"/>
        </w:rPr>
        <w:t>Yavé</w:t>
      </w:r>
      <w:r>
        <w:rPr>
          <w:lang w:val="pt_PT" w:bidi="pt_PT"/>
        </w:rPr>
        <w:t xml:space="preserve"> no glossário e use o mesmo nome para Yavé que você usa em outras histórias.</w:t>
      </w:r>
    </w:p>
    <w:p>
      <w:pPr/>
      <w:r>
        <w:rPr>
          <w:lang w:val="pt_PT" w:bidi="pt_PT"/>
        </w:rPr>
      </w:r>
      <w:r>
        <w:rPr>
          <w:lang w:val="pt_PT" w:bidi="pt_PT"/>
        </w:rPr>
        <w:t xml:space="preserve">Abrão então usou o nome El Elyon, o Deus Altíssimo, o mesmo nome para Deus que Melquisedeque acabou de usar. Use a mesma palavra aqui que você usou na passagem anterior. </w:t>
      </w:r>
    </w:p>
    <w:p>
      <w:pPr/>
      <w:r>
        <w:rPr>
          <w:lang w:val="pt_PT" w:bidi="pt_PT"/>
        </w:rPr>
      </w:r>
      <w:r>
        <w:rPr>
          <w:lang w:val="pt_PT" w:bidi="pt_PT"/>
        </w:rPr>
        <w:t>Abrão continuou: “Não quero que você diga: “Fiz Abrão rico”. Aceitarei a comida que meus jovens já comeram, e peço que você dê uma parte justa das posses aos homens que foram comigo, Aner, Escol e Mamre”.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14:17–24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37">
        <w:r>
          <w:rPr>
            <w:lang w:val="pt_PT" w:bidi="pt_PT"/>
          </w:rPr>
          <w:rPr>
            <w:color w:val="0000EE"/>
            <w:u w:val="single"/>
          </w:rPr>
          <w:t>Ouvir e Sentir</w:t>
        </w:r>
      </w:hyperlink>
      <w:r>
        <w:rPr>
          <w:lang w:val="pt_PT" w:bidi="pt_PT"/>
        </w:rPr>
        <w:t xml:space="preserve"> (386 KB)</w:t>
      </w:r>
      <w:r>
        <w:rPr>
          <w:lang w:val="pt_PT" w:bidi="pt_PT"/>
        </w:rPr>
      </w:r>
    </w:p>
    <w:p>
      <w:pPr>
        <w:pStyle w:val="ListBullet"/>
        <w:spacing w:line="240" w:lineRule="auto"/>
        <w:ind w:left="720"/>
      </w:pPr>
      <w:r>
        <w:rPr>
          <w:lang w:val="pt_PT" w:bidi="pt_PT"/>
        </w:rPr>
      </w:r>
      <w:hyperlink r:id="rId138">
        <w:r>
          <w:rPr>
            <w:lang w:val="pt_PT" w:bidi="pt_PT"/>
          </w:rPr>
          <w:rPr>
            <w:color w:val="0000EE"/>
            <w:u w:val="single"/>
          </w:rPr>
          <w:t>Preparando o Cenário</w:t>
        </w:r>
      </w:hyperlink>
      <w:r>
        <w:rPr>
          <w:lang w:val="pt_PT" w:bidi="pt_PT"/>
        </w:rPr>
        <w:t xml:space="preserve"> (4.1 MB)</w:t>
      </w:r>
      <w:r>
        <w:rPr>
          <w:lang w:val="pt_PT" w:bidi="pt_PT"/>
        </w:rPr>
      </w:r>
    </w:p>
    <w:p>
      <w:pPr>
        <w:pStyle w:val="ListBullet"/>
        <w:spacing w:line="240" w:lineRule="auto"/>
        <w:ind w:left="720"/>
      </w:pPr>
      <w:r>
        <w:rPr>
          <w:lang w:val="pt_PT" w:bidi="pt_PT"/>
        </w:rPr>
      </w:r>
      <w:hyperlink r:id="rId139">
        <w:r>
          <w:rPr>
            <w:lang w:val="pt_PT" w:bidi="pt_PT"/>
          </w:rPr>
          <w:rPr>
            <w:color w:val="0000EE"/>
            <w:u w:val="single"/>
          </w:rPr>
          <w:t>Identificando as Cenas</w:t>
        </w:r>
      </w:hyperlink>
      <w:r>
        <w:rPr>
          <w:lang w:val="pt_PT" w:bidi="pt_PT"/>
        </w:rPr>
        <w:t xml:space="preserve"> (2.6 MB)</w:t>
      </w:r>
      <w:r>
        <w:rPr>
          <w:lang w:val="pt_PT" w:bidi="pt_PT"/>
        </w:rPr>
      </w:r>
    </w:p>
    <w:p>
      <w:pPr>
        <w:pStyle w:val="ListBullet"/>
        <w:spacing w:line="240" w:lineRule="auto"/>
        <w:ind w:left="720"/>
      </w:pPr>
      <w:r>
        <w:rPr>
          <w:lang w:val="pt_PT" w:bidi="pt_PT"/>
        </w:rPr>
      </w:r>
      <w:hyperlink r:id="rId140">
        <w:r>
          <w:rPr>
            <w:lang w:val="pt_PT" w:bidi="pt_PT"/>
          </w:rPr>
          <w:rPr>
            <w:color w:val="0000EE"/>
            <w:u w:val="single"/>
          </w:rPr>
          <w:t>Incorporando o Texto</w:t>
        </w:r>
      </w:hyperlink>
      <w:r>
        <w:rPr>
          <w:lang w:val="pt_PT" w:bidi="pt_PT"/>
        </w:rPr>
        <w:t xml:space="preserve"> (2.8 MB)</w:t>
      </w:r>
      <w:r>
        <w:rPr>
          <w:lang w:val="pt_PT" w:bidi="pt_PT"/>
        </w:rPr>
      </w:r>
    </w:p>
    <w:p>
      <w:pPr>
        <w:pStyle w:val="ListBullet"/>
        <w:spacing w:line="240" w:lineRule="auto"/>
        <w:ind w:left="720"/>
      </w:pPr>
      <w:r>
        <w:rPr>
          <w:lang w:val="pt_PT" w:bidi="pt_PT"/>
        </w:rPr>
      </w:r>
      <w:hyperlink r:id="rId141">
        <w:r>
          <w:rPr>
            <w:lang w:val="pt_PT" w:bidi="pt_PT"/>
          </w:rPr>
          <w:rPr>
            <w:color w:val="0000EE"/>
            <w:u w:val="single"/>
          </w:rPr>
          <w:t>Preenchendo as Lacunas</w:t>
        </w:r>
      </w:hyperlink>
      <w:r>
        <w:rPr>
          <w:lang w:val="pt_PT" w:bidi="pt_PT"/>
        </w:rPr>
        <w:t xml:space="preserve"> (2.7 MB)</w:t>
      </w:r>
      <w:r>
        <w:rPr>
          <w:lang w:val="pt_PT" w:bidi="pt_PT"/>
        </w:rPr>
      </w:r>
    </w:p>
    <w:p>
      <w:pPr>
        <w:pStyle w:val="ListBullet"/>
        <w:spacing w:line="240" w:lineRule="auto"/>
        <w:ind w:left="720"/>
      </w:pPr>
      <w:r>
        <w:rPr>
          <w:lang w:val="pt_PT" w:bidi="pt_PT"/>
        </w:rPr>
      </w:r>
      <w:hyperlink r:id="rId14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15:1–21</w:t>
      </w:r>
      <w:r>
        <w:rPr>
          <w:lang w:val="pt_PT" w:bidi="pt_PT"/>
        </w:rPr>
      </w:r>
    </w:p>
    <w:p>
      <w:pPr>
        <w:pStyle w:val="Heading3"/>
      </w:pPr>
      <w:r>
        <w:rPr>
          <w:lang w:val="pt_PT" w:bidi="pt_PT"/>
        </w:rPr>
        <w:t>Ouvir e Sentir</w:t>
      </w:r>
    </w:p>
    <w:p>
      <w:pPr/>
      <w:r>
        <w:rPr>
          <w:lang w:val="pt_PT" w:bidi="pt_PT"/>
        </w:rPr>
      </w:r>
      <w:r>
        <w:rPr>
          <w:lang w:val="pt_PT" w:bidi="pt_PT"/>
        </w:rPr>
        <w:t>Nesta etapa, ouçam Gênesis 15:1–21 e a guardem em seus corações. Ouçam uma versão em áudio de Gênesis 15:1–21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Do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Gênesis 15:1–21 na tradução de compreensão mais fácil.</w:t>
      </w:r>
    </w:p>
    <w:p>
      <w:pPr/>
      <w:r>
        <w:rPr>
          <w:lang w:val="pt_PT" w:bidi="pt_PT"/>
        </w:rPr>
      </w:r>
      <w:r>
        <w:rPr>
          <w:lang w:val="pt_PT" w:bidi="pt_PT"/>
        </w:rPr>
        <w:t>A história ocorre depois de Abrão derrotar os reis conquistadores e de se encontrar com o rei de Sodoma e o rei Melquisedeque. A história usa o nome pessoal para Deus, Yavé, em sua maior parte. Nessa história, Yavé faz a Abrão duas promessas. Yavé promete que Abrão terá muitos descendentes e promete que os descendentes de Abrão terão sua própria terra. Yavé aprofunda seu relacionamento com Abrão e faz uma aliança, uma promessa forte com ele. Essas promessas e a aliança são importantes para Abrão e seus descendentes, o povo judeu.</w:t>
      </w:r>
    </w:p>
    <w:p>
      <w:pPr/>
      <w:r>
        <w:rPr>
          <w:lang w:val="pt_PT" w:bidi="pt_PT"/>
        </w:rPr>
      </w:r>
      <w:r>
        <w:rPr>
          <w:lang w:val="pt_PT" w:bidi="pt_PT"/>
        </w:rPr>
        <w:t>Essa história começou em algum momento depois de Abrão se encontrar com o rei de Sodoma e o rei Melquisedeque. Yavé falou com Abrão em uma visão. Visões são experiências sobrenaturais por meio das quais Yavé fala com os humanos. Os profetas muitas vezes têm visões. Embora a história não mencione que Abrão estivesse dormindo, a visão provavelmente ocorreu à noite.</w:t>
      </w:r>
    </w:p>
    <w:p>
      <w:pPr/>
      <w:r>
        <w:rPr>
          <w:lang w:val="pt_PT" w:bidi="pt_PT"/>
        </w:rPr>
      </w:r>
      <w:r>
        <w:rPr>
          <w:lang w:val="pt_PT" w:bidi="pt_PT"/>
        </w:rPr>
        <w:t>Yavé começou: “Não tenha medo! Sou um escudo para você e sua recompensa será grande”. Aqui, Yavé está dizendo a Abrão que Ele o protegerá.</w:t>
      </w:r>
    </w:p>
    <w:p>
      <w:pPr/>
      <w:r>
        <w:rPr>
          <w:lang w:val="pt_PT" w:bidi="pt_PT"/>
        </w:rPr>
      </w:r>
      <w:r>
        <w:rPr>
          <w:lang w:val="pt_PT" w:bidi="pt_PT"/>
        </w:rPr>
        <w:t>Parem aqui e, em grupo, olhem para a imagem de um escudo. Expliquem que um escudo era usado para proteger alguém de armas em momentos de batalha. Pausem este áudio aqui.</w:t>
      </w:r>
    </w:p>
    <w:p>
      <w:pPr/>
      <w:r>
        <w:rPr>
          <w:lang w:val="pt_PT" w:bidi="pt_PT"/>
        </w:rPr>
      </w:r>
      <w:r>
        <w:rPr>
          <w:lang w:val="pt_PT" w:bidi="pt_PT"/>
        </w:rPr>
        <w:t>É possível que Yavé possa ter dito: “Não tenha medo, Abrão! Eu sou teu benfeitor e auxílio; te ajudarei e a tua recompensa será grande.</w:t>
      </w:r>
    </w:p>
    <w:p>
      <w:pPr/>
      <w:r>
        <w:rPr>
          <w:lang w:val="pt_PT" w:bidi="pt_PT"/>
        </w:rPr>
      </w:r>
      <w:r>
        <w:rPr>
          <w:lang w:val="pt_PT" w:bidi="pt_PT"/>
        </w:rPr>
        <w:t>Esta é a primeira vez que Yavé e Abrão conversaram. Antes disso, Yavé falava e Abrão apenas ouvia. Aqui, no entanto, Abrão respondeu: “Grande Deus, de que me serve Sua recompensa, uma vez que não tenho filhos? O Senhor não me deu filhos e meu servo Eliezer de Damasco será meu herdeiro”. No tempo de Abrão, os casais sem filhos às vezes adotavam um filho, que às vezes era um servo, para servi-los e herdar sua riqueza quando eles morriam. É possível que Abrão estivesse se referindo a essa prática quando ele menciona Eliezer. Aqui, Abrão não estava sendo desrespeitoso ao falar com Deus.</w:t>
      </w:r>
    </w:p>
    <w:p>
      <w:pPr/>
      <w:r>
        <w:rPr>
          <w:lang w:val="pt_PT" w:bidi="pt_PT"/>
        </w:rPr>
      </w:r>
      <w:r>
        <w:rPr>
          <w:lang w:val="pt_PT" w:bidi="pt_PT"/>
        </w:rPr>
        <w:t>Abrão continuou: “O Senhor não me deu descendentes, então um dos meus servos será meu herdeiro”. Abrão se repete aqui para ênfase.</w:t>
      </w:r>
    </w:p>
    <w:p>
      <w:pPr/>
      <w:r>
        <w:rPr>
          <w:lang w:val="pt_PT" w:bidi="pt_PT"/>
        </w:rPr>
      </w:r>
      <w:r>
        <w:rPr>
          <w:lang w:val="pt_PT" w:bidi="pt_PT"/>
        </w:rPr>
        <w:t>A palavra de Yavé veio a Abrão. “A palavra de Yavé veio a ele” é uma frase usada mais tarde pelos descendentes de Abrão, autores judeus, para mostrar que Yavé havia destacado uma pessoa como um profeta. Há uma frase semelhante usada aqui quando Yavé falou com Abrão.</w:t>
      </w:r>
    </w:p>
    <w:p>
      <w:pPr/>
      <w:r>
        <w:rPr>
          <w:lang w:val="pt_PT" w:bidi="pt_PT"/>
        </w:rPr>
      </w:r>
      <w:r>
        <w:rPr>
          <w:lang w:val="pt_PT" w:bidi="pt_PT"/>
        </w:rPr>
        <w:t>Yavé responde: “Esse homem não será seu herdeiro. Você terá um filho de seu próprio corpo e ele será seu herdeiro”. Aqui, Deus usa a frase “de seu próprio corpo” para deixar claro que Ele está se referindo a um herdeiro que virá do próprio corpo de Abrão e que não será um filho adotado.</w:t>
      </w:r>
    </w:p>
    <w:p>
      <w:pPr/>
      <w:r>
        <w:rPr>
          <w:lang w:val="pt_PT" w:bidi="pt_PT"/>
        </w:rPr>
      </w:r>
      <w:r>
        <w:rPr>
          <w:lang w:val="pt_PT" w:bidi="pt_PT"/>
        </w:rPr>
        <w:t>Parem aqui e discutam essa pergunta em grupo: o que vocês acham dessa promessa de Deus de que Abrão terá um filho? Em sua cultura, quem ou o que é responsável por saber se as pessoas podem ter um bebê? Pausem este áudio aqui.</w:t>
      </w:r>
    </w:p>
    <w:p>
      <w:pPr/>
      <w:r>
        <w:rPr>
          <w:lang w:val="pt_PT" w:bidi="pt_PT"/>
        </w:rPr>
      </w:r>
      <w:r>
        <w:rPr>
          <w:lang w:val="pt_PT" w:bidi="pt_PT"/>
        </w:rPr>
        <w:t>Então Yavé levou Abrão para fora. Yavé disse: “Olhe para as estrelas no céu e conte-as, se você puder. Seus descendentes serão como as estrelas no céu”.</w:t>
      </w:r>
    </w:p>
    <w:p>
      <w:pPr/>
      <w:r>
        <w:rPr>
          <w:lang w:val="pt_PT" w:bidi="pt_PT"/>
        </w:rPr>
      </w:r>
      <w:r>
        <w:rPr>
          <w:lang w:val="pt_PT" w:bidi="pt_PT"/>
        </w:rPr>
        <w:t>Parem aqui. Se vocês puderem, saiam à noite e olhem para as estrelas. Tentem contar todas as estrelas no céu. Isso é possível? Como vocês se sentem enquanto tentam contar as estrelas? O que isso diz sobre a promessa de Deus a Abrão? Pausem este áudio aqui.</w:t>
      </w:r>
    </w:p>
    <w:p>
      <w:pPr/>
      <w:r>
        <w:rPr>
          <w:lang w:val="pt_PT" w:bidi="pt_PT"/>
        </w:rPr>
      </w:r>
      <w:r>
        <w:rPr>
          <w:lang w:val="pt_PT" w:bidi="pt_PT"/>
        </w:rPr>
        <w:t>Abrão confiou na promessa de Yavé a ele e por isso Yavé considerava Abraão justo. A ideia de retidão no Antigo Testamento é baseada na relação entre Yavé e as pessoas, ou entre as pessoas. Retidão refere-se à santidade, à aprovação, à ausência de culpa. Aqui, Yavé considera Abrão justo por causa do relacionamento realmente bom entre Yavé e Abrão.</w:t>
      </w:r>
    </w:p>
    <w:p>
      <w:pPr/>
      <w:r>
        <w:rPr>
          <w:lang w:val="pt_PT" w:bidi="pt_PT"/>
        </w:rPr>
      </w:r>
      <w:r>
        <w:rPr>
          <w:lang w:val="pt_PT" w:bidi="pt_PT"/>
        </w:rPr>
        <w:t>Façam uma pausa aqui e discutam em grupo. Descrevam alguém que vocês acham que tem um bom relacionamento com Deus — pessoas que não são culpadas e que vivem de uma maneira santa ou boa. O que elas fazem? Como os outros as tratam? Que palavras você usa para descrever esses tipos de pessoas? Pausem este áudio aqui.</w:t>
      </w:r>
    </w:p>
    <w:p>
      <w:pPr/>
      <w:r>
        <w:rPr>
          <w:lang w:val="pt_PT" w:bidi="pt_PT"/>
        </w:rPr>
      </w:r>
      <w:r>
        <w:rPr>
          <w:lang w:val="pt_PT" w:bidi="pt_PT"/>
        </w:rPr>
        <w:t>A próxima promessa que Yavé faz a Abrão começa com uma palavra que mostra uma cena diferente. A próxima promessa provavelmente aconteceu em um dia diferente. Yavé disse: “Eu sou Yavé, que te trouxe de Ur dos caldeus para lhe dar essa terra como propriedade”. Aqui, Yavé se refere a Ur e ao povo dos caldeus, região da qual Abrão veio originalmente. Yavé está lembrando a Abrão do que já fez por ele.</w:t>
      </w:r>
    </w:p>
    <w:p>
      <w:pPr/>
      <w:r>
        <w:rPr>
          <w:lang w:val="pt_PT" w:bidi="pt_PT"/>
        </w:rPr>
      </w:r>
      <w:r>
        <w:rPr>
          <w:lang w:val="pt_PT" w:bidi="pt_PT"/>
        </w:rPr>
        <w:t>Abrão respondeu: “Como terei certeza de que terei a posse dessa terra?”.</w:t>
      </w:r>
    </w:p>
    <w:p>
      <w:pPr/>
      <w:r>
        <w:rPr>
          <w:lang w:val="pt_PT" w:bidi="pt_PT"/>
        </w:rPr>
      </w:r>
      <w:r>
        <w:rPr>
          <w:lang w:val="pt_PT" w:bidi="pt_PT"/>
        </w:rPr>
        <w:t>Yavé disse: “Traga-me um novilho, uma cabra e um carneiro, todos com três anos de idade. Traga-me também uma rolinha e um pombinho”.</w:t>
      </w:r>
    </w:p>
    <w:p>
      <w:pPr/>
      <w:r>
        <w:rPr>
          <w:lang w:val="pt_PT" w:bidi="pt_PT"/>
        </w:rPr>
      </w:r>
      <w:r>
        <w:rPr>
          <w:lang w:val="pt_PT" w:bidi="pt_PT"/>
        </w:rPr>
        <w:t>Parem aqui e, em grupo, olhem para imagens de um novilho de três anos (que é uma vaca jovem), uma cabra de três anos e um carneiro de três anos (que é o macho da ovelha). Em grupo, olhem para imagens de uma rolinha e de um pombinho (que são ambos tipos de pássaros). Que palavras ou frases vocês têm para descrever esses animais em seu idioma? Pausem este áudio aqui.</w:t>
      </w:r>
    </w:p>
    <w:p>
      <w:pPr/>
      <w:r>
        <w:rPr>
          <w:lang w:val="pt_PT" w:bidi="pt_PT"/>
        </w:rPr>
      </w:r>
      <w:r>
        <w:rPr>
          <w:lang w:val="pt_PT" w:bidi="pt_PT"/>
        </w:rPr>
        <w:t xml:space="preserve">Abrão matou os animais. Ele cortou o novilho, a cabra e o carneiro pela metade. Ele não cortou os pássaros pela metade. Ele organizou as partes dos animais e dos pássaros em duas linhas, voltadas uma para a outra. Esse era provavelmente um tipo de ritual que as pessoas usavam nas culturas vizinhas de Abrão para fazer alianças umas com as outras. Uma aliança é um acordo permanente feito entre duas pessoas, que estabelece paz ou amizade. Ambas as pessoas concordam em ser fiéis a esse acordo e permanecer em um bom relacionamento umas com as outras. Ambas as partes juram ser fiéis à aliança em um ritual de celebração ou sacrifício. As alianças são mais profundas do que contratos legais porque elas exigem lealdade de ambas as partes. </w:t>
      </w:r>
    </w:p>
    <w:p>
      <w:pPr/>
      <w:r>
        <w:rPr>
          <w:lang w:val="pt_PT" w:bidi="pt_PT"/>
        </w:rPr>
      </w:r>
      <w:r>
        <w:rPr>
          <w:lang w:val="pt_PT" w:bidi="pt_PT"/>
        </w:rPr>
        <w:t>Sempre que as aves de rapina vinham para comer os animais mortos, Abrão as enxotava.</w:t>
      </w:r>
    </w:p>
    <w:p>
      <w:pPr/>
      <w:r>
        <w:rPr>
          <w:lang w:val="pt_PT" w:bidi="pt_PT"/>
        </w:rPr>
      </w:r>
      <w:r>
        <w:rPr>
          <w:lang w:val="pt_PT" w:bidi="pt_PT"/>
        </w:rPr>
        <w:t>Parem aqui e, em grupo, olhem para imagens de aves de rapina. O que vocês acham desse pedido de Deus para que Abrão corte esses animais e os alinhe? Pausem este áudio aqui.</w:t>
      </w:r>
    </w:p>
    <w:p>
      <w:pPr/>
      <w:r>
        <w:rPr>
          <w:lang w:val="pt_PT" w:bidi="pt_PT"/>
        </w:rPr>
      </w:r>
      <w:r>
        <w:rPr>
          <w:lang w:val="pt_PT" w:bidi="pt_PT"/>
        </w:rPr>
        <w:t>Ao pôr do sol, Yavé fez Abrão cair em um sono profundo.” Abrão ficou aterrorizado, sentindo um medo estranho e avassalador. Esta é a única vez nas histórias sobre Abrão que ele tem medo quando fala com Yavé.</w:t>
      </w:r>
    </w:p>
    <w:p>
      <w:pPr/>
      <w:r>
        <w:rPr>
          <w:lang w:val="pt_PT" w:bidi="pt_PT"/>
        </w:rPr>
      </w:r>
      <w:r>
        <w:rPr>
          <w:lang w:val="pt_PT" w:bidi="pt_PT"/>
        </w:rPr>
        <w:t>Parem aqui. Em grupo, contem histórias de momentos em que as pessoas tiveram muito medo. Prestem atenção às palavras e frases que as pessoas usam para descrever seu medo. Pausem este áudio aqui.</w:t>
      </w:r>
    </w:p>
    <w:p>
      <w:pPr/>
      <w:r>
        <w:rPr>
          <w:lang w:val="pt_PT" w:bidi="pt_PT"/>
        </w:rPr>
      </w:r>
      <w:r>
        <w:rPr>
          <w:lang w:val="pt_PT" w:bidi="pt_PT"/>
        </w:rPr>
        <w:t>Yavé disse: “Você pode ter certeza de que seus descendentes serão estrangeiros em um país que não é deles. Lá, eles se tornarão escravos oprimidos por quatrocentos anos. Mas punirei o país que os torna escravos e seus descendentes sairão com grande riqueza”.</w:t>
      </w:r>
    </w:p>
    <w:p>
      <w:pPr/>
      <w:r>
        <w:rPr>
          <w:lang w:val="pt_PT" w:bidi="pt_PT"/>
        </w:rPr>
      </w:r>
      <w:r>
        <w:rPr>
          <w:lang w:val="pt_PT" w:bidi="pt_PT"/>
        </w:rPr>
        <w:t>Parem aqui e discutam em grupo: o que vocês acham de Deus dizendo a Abrão coisas que aconteceriam 400 anos depois? Pausem este áudio aqui.</w:t>
      </w:r>
    </w:p>
    <w:p>
      <w:pPr/>
      <w:r>
        <w:rPr>
          <w:lang w:val="pt_PT" w:bidi="pt_PT"/>
        </w:rPr>
      </w:r>
      <w:r>
        <w:rPr>
          <w:lang w:val="pt_PT" w:bidi="pt_PT"/>
        </w:rPr>
        <w:t>Yavé continuou: “Mas você, Abrão, irá para seus ancestrais em paz e será enterrado quando chegar à velhice”. “Ir para seus ancestrais” era um ditado que significava “morrer”. A expressão “ser enterrado quando chegar à velhice” significava que Abrão morreria após ter vivido um longo tempo.</w:t>
      </w:r>
    </w:p>
    <w:p>
      <w:pPr/>
      <w:r>
        <w:rPr>
          <w:lang w:val="pt_PT" w:bidi="pt_PT"/>
        </w:rPr>
      </w:r>
      <w:r>
        <w:rPr>
          <w:lang w:val="pt_PT" w:bidi="pt_PT"/>
        </w:rPr>
        <w:t>Parem aqui e discutam em grupo: que frases semelhantes vocês têm em seu idioma? Em sua cultura, como vocês falam sobre coisas que acontecerão com seus tataranetos? Pausem este áudio aqui.</w:t>
      </w:r>
    </w:p>
    <w:p>
      <w:pPr/>
      <w:r>
        <w:rPr>
          <w:lang w:val="pt_PT" w:bidi="pt_PT"/>
        </w:rPr>
      </w:r>
      <w:r>
        <w:rPr>
          <w:lang w:val="pt_PT" w:bidi="pt_PT"/>
        </w:rPr>
        <w:t>Finalmente, Yavé disse: “Depois de quatro gerações, seus descendentes retornarão aqui a essa terra. O pecado dos amorreus ainda não é grande o suficiente para que eles sejam punidos”. Aqui, quando Yavé disse “o pecado dos amorreus ainda não é grande o suficiente”, Ele queria dizer que os amorreus não haviam cometido tantos pecados a ponto de Yavé ter que puni-los. Quando Yavé se refere aos amorreus aqui, Ele provavelmente está se referindo a todas as pessoas que vivem na terra que Ele dará aos descendentes de Abrão, não apenas a um grupo de pessoas. “Quatro gerações” provavelmente se refere a aproximadamente quatrocentos anos.</w:t>
      </w:r>
    </w:p>
    <w:p>
      <w:pPr/>
      <w:r>
        <w:rPr>
          <w:lang w:val="pt_PT" w:bidi="pt_PT"/>
        </w:rPr>
      </w:r>
      <w:r>
        <w:rPr>
          <w:lang w:val="pt_PT" w:bidi="pt_PT"/>
        </w:rPr>
        <w:t>Parem aqui e discutam em grupo: o que vocês acham do plano de Deus para as pessoas que atualmente vivem na terra? Pausem este áudio aqui.</w:t>
      </w:r>
    </w:p>
    <w:p>
      <w:pPr/>
      <w:r>
        <w:rPr>
          <w:lang w:val="pt_PT" w:bidi="pt_PT"/>
        </w:rPr>
      </w:r>
      <w:r>
        <w:rPr>
          <w:lang w:val="pt_PT" w:bidi="pt_PT"/>
        </w:rPr>
        <w:t>Depois que o sol se pôs e estava escuro, Abrão viu um vaso de fogo fumegante e uma tocha flamejante passando entre as metades dos animais mortos. O fogo era muitas vezes um símbolo da presença de Yavé. Isso mostra que o próprio Yavé estava caminhando pelas metades dos animais. Nessa história, Yavé é o único que caminhou pelas metades dos animais. Os vasos de fogo eram pequenos potes de argila com carvões quentes dentro deles. Eles eram usados para assar pão. Tochas eram pedaços de madeira em chamas usados para iluminar.</w:t>
      </w:r>
    </w:p>
    <w:p>
      <w:pPr/>
      <w:r>
        <w:rPr>
          <w:lang w:val="pt_PT" w:bidi="pt_PT"/>
        </w:rPr>
      </w:r>
      <w:r>
        <w:rPr>
          <w:lang w:val="pt_PT" w:bidi="pt_PT"/>
        </w:rPr>
        <w:t>Parem aqui e, em grupo, olhem para uma imagem de um vaso de fogo. Pausem este áudio aqui.</w:t>
      </w:r>
    </w:p>
    <w:p>
      <w:pPr/>
      <w:r>
        <w:rPr>
          <w:lang w:val="pt_PT" w:bidi="pt_PT"/>
        </w:rPr>
      </w:r>
      <w:r>
        <w:rPr>
          <w:lang w:val="pt_PT" w:bidi="pt_PT"/>
        </w:rPr>
        <w:t>Nesse tipo de aliança, as pessoas caminhavam pelo meio de animais cortados para mostrar que se elas quebrassem suas promessas, se tornariam como os animais. Normalmente, ambos os grupos de pessoas que faziam uma aliança caminhariam entre os animais. Aqui, apenas a presença de Yavé, na forma do vaso de fogo e da tocha, caminha entre as linhas de animais. Isso mostra que essa aliança é incomum. Yavé está assumindo total responsabilidade por manter a aliança.</w:t>
      </w:r>
    </w:p>
    <w:p>
      <w:pPr/>
      <w:r>
        <w:rPr>
          <w:lang w:val="pt_PT" w:bidi="pt_PT"/>
        </w:rPr>
      </w:r>
      <w:r>
        <w:rPr>
          <w:lang w:val="pt_PT" w:bidi="pt_PT"/>
        </w:rPr>
        <w:t>Façam uma pausa aqui e discutam em grupo. Como vocês mostram que criaram uma aliança ou contrato em sua cultura? Que tipos de rituais vocês fazem para mostrar que criaram uma aliança? Pausem este áudio aqui.</w:t>
      </w:r>
    </w:p>
    <w:p>
      <w:pPr/>
      <w:r>
        <w:rPr>
          <w:lang w:val="pt_PT" w:bidi="pt_PT"/>
        </w:rPr>
      </w:r>
      <w:r>
        <w:rPr>
          <w:lang w:val="pt_PT" w:bidi="pt_PT"/>
        </w:rPr>
        <w:t>Yavé fez uma aliança com Abrão naquele dia e disse: “Darei a seus descendentes essa terra, da fronteira do Egito até o grande rio Eufrates. Eu darei a eles a terra onde vivem os queneus, asquenazitas, catadrômicas, hititas, perizeus, refains, amorreus, cananeus, girgaseus e jebuseus.</w:t>
      </w:r>
    </w:p>
    <w:p>
      <w:pPr/>
      <w:r>
        <w:rPr>
          <w:lang w:val="pt_PT" w:bidi="pt_PT"/>
        </w:rPr>
      </w:r>
      <w:r>
        <w:rPr>
          <w:lang w:val="pt_PT" w:bidi="pt_PT"/>
        </w:rPr>
        <w:t>Parem aqui e olhem para um mapa das áreas em que esses conjuntos de pessoas podem ter vivido em grupo. Pausem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Gênesis 15:1–21 na tradução de compreensão mais fácil.</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Yavé fala com Abrão e diz que Ele o recompensará e o protegerá. Abrão pergunta a Yavé quão boas serão as bênçãos de Yaweh, uma vez que ele não tem filhos e que um servo será seu herdeiro. Yavé responde que Abrão terá filhos.</w:t>
      </w:r>
    </w:p>
    <w:p>
      <w:pPr/>
      <w:r>
        <w:rPr>
          <w:lang w:val="pt_PT" w:bidi="pt_PT"/>
        </w:rPr>
      </w:r>
      <w:r>
        <w:rPr>
          <w:b/>
          <w:lang w:val="pt_PT" w:bidi="pt_PT"/>
        </w:rPr>
        <w:t>Na segunda cena:</w:t>
      </w:r>
      <w:r>
        <w:rPr>
          <w:lang w:val="pt_PT" w:bidi="pt_PT"/>
        </w:rPr>
        <w:t xml:space="preserve"> Yavé leva Abrão para fora e diz a ele para olhar para o céu. Yavé diz a Abrão que ele terá tantos descendentes quanto as estrelas no céu. Abrão acredita em Yavé.</w:t>
      </w:r>
    </w:p>
    <w:p>
      <w:pPr/>
      <w:r>
        <w:rPr>
          <w:lang w:val="pt_PT" w:bidi="pt_PT"/>
        </w:rPr>
      </w:r>
      <w:r>
        <w:rPr>
          <w:b/>
          <w:lang w:val="pt_PT" w:bidi="pt_PT"/>
        </w:rPr>
        <w:t>Na terceira cena:</w:t>
      </w:r>
      <w:r>
        <w:rPr>
          <w:lang w:val="pt_PT" w:bidi="pt_PT"/>
        </w:rPr>
        <w:t xml:space="preserve"> no dia seguinte, Yavé promete dar terra a Abrão. Abrão pergunta como ele pode saber com certeza que Yavé lhe dará terra. Yavé diz a Abrão para trazer certos animais. Abrão traz os animais a Yavé e os corta pela metade.</w:t>
      </w:r>
    </w:p>
    <w:p>
      <w:pPr/>
      <w:r>
        <w:rPr>
          <w:lang w:val="pt_PT" w:bidi="pt_PT"/>
        </w:rPr>
      </w:r>
      <w:r>
        <w:rPr>
          <w:b/>
          <w:lang w:val="pt_PT" w:bidi="pt_PT"/>
        </w:rPr>
        <w:t>Na quarta cena:</w:t>
      </w:r>
      <w:r>
        <w:rPr>
          <w:lang w:val="pt_PT" w:bidi="pt_PT"/>
        </w:rPr>
        <w:t xml:space="preserve"> enquanto o sol se põe, Abrão cai em um transe. Yavé fala a Abrão sobre os seus descendentes.</w:t>
      </w:r>
    </w:p>
    <w:p>
      <w:pPr/>
      <w:r>
        <w:rPr>
          <w:lang w:val="pt_PT" w:bidi="pt_PT"/>
        </w:rPr>
      </w:r>
      <w:r>
        <w:rPr>
          <w:b/>
          <w:lang w:val="pt_PT" w:bidi="pt_PT"/>
        </w:rPr>
        <w:t>Na quinta cena:</w:t>
      </w:r>
      <w:r>
        <w:rPr>
          <w:lang w:val="pt_PT" w:bidi="pt_PT"/>
        </w:rPr>
        <w:t xml:space="preserve"> Yavé faz uma aliança com Abrão. Depois que o sol se põe e está escuro, um vaso de fogo e uma tocha passam entre as duas fileiras de animais cortados. Yavé diz: “A seus descendentes, dou essa terra, do rio do Egito ao grande rio Eufrates. Eu darei a eles a terra onde vivem os queneus, asquenazitas, catadrômicas, hititas, perizeus, refains, amorreus, cananeus, girgaseus e jebuseus."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Yavé</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Eliezer de Damasco (que é mencionado)</w:t>
      </w:r>
    </w:p>
    <w:p>
      <w:pPr/>
      <w:r>
        <w:rPr>
          <w:lang w:val="pt_PT" w:bidi="pt_PT"/>
        </w:rPr>
      </w:r>
      <w:r>
        <w:rPr>
          <w:lang w:val="pt_PT" w:bidi="pt_PT"/>
        </w:rPr>
        <w:t>Em grupo, prestem atenção às partes do cenário da passagem:</w:t>
      </w:r>
    </w:p>
    <w:p>
      <w:pPr/>
      <w:r>
        <w:rPr>
          <w:lang w:val="pt_PT" w:bidi="pt_PT"/>
        </w:rPr>
      </w:r>
      <w:r>
        <w:rPr>
          <w:lang w:val="pt_PT" w:bidi="pt_PT"/>
        </w:rPr>
        <w:t>Na cena um, visualizem o diálogo entre Yavé e Abrão. Essa história provavelmente começa à noite. Abrão provavelmente está em uma tenda.</w:t>
      </w:r>
    </w:p>
    <w:p>
      <w:pPr/>
      <w:r>
        <w:rPr>
          <w:lang w:val="pt_PT" w:bidi="pt_PT"/>
        </w:rPr>
      </w:r>
      <w:r>
        <w:rPr>
          <w:lang w:val="pt_PT" w:bidi="pt_PT"/>
        </w:rPr>
        <w:t>Parem aqui e, em grupo, olhem para uma imagem de uma tenda. Pausem este áudio aqui.</w:t>
      </w:r>
    </w:p>
    <w:p>
      <w:pPr/>
      <w:r>
        <w:rPr>
          <w:lang w:val="pt_PT" w:bidi="pt_PT"/>
        </w:rPr>
      </w:r>
      <w:r>
        <w:rPr>
          <w:lang w:val="pt_PT" w:bidi="pt_PT"/>
        </w:rPr>
        <w:t>Yavé diz a Abrão: “Não tenha medo. Protegerei você como um escudo e o recompensarei muito”.</w:t>
      </w:r>
    </w:p>
    <w:p>
      <w:pPr/>
      <w:r>
        <w:rPr>
          <w:lang w:val="pt_PT" w:bidi="pt_PT"/>
        </w:rPr>
      </w:r>
      <w:r>
        <w:rPr>
          <w:lang w:val="pt_PT" w:bidi="pt_PT"/>
        </w:rPr>
        <w:t>Parem aqui e, em grupo, olhem para a imagem de um escudo. Discuta essa pergunta em grupo: que tipos de símbolos de proteção vocês têm, da mesma maneira que o escudo era um símbolo de proteção para Abrão? Pausem este áudio aqui.</w:t>
      </w:r>
    </w:p>
    <w:p>
      <w:pPr/>
      <w:r>
        <w:rPr>
          <w:lang w:val="pt_PT" w:bidi="pt_PT"/>
        </w:rPr>
      </w:r>
      <w:r>
        <w:rPr>
          <w:lang w:val="pt_PT" w:bidi="pt_PT"/>
        </w:rPr>
        <w:t>Na cena dois, certifique-se de visualizar a cena e seu movimento. Yavé traz Abrão para fora. É noite. Yavé diz a Abrão: “Olhe para as estrelas. Você consegue contá-las?”. Yavé não esperava uma resposta para a pergunta. Ele estava mostrando a Abrão que ele teria muitos descendentes.</w:t>
      </w:r>
    </w:p>
    <w:p>
      <w:pPr/>
      <w:r>
        <w:rPr>
          <w:lang w:val="pt_PT" w:bidi="pt_PT"/>
        </w:rPr>
      </w:r>
      <w:r>
        <w:rPr>
          <w:lang w:val="pt_PT" w:bidi="pt_PT"/>
        </w:rPr>
        <w:t>Yavé continua falando com Abrão. Ele diz: "Seus descendentes serão como as estrelas no céu”. Abrão acredita em Yavé e então Ele o considera justo. É importante lembrar que Yavé diz que Abrão tem um bom relacionamento com Ele porque Abrão acredita em Deus.</w:t>
      </w:r>
    </w:p>
    <w:p>
      <w:pPr/>
      <w:r>
        <w:rPr>
          <w:lang w:val="pt_PT" w:bidi="pt_PT"/>
        </w:rPr>
      </w:r>
      <w:r>
        <w:rPr>
          <w:lang w:val="pt_PT" w:bidi="pt_PT"/>
        </w:rPr>
        <w:t>Na cena três, imaginem o diálogo entre Yavé e Abrão. Essa cena começa com uma palavra que é usada para iniciar uma nova cena, então ela provavelmente acontece em um dia diferente daquele das cenas anteriores. Não sabemos a que hora do dia isso acontece. Yavé diz a Abrão: “Sou Yavé, que trouxe você de Ur dos caldeus para lhe dar essa terra como posse”.</w:t>
      </w:r>
    </w:p>
    <w:p>
      <w:pPr/>
      <w:r>
        <w:rPr>
          <w:lang w:val="pt_PT" w:bidi="pt_PT"/>
        </w:rPr>
      </w:r>
      <w:r>
        <w:rPr>
          <w:lang w:val="pt_PT" w:bidi="pt_PT"/>
        </w:rPr>
        <w:t>Parem aqui e, em grupo, olhem para onde Ur e a terra dos caldeus estão em um mapa. Pausem este áudio aqui.</w:t>
      </w:r>
    </w:p>
    <w:p>
      <w:pPr/>
      <w:r>
        <w:rPr>
          <w:lang w:val="pt_PT" w:bidi="pt_PT"/>
        </w:rPr>
      </w:r>
      <w:r>
        <w:rPr>
          <w:lang w:val="pt_PT" w:bidi="pt_PT"/>
        </w:rPr>
        <w:t>Abrão pede a Yavé para lhe dar um sinal ou prova de que Yavé dará a ele e seus descendentes essa terra.</w:t>
      </w:r>
    </w:p>
    <w:p>
      <w:pPr/>
      <w:r>
        <w:rPr>
          <w:lang w:val="pt_PT" w:bidi="pt_PT"/>
        </w:rPr>
      </w:r>
      <w:r>
        <w:rPr>
          <w:lang w:val="pt_PT" w:bidi="pt_PT"/>
        </w:rPr>
        <w:t>Yavé diz a Abrão: “Traga-me um novilho, uma cabra e um carneiro, todos com três anos de idade, juntamente com um pombo e uma rolinha”.</w:t>
      </w:r>
    </w:p>
    <w:p>
      <w:pPr/>
      <w:r>
        <w:rPr>
          <w:lang w:val="pt_PT" w:bidi="pt_PT"/>
        </w:rPr>
      </w:r>
      <w:r>
        <w:rPr>
          <w:lang w:val="pt_PT" w:bidi="pt_PT"/>
        </w:rPr>
        <w:t>Parem aqui e, como um grupo, olhem para uma imagem de uma novilha, uma cabra, um carneiro, um pombo e uma rolinha. Pausem este áudio aqui.</w:t>
      </w:r>
    </w:p>
    <w:p>
      <w:pPr/>
      <w:r>
        <w:rPr>
          <w:lang w:val="pt_PT" w:bidi="pt_PT"/>
        </w:rPr>
      </w:r>
      <w:r>
        <w:rPr>
          <w:lang w:val="pt_PT" w:bidi="pt_PT"/>
        </w:rPr>
        <w:t>Certifique-se de imaginar o que Abrão faz com os animais. Ele mata os animais. Ele corta a novilha, a cabra e o carneiro pela metade de trás para a frente. Ele não corta o pombo e a rolinha. Abrão organiza as metades dos animais em duas linhas, voltadas uma para a outra. O sangue dos animais se acumula no meio deles. Abrão evita que as aves de rapina comam os animais.</w:t>
      </w:r>
    </w:p>
    <w:p>
      <w:pPr/>
      <w:r>
        <w:rPr>
          <w:lang w:val="pt_PT" w:bidi="pt_PT"/>
        </w:rPr>
      </w:r>
      <w:r>
        <w:rPr>
          <w:lang w:val="pt_PT" w:bidi="pt_PT"/>
        </w:rPr>
        <w:t>A quarta cena acontece enquanto o sol está se pondo. Abrão cai em um sono profundo. Yavé fala com Abrão. Certifique-se de imaginar o que Yavé diz. Yavé diz: “Tenha certeza disso. Seus descendentes passarão quatrocentos anos como estranhos em uma terra que não é deles. Eles serão escravos e maltratados, mas punirei o país que os maltrata”.</w:t>
      </w:r>
    </w:p>
    <w:p>
      <w:pPr/>
      <w:r>
        <w:rPr>
          <w:lang w:val="pt_PT" w:bidi="pt_PT"/>
        </w:rPr>
      </w:r>
      <w:r>
        <w:rPr>
          <w:lang w:val="pt_PT" w:bidi="pt_PT"/>
        </w:rPr>
        <w:t>Yavé então fala sobre Abrão. Você pode querer reordenar o que Yavé diz para ter clareza. Yavé diz: “Você, Abrão, viverá até a velhice antes de morrer e ser enterrado em paz”.</w:t>
      </w:r>
    </w:p>
    <w:p>
      <w:pPr/>
      <w:r>
        <w:rPr>
          <w:lang w:val="pt_PT" w:bidi="pt_PT"/>
        </w:rPr>
      </w:r>
      <w:r>
        <w:rPr>
          <w:lang w:val="pt_PT" w:bidi="pt_PT"/>
        </w:rPr>
        <w:t>Então Yavé diz a Abrão que como o pecado das pessoas que vivem atualmente na terra não chegou à sua extensão total, os descendentes de Abrão retornarão à terra depois de quatro gerações.</w:t>
      </w:r>
    </w:p>
    <w:p>
      <w:pPr/>
      <w:r>
        <w:rPr>
          <w:lang w:val="pt_PT" w:bidi="pt_PT"/>
        </w:rPr>
      </w:r>
      <w:r>
        <w:rPr>
          <w:lang w:val="pt_PT" w:bidi="pt_PT"/>
        </w:rPr>
        <w:t>A quinta cena acontece depois que o sol se põe. A escuridão profunda vem e Abrão é tomado de terror. Um vaso de fogo e uma tocha aparecem e flutuam entre as duas linhas de animais cortados.</w:t>
      </w:r>
    </w:p>
    <w:p>
      <w:pPr/>
      <w:r>
        <w:rPr>
          <w:lang w:val="pt_PT" w:bidi="pt_PT"/>
        </w:rPr>
      </w:r>
      <w:r>
        <w:rPr>
          <w:lang w:val="pt_PT" w:bidi="pt_PT"/>
        </w:rPr>
        <w:t>Parem aqui e, como um grupo, olhem para uma imagem de um vaso de fogo e de uma tocha. Pausem este áudio aqui.</w:t>
      </w:r>
    </w:p>
    <w:p>
      <w:pPr/>
      <w:r>
        <w:rPr>
          <w:lang w:val="pt_PT" w:bidi="pt_PT"/>
        </w:rPr>
      </w:r>
      <w:r>
        <w:rPr>
          <w:lang w:val="pt_PT" w:bidi="pt_PT"/>
        </w:rPr>
        <w:t>Yavé faz uma aliança com Abrão. Yavé diz: “Darei a seus descendentes essa terra. Darei a eles a terra a partir do rio no Egito até o grande rio Eufrates. Darei a eles a terra onde vivem os queneus, asquenazitas, catadrômicas, hititas, perizeus, refains, amorreus, cananeus, girgaseus e jebuseus."</w:t>
      </w:r>
    </w:p>
    <w:p>
      <w:pPr/>
      <w:r>
        <w:rPr>
          <w:lang w:val="pt_PT" w:bidi="pt_PT"/>
        </w:rPr>
      </w:r>
      <w:r>
        <w:rPr>
          <w:lang w:val="pt_PT" w:bidi="pt_PT"/>
        </w:rPr>
        <w:t>Parem aqui e, como um grupo, olhem para um mapa da terra entre o rio no Egito e o grande rio Eufrates. Mostre ao grupo onde a terra dos queneus, asquenazitas, catadrômicas, hititas, perizeus, refains, amorreus, cananeus, girgaseus e jebuseus pode ter estado no mapa. Pausem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Gênesis 15:1–21 na tradução de compreensão mais fácil.</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Yavé</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Eliezer de Damasco (que é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pare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Yavé fala com Abrão. Ele diz: “Não tenha medo, Abrão. Protegerei você como um escudo e o recompensarei muito”.</w:t>
      </w:r>
    </w:p>
    <w:p>
      <w:pPr/>
      <w:r>
        <w:rPr>
          <w:lang w:val="pt_PT" w:bidi="pt_PT"/>
        </w:rPr>
      </w:r>
      <w:r>
        <w:rPr>
          <w:lang w:val="pt_PT" w:bidi="pt_PT"/>
        </w:rPr>
        <w:t>Pause a encenação. Pergunte à pessoa que interpreta Yavé: “O que você está sentindo ou pensando?”. A pessoa pode responder coisas como: “Na história anterior, Abrão não tomou nenhuma das posses que o rei de Sodoma lhe ofereceu. Estou feliz com Abrão e quero que ele continue a ser leal a mim”. Reinicie a encenação.</w:t>
      </w:r>
    </w:p>
    <w:p>
      <w:pPr/>
      <w:r>
        <w:rPr>
          <w:lang w:val="pt_PT" w:bidi="pt_PT"/>
        </w:rPr>
      </w:r>
      <w:r>
        <w:rPr>
          <w:lang w:val="pt_PT" w:bidi="pt_PT"/>
        </w:rPr>
        <w:t>Abrão responde: “Yavé, o que o Senhor me dá de bom, uma vez que não tenho filhos? Meu servo, Eliezer de Damasco, será meu herdeiro”.</w:t>
      </w:r>
    </w:p>
    <w:p>
      <w:pPr/>
      <w:r>
        <w:rPr>
          <w:lang w:val="pt_PT" w:bidi="pt_PT"/>
        </w:rPr>
      </w:r>
      <w:r>
        <w:rPr>
          <w:lang w:val="pt_PT" w:bidi="pt_PT"/>
        </w:rPr>
        <w:t>Pause a encenação. Pergunte à pessoa que interpreta Abrão: “O que você está sentindo ou pensando?”. A pessoa pode responder coisas como: “Estou muito chateado por não ter filhos para herdar minha riqueza”, “Estou frustrado”, ou “Não entendo quão boas serão as bênçãos de Deus se não tiver filhos para transmiti-las”. Reinicie a encenação.</w:t>
      </w:r>
    </w:p>
    <w:p>
      <w:pPr/>
      <w:r>
        <w:rPr>
          <w:lang w:val="pt_PT" w:bidi="pt_PT"/>
        </w:rPr>
      </w:r>
      <w:r>
        <w:rPr>
          <w:lang w:val="pt_PT" w:bidi="pt_PT"/>
        </w:rPr>
        <w:t>Yavé responde: “Eliezer não herdará sua riqueza. Você terá um filho e ele será seu herdeiro”.</w:t>
      </w:r>
    </w:p>
    <w:p>
      <w:pPr/>
      <w:r>
        <w:rPr>
          <w:lang w:val="pt_PT" w:bidi="pt_PT"/>
        </w:rPr>
      </w:r>
      <w:r>
        <w:rPr>
          <w:lang w:val="pt_PT" w:bidi="pt_PT"/>
        </w:rPr>
        <w:t>Então, Yavé leva Abrão para fora. Ele disse: “Olhe para as estrelas no céu. Você consegue contá-las? Seus descendentes serão como as estrelas no céu”.</w:t>
      </w:r>
    </w:p>
    <w:p>
      <w:pPr/>
      <w:r>
        <w:rPr>
          <w:lang w:val="pt_PT" w:bidi="pt_PT"/>
        </w:rPr>
      </w:r>
      <w:r>
        <w:rPr>
          <w:lang w:val="pt_PT" w:bidi="pt_PT"/>
        </w:rPr>
        <w:t>Pause a encenação. Pergunte à pessoa que interpreta Abrão: “O que você está sentindo ou pensando?”. A pessoa pode responder coisas como: “Estou tranquilo com o que Yavé está dizendo”, ou “Não posso contar as estrelas, então estou surpreso por meus descendentes serem tantos”. Reinicie a encenação.</w:t>
      </w:r>
    </w:p>
    <w:p>
      <w:pPr/>
      <w:r>
        <w:rPr>
          <w:lang w:val="pt_PT" w:bidi="pt_PT"/>
        </w:rPr>
      </w:r>
      <w:r>
        <w:rPr>
          <w:lang w:val="pt_PT" w:bidi="pt_PT"/>
        </w:rPr>
        <w:t>Abrão confiava na promessa de Yavé. Yavé ficou satisfeito e considerou a resposta de fé de Abrão como prova de lealdade genuína.</w:t>
      </w:r>
    </w:p>
    <w:p>
      <w:pPr/>
      <w:r>
        <w:rPr>
          <w:lang w:val="pt_PT" w:bidi="pt_PT"/>
        </w:rPr>
      </w:r>
      <w:r>
        <w:rPr>
          <w:lang w:val="pt_PT" w:bidi="pt_PT"/>
        </w:rPr>
        <w:t>Pause a encenação. Pergunte à pessoa que interpreta Abrão: “O que você está sentindo ou pensando?”. A pessoa pode responder coisas como: “Não sei como terei um filho, mas confio que Deus fará o que Ele diz”, ou “Tenho plena confiança que Deus fará o que Ele diz”. Pergunte à pessoa que está interpretando Rebeca “Como você está se sentindo?”. A pessoa pode responder coisas como: “Como Abrão acredita em mim, considero que devemos ter um bom relacionamento”, ou “Estou considerando Abrão justo”. Reinicie a encenação.</w:t>
      </w:r>
    </w:p>
    <w:p>
      <w:pPr/>
      <w:r>
        <w:rPr>
          <w:lang w:val="pt_PT" w:bidi="pt_PT"/>
        </w:rPr>
      </w:r>
      <w:r>
        <w:rPr>
          <w:lang w:val="pt_PT" w:bidi="pt_PT"/>
        </w:rPr>
        <w:t>Yavé diz a Abrão: “Sou Deus, que trouxe você da terra de Ur dos caldeus para lhe dar essa terra."</w:t>
      </w:r>
    </w:p>
    <w:p>
      <w:pPr/>
      <w:r>
        <w:rPr>
          <w:lang w:val="pt_PT" w:bidi="pt_PT"/>
        </w:rPr>
      </w:r>
      <w:r>
        <w:rPr>
          <w:lang w:val="pt_PT" w:bidi="pt_PT"/>
        </w:rPr>
        <w:t>Abrão diz: “Como terei certeza de que terei essa terra?”.</w:t>
      </w:r>
    </w:p>
    <w:p>
      <w:pPr/>
      <w:r>
        <w:rPr>
          <w:lang w:val="pt_PT" w:bidi="pt_PT"/>
        </w:rPr>
      </w:r>
      <w:r>
        <w:rPr>
          <w:lang w:val="pt_PT" w:bidi="pt_PT"/>
        </w:rPr>
        <w:t>Pause a encenação. Pergunte à pessoa que interpreta Abrão: “O que você está sentindo ou pensando?”. A pessoa pode responder coisas como: “Não tenho certeza”, ou “Sei que essa é uma promessa forte de Deus, mas é normal em minha cultura pedir um sinal”, ou “Acredito em Deus, mas quero evidências”. Reinicie a encenação.</w:t>
      </w:r>
    </w:p>
    <w:p>
      <w:pPr/>
      <w:r>
        <w:rPr>
          <w:lang w:val="pt_PT" w:bidi="pt_PT"/>
        </w:rPr>
      </w:r>
      <w:r>
        <w:rPr>
          <w:lang w:val="pt_PT" w:bidi="pt_PT"/>
        </w:rPr>
        <w:t>Yavé responde: “Traga-me uma novilha, uma cabra e um carneiro. Todos esses animais devem ter três anos. Também traga um pombo e uma rolinha”.</w:t>
      </w:r>
    </w:p>
    <w:p>
      <w:pPr/>
      <w:r>
        <w:rPr>
          <w:lang w:val="pt_PT" w:bidi="pt_PT"/>
        </w:rPr>
      </w:r>
      <w:r>
        <w:rPr>
          <w:lang w:val="pt_PT" w:bidi="pt_PT"/>
        </w:rPr>
        <w:t>Abrão traz uma novilha, uma cabra, um carneiro, uma rolinha e um pombo. Ele corta a novilha, a cabra e o carneiro pela metade e organiza as metades em duas linhas voltadas uma para a outra. Ele não cortou os pássaros pela metade. As aves de rapina vêm para comer os animais, mas Abrão as enxota.</w:t>
      </w:r>
    </w:p>
    <w:p>
      <w:pPr/>
      <w:r>
        <w:rPr>
          <w:lang w:val="pt_PT" w:bidi="pt_PT"/>
        </w:rPr>
      </w:r>
      <w:r>
        <w:rPr>
          <w:lang w:val="pt_PT" w:bidi="pt_PT"/>
        </w:rPr>
        <w:t>Enquanto o sol se põe, Abrão cai em um sono profundo. Uma escuridão profunda e terror vêm sobre ele.</w:t>
      </w:r>
    </w:p>
    <w:p>
      <w:pPr/>
      <w:r>
        <w:rPr>
          <w:lang w:val="pt_PT" w:bidi="pt_PT"/>
        </w:rPr>
      </w:r>
      <w:r>
        <w:rPr>
          <w:lang w:val="pt_PT" w:bidi="pt_PT"/>
        </w:rPr>
        <w:t>Pause a encenação. Pergunte à pessoa que interpreta Abrão: “O que você está sentindo ou pensando?”. A pessoa pode responder coisas como: “Estou aterrorizado”, “Sei que Deus está vindo e não sei o que acontecerá”, ou “Sei que preparei um ritual, mas não sei o que acontecerá em seguida”. Reinicie a encenação.</w:t>
      </w:r>
    </w:p>
    <w:p>
      <w:pPr/>
      <w:r>
        <w:rPr>
          <w:lang w:val="pt_PT" w:bidi="pt_PT"/>
        </w:rPr>
      </w:r>
      <w:r>
        <w:rPr>
          <w:lang w:val="pt_PT" w:bidi="pt_PT"/>
        </w:rPr>
        <w:t>Yavé fala com Abrão e diz: “Seus descendentes viverão como estranhos em uma terra que não é deles por quatrocentos anos. Eles serão escravos e maltratados, mas punirei o país que os escraviza e eles sairão com grande riqueza. Você, no entanto, morrerá em paz e será enterrado depois de uma boa velhice. Seus descendentes voltarão aqui depois de quatro gerações, porque o pecado das pessoas que vivem aqui não alcançou sua totalidade”.</w:t>
      </w:r>
    </w:p>
    <w:p>
      <w:pPr/>
      <w:r>
        <w:rPr>
          <w:lang w:val="pt_PT" w:bidi="pt_PT"/>
        </w:rPr>
      </w:r>
      <w:r>
        <w:rPr>
          <w:lang w:val="pt_PT" w:bidi="pt_PT"/>
        </w:rPr>
        <w:t>Pause a encenação. Pergunte à pessoa que interpreta Abrão: “O que você está sentindo ou pensando?”. A pessoa pode responder coisas como: “Estou feliz por ouvir que morrerei em paz quando for velho”, “Estou surpreso por ouvir sobre meus descendentes”, ou “Lembrome que também sou um estranho em uma terra que não é minha, então espero que meus descendentes tenham essa terra como casa”. Reinicie a encenação.</w:t>
      </w:r>
    </w:p>
    <w:p>
      <w:pPr/>
      <w:r>
        <w:rPr>
          <w:lang w:val="pt_PT" w:bidi="pt_PT"/>
        </w:rPr>
      </w:r>
      <w:r>
        <w:rPr>
          <w:lang w:val="pt_PT" w:bidi="pt_PT"/>
        </w:rPr>
        <w:t>O sol se põe e está escuro. Um vaso de fogo e uma tocha passam entre os pedaços dos animais. Naquele dia, Yavé faz uma aliança com Abrão. Ele diz: “Darei a seus descendentes essa terra, do rio do Egito ao grande rio Eufrates. Eu darei a eles a terra onde vivem os queneus, asquenazitas, hititas, perizeus, refains, amorreus, cananeus, girgaseus e jebuseus."</w:t>
      </w:r>
    </w:p>
    <w:p>
      <w:pPr/>
      <w:r>
        <w:rPr>
          <w:lang w:val="pt_PT" w:bidi="pt_PT"/>
        </w:rPr>
      </w:r>
      <w:r>
        <w:rPr>
          <w:lang w:val="pt_PT" w:bidi="pt_PT"/>
        </w:rPr>
        <w:t>Pause a encenação. Pergunte à pessoa que interpreta Yavé: “O que você está sentindo ou pensando?”. A pessoa pode responder coisas como: “Quero que Abrão entenda que definitivamente cumprirei minhas promessas feitas a ele”, ou “Fiz uma promessa solene que planejo manter”.</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15:1–21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Mais tarde, Deus veio a Abrão em uma </w:t>
      </w:r>
      <w:r>
        <w:rPr>
          <w:b/>
          <w:lang w:val="pt_PT" w:bidi="pt_PT"/>
        </w:rPr>
        <w:t>visão</w:t>
      </w:r>
      <w:r>
        <w:rPr>
          <w:lang w:val="pt_PT" w:bidi="pt_PT"/>
        </w:rPr>
        <w:t xml:space="preserve"> Visões se referem a experiências sobrenaturais. Elas se referem a quando Deus dá a uma pessoa uma revelação divina quando ela está acordada. Os sonhos são o que Deus faz com que as pessoas vejam quando estão dormindo. Se sua língua tiver apenas uma palavra para visão e sonho, vocês podem querer especificar se a pessoa estava acordada ou dormindo quando recebe a mensagem de Deus.</w:t>
      </w:r>
    </w:p>
    <w:p>
      <w:pPr/>
      <w:r>
        <w:rPr>
          <w:lang w:val="pt_PT" w:bidi="pt_PT"/>
        </w:rPr>
      </w:r>
      <w:r>
        <w:rPr>
          <w:lang w:val="pt_PT" w:bidi="pt_PT"/>
        </w:rPr>
        <w:t xml:space="preserve">Parem aqui e discutam a palavra para visão como um grupo. Em grupo, falem sobre qual palavra ou frase descritiva seria a melhor para a palavra visão. Procure a palavra </w:t>
      </w:r>
      <w:r>
        <w:rPr>
          <w:b/>
          <w:lang w:val="pt_PT" w:bidi="pt_PT"/>
        </w:rPr>
        <w:t>visão</w:t>
      </w:r>
      <w:r>
        <w:rPr>
          <w:lang w:val="pt_PT" w:bidi="pt_PT"/>
        </w:rPr>
        <w:t>, no glossário-mestre, e use a mesma palavra nas próximas histórias. Pausem este áudio aqui.</w:t>
      </w:r>
    </w:p>
    <w:p>
      <w:pPr/>
      <w:r>
        <w:rPr>
          <w:lang w:val="pt_PT" w:bidi="pt_PT"/>
        </w:rPr>
      </w:r>
      <w:r>
        <w:rPr>
          <w:lang w:val="pt_PT" w:bidi="pt_PT"/>
        </w:rPr>
        <w:t>Deus disse: “Não tenha medo. Sou seu escudo, e recompensarei você em muito”.</w:t>
      </w:r>
    </w:p>
    <w:p>
      <w:pPr/>
      <w:r>
        <w:rPr>
          <w:lang w:val="pt_PT" w:bidi="pt_PT"/>
        </w:rPr>
      </w:r>
      <w:r>
        <w:rPr>
          <w:lang w:val="pt_PT" w:bidi="pt_PT"/>
        </w:rPr>
        <w:t xml:space="preserve">Abrão respondeu: “Adonai Yaweh, Soberano Deus, o que suas bênçãos têm de bom, uma vez que não tenho filhos?”. Aqui, Abrão usa um nome para Deus, </w:t>
      </w:r>
      <w:r>
        <w:rPr>
          <w:b/>
          <w:lang w:val="pt_PT" w:bidi="pt_PT"/>
        </w:rPr>
        <w:t>Adonai,</w:t>
      </w:r>
      <w:r>
        <w:rPr>
          <w:lang w:val="pt_PT" w:bidi="pt_PT"/>
        </w:rPr>
        <w:t xml:space="preserve"> que significa “mestre”. Ele também usa o nome pessoal de Deus, </w:t>
      </w:r>
      <w:r>
        <w:rPr>
          <w:b/>
          <w:lang w:val="pt_PT" w:bidi="pt_PT"/>
        </w:rPr>
        <w:t>yavé</w:t>
      </w:r>
      <w:r>
        <w:rPr>
          <w:lang w:val="pt_PT" w:bidi="pt_PT"/>
        </w:rPr>
        <w:t xml:space="preserve">. Essa combinação de nomes para Deus é rara em Gênesis, mas mais tarde é comumente usado pelos profetas dos descendentes de Abrão. Procure a palavra </w:t>
      </w:r>
      <w:r>
        <w:rPr>
          <w:b/>
          <w:lang w:val="pt_PT" w:bidi="pt_PT"/>
        </w:rPr>
        <w:t>yavé</w:t>
      </w:r>
      <w:r>
        <w:rPr>
          <w:lang w:val="pt_PT" w:bidi="pt_PT"/>
        </w:rPr>
        <w:t xml:space="preserve"> no glossário e use a mesma palavra que você usou em histórias anteriores.</w:t>
      </w:r>
    </w:p>
    <w:p>
      <w:pPr/>
      <w:r>
        <w:rPr>
          <w:lang w:val="pt_PT" w:bidi="pt_PT"/>
        </w:rPr>
      </w:r>
      <w:r>
        <w:rPr>
          <w:lang w:val="pt_PT" w:bidi="pt_PT"/>
        </w:rPr>
        <w:t xml:space="preserve">Abrão continuou: “O Senhor não me deu filhos, então meu servo, Eliezer de Damasco, será meu </w:t>
      </w:r>
      <w:r>
        <w:rPr>
          <w:b/>
          <w:lang w:val="pt_PT" w:bidi="pt_PT"/>
        </w:rPr>
        <w:t>herdeiro</w:t>
      </w:r>
      <w:r>
        <w:rPr>
          <w:lang w:val="pt_PT" w:bidi="pt_PT"/>
        </w:rPr>
        <w:t>”. Um herdeiro herda propriedade ou riqueza depois que alguém morre.</w:t>
      </w:r>
    </w:p>
    <w:p>
      <w:pPr/>
      <w:r>
        <w:rPr>
          <w:lang w:val="pt_PT" w:bidi="pt_PT"/>
        </w:rPr>
      </w:r>
      <w:r>
        <w:rPr>
          <w:lang w:val="pt_PT" w:bidi="pt_PT"/>
        </w:rPr>
        <w:t>Deus respondeu: “Esse homem não será seu herdeiro. Você terá um filho e ele será seu herdeiro”.</w:t>
      </w:r>
    </w:p>
    <w:p>
      <w:pPr/>
      <w:r>
        <w:rPr>
          <w:lang w:val="pt_PT" w:bidi="pt_PT"/>
        </w:rPr>
      </w:r>
      <w:r>
        <w:rPr>
          <w:lang w:val="pt_PT" w:bidi="pt_PT"/>
        </w:rPr>
        <w:t xml:space="preserve">Então Deus levou Abrão para fora. Deus disse: “Olhe para as estrelas no céu. Você consegue contá-las? Seus </w:t>
      </w:r>
      <w:r>
        <w:rPr>
          <w:b/>
          <w:lang w:val="pt_PT" w:bidi="pt_PT"/>
        </w:rPr>
        <w:t>descendentes</w:t>
      </w:r>
      <w:r>
        <w:rPr>
          <w:lang w:val="pt_PT" w:bidi="pt_PT"/>
        </w:rPr>
        <w:t xml:space="preserve"> serão as estrelas”. Descendentes se refere aos filhos de Abrão, seus filhos e todas as pessoas que viriam de Abrão e o considerariam um ancestral. Os descendentes de Abrão mais tarde seriam conhecidos como o povo judeu.</w:t>
      </w:r>
    </w:p>
    <w:p>
      <w:pPr/>
      <w:r>
        <w:rPr>
          <w:lang w:val="pt_PT" w:bidi="pt_PT"/>
        </w:rPr>
      </w:r>
      <w:r>
        <w:rPr>
          <w:lang w:val="pt_PT" w:bidi="pt_PT"/>
        </w:rPr>
        <w:t xml:space="preserve">Abrão </w:t>
      </w:r>
      <w:r>
        <w:rPr>
          <w:b/>
          <w:lang w:val="pt_PT" w:bidi="pt_PT"/>
        </w:rPr>
        <w:t>acreditava</w:t>
      </w:r>
      <w:r>
        <w:rPr>
          <w:lang w:val="pt_PT" w:bidi="pt_PT"/>
        </w:rPr>
        <w:t xml:space="preserve"> em Deus. Aqui, a palavra “acreditar” significa que Abrão confiava em Deus e tinha confiança de que Deus cumpriria as promessas que Ele fez. Esta é a primeira vez que a palavra “acreditar” foi usada nessas histórias. </w:t>
      </w:r>
    </w:p>
    <w:p>
      <w:pPr/>
      <w:r>
        <w:rPr>
          <w:lang w:val="pt_PT" w:bidi="pt_PT"/>
        </w:rPr>
      </w:r>
      <w:r>
        <w:rPr>
          <w:lang w:val="pt_PT" w:bidi="pt_PT"/>
        </w:rPr>
        <w:t xml:space="preserve">Parem aqui e discutam a palavra acreditar em grupo. Que palavra ou frase descritiva funcionaria melhor para acreditar? Procure a palavra </w:t>
      </w:r>
      <w:r>
        <w:rPr>
          <w:b/>
          <w:lang w:val="pt_PT" w:bidi="pt_PT"/>
        </w:rPr>
        <w:t>acreditar</w:t>
      </w:r>
      <w:r>
        <w:rPr>
          <w:lang w:val="pt_PT" w:bidi="pt_PT"/>
        </w:rPr>
        <w:t xml:space="preserve"> no glossário-mestre e use a mesma palavra nas próximas histórias. Pausem este áudio aqui.</w:t>
      </w:r>
    </w:p>
    <w:p>
      <w:pPr/>
      <w:r>
        <w:rPr>
          <w:lang w:val="pt_PT" w:bidi="pt_PT"/>
        </w:rPr>
      </w:r>
      <w:r>
        <w:rPr>
          <w:lang w:val="pt_PT" w:bidi="pt_PT"/>
        </w:rPr>
        <w:t xml:space="preserve">E então Deus considerava Abrão </w:t>
      </w:r>
      <w:r>
        <w:rPr>
          <w:b/>
          <w:lang w:val="pt_PT" w:bidi="pt_PT"/>
        </w:rPr>
        <w:t>justo</w:t>
      </w:r>
      <w:r>
        <w:rPr>
          <w:lang w:val="pt_PT" w:bidi="pt_PT"/>
        </w:rPr>
        <w:t>.</w:t>
      </w:r>
    </w:p>
    <w:p>
      <w:pPr/>
      <w:r>
        <w:rPr>
          <w:lang w:val="pt_PT" w:bidi="pt_PT"/>
        </w:rPr>
      </w:r>
      <w:r>
        <w:rPr>
          <w:lang w:val="pt_PT" w:bidi="pt_PT"/>
        </w:rPr>
        <w:t xml:space="preserve">A ideia de retidão no Antigo Testamento é baseada na relação entre Deus e as pessoas, ou entre as pessoas. Retidão refere-se à santidade, à aprovação, à ausência de culpa. Procure o termo no glossário e use a mesma palavra para </w:t>
      </w:r>
      <w:r>
        <w:rPr>
          <w:b/>
          <w:lang w:val="pt_PT" w:bidi="pt_PT"/>
        </w:rPr>
        <w:t>retidão</w:t>
      </w:r>
      <w:r>
        <w:rPr>
          <w:lang w:val="pt_PT" w:bidi="pt_PT"/>
        </w:rPr>
        <w:t>em todas as próximas histórias. Você deve descrever o conceito de retidão da mesma forma ao longo da sua tradução. Por exemplo, você pode descrever a retidão como um relacionamento correto com Deus. Você também pode descrevê-la com terminologia jurídica como irrepreensível/inocente. Outras formas de descrever esses conceitos são:</w:t>
      </w:r>
    </w:p>
    <w:p>
      <w:pPr>
        <w:pStyle w:val="ListBullet"/>
        <w:spacing w:line="240" w:lineRule="auto"/>
        <w:ind w:left="720"/>
      </w:pPr>
      <w:r>
        <w:rPr>
          <w:lang w:val="pt_PT" w:bidi="pt_PT"/>
        </w:rPr>
      </w:r>
      <w:r>
        <w:rPr>
          <w:lang w:val="pt_PT" w:bidi="pt_PT"/>
        </w:rPr>
        <w:t>ser justo aos olhos de Deus</w:t>
      </w:r>
    </w:p>
    <w:p>
      <w:pPr>
        <w:pStyle w:val="ListBullet"/>
        <w:spacing w:line="240" w:lineRule="auto"/>
        <w:ind w:left="720"/>
      </w:pPr>
      <w:r>
        <w:rPr>
          <w:lang w:val="pt_PT" w:bidi="pt_PT"/>
        </w:rPr>
      </w:r>
      <w:r>
        <w:rPr>
          <w:lang w:val="pt_PT" w:bidi="pt_PT"/>
        </w:rPr>
        <w:t>estar em posição favorável com Deus</w:t>
      </w:r>
    </w:p>
    <w:p>
      <w:pPr>
        <w:pStyle w:val="ListBullet"/>
        <w:spacing w:line="240" w:lineRule="auto"/>
        <w:ind w:left="720"/>
      </w:pPr>
      <w:r>
        <w:rPr>
          <w:lang w:val="pt_PT" w:bidi="pt_PT"/>
        </w:rPr>
      </w:r>
      <w:r>
        <w:rPr>
          <w:lang w:val="pt_PT" w:bidi="pt_PT"/>
        </w:rPr>
        <w:t>ser aceito por Deus</w:t>
      </w:r>
    </w:p>
    <w:p>
      <w:pPr/>
      <w:r>
        <w:rPr>
          <w:lang w:val="pt_PT" w:bidi="pt_PT"/>
        </w:rPr>
      </w:r>
      <w:r>
        <w:rPr>
          <w:lang w:val="pt_PT" w:bidi="pt_PT"/>
        </w:rPr>
        <w:t>Lembre-se de que, na Bíblia, as pessoas nunca podem ser justificadas por conta própria ou fazendo muitas coisas boas. Seu termo ou frase para retidão não deve ser baseado em fazer boas obras.</w:t>
      </w:r>
    </w:p>
    <w:p>
      <w:pPr/>
      <w:r>
        <w:rPr>
          <w:lang w:val="pt_PT" w:bidi="pt_PT"/>
        </w:rPr>
      </w:r>
      <w:r>
        <w:rPr>
          <w:lang w:val="pt_PT" w:bidi="pt_PT"/>
        </w:rPr>
        <w:t xml:space="preserve">Como esta é uma palavra-chave muito importante, dedique um tempo para ela. Talvez você encontre algum tipo de analogia adequada em sua cultura. Por exemplo, você pode usar a analogia de algo que está quebrado e, portanto, inutilizável. Uma vez que a coisa está quebrada, não há realmente nenhuma maneira de repará-la para que ela seja perfeitamente restaurada à sua condição utilizável. Talvez pudesse ser um vaso de argila, uma cabaça, um arco e flecha, ou algo assim. Talvez possa ser uma flecha dobrada que não pode mais atingir o alvo. </w:t>
      </w:r>
    </w:p>
    <w:p>
      <w:pPr/>
      <w:r>
        <w:rPr>
          <w:lang w:val="pt_PT" w:bidi="pt_PT"/>
        </w:rPr>
      </w:r>
      <w:r>
        <w:rPr>
          <w:lang w:val="pt_PT" w:bidi="pt_PT"/>
        </w:rPr>
        <w:t xml:space="preserve">Retidão é o conceito em que Deus restaura as coisas que as pessoas não podem restaurar. Ele não apenas conserta a peça, mas a torna útil para seu propósito novamente, como se nunca tivesse sido quebrada. </w:t>
      </w:r>
    </w:p>
    <w:p>
      <w:pPr/>
      <w:r>
        <w:rPr>
          <w:lang w:val="pt_PT" w:bidi="pt_PT"/>
        </w:rPr>
      </w:r>
      <w:r>
        <w:rPr>
          <w:lang w:val="pt_PT" w:bidi="pt_PT"/>
        </w:rPr>
        <w:t xml:space="preserve">Parem aqui e façam a seguinte atividade. Peça ao grupo para “mostrar” retidão a você, em pares, por meio de uma encenação sem o uso de palavras. O grupo pode discutir o que eles veem e determinar se as ações mostram com precisão o conceito. Se esse for o caso, você pode usar essas ações para ajudá-lo a encontrar uma maneira adequada de descrever a retidão. Procure a palavra </w:t>
      </w:r>
      <w:r>
        <w:rPr>
          <w:b/>
          <w:lang w:val="pt_PT" w:bidi="pt_PT"/>
        </w:rPr>
        <w:t>retidão</w:t>
      </w:r>
      <w:r>
        <w:rPr>
          <w:lang w:val="pt_PT" w:bidi="pt_PT"/>
        </w:rPr>
        <w:t xml:space="preserve"> no glossário.</w:t>
      </w:r>
    </w:p>
    <w:p>
      <w:pPr/>
      <w:r>
        <w:rPr>
          <w:lang w:val="pt_PT" w:bidi="pt_PT"/>
        </w:rPr>
      </w:r>
      <w:r>
        <w:rPr>
          <w:lang w:val="pt_PT" w:bidi="pt_PT"/>
        </w:rPr>
        <w:t>Abrão perguntou: “Como posso saber com certeza que terei essa terra como posse?”.</w:t>
      </w:r>
    </w:p>
    <w:p>
      <w:pPr/>
      <w:r>
        <w:rPr>
          <w:lang w:val="pt_PT" w:bidi="pt_PT"/>
        </w:rPr>
      </w:r>
      <w:r>
        <w:rPr>
          <w:lang w:val="pt_PT" w:bidi="pt_PT"/>
        </w:rPr>
        <w:t xml:space="preserve">Deus disse a Abrão: “Traga-me uma </w:t>
      </w:r>
      <w:r>
        <w:rPr>
          <w:b/>
          <w:lang w:val="pt_PT" w:bidi="pt_PT"/>
        </w:rPr>
        <w:t>novilha</w:t>
      </w:r>
      <w:r>
        <w:rPr>
          <w:lang w:val="pt_PT" w:bidi="pt_PT"/>
        </w:rPr>
        <w:t xml:space="preserve">, uma cabra e um </w:t>
      </w:r>
      <w:r>
        <w:rPr>
          <w:b/>
          <w:lang w:val="pt_PT" w:bidi="pt_PT"/>
        </w:rPr>
        <w:t>carneiro</w:t>
      </w:r>
      <w:r>
        <w:rPr>
          <w:lang w:val="pt_PT" w:bidi="pt_PT"/>
        </w:rPr>
        <w:t xml:space="preserve">, com três anos de idade. Também me traga um </w:t>
      </w:r>
      <w:r>
        <w:rPr>
          <w:b/>
          <w:lang w:val="pt_PT" w:bidi="pt_PT"/>
        </w:rPr>
        <w:t>pombo</w:t>
      </w:r>
      <w:r>
        <w:rPr>
          <w:lang w:val="pt_PT" w:bidi="pt_PT"/>
        </w:rPr>
        <w:t xml:space="preserve"> jovem e uma </w:t>
      </w:r>
      <w:r>
        <w:rPr>
          <w:b/>
          <w:lang w:val="pt_PT" w:bidi="pt_PT"/>
        </w:rPr>
        <w:t>rolinha</w:t>
      </w:r>
      <w:r>
        <w:rPr>
          <w:lang w:val="pt_PT" w:bidi="pt_PT"/>
        </w:rPr>
        <w:t>”. Uma novilha é uma jovem vaca que não teve um bebê. Um carneiro é o macho da ovelha que pode ter filhos. Um pombo e uma rolinha são dois tipos de pássaros.</w:t>
      </w:r>
    </w:p>
    <w:p>
      <w:pPr/>
      <w:r>
        <w:rPr>
          <w:lang w:val="pt_PT" w:bidi="pt_PT"/>
        </w:rPr>
      </w:r>
      <w:r>
        <w:rPr>
          <w:lang w:val="pt_PT" w:bidi="pt_PT"/>
        </w:rPr>
        <w:t>Parem aqui e, em grupo, olhem para imagens de uma novilha, uma cabra, um carneiro, um pombo e uma rolinha.</w:t>
      </w:r>
    </w:p>
    <w:p>
      <w:pPr/>
      <w:r>
        <w:rPr>
          <w:lang w:val="pt_PT" w:bidi="pt_PT"/>
        </w:rPr>
      </w:r>
      <w:r>
        <w:rPr>
          <w:lang w:val="pt_PT" w:bidi="pt_PT"/>
        </w:rPr>
        <w:t>Parem e discutam em grupo: você tem palavras específicas para esses animais em seu idioma? Pausem este áudio aqui.</w:t>
      </w:r>
    </w:p>
    <w:p>
      <w:pPr/>
      <w:r>
        <w:rPr>
          <w:lang w:val="pt_PT" w:bidi="pt_PT"/>
        </w:rPr>
      </w:r>
      <w:r>
        <w:rPr>
          <w:lang w:val="pt_PT" w:bidi="pt_PT"/>
        </w:rPr>
        <w:t xml:space="preserve">Abrão trouxe os animais a Deus. Abrão cortou a novilha, a cabra e o carneiro pela metade. Ele não cortou o pombo e nem a rolinha pela metade. Abrão organiza as metades dos animais em duas linhas, voltadas uma para a outra. </w:t>
      </w:r>
      <w:r>
        <w:rPr>
          <w:b/>
          <w:lang w:val="pt_PT" w:bidi="pt_PT"/>
        </w:rPr>
        <w:t>As aves de rapina desciam</w:t>
      </w:r>
      <w:r>
        <w:rPr>
          <w:lang w:val="pt_PT" w:bidi="pt_PT"/>
        </w:rPr>
        <w:t xml:space="preserve"> para comer os animais mortos, mas Abrão as afastou. Aves de rapina se referem a aves que comem animais mortos.</w:t>
      </w:r>
    </w:p>
    <w:p>
      <w:pPr/>
      <w:r>
        <w:rPr>
          <w:lang w:val="pt_PT" w:bidi="pt_PT"/>
        </w:rPr>
      </w:r>
      <w:r>
        <w:rPr>
          <w:lang w:val="pt_PT" w:bidi="pt_PT"/>
        </w:rPr>
        <w:t>Parem aqui e mostrem ao grupo imagens de aves de rapina. Discutam em grupo: você tem palavras para pássaros semelhantes em seu idioma? Pausem este áudio aqui.</w:t>
      </w:r>
    </w:p>
    <w:p>
      <w:pPr/>
      <w:r>
        <w:rPr>
          <w:lang w:val="pt_PT" w:bidi="pt_PT"/>
        </w:rPr>
      </w:r>
      <w:r>
        <w:rPr>
          <w:lang w:val="pt_PT" w:bidi="pt_PT"/>
        </w:rPr>
        <w:t xml:space="preserve">Enquanto o sol se punha, Deus fez Abrão entrar em um </w:t>
      </w:r>
      <w:r>
        <w:rPr>
          <w:b/>
          <w:lang w:val="pt_PT" w:bidi="pt_PT"/>
        </w:rPr>
        <w:t>sono profundo</w:t>
      </w:r>
      <w:r>
        <w:rPr>
          <w:lang w:val="pt_PT" w:bidi="pt_PT"/>
        </w:rPr>
        <w:t>. Aqui, um sono profundo se refere a algo como um transe.</w:t>
      </w:r>
    </w:p>
    <w:p>
      <w:pPr/>
      <w:r>
        <w:rPr>
          <w:lang w:val="pt_PT" w:bidi="pt_PT"/>
        </w:rPr>
      </w:r>
      <w:r>
        <w:rPr>
          <w:lang w:val="pt_PT" w:bidi="pt_PT"/>
        </w:rPr>
        <w:t xml:space="preserve">Uma escuridão densa e terror vinham sobre Abrão. Deus disse a Abrão: “Tenha certeza de que por quatrocentos anos seus descendentes serão estrangeiros em um país que não é o deles. Eles serão escravos maltratados. Mas punirei o país que os maltrata e depois eles sairão com grande riqueza. Mas você, Abrão, morrerá em </w:t>
      </w:r>
      <w:r>
        <w:rPr>
          <w:b/>
          <w:lang w:val="pt_PT" w:bidi="pt_PT"/>
        </w:rPr>
        <w:t>shalom, paz</w:t>
      </w:r>
      <w:r>
        <w:rPr>
          <w:lang w:val="pt_PT" w:bidi="pt_PT"/>
        </w:rPr>
        <w:t xml:space="preserve"> e será enterrado depois de viver uma longa vida”. Esta é a primeira vez que a palavra “shalom”, que significa paz, é usada nessas histórias. Essa palavra para paz significa tanto uma ausência de conflito quanto uma plenitude de vida.</w:t>
      </w:r>
    </w:p>
    <w:p>
      <w:pPr/>
      <w:r>
        <w:rPr>
          <w:lang w:val="pt_PT" w:bidi="pt_PT"/>
        </w:rPr>
      </w:r>
      <w:r>
        <w:rPr>
          <w:lang w:val="pt_PT" w:bidi="pt_PT"/>
        </w:rPr>
        <w:t xml:space="preserve">Parem aqui e procurem o termo </w:t>
      </w:r>
      <w:r>
        <w:rPr>
          <w:b/>
          <w:lang w:val="pt_PT" w:bidi="pt_PT"/>
        </w:rPr>
        <w:t>paz</w:t>
      </w:r>
      <w:r>
        <w:rPr>
          <w:lang w:val="pt_PT" w:bidi="pt_PT"/>
        </w:rPr>
        <w:t xml:space="preserve"> no Glossário-Mestre. Pausem este áudio aqui.</w:t>
      </w:r>
    </w:p>
    <w:p>
      <w:pPr/>
      <w:r>
        <w:rPr>
          <w:lang w:val="pt_PT" w:bidi="pt_PT"/>
        </w:rPr>
      </w:r>
      <w:r>
        <w:rPr>
          <w:lang w:val="pt_PT" w:bidi="pt_PT"/>
        </w:rPr>
        <w:t xml:space="preserve">Deus disse: “Na quarta </w:t>
      </w:r>
      <w:r>
        <w:rPr>
          <w:b/>
          <w:lang w:val="pt_PT" w:bidi="pt_PT"/>
        </w:rPr>
        <w:t>geração</w:t>
      </w:r>
      <w:r>
        <w:rPr>
          <w:lang w:val="pt_PT" w:bidi="pt_PT"/>
        </w:rPr>
        <w:t xml:space="preserve">, seus descendentes voltarão para essa terra. O </w:t>
      </w:r>
      <w:r>
        <w:rPr>
          <w:b/>
          <w:lang w:val="pt_PT" w:bidi="pt_PT"/>
        </w:rPr>
        <w:t>pecado</w:t>
      </w:r>
      <w:r>
        <w:rPr>
          <w:lang w:val="pt_PT" w:bidi="pt_PT"/>
        </w:rPr>
        <w:t xml:space="preserve"> dos amorreus não alcançou sua medida plena”. A palavra para geração não se refere a um número fixo de anos, mas a uma longa vida útil. Aqui, quatro gerações provavelmente se refere a um período de tempo de cerca de quatrocentos anos.</w:t>
      </w:r>
    </w:p>
    <w:p>
      <w:pPr/>
      <w:r>
        <w:rPr>
          <w:lang w:val="pt_PT" w:bidi="pt_PT"/>
        </w:rPr>
      </w:r>
      <w:r>
        <w:rPr>
          <w:lang w:val="pt_PT" w:bidi="pt_PT"/>
        </w:rPr>
        <w:t xml:space="preserve">Pecado se refere a um ato de desobediência a Deus. Certifique-se de que a palavra usada neste caso não signifique o fato de alguém ter deixado de executar algum ato religioso, como um ritual ou prece, nem deixado de seguir certas regras religiosas. Aqui, pecado é uma palavra geral que não se refere a um pecado específico. Procure </w:t>
      </w:r>
      <w:r>
        <w:rPr>
          <w:b/>
          <w:lang w:val="pt_PT" w:bidi="pt_PT"/>
        </w:rPr>
        <w:t>pecado</w:t>
      </w:r>
      <w:r>
        <w:rPr>
          <w:lang w:val="pt_PT" w:bidi="pt_PT"/>
        </w:rPr>
        <w:t xml:space="preserve"> no Glossário-Mestre e use aqui a mesma palavra que você usou em passagens anteriores.</w:t>
      </w:r>
    </w:p>
    <w:p>
      <w:pPr/>
      <w:r>
        <w:rPr>
          <w:lang w:val="pt_PT" w:bidi="pt_PT"/>
        </w:rPr>
      </w:r>
      <w:r>
        <w:rPr>
          <w:lang w:val="pt_PT" w:bidi="pt_PT"/>
        </w:rPr>
        <w:t xml:space="preserve">Quando o sol se punha e estava escuro, um vaso de fogo </w:t>
      </w:r>
      <w:r>
        <w:rPr>
          <w:b/>
          <w:lang w:val="pt_PT" w:bidi="pt_PT"/>
        </w:rPr>
        <w:t>fumegante</w:t>
      </w:r>
      <w:r>
        <w:rPr>
          <w:lang w:val="pt_PT" w:bidi="pt_PT"/>
        </w:rPr>
        <w:t xml:space="preserve"> e uma tocha </w:t>
      </w:r>
      <w:r>
        <w:rPr>
          <w:b/>
          <w:lang w:val="pt_PT" w:bidi="pt_PT"/>
        </w:rPr>
        <w:t>flamejante</w:t>
      </w:r>
      <w:r>
        <w:rPr>
          <w:lang w:val="pt_PT" w:bidi="pt_PT"/>
        </w:rPr>
        <w:t xml:space="preserve"> apareceram e passaram entre os pedaços dos animais. Os vasos de fogo eram pequenos potes de argila com carvões quentes usados para assar pão. Tochas eram pedaços de madeira em chamas usados para iluminar.</w:t>
      </w:r>
    </w:p>
    <w:p>
      <w:pPr/>
      <w:r>
        <w:rPr>
          <w:lang w:val="pt_PT" w:bidi="pt_PT"/>
        </w:rPr>
      </w:r>
      <w:r>
        <w:rPr>
          <w:lang w:val="pt_PT" w:bidi="pt_PT"/>
        </w:rPr>
        <w:t>Parem aqui e discutam em grupo se vocês têm objetos semelhantes em seu idioma. Pausem este áudio aqui.</w:t>
      </w:r>
    </w:p>
    <w:p>
      <w:pPr/>
      <w:r>
        <w:rPr>
          <w:lang w:val="pt_PT" w:bidi="pt_PT"/>
        </w:rPr>
      </w:r>
      <w:r>
        <w:rPr>
          <w:lang w:val="pt_PT" w:bidi="pt_PT"/>
        </w:rPr>
        <w:t xml:space="preserve">Então, naquele dia, Deus fez uma </w:t>
      </w:r>
      <w:r>
        <w:rPr>
          <w:b/>
          <w:lang w:val="pt_PT" w:bidi="pt_PT"/>
        </w:rPr>
        <w:t>aliança</w:t>
      </w:r>
      <w:r>
        <w:rPr>
          <w:lang w:val="pt_PT" w:bidi="pt_PT"/>
        </w:rPr>
        <w:t xml:space="preserve"> com Abrão. Uma aliança é um acordo permanente feito entre duas pessoas, que estabelece paz ou amizade. Ambas as pessoas concordam em ser fiéis a esse acordo e permanecer em um bom relacionamento umas com as outras. Ambas as partes juram ser fiéis à aliança em um ritual de celebração ou sacrifício.</w:t>
      </w:r>
    </w:p>
    <w:p>
      <w:pPr/>
      <w:r>
        <w:rPr>
          <w:lang w:val="pt_PT" w:bidi="pt_PT"/>
        </w:rPr>
      </w:r>
      <w:r>
        <w:rPr>
          <w:lang w:val="pt_PT" w:bidi="pt_PT"/>
        </w:rPr>
        <w:t>As alianças são mais profundas do que contratos legais porque elas exigem lealdade de ambas as partes. Esse pode ser o motivo pelo qual as alianças frequentemente usam termos de parentesco como "pai" e "filho". Certos tipos de alianças envolvem fazer uma refeição familiar juntos para selar as promessas uns aos outros. No antigo Oriente, apenas o povo judeu de Israel entrava em uma aliança com Deus. Deus faz alianças com Seu povo para prometer Seu amor e fidelidade a eles e para que eles também mostrassem amor e fidelidade a Deus. As alianças de Deus com Seu povo mostravam que eles eram diferentes de outras pessoas por causa de seu relacionamento com Deus.</w:t>
      </w:r>
    </w:p>
    <w:p>
      <w:pPr/>
      <w:r>
        <w:rPr>
          <w:lang w:val="pt_PT" w:bidi="pt_PT"/>
        </w:rPr>
      </w:r>
      <w:r>
        <w:rPr>
          <w:lang w:val="pt_PT" w:bidi="pt_PT"/>
        </w:rPr>
        <w:t xml:space="preserve">Parem aqui e procurem </w:t>
      </w:r>
      <w:r>
        <w:rPr>
          <w:b/>
          <w:lang w:val="pt_PT" w:bidi="pt_PT"/>
        </w:rPr>
        <w:t>aliança</w:t>
      </w:r>
      <w:r>
        <w:rPr>
          <w:lang w:val="pt_PT" w:bidi="pt_PT"/>
        </w:rPr>
        <w:t xml:space="preserve"> no Glossário-Mestre.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15:1–21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43">
        <w:r>
          <w:rPr>
            <w:lang w:val="pt_PT" w:bidi="pt_PT"/>
          </w:rPr>
          <w:rPr>
            <w:color w:val="0000EE"/>
            <w:u w:val="single"/>
          </w:rPr>
          <w:t>Ouvir e Sentir</w:t>
        </w:r>
      </w:hyperlink>
      <w:r>
        <w:rPr>
          <w:lang w:val="pt_PT" w:bidi="pt_PT"/>
        </w:rPr>
        <w:t xml:space="preserve"> (522 KB)</w:t>
      </w:r>
      <w:r>
        <w:rPr>
          <w:lang w:val="pt_PT" w:bidi="pt_PT"/>
        </w:rPr>
      </w:r>
    </w:p>
    <w:p>
      <w:pPr>
        <w:pStyle w:val="ListBullet"/>
        <w:spacing w:line="240" w:lineRule="auto"/>
        <w:ind w:left="720"/>
      </w:pPr>
      <w:r>
        <w:rPr>
          <w:lang w:val="pt_PT" w:bidi="pt_PT"/>
        </w:rPr>
      </w:r>
      <w:hyperlink r:id="rId144">
        <w:r>
          <w:rPr>
            <w:lang w:val="pt_PT" w:bidi="pt_PT"/>
          </w:rPr>
          <w:rPr>
            <w:color w:val="0000EE"/>
            <w:u w:val="single"/>
          </w:rPr>
          <w:t>Preparando o Cenário</w:t>
        </w:r>
      </w:hyperlink>
      <w:r>
        <w:rPr>
          <w:lang w:val="pt_PT" w:bidi="pt_PT"/>
        </w:rPr>
        <w:t xml:space="preserve"> (7.7 MB)</w:t>
      </w:r>
      <w:r>
        <w:rPr>
          <w:lang w:val="pt_PT" w:bidi="pt_PT"/>
        </w:rPr>
      </w:r>
    </w:p>
    <w:p>
      <w:pPr>
        <w:pStyle w:val="ListBullet"/>
        <w:spacing w:line="240" w:lineRule="auto"/>
        <w:ind w:left="720"/>
      </w:pPr>
      <w:r>
        <w:rPr>
          <w:lang w:val="pt_PT" w:bidi="pt_PT"/>
        </w:rPr>
      </w:r>
      <w:hyperlink r:id="rId145">
        <w:r>
          <w:rPr>
            <w:lang w:val="pt_PT" w:bidi="pt_PT"/>
          </w:rPr>
          <w:rPr>
            <w:color w:val="0000EE"/>
            <w:u w:val="single"/>
          </w:rPr>
          <w:t>Identificando as Cenas</w:t>
        </w:r>
      </w:hyperlink>
      <w:r>
        <w:rPr>
          <w:lang w:val="pt_PT" w:bidi="pt_PT"/>
        </w:rPr>
        <w:t xml:space="preserve"> (4.4 MB)</w:t>
      </w:r>
      <w:r>
        <w:rPr>
          <w:lang w:val="pt_PT" w:bidi="pt_PT"/>
        </w:rPr>
      </w:r>
    </w:p>
    <w:p>
      <w:pPr>
        <w:pStyle w:val="ListBullet"/>
        <w:spacing w:line="240" w:lineRule="auto"/>
        <w:ind w:left="720"/>
      </w:pPr>
      <w:r>
        <w:rPr>
          <w:lang w:val="pt_PT" w:bidi="pt_PT"/>
        </w:rPr>
      </w:r>
      <w:hyperlink r:id="rId146">
        <w:r>
          <w:rPr>
            <w:lang w:val="pt_PT" w:bidi="pt_PT"/>
          </w:rPr>
          <w:rPr>
            <w:color w:val="0000EE"/>
            <w:u w:val="single"/>
          </w:rPr>
          <w:t>Incorporando o Texto</w:t>
        </w:r>
      </w:hyperlink>
      <w:r>
        <w:rPr>
          <w:lang w:val="pt_PT" w:bidi="pt_PT"/>
        </w:rPr>
        <w:t xml:space="preserve"> (4.6 MB)</w:t>
      </w:r>
      <w:r>
        <w:rPr>
          <w:lang w:val="pt_PT" w:bidi="pt_PT"/>
        </w:rPr>
      </w:r>
    </w:p>
    <w:p>
      <w:pPr>
        <w:pStyle w:val="ListBullet"/>
        <w:spacing w:line="240" w:lineRule="auto"/>
        <w:ind w:left="720"/>
      </w:pPr>
      <w:r>
        <w:rPr>
          <w:lang w:val="pt_PT" w:bidi="pt_PT"/>
        </w:rPr>
      </w:r>
      <w:hyperlink r:id="rId147">
        <w:r>
          <w:rPr>
            <w:lang w:val="pt_PT" w:bidi="pt_PT"/>
          </w:rPr>
          <w:rPr>
            <w:color w:val="0000EE"/>
            <w:u w:val="single"/>
          </w:rPr>
          <w:t>Preenchendo as Lacunas</w:t>
        </w:r>
      </w:hyperlink>
      <w:r>
        <w:rPr>
          <w:lang w:val="pt_PT" w:bidi="pt_PT"/>
        </w:rPr>
        <w:t xml:space="preserve"> (6.1 MB)</w:t>
      </w:r>
      <w:r>
        <w:rPr>
          <w:lang w:val="pt_PT" w:bidi="pt_PT"/>
        </w:rPr>
      </w:r>
    </w:p>
    <w:p>
      <w:pPr>
        <w:pStyle w:val="ListBullet"/>
        <w:spacing w:line="240" w:lineRule="auto"/>
        <w:ind w:left="720"/>
      </w:pPr>
      <w:r>
        <w:rPr>
          <w:lang w:val="pt_PT" w:bidi="pt_PT"/>
        </w:rPr>
      </w:r>
      <w:hyperlink r:id="rId14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16:1–16</w:t>
      </w:r>
      <w:r>
        <w:rPr>
          <w:lang w:val="pt_PT" w:bidi="pt_PT"/>
        </w:rPr>
      </w:r>
    </w:p>
    <w:p>
      <w:pPr>
        <w:pStyle w:val="Heading3"/>
      </w:pPr>
      <w:r>
        <w:rPr>
          <w:lang w:val="pt_PT" w:bidi="pt_PT"/>
        </w:rPr>
        <w:t>Ouvir e Sentir</w:t>
      </w:r>
    </w:p>
    <w:p>
      <w:pPr/>
      <w:r>
        <w:rPr>
          <w:lang w:val="pt_PT" w:bidi="pt_PT"/>
        </w:rPr>
      </w:r>
      <w:r>
        <w:rPr>
          <w:lang w:val="pt_PT" w:bidi="pt_PT"/>
        </w:rPr>
        <w:t>Ouça Gênesis 16:1–16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16:1–16 na tradução de melhor compreensão.</w:t>
      </w:r>
    </w:p>
    <w:p>
      <w:pPr/>
      <w:r>
        <w:rPr>
          <w:lang w:val="pt_PT" w:bidi="pt_PT"/>
        </w:rPr>
      </w:r>
      <w:r>
        <w:rPr>
          <w:lang w:val="pt_PT" w:bidi="pt_PT"/>
        </w:rPr>
        <w:t>Essa história acontece depois que Deus fez sua aliança com Abrão. Essa história descreve o nascimento do filho mais velho de Abrão, Ismael, quando Sarai tentou ter filhos por meio de sua escrava, Hagar.</w:t>
      </w:r>
    </w:p>
    <w:p>
      <w:pPr/>
      <w:r>
        <w:rPr>
          <w:lang w:val="pt_PT" w:bidi="pt_PT"/>
        </w:rPr>
      </w:r>
      <w:r>
        <w:rPr>
          <w:lang w:val="pt_PT" w:bidi="pt_PT"/>
        </w:rPr>
        <w:t>Agora Sarai, a esposa de Abrão, não havia dado filhos a Abrão. Na cultura de Sarai, era quase considerado uma desgraça para uma esposa não ter filhos.</w:t>
      </w:r>
    </w:p>
    <w:p>
      <w:pPr/>
      <w:r>
        <w:rPr>
          <w:lang w:val="pt_PT" w:bidi="pt_PT"/>
        </w:rPr>
      </w:r>
      <w:r>
        <w:rPr>
          <w:lang w:val="pt_PT" w:bidi="pt_PT"/>
        </w:rPr>
        <w:t>Pare aqui e discuta em grupo: o que sua cultura pensa de mulheres que não tiveram filhos? Pause este áudio aqui.</w:t>
      </w:r>
    </w:p>
    <w:p>
      <w:pPr/>
      <w:r>
        <w:rPr>
          <w:lang w:val="pt_PT" w:bidi="pt_PT"/>
        </w:rPr>
      </w:r>
      <w:r>
        <w:rPr>
          <w:lang w:val="pt_PT" w:bidi="pt_PT"/>
        </w:rPr>
        <w:t>Mas Sarai tinha uma escrava egípcia chamada Hagar, que era sua propriedade. Hagar pode ter sido parte do dote de casamento de Sarai, ou dada a ela no Egito. Hagar era uma serva pessoal de Sarai.</w:t>
      </w:r>
    </w:p>
    <w:p>
      <w:pPr/>
      <w:r>
        <w:rPr>
          <w:lang w:val="pt_PT" w:bidi="pt_PT"/>
        </w:rPr>
      </w:r>
      <w:r>
        <w:rPr>
          <w:lang w:val="pt_PT" w:bidi="pt_PT"/>
        </w:rPr>
        <w:t>Então Sarai disse a Abrão: “Olha, Deus me impediu de ter filhos. Vá à minha escrava. Talvez eu possa constituir uma família por meio dela”. “Vá à minha escrava” significa ter relações sexuais com ela. Na cultura de Sarai, era um costume comum que uma esposa sem filhos desse a seu marido uma escrava como uma segunda esposa para ter filhos por meio dela. Quaisquer filhos que a escrava desse à luz seriam considerados filhos da primeira esposa. Qualquer filho que a escrava desse à luz herdaria tudo depois que o marido falecesse, mas se a primeira esposa tivesse um filho algum tempo depois, o filho da primeira esposa se tornaria o herdeiro.</w:t>
      </w:r>
    </w:p>
    <w:p>
      <w:pPr/>
      <w:r>
        <w:rPr>
          <w:lang w:val="pt_PT" w:bidi="pt_PT"/>
        </w:rPr>
      </w:r>
      <w:r>
        <w:rPr>
          <w:lang w:val="pt_PT" w:bidi="pt_PT"/>
        </w:rPr>
        <w:t>Pare aqui e discuta em grupo: o que sua cultura pensa de se ter um filho com a serva de sua esposa? O que vocês acham que Deus sente sobre isso? Pause este áudio aqui.</w:t>
      </w:r>
    </w:p>
    <w:p>
      <w:pPr/>
      <w:r>
        <w:rPr>
          <w:lang w:val="pt_PT" w:bidi="pt_PT"/>
        </w:rPr>
      </w:r>
      <w:r>
        <w:rPr>
          <w:lang w:val="pt_PT" w:bidi="pt_PT"/>
        </w:rPr>
        <w:t>Abrão concordou com o que Sarai disse. Então, depois que eles haviam vivido na terra de Canaã por dez anos, Sarai tomou sua escrava egípcia, Hagar, e a deu a Abrão como outra esposa. Todo a linguagem que a história utiliza aqui é quase exatamente a mesma de Gênesis 3, quando Eva tomou a fruta que Deus havia dito para não comer e deu a seu marido, Adão.</w:t>
      </w:r>
    </w:p>
    <w:p>
      <w:pPr/>
      <w:r>
        <w:rPr>
          <w:lang w:val="pt_PT" w:bidi="pt_PT"/>
        </w:rPr>
      </w:r>
      <w:r>
        <w:rPr>
          <w:lang w:val="pt_PT" w:bidi="pt_PT"/>
        </w:rPr>
        <w:t>Pode ser que você queira usar aqui as mesmas palavras e frases que você usou na história anterior.</w:t>
      </w:r>
    </w:p>
    <w:p>
      <w:pPr/>
      <w:r>
        <w:rPr>
          <w:lang w:val="pt_PT" w:bidi="pt_PT"/>
        </w:rPr>
      </w:r>
      <w:r>
        <w:rPr>
          <w:lang w:val="pt_PT" w:bidi="pt_PT"/>
        </w:rPr>
        <w:t>Embora esta história use a mesma palavra para “esposa” para Sarai e Hagar, esta ainda era considerada uma escrava e não tinha os direitos de uma esposa.</w:t>
      </w:r>
    </w:p>
    <w:p>
      <w:pPr/>
      <w:r>
        <w:rPr>
          <w:lang w:val="pt_PT" w:bidi="pt_PT"/>
        </w:rPr>
      </w:r>
      <w:r>
        <w:rPr>
          <w:lang w:val="pt_PT" w:bidi="pt_PT"/>
        </w:rPr>
        <w:t>Pare aqui e discuta em grupo: vocês têm quaisquer palavras ou frases em seu idioma para a segunda esposa, sem os direitos de uma esposa? Pause este áudio aqui.</w:t>
      </w:r>
    </w:p>
    <w:p>
      <w:pPr/>
      <w:r>
        <w:rPr>
          <w:lang w:val="pt_PT" w:bidi="pt_PT"/>
        </w:rPr>
      </w:r>
      <w:r>
        <w:rPr>
          <w:lang w:val="pt_PT" w:bidi="pt_PT"/>
        </w:rPr>
        <w:t>Abrão foi à Hagar, e ela engravidou. Aqui, "foi à" é outra expressão que significa ter um relacionamento sexual com alguém.</w:t>
      </w:r>
    </w:p>
    <w:p>
      <w:pPr/>
      <w:r>
        <w:rPr>
          <w:lang w:val="pt_PT" w:bidi="pt_PT"/>
        </w:rPr>
      </w:r>
      <w:r>
        <w:rPr>
          <w:lang w:val="pt_PT" w:bidi="pt_PT"/>
        </w:rPr>
        <w:t>Quando Hagar percebeu que estava grávida, olhou para Sarai com desprezo. Isso significa que Hagar começou a ver e tratar Sarai com menos respeito — ela começou a desprezar Sarai, e Sarai se tornou insignificante a seus olhos. De acordo com o costume da época, se uma escrava que era a segunda esposa de um homem agisse como se igual à primeira esposa, a primeira tinha o direito de tratar a segunda como escrava.</w:t>
      </w:r>
    </w:p>
    <w:p>
      <w:pPr/>
      <w:r>
        <w:rPr>
          <w:lang w:val="pt_PT" w:bidi="pt_PT"/>
        </w:rPr>
      </w:r>
      <w:r>
        <w:rPr>
          <w:lang w:val="pt_PT" w:bidi="pt_PT"/>
        </w:rPr>
        <w:t>Então Sarai disse a Abrão: “Você é responsável pelo mal que estou sofrendo! Sei que dei minha escrava em seus braços, mas quando ela soube que estava grávida, olhou para mim com desprezo”. "Em seus braços" se refere a Sarai dando Hagar a Abrão como uma esposa. Essa declaração implica que Sarai deu Agar a Abrão para que ela engravidasse.</w:t>
      </w:r>
    </w:p>
    <w:p>
      <w:pPr/>
      <w:r>
        <w:rPr>
          <w:lang w:val="pt_PT" w:bidi="pt_PT"/>
        </w:rPr>
      </w:r>
      <w:r>
        <w:rPr>
          <w:lang w:val="pt_PT" w:bidi="pt_PT"/>
        </w:rPr>
        <w:t>Sarai terminou: “Que Deus julgue entre você e eu!”. “Que Deus julgue entre você e eu” era uma declaração que pessoas comumente usavam para pedir a Deus que decidisse quem estava certo em uma discussão.</w:t>
      </w:r>
    </w:p>
    <w:p>
      <w:pPr/>
      <w:r>
        <w:rPr>
          <w:lang w:val="pt_PT" w:bidi="pt_PT"/>
        </w:rPr>
      </w:r>
      <w:r>
        <w:rPr>
          <w:lang w:val="pt_PT" w:bidi="pt_PT"/>
        </w:rPr>
        <w:t>Abrão respondeu: "Olha, sua escrava está em suas mãos. Faça o que você quiser com ela”. “Em suas mãos” significa “em sua autoridade." Se refere a Sarai ainda tendo poder sobre Hagar.</w:t>
      </w:r>
    </w:p>
    <w:p>
      <w:pPr/>
      <w:r>
        <w:rPr>
          <w:lang w:val="pt_PT" w:bidi="pt_PT"/>
        </w:rPr>
      </w:r>
      <w:r>
        <w:rPr>
          <w:lang w:val="pt_PT" w:bidi="pt_PT"/>
        </w:rPr>
        <w:t>Então Sarai maltratou Hagar, e ela fugiu.</w:t>
      </w:r>
    </w:p>
    <w:p>
      <w:pPr/>
      <w:r>
        <w:rPr>
          <w:lang w:val="pt_PT" w:bidi="pt_PT"/>
        </w:rPr>
      </w:r>
      <w:r>
        <w:rPr>
          <w:lang w:val="pt_PT" w:bidi="pt_PT"/>
        </w:rPr>
        <w:t>Pare aqui e discuta em grupo: por que vocês acham que Sarai agiu dessa maneira? O que vocês pensam do comportamento de Sarai? Pause este áudio aqui.</w:t>
      </w:r>
    </w:p>
    <w:p>
      <w:pPr/>
      <w:r>
        <w:rPr>
          <w:lang w:val="pt_PT" w:bidi="pt_PT"/>
        </w:rPr>
      </w:r>
      <w:r>
        <w:rPr>
          <w:lang w:val="pt_PT" w:bidi="pt_PT"/>
        </w:rPr>
        <w:t>O Anjo de Deus encontrou Hagar no deserto, perto de uma fonte de água ao lado da estrada para Sur. Essa é a primeira vez que a palavra "anjo" aparece nessas passagens. Anjos eram seres sobrenaturais e espirituais que eram mensageiros de Deus. No entanto, nessa história, a palavra “anjo” é combinada com a palavra “Yavé”, que é o nome pessoal de Deus. Essa frase “Anjo de Deus” provavelmente se refere à presença de Deus aparecendo na forma de um homem.</w:t>
      </w:r>
    </w:p>
    <w:p>
      <w:pPr/>
      <w:r>
        <w:rPr>
          <w:lang w:val="pt_PT" w:bidi="pt_PT"/>
        </w:rPr>
      </w:r>
      <w:r>
        <w:rPr>
          <w:lang w:val="pt_PT" w:bidi="pt_PT"/>
        </w:rPr>
        <w:t>O Anjo de Deus disse: “Hagar, escrava de Sarai, de onde você veio e para onde você está indo?”.</w:t>
      </w:r>
    </w:p>
    <w:p>
      <w:pPr/>
      <w:r>
        <w:rPr>
          <w:lang w:val="pt_PT" w:bidi="pt_PT"/>
        </w:rPr>
      </w:r>
      <w:r>
        <w:rPr>
          <w:lang w:val="pt_PT" w:bidi="pt_PT"/>
        </w:rPr>
        <w:t>Hagar respondeu: “Estou fugindo de minha senhora, Sarai”.</w:t>
      </w:r>
    </w:p>
    <w:p>
      <w:pPr/>
      <w:r>
        <w:rPr>
          <w:lang w:val="pt_PT" w:bidi="pt_PT"/>
        </w:rPr>
      </w:r>
      <w:r>
        <w:rPr>
          <w:lang w:val="pt_PT" w:bidi="pt_PT"/>
        </w:rPr>
        <w:t>O Anjo de Deus ordenou a Hagar: “Volte para sua senhora e esteja sob sua mão”. A frase “estar sob sua mão” significava ser escrava de Sarai e aceitar o que ela fez</w:t>
      </w:r>
    </w:p>
    <w:p>
      <w:pPr/>
      <w:r>
        <w:rPr>
          <w:lang w:val="pt_PT" w:bidi="pt_PT"/>
        </w:rPr>
      </w:r>
      <w:r>
        <w:rPr>
          <w:lang w:val="pt_PT" w:bidi="pt_PT"/>
        </w:rPr>
        <w:t>O Anjo também disse a Hagar: “Darei a você tantos descendentes que você não poderá contá-los”. Essa é a mesma promessa que Deus fez a Abrão. Aqui, Deus está mantendo sua promessa a Abrão, mesmo que Hagar não seja a primeira esposa de Abrão. Hagar é a única mulher em Gênesis a quem Deus promete descendentes.</w:t>
      </w:r>
    </w:p>
    <w:p>
      <w:pPr/>
      <w:r>
        <w:rPr>
          <w:lang w:val="pt_PT" w:bidi="pt_PT"/>
        </w:rPr>
      </w:r>
      <w:r>
        <w:rPr>
          <w:lang w:val="pt_PT" w:bidi="pt_PT"/>
        </w:rPr>
        <w:t>O Anjo de Deus disse: “Ouça, você está grávida e terá um filho. Você o chamará Ismael, que significa “Deus ouve”, porque Deus ouviu seu sofrimento. Seu filho será como um jumento selvagem”. Jumentos selvagens viviam em desertos. Ao contrário dos jumentos usados pelas pessoas, esses eram muitas vezes livres, não domados e teimosos.</w:t>
      </w:r>
    </w:p>
    <w:p>
      <w:pPr/>
      <w:r>
        <w:rPr>
          <w:lang w:val="pt_PT" w:bidi="pt_PT"/>
        </w:rPr>
      </w:r>
      <w:r>
        <w:rPr>
          <w:lang w:val="pt_PT" w:bidi="pt_PT"/>
        </w:rPr>
        <w:t>Em grupo, olhem para uma imagem de um jumento selvagem. Discuta em grupo: o que vocês pensam da declaração de que Ismael será como um jumento selvagem? O que você pensam de Deus prevendo a personalidade de alguém? Pause este áudio aqui.</w:t>
      </w:r>
    </w:p>
    <w:p>
      <w:pPr/>
      <w:r>
        <w:rPr>
          <w:lang w:val="pt_PT" w:bidi="pt_PT"/>
        </w:rPr>
      </w:r>
      <w:r>
        <w:rPr>
          <w:lang w:val="pt_PT" w:bidi="pt_PT"/>
        </w:rPr>
        <w:t>O Anjo continuou: “Sua mão será contra todos, e as mãos de todos serão contra ele. Ele viverá em hostilidade com todos os seus parentes”. A mão de alguém “estar contra” outra pessoa era uma expressão que significava que eles lutariam e seriam hostis uns com os outros.</w:t>
      </w:r>
    </w:p>
    <w:p>
      <w:pPr/>
      <w:r>
        <w:rPr>
          <w:lang w:val="pt_PT" w:bidi="pt_PT"/>
        </w:rPr>
      </w:r>
      <w:r>
        <w:rPr>
          <w:lang w:val="pt_PT" w:bidi="pt_PT"/>
        </w:rPr>
        <w:t>Hagar deu a Deus, que falou com ela, o nome El Roi, que significa “um Deus que vê", ou Deus que me vê”. Hagar é a única pessoa no Antigo Testamento que dá a Deus um nome.</w:t>
      </w:r>
    </w:p>
    <w:p>
      <w:pPr/>
      <w:r>
        <w:rPr>
          <w:lang w:val="pt_PT" w:bidi="pt_PT"/>
        </w:rPr>
      </w:r>
      <w:r>
        <w:rPr>
          <w:lang w:val="pt_PT" w:bidi="pt_PT"/>
        </w:rPr>
        <w:t>Hagar pensou: “Realmente vi as costas daquele que me vê?”. As palavras originais que a história usou aqui são difíceis de entender. Eles podem ter sido “Realmente vi aquele que me vê?”. ou “Agora vi aquele que me vê!”. ou “Realmente vi a Deus e vivi?”.</w:t>
      </w:r>
    </w:p>
    <w:p>
      <w:pPr/>
      <w:r>
        <w:rPr>
          <w:lang w:val="pt_PT" w:bidi="pt_PT"/>
        </w:rPr>
      </w:r>
      <w:r>
        <w:rPr>
          <w:lang w:val="pt_PT" w:bidi="pt_PT"/>
        </w:rPr>
        <w:t>É por isso que a fonte em que Hagar estava foi chamada Beer Lahai Roi, que significa “poço do Deus vivo que vê”. A fonte ficava entre Cades e Berede.</w:t>
      </w:r>
    </w:p>
    <w:p>
      <w:pPr/>
      <w:r>
        <w:rPr>
          <w:lang w:val="pt_PT" w:bidi="pt_PT"/>
        </w:rPr>
      </w:r>
      <w:r>
        <w:rPr>
          <w:lang w:val="pt_PT" w:bidi="pt_PT"/>
        </w:rPr>
        <w:t>Pare aqui e, em grupo, olhem para onde a fonte, Cades e Berede poderiam estar no mapa. Pause este áudio aqui.</w:t>
      </w:r>
    </w:p>
    <w:p>
      <w:pPr/>
      <w:r>
        <w:rPr>
          <w:lang w:val="pt_PT" w:bidi="pt_PT"/>
        </w:rPr>
      </w:r>
      <w:r>
        <w:rPr>
          <w:lang w:val="pt_PT" w:bidi="pt_PT"/>
        </w:rPr>
        <w:t>Então, Hagar deu à luz um filho para Abrão, e este deu o nome ao filho que Hagar deu à luz Ismael. Ao dar nome a Ismael, Abrão mostrou que Ismael era considerado filho legítimo de Abrão. Também mostra que Abrão ouviu e respeitou o que Hagar disse a ele sobre o que aconteceu quando ela fugiu. Abrão obedeceu a Deus dando o nome de Ismael ao filho de Hagar. Abrão tinha 86 anos quando Hagar deu à luz Ismael para ele.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16:1–16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Primeira cena:</w:t>
      </w:r>
      <w:r>
        <w:rPr>
          <w:lang w:val="pt_PT" w:bidi="pt_PT"/>
        </w:rPr>
        <w:t xml:space="preserve"> Sarai, a esposa de Abrão, não havia tido filhos para ele. Mas ela tinha uma escrava egípcia chamada Hagar. Então Sarai deu sua serva a Abrão para ter filhos por meio dela. Mas Hagar começou a tratar Sarai mal. Sarai maltratou Hagar, e ela fugiu.</w:t>
      </w:r>
    </w:p>
    <w:p>
      <w:pPr/>
      <w:r>
        <w:rPr>
          <w:lang w:val="pt_PT" w:bidi="pt_PT"/>
        </w:rPr>
      </w:r>
      <w:r>
        <w:rPr>
          <w:b/>
          <w:lang w:val="pt_PT" w:bidi="pt_PT"/>
        </w:rPr>
        <w:t>Segunda cena:</w:t>
      </w:r>
      <w:r>
        <w:rPr>
          <w:lang w:val="pt_PT" w:bidi="pt_PT"/>
        </w:rPr>
        <w:t xml:space="preserve"> o anjo do Senhor veio a Hagar perto de uma fonte de água no deserto, na estrada que leva a Sur. Yavé ouviu o sofrimento de Hagar, e prometeu a ela um filho que seria como um burro selvagem.</w:t>
      </w:r>
    </w:p>
    <w:p>
      <w:pPr/>
      <w:r>
        <w:rPr>
          <w:lang w:val="pt_PT" w:bidi="pt_PT"/>
        </w:rPr>
      </w:r>
      <w:r>
        <w:rPr>
          <w:b/>
          <w:lang w:val="pt_PT" w:bidi="pt_PT"/>
        </w:rPr>
        <w:t>Terceira cena:</w:t>
      </w:r>
      <w:r>
        <w:rPr>
          <w:lang w:val="pt_PT" w:bidi="pt_PT"/>
        </w:rPr>
        <w:t xml:space="preserve"> então Hagar deu a Yavé o nome: “Deus que me vê”, porque ela pensou: “Realmente vi aquele que me vê?”. É por isso que o poço do qual ela estava perto foi mais tarde chamado de Beer Lahai Roi, que significa “poço do ser vivente que me vê.</w:t>
      </w:r>
    </w:p>
    <w:p>
      <w:pPr/>
      <w:r>
        <w:rPr>
          <w:lang w:val="pt_PT" w:bidi="pt_PT"/>
        </w:rPr>
      </w:r>
      <w:r>
        <w:rPr>
          <w:b/>
          <w:lang w:val="pt_PT" w:bidi="pt_PT"/>
        </w:rPr>
        <w:t>Cena quatro:</w:t>
      </w:r>
      <w:r>
        <w:rPr>
          <w:lang w:val="pt_PT" w:bidi="pt_PT"/>
        </w:rPr>
        <w:t xml:space="preserve"> então Hagar deu à luz um filho para Abrão, e Abrão o nomeou de Ismael. Abrão tinha 86 anos quando Ismael nasceu.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Hagar</w:t>
      </w:r>
    </w:p>
    <w:p>
      <w:pPr>
        <w:pStyle w:val="ListBullet"/>
        <w:spacing w:line="240" w:lineRule="auto"/>
        <w:ind w:left="720"/>
      </w:pPr>
      <w:r>
        <w:rPr>
          <w:lang w:val="pt_PT" w:bidi="pt_PT"/>
        </w:rPr>
      </w:r>
      <w:r>
        <w:rPr>
          <w:lang w:val="pt_PT" w:bidi="pt_PT"/>
        </w:rPr>
        <w:t>Anjo de Deus</w:t>
      </w:r>
    </w:p>
    <w:p>
      <w:pPr>
        <w:pStyle w:val="ListBullet"/>
        <w:spacing w:line="240" w:lineRule="auto"/>
        <w:ind w:left="720"/>
      </w:pPr>
      <w:r>
        <w:rPr>
          <w:lang w:val="pt_PT" w:bidi="pt_PT"/>
        </w:rPr>
      </w:r>
      <w:r>
        <w:rPr>
          <w:lang w:val="pt_PT" w:bidi="pt_PT"/>
        </w:rPr>
        <w:t>Ismael (que é mencionado)</w:t>
      </w:r>
    </w:p>
    <w:p>
      <w:pPr/>
      <w:r>
        <w:rPr>
          <w:lang w:val="pt_PT" w:bidi="pt_PT"/>
        </w:rPr>
      </w:r>
      <w:r>
        <w:rPr>
          <w:lang w:val="pt_PT" w:bidi="pt_PT"/>
        </w:rPr>
        <w:t>Em grupo, prestem atenção às partes do cenário da passagem:</w:t>
      </w:r>
    </w:p>
    <w:p>
      <w:pPr/>
      <w:r>
        <w:rPr>
          <w:lang w:val="pt_PT" w:bidi="pt_PT"/>
        </w:rPr>
      </w:r>
      <w:r>
        <w:rPr>
          <w:lang w:val="pt_PT" w:bidi="pt_PT"/>
        </w:rPr>
        <w:t>Visualize como a cena prepara a história. Talvez você queira reorganizar a cena um. Cerca de 10 anos depois que Deus fez uma aliança com Abrão, Sarai fala francamente com seu marido. Então Sarai disse a Abrão: “Ouça”. Essa era uma palavra que significava que o que Sarai estava prestes a dizer era importante.</w:t>
      </w:r>
    </w:p>
    <w:p>
      <w:pPr/>
      <w:r>
        <w:rPr>
          <w:lang w:val="pt_PT" w:bidi="pt_PT"/>
        </w:rPr>
      </w:r>
      <w:r>
        <w:rPr>
          <w:lang w:val="pt_PT" w:bidi="pt_PT"/>
        </w:rPr>
        <w:t>Discuta em grupo: em sua cultura, como você avisaria a alguém que o que você vai dizer é muito importante para você e gostaria que a pessoa prestasse atenção? Pause este áudio aqui.</w:t>
      </w:r>
    </w:p>
    <w:p>
      <w:pPr/>
      <w:r>
        <w:rPr>
          <w:lang w:val="pt_PT" w:bidi="pt_PT"/>
        </w:rPr>
      </w:r>
      <w:r>
        <w:rPr>
          <w:lang w:val="pt_PT" w:bidi="pt_PT"/>
        </w:rPr>
        <w:t>Ela diz: “Não sei que promessas você acha que Deus fez a você, mas Ele me impediu de ter filhos para você! Durma com minha escrava Hagar. Talvez eu possa constituir uma família por meio dela”. E Abrão concorda com o plano de Sarai.</w:t>
      </w:r>
    </w:p>
    <w:p>
      <w:pPr/>
      <w:r>
        <w:rPr>
          <w:lang w:val="pt_PT" w:bidi="pt_PT"/>
        </w:rPr>
      </w:r>
      <w:r>
        <w:rPr>
          <w:lang w:val="pt_PT" w:bidi="pt_PT"/>
        </w:rPr>
        <w:t>Na cena dois, visualize as interações entre os três personagens diferentes: Sarai, Abrão e Hagar. Sarai dá a Abrão sua escrava Hagar como outra esposa. Abrão dorme com Hagar, e Hagar fica grávida. Quando Hagar percebe que está grávida, ela olha para Sarai com desprezo, ou ódio. Sarai diz a Abrão: “Isso é tudo culpa sua! Sei que dei Hagar a você, mas que Yavé julgue quem está certo, você ou eu!”.</w:t>
      </w:r>
    </w:p>
    <w:p>
      <w:pPr/>
      <w:r>
        <w:rPr>
          <w:lang w:val="pt_PT" w:bidi="pt_PT"/>
        </w:rPr>
      </w:r>
      <w:r>
        <w:rPr>
          <w:lang w:val="pt_PT" w:bidi="pt_PT"/>
        </w:rPr>
        <w:t>Abrão responde: “Olha, Hagar é sua escrava. Faça o que você quiser com ela”.</w:t>
      </w:r>
    </w:p>
    <w:p>
      <w:pPr/>
      <w:r>
        <w:rPr>
          <w:lang w:val="pt_PT" w:bidi="pt_PT"/>
        </w:rPr>
      </w:r>
      <w:r>
        <w:rPr>
          <w:lang w:val="pt_PT" w:bidi="pt_PT"/>
        </w:rPr>
        <w:t>Então Sarai trata Hagar duramente, e Hagar foge.</w:t>
      </w:r>
    </w:p>
    <w:p>
      <w:pPr/>
      <w:r>
        <w:rPr>
          <w:lang w:val="pt_PT" w:bidi="pt_PT"/>
        </w:rPr>
      </w:r>
      <w:r>
        <w:rPr>
          <w:lang w:val="pt_PT" w:bidi="pt_PT"/>
        </w:rPr>
        <w:t>A cena três acontece no deserto, no caminho para Sur, perto de uma fonte de água. As fontes de água são fontes de água fresca acima da terra. Essa fonte de água poderia ser perto do Egito.</w:t>
      </w:r>
    </w:p>
    <w:p>
      <w:pPr/>
      <w:r>
        <w:rPr>
          <w:lang w:val="pt_PT" w:bidi="pt_PT"/>
        </w:rPr>
      </w:r>
      <w:r>
        <w:rPr>
          <w:lang w:val="pt_PT" w:bidi="pt_PT"/>
        </w:rPr>
        <w:t>Parem aqui e, em grupo, olhem para onde o caminho para Sur e a fonte de água poderiam estar no mapa. Pause este áudio aqui.</w:t>
      </w:r>
    </w:p>
    <w:p>
      <w:pPr/>
      <w:r>
        <w:rPr>
          <w:lang w:val="pt_PT" w:bidi="pt_PT"/>
        </w:rPr>
      </w:r>
      <w:r>
        <w:rPr>
          <w:lang w:val="pt_PT" w:bidi="pt_PT"/>
        </w:rPr>
        <w:t>O Anjo de Deus encontra Hagar e diz: “Hagar, escrava de Sarai, de onde você veio e para onde você está indo?”.</w:t>
      </w:r>
    </w:p>
    <w:p>
      <w:pPr/>
      <w:r>
        <w:rPr>
          <w:lang w:val="pt_PT" w:bidi="pt_PT"/>
        </w:rPr>
      </w:r>
      <w:r>
        <w:rPr>
          <w:lang w:val="pt_PT" w:bidi="pt_PT"/>
        </w:rPr>
        <w:t>Hagar responde: “Estou fugindo de minha senhora, Sarai”.</w:t>
      </w:r>
    </w:p>
    <w:p>
      <w:pPr/>
      <w:r>
        <w:rPr>
          <w:lang w:val="pt_PT" w:bidi="pt_PT"/>
        </w:rPr>
      </w:r>
      <w:r>
        <w:rPr>
          <w:lang w:val="pt_PT" w:bidi="pt_PT"/>
        </w:rPr>
        <w:t>Enquanto o Anjo de Deus fala com Hagar, a história repete “o Anjo de Deus disse” três vezes. Isso mostra que o Anjo de Deus diz três coisas diferentes a Hagar. O Anjo de Deus primeiro diz a Hagar para voltar para Sarai, então o Anjo promete a ela muitos descendentes e, finalmente, o Anjo de Deus diz a Hagar como seu filho será.</w:t>
      </w:r>
    </w:p>
    <w:p>
      <w:pPr/>
      <w:r>
        <w:rPr>
          <w:lang w:val="pt_PT" w:bidi="pt_PT"/>
        </w:rPr>
      </w:r>
      <w:r>
        <w:rPr>
          <w:lang w:val="pt_PT" w:bidi="pt_PT"/>
        </w:rPr>
        <w:t>O Anjo diz: “Volte para sua senhora e se submeta a ela”.</w:t>
      </w:r>
    </w:p>
    <w:p>
      <w:pPr/>
      <w:r>
        <w:rPr>
          <w:lang w:val="pt_PT" w:bidi="pt_PT"/>
        </w:rPr>
      </w:r>
      <w:r>
        <w:rPr>
          <w:lang w:val="pt_PT" w:bidi="pt_PT"/>
        </w:rPr>
        <w:t>O Anjo diz: “Darei a você mais descendentes do que você pode contar”.</w:t>
      </w:r>
    </w:p>
    <w:p>
      <w:pPr/>
      <w:r>
        <w:rPr>
          <w:lang w:val="pt_PT" w:bidi="pt_PT"/>
        </w:rPr>
      </w:r>
      <w:r>
        <w:rPr>
          <w:lang w:val="pt_PT" w:bidi="pt_PT"/>
        </w:rPr>
        <w:t>O Anjo diz: “Você está grávida e dará à luz um filho. Você o chamará Ismael, que significa “Deus ouve”, porque Deus ouviu seu sofrimento. Seu filho será como um jumento selvagem”. Ele será hostil a todos, e todos serão hostis com ele. Ele viverá em conflito com seus parentes”. Essa última coisa que o Anjo de Deus diz é um verso de poesia.</w:t>
      </w:r>
    </w:p>
    <w:p>
      <w:pPr/>
      <w:r>
        <w:rPr>
          <w:lang w:val="pt_PT" w:bidi="pt_PT"/>
        </w:rPr>
      </w:r>
      <w:r>
        <w:rPr>
          <w:lang w:val="pt_PT" w:bidi="pt_PT"/>
        </w:rPr>
        <w:t>Pare aqui e, em grupo, olhe para uma imagem de um jumento selvagem. Discuta em grupo: que tipos de formas poéticas sua comunidade tem? Como você pode mostrar o que o Anjo diz em uma forma poética? Pause este áudio aqui.</w:t>
      </w:r>
    </w:p>
    <w:p>
      <w:pPr/>
      <w:r>
        <w:rPr>
          <w:lang w:val="pt_PT" w:bidi="pt_PT"/>
        </w:rPr>
      </w:r>
      <w:r>
        <w:rPr>
          <w:lang w:val="pt_PT" w:bidi="pt_PT"/>
        </w:rPr>
        <w:t>Visualize a resposta de Hagar na cena quatro. Hagar dá a Deus um nome, Deus que me vê”, porque ela diz a si mesma: “Vi o Deus que me vê!”. É por isso que a fonte é mais tarde chamada Beer Lahai Roi, que significa “poço do Deus vivo que vê”. Está entre Cades e Berede.</w:t>
      </w:r>
    </w:p>
    <w:p>
      <w:pPr/>
      <w:r>
        <w:rPr>
          <w:lang w:val="pt_PT" w:bidi="pt_PT"/>
        </w:rPr>
      </w:r>
      <w:r>
        <w:rPr>
          <w:lang w:val="pt_PT" w:bidi="pt_PT"/>
        </w:rPr>
        <w:t>Mostre à equipe onde essa fonte poderia estar no mapa.</w:t>
      </w:r>
    </w:p>
    <w:p>
      <w:pPr/>
      <w:r>
        <w:rPr>
          <w:lang w:val="pt_PT" w:bidi="pt_PT"/>
        </w:rPr>
      </w:r>
      <w:r>
        <w:rPr>
          <w:lang w:val="pt_PT" w:bidi="pt_PT"/>
        </w:rPr>
        <w:t>Visualize a conclusão na cena cinco. Hagar retorna e tem um filho para Abrão. Abrão chama o menino de Ismael. Abrão tem Ismael quando está com 86 anos.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16:1–16 na tradução de melhor compreensão.</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Sarai</w:t>
      </w:r>
    </w:p>
    <w:p>
      <w:pPr>
        <w:pStyle w:val="ListBullet"/>
        <w:spacing w:line="240" w:lineRule="auto"/>
        <w:ind w:left="720"/>
      </w:pPr>
      <w:r>
        <w:rPr>
          <w:lang w:val="pt_PT" w:bidi="pt_PT"/>
        </w:rPr>
      </w:r>
      <w:r>
        <w:rPr>
          <w:lang w:val="pt_PT" w:bidi="pt_PT"/>
        </w:rPr>
        <w:t>Abrão</w:t>
      </w:r>
    </w:p>
    <w:p>
      <w:pPr>
        <w:pStyle w:val="ListBullet"/>
        <w:spacing w:line="240" w:lineRule="auto"/>
        <w:ind w:left="720"/>
      </w:pPr>
      <w:r>
        <w:rPr>
          <w:lang w:val="pt_PT" w:bidi="pt_PT"/>
        </w:rPr>
      </w:r>
      <w:r>
        <w:rPr>
          <w:lang w:val="pt_PT" w:bidi="pt_PT"/>
        </w:rPr>
        <w:t>Hagar</w:t>
      </w:r>
    </w:p>
    <w:p>
      <w:pPr>
        <w:pStyle w:val="ListBullet"/>
        <w:spacing w:line="240" w:lineRule="auto"/>
        <w:ind w:left="720"/>
      </w:pPr>
      <w:r>
        <w:rPr>
          <w:lang w:val="pt_PT" w:bidi="pt_PT"/>
        </w:rPr>
      </w:r>
      <w:r>
        <w:rPr>
          <w:lang w:val="pt_PT" w:bidi="pt_PT"/>
        </w:rPr>
        <w:t>Anjo de Deus</w:t>
      </w:r>
    </w:p>
    <w:p>
      <w:pPr>
        <w:pStyle w:val="ListBullet"/>
        <w:spacing w:line="240" w:lineRule="auto"/>
        <w:ind w:left="720"/>
      </w:pPr>
      <w:r>
        <w:rPr>
          <w:lang w:val="pt_PT" w:bidi="pt_PT"/>
        </w:rPr>
      </w:r>
      <w:r>
        <w:rPr>
          <w:lang w:val="pt_PT" w:bidi="pt_PT"/>
        </w:rPr>
        <w:t>Ismael (que é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pare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Sarai, a esposa de Abrão, não havia tido filhos para Abrão. Mas ela tinha uma escrava egípcia chamada Hagar. Então Sarai disse a Abrão: “Olha, Deus me impediu de ter filhos. Vá para minha serva. Talvez eu possa constituir uma família por meio dela”. </w:t>
      </w:r>
    </w:p>
    <w:p>
      <w:pPr/>
      <w:r>
        <w:rPr>
          <w:lang w:val="pt_PT" w:bidi="pt_PT"/>
        </w:rPr>
      </w:r>
      <w:r>
        <w:rPr>
          <w:lang w:val="pt_PT" w:bidi="pt_PT"/>
        </w:rPr>
        <w:t>Pare a encenação e pergunte ao ator que interpreta Sarai: “O que você está sentindo ou pensando?”. Você pode ouvir coisas como: “Estou envergonhada porque não tive filhos”, ou “Sinto que não tenho outras opções além de dar a Abrão minha serva”, ou “Talvez seja isso o que Deus queria que acontecesse quando ele disse que daria a Abrão muitos descendentes”, ou “Estou desesperada”. Reinicie a encenação.</w:t>
      </w:r>
    </w:p>
    <w:p>
      <w:pPr/>
      <w:r>
        <w:rPr>
          <w:lang w:val="pt_PT" w:bidi="pt_PT"/>
        </w:rPr>
      </w:r>
      <w:r>
        <w:rPr>
          <w:lang w:val="pt_PT" w:bidi="pt_PT"/>
        </w:rPr>
        <w:t>Abrão concordou com o plano de Sarai. Então Sarai deu a escrava Hagar, a Abrão como outra esposa. Abrão foi à Hagar, e ela engravidou. Mas quando Hagar viu que estava grávida, começou a desprezar Sarai.</w:t>
      </w:r>
    </w:p>
    <w:p>
      <w:pPr/>
      <w:r>
        <w:rPr>
          <w:lang w:val="pt_PT" w:bidi="pt_PT"/>
        </w:rPr>
      </w:r>
      <w:r>
        <w:rPr>
          <w:lang w:val="pt_PT" w:bidi="pt_PT"/>
        </w:rPr>
        <w:t>Pare a encenação e pergunte ao ator que interpreta Sarai: “O que você está sentindo ou pensando?”. Você pode ouvir coisas como: “Estou zangada com a maneira como Hagar está me tratando”, ou “Sinto-me humilhada com a maneira como Hagar me trata”. Pergunte à pessoa que interpreta Hagar: “O que você está sentindo ou pensando?”. Você pode ouvir coisas como: “Estou orgulhosa por estar grávida”, ou “Sarai parece menos importante para mim agora que estou grávida e ela não, ou ”Estou zangada com Sarai”. Reinicie a encenação.</w:t>
      </w:r>
    </w:p>
    <w:p>
      <w:pPr/>
      <w:r>
        <w:rPr>
          <w:lang w:val="pt_PT" w:bidi="pt_PT"/>
        </w:rPr>
      </w:r>
      <w:r>
        <w:rPr>
          <w:lang w:val="pt_PT" w:bidi="pt_PT"/>
        </w:rPr>
        <w:t>Sarai diz a Abrão: “Isso é tudo culpa sua! Dei a você Hagar, mas agora que ela está grávida, me despreza! Que Deus julgue quem está culpado — você ou eu!”.</w:t>
      </w:r>
    </w:p>
    <w:p>
      <w:pPr/>
      <w:r>
        <w:rPr>
          <w:lang w:val="pt_PT" w:bidi="pt_PT"/>
        </w:rPr>
      </w:r>
      <w:r>
        <w:rPr>
          <w:lang w:val="pt_PT" w:bidi="pt_PT"/>
        </w:rPr>
        <w:t>Abrão respondeu: “Ouça, ela é sua escrava. Faça o que você quiser com ela”.</w:t>
      </w:r>
    </w:p>
    <w:p>
      <w:pPr/>
      <w:r>
        <w:rPr>
          <w:lang w:val="pt_PT" w:bidi="pt_PT"/>
        </w:rPr>
      </w:r>
      <w:r>
        <w:rPr>
          <w:lang w:val="pt_PT" w:bidi="pt_PT"/>
        </w:rPr>
        <w:t>Pare a encenação: Pergunte ao ator que interpreta Sarai: “O que você está sentindo ou pensando?”. Você pode ouvir coisas como: “Estou zangada por Abrão, o chefe da casa, não ter consertado isso”, ou “Sinto-me ameaçada por Hagar”, ou “Ainda sou a senhora de Hagar, mesmo que ela esteja grávida, então estou zangada por ela estar me tratando com desprezo”. Pergunte à pessoa que interpreta Abrão: “O que você está sentindo ou pensando?”. Você pode ouvir coisas como: “Só quero que esteja calmo em minha casa”, ou “Não quero responsabilidade por isso”. Reinicie a encenação.</w:t>
      </w:r>
    </w:p>
    <w:p>
      <w:pPr/>
      <w:r>
        <w:rPr>
          <w:lang w:val="pt_PT" w:bidi="pt_PT"/>
        </w:rPr>
      </w:r>
      <w:r>
        <w:rPr>
          <w:lang w:val="pt_PT" w:bidi="pt_PT"/>
        </w:rPr>
        <w:t>Sarai começou a tratar Hagar duramente, então Hagar fugiu.</w:t>
      </w:r>
    </w:p>
    <w:p>
      <w:pPr/>
      <w:r>
        <w:rPr>
          <w:lang w:val="pt_PT" w:bidi="pt_PT"/>
        </w:rPr>
      </w:r>
      <w:r>
        <w:rPr>
          <w:lang w:val="pt_PT" w:bidi="pt_PT"/>
        </w:rPr>
        <w:t>O anjo de Deus veio a Hagar em uma fonte de água. O Anjo disse: “Hagar, escrava de Sarai, de onde você veio e para onde você está indo?”.</w:t>
      </w:r>
    </w:p>
    <w:p>
      <w:pPr/>
      <w:r>
        <w:rPr>
          <w:lang w:val="pt_PT" w:bidi="pt_PT"/>
        </w:rPr>
      </w:r>
      <w:r>
        <w:rPr>
          <w:lang w:val="pt_PT" w:bidi="pt_PT"/>
        </w:rPr>
        <w:t>Pare a encenação: Pergunte ao ator que interpreta o anjo de Deus, “O que você está sentindo ou pensando?”. Você pode ouvir coisas como: “Estou prestes a dizer a Hagar algo importante”, ou “Procurei Hagar por uma razão”. Reinicie a encenação.</w:t>
      </w:r>
    </w:p>
    <w:p>
      <w:pPr/>
      <w:r>
        <w:rPr>
          <w:lang w:val="pt_PT" w:bidi="pt_PT"/>
        </w:rPr>
      </w:r>
      <w:r>
        <w:rPr>
          <w:lang w:val="pt_PT" w:bidi="pt_PT"/>
        </w:rPr>
        <w:t>Hagar responde: “Estou fugindo de minha senhora, Sarai”.</w:t>
      </w:r>
    </w:p>
    <w:p>
      <w:pPr/>
      <w:r>
        <w:rPr>
          <w:lang w:val="pt_PT" w:bidi="pt_PT"/>
        </w:rPr>
      </w:r>
      <w:r>
        <w:rPr>
          <w:lang w:val="pt_PT" w:bidi="pt_PT"/>
        </w:rPr>
        <w:t>O anjo disse: “Volte para sua senhora e seja sua escrava”.</w:t>
      </w:r>
    </w:p>
    <w:p>
      <w:pPr/>
      <w:r>
        <w:rPr>
          <w:lang w:val="pt_PT" w:bidi="pt_PT"/>
        </w:rPr>
      </w:r>
      <w:r>
        <w:rPr>
          <w:lang w:val="pt_PT" w:bidi="pt_PT"/>
        </w:rPr>
        <w:t>Pare a encenação: Pergunte ao ator que interpreta Hagar, “O que você está sentindo ou pensando?”. Você pode ouvir coisas como: “Tenho medo do que acontecerá se eu retornar a Sarai”, ou “Estou surpresa por que anjo de Deus sabe meu nome e sabe quem sou”. Reinicie a encenação.</w:t>
      </w:r>
    </w:p>
    <w:p>
      <w:pPr/>
      <w:r>
        <w:rPr>
          <w:lang w:val="pt_PT" w:bidi="pt_PT"/>
        </w:rPr>
      </w:r>
      <w:r>
        <w:rPr>
          <w:lang w:val="pt_PT" w:bidi="pt_PT"/>
        </w:rPr>
        <w:t xml:space="preserve">O anjo disse: “Darei a você mais descendentes do que você pode contar”. </w:t>
      </w:r>
    </w:p>
    <w:p>
      <w:pPr/>
      <w:r>
        <w:rPr>
          <w:lang w:val="pt_PT" w:bidi="pt_PT"/>
        </w:rPr>
      </w:r>
      <w:r>
        <w:rPr>
          <w:lang w:val="pt_PT" w:bidi="pt_PT"/>
        </w:rPr>
        <w:t xml:space="preserve">Finalmente, o anjo disse: “Você está grávida e dará à luz um filho Você o chamará Ismael, que significa “Deus ouve”, porque Deus ouviu seu sofrimento. Seu filho será como um animal livre e não domado. Ele será hostil a todos, e todos serão hostis a ele. Ele viverá em conflito com seus parentes”. </w:t>
      </w:r>
    </w:p>
    <w:p>
      <w:pPr/>
      <w:r>
        <w:rPr>
          <w:lang w:val="pt_PT" w:bidi="pt_PT"/>
        </w:rPr>
      </w:r>
      <w:r>
        <w:rPr>
          <w:lang w:val="pt_PT" w:bidi="pt_PT"/>
        </w:rPr>
        <w:t>Hagar chamou Deus El Roi, que significa "Deus que me vê”. Ela disse a si mesma: “Vi o Deus que me vê”.</w:t>
      </w:r>
    </w:p>
    <w:p>
      <w:pPr/>
      <w:r>
        <w:rPr>
          <w:lang w:val="pt_PT" w:bidi="pt_PT"/>
        </w:rPr>
      </w:r>
      <w:r>
        <w:rPr>
          <w:lang w:val="pt_PT" w:bidi="pt_PT"/>
        </w:rPr>
        <w:t>Termine a encenação. Pergunte à pessoa que interpreta Hagar: “O que você está sentindo ou pensando?”. Você pode ouvir coisas como: “Não posso acreditar que estou viva depois de ver Deus" ou “Estou muito emocionada, porque Deus falou comigo”, ou “Estou surpresa por Deus me notar”.</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nome pessoal para Deus, </w:t>
      </w:r>
      <w:r>
        <w:rPr>
          <w:b/>
          <w:lang w:val="pt_PT" w:bidi="pt_PT"/>
        </w:rPr>
        <w:t>Yavé</w:t>
      </w:r>
      <w:r>
        <w:rPr>
          <w:lang w:val="pt_PT" w:bidi="pt_PT"/>
        </w:rPr>
        <w:t xml:space="preserve">, é usado na maior parte dessa passagem. Use o mesmo nome para Yavé que você usou em passagens anteriores e consulte o Glossário Mestre para mais informações sobre </w:t>
      </w:r>
      <w:r>
        <w:rPr>
          <w:lang w:val="pt_PT" w:bidi="pt_PT"/>
        </w:rPr>
        <w:t>Yavé</w:t>
      </w:r>
      <w:r>
        <w:rPr>
          <w:lang w:val="pt_PT" w:bidi="pt_PT"/>
        </w:rPr>
        <w:t>.</w:t>
      </w:r>
    </w:p>
    <w:p>
      <w:pPr/>
      <w:r>
        <w:rPr>
          <w:lang w:val="pt_PT" w:bidi="pt_PT"/>
        </w:rPr>
      </w:r>
      <w:r>
        <w:rPr>
          <w:lang w:val="pt_PT" w:bidi="pt_PT"/>
        </w:rPr>
        <w:t xml:space="preserve">Sarai, a esposa de Abrão, não havia dado à luz filhos para Abrão. Mas ela tinha uma </w:t>
      </w:r>
      <w:r>
        <w:rPr>
          <w:b/>
          <w:lang w:val="pt_PT" w:bidi="pt_PT"/>
        </w:rPr>
        <w:t>escrava</w:t>
      </w:r>
      <w:r>
        <w:rPr>
          <w:lang w:val="pt_PT" w:bidi="pt_PT"/>
        </w:rPr>
        <w:t xml:space="preserve"> egípcia chamada Hagar. Uma escrava é uma pessoa que pertence a outra pessoa. A palavra usada para escrava aqui se refere à serva pessoal de alguém. Procure a palavra </w:t>
      </w:r>
      <w:r>
        <w:rPr>
          <w:lang w:val="pt_PT" w:bidi="pt_PT"/>
        </w:rPr>
        <w:t>escrava</w:t>
      </w:r>
      <w:r>
        <w:rPr>
          <w:lang w:val="pt_PT" w:bidi="pt_PT"/>
        </w:rPr>
        <w:t xml:space="preserve"> no glossário e use a mesma palavra que você usou em histórias anteriores.</w:t>
      </w:r>
    </w:p>
    <w:p>
      <w:pPr/>
      <w:r>
        <w:rPr>
          <w:lang w:val="pt_PT" w:bidi="pt_PT"/>
        </w:rPr>
      </w:r>
      <w:r>
        <w:rPr>
          <w:lang w:val="pt_PT" w:bidi="pt_PT"/>
        </w:rPr>
        <w:t xml:space="preserve">Quando Hagar viu que estava grávida, começou a tratar sua senhora com desprezo. Sarai diz a Abrão: “Isso é tudo culpa sua! Sei que dei minha escrava </w:t>
      </w:r>
      <w:r>
        <w:rPr>
          <w:b/>
          <w:lang w:val="pt_PT" w:bidi="pt_PT"/>
        </w:rPr>
        <w:t>em seus braços</w:t>
      </w:r>
      <w:r>
        <w:rPr>
          <w:lang w:val="pt_PT" w:bidi="pt_PT"/>
        </w:rPr>
        <w:t xml:space="preserve">”. A expressão que Sarai usa aqui, </w:t>
      </w:r>
      <w:r>
        <w:rPr>
          <w:b/>
          <w:lang w:val="pt_PT" w:bidi="pt_PT"/>
        </w:rPr>
        <w:t>em seus braços,</w:t>
      </w:r>
      <w:r>
        <w:rPr>
          <w:lang w:val="pt_PT" w:bidi="pt_PT"/>
        </w:rPr>
        <w:t xml:space="preserve"> se refere ao fato de que Sarai deu Hagar a Abrão especificamente para engravidá-la.</w:t>
      </w:r>
    </w:p>
    <w:p>
      <w:pPr/>
      <w:r>
        <w:rPr>
          <w:lang w:val="pt_PT" w:bidi="pt_PT"/>
        </w:rPr>
      </w:r>
      <w:r>
        <w:rPr>
          <w:lang w:val="pt_PT" w:bidi="pt_PT"/>
        </w:rPr>
        <w:t xml:space="preserve">Quando Sarai começou a tratar mal Hagar, ela fugiu. O </w:t>
      </w:r>
      <w:r>
        <w:rPr>
          <w:b/>
          <w:lang w:val="pt_PT" w:bidi="pt_PT"/>
        </w:rPr>
        <w:t>anjo de Yavé</w:t>
      </w:r>
      <w:r>
        <w:rPr>
          <w:lang w:val="pt_PT" w:bidi="pt_PT"/>
        </w:rPr>
        <w:t xml:space="preserve"> veio a Hagar ao lado de uma fonte de água no deserto, na estrada para Sur. Um anjo é um ser sobrenatural, espiritual, mensageiro de Deus. Os anjos muitas vezes aparecem aos humanos em forma humana e eles muitas vezes vêm com uma mensagem específica para humanos ou para fazer uma tarefa específica. Aqui, no entanto, anjo de Yavé tem um significado diferente. A palavra anjo é combinada com o nome pessoal de Deus, Yavé. O Anjo do Senhor, ou Anjo de Yavé, provavelmente se referia à presença de Deus aparecendo em forma humana. Pode ter se referido a um Anjo que representava Deus. </w:t>
      </w:r>
    </w:p>
    <w:p>
      <w:pPr/>
      <w:r>
        <w:rPr>
          <w:lang w:val="pt_PT" w:bidi="pt_PT"/>
        </w:rPr>
      </w:r>
      <w:r>
        <w:rPr>
          <w:lang w:val="pt_PT" w:bidi="pt_PT"/>
        </w:rPr>
        <w:t xml:space="preserve">Pare aqui e procure </w:t>
      </w:r>
      <w:r>
        <w:rPr>
          <w:lang w:val="pt_PT" w:bidi="pt_PT"/>
        </w:rPr>
        <w:t>Anjo do Senhor</w:t>
      </w:r>
      <w:r>
        <w:rPr>
          <w:lang w:val="pt_PT" w:bidi="pt_PT"/>
        </w:rPr>
        <w:t xml:space="preserve"> ou Anjo de Yavé no Glossário Mestre e use a mesma palavra ou frase para Anjo de Yavé em suas próximas histórias. Pause este áudio aqui.</w:t>
      </w:r>
    </w:p>
    <w:p>
      <w:pPr/>
      <w:r>
        <w:rPr>
          <w:lang w:val="pt_PT" w:bidi="pt_PT"/>
        </w:rPr>
      </w:r>
      <w:r>
        <w:rPr>
          <w:lang w:val="pt_PT" w:bidi="pt_PT"/>
        </w:rPr>
        <w:t xml:space="preserve">O anjo disse: “Darei a você mais </w:t>
      </w:r>
      <w:r>
        <w:rPr>
          <w:b/>
          <w:lang w:val="pt_PT" w:bidi="pt_PT"/>
        </w:rPr>
        <w:t>descendentes</w:t>
      </w:r>
      <w:r>
        <w:rPr>
          <w:lang w:val="pt_PT" w:bidi="pt_PT"/>
        </w:rPr>
        <w:t xml:space="preserve"> do que você pode contar”. Descendentes se refere aos filhos de Hagar, seus filhos e todas as pessoas que viriam de Hagar e a considerariam uma ancestral.</w:t>
      </w:r>
    </w:p>
    <w:p>
      <w:pPr/>
      <w:r>
        <w:rPr>
          <w:lang w:val="pt_PT" w:bidi="pt_PT"/>
        </w:rPr>
      </w:r>
      <w:r>
        <w:rPr>
          <w:lang w:val="pt_PT" w:bidi="pt_PT"/>
        </w:rPr>
        <w:t xml:space="preserve">Então Hagar deu a Deus um nome, </w:t>
      </w:r>
      <w:r>
        <w:rPr>
          <w:b/>
          <w:lang w:val="pt_PT" w:bidi="pt_PT"/>
        </w:rPr>
        <w:t>El Roi</w:t>
      </w:r>
      <w:r>
        <w:rPr>
          <w:lang w:val="pt_PT" w:bidi="pt_PT"/>
        </w:rPr>
        <w:t>. El Roi significa Deus está vendo” ou Deus que me vê”.</w:t>
      </w:r>
    </w:p>
    <w:p>
      <w:pPr/>
      <w:r>
        <w:rPr>
          <w:lang w:val="pt_PT" w:bidi="pt_PT"/>
        </w:rPr>
      </w:r>
      <w:r>
        <w:rPr>
          <w:lang w:val="pt_PT" w:bidi="pt_PT"/>
        </w:rPr>
        <w:t xml:space="preserve">Pare aqui e discuta em grupo: como vocês dirão os nomes de Deus como esse? Procure </w:t>
      </w:r>
      <w:r>
        <w:rPr>
          <w:lang w:val="pt_PT" w:bidi="pt_PT"/>
        </w:rPr>
        <w:t>El Roi</w:t>
      </w:r>
      <w:r>
        <w:rPr>
          <w:lang w:val="pt_PT" w:bidi="pt_PT"/>
        </w:rPr>
        <w:t xml:space="preserve"> no Glossário Mestre. Pause este áudio aqui.</w:t>
      </w:r>
    </w:p>
    <w:p>
      <w:pPr/>
      <w:r>
        <w:rPr>
          <w:lang w:val="pt_PT" w:bidi="pt_PT"/>
        </w:rPr>
      </w:r>
      <w:r>
        <w:rPr>
          <w:lang w:val="pt_PT" w:bidi="pt_PT"/>
        </w:rPr>
        <w:t>Hagar disse: “Vi o Deus que me vê”. É por isso que o poço em que Hagar estava foi mais tarde chamado Beer Lahai Roi. Beer Lahai Roi significa “poço do Deus vivo que me vê”. Ele poderia ser encontrado mais tarde entre Cades e Berede.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de melhor compreensão.</w:t>
      </w:r>
    </w:p>
    <w:p>
      <w:pPr/>
      <w:r>
        <w:rPr>
          <w:lang w:val="pt_PT" w:bidi="pt_PT"/>
        </w:rPr>
      </w:r>
      <w:r>
        <w:rPr>
          <w:lang w:val="pt_PT" w:bidi="pt_PT"/>
        </w:rPr>
        <w:t>Nesta sessão, em grupo, contem novamente a passagem em seu próprio idioma.</w:t>
      </w:r>
    </w:p>
    <w:p>
      <w:pPr/>
      <w:r>
        <w:rPr>
          <w:lang w:val="pt_PT" w:bidi="pt_PT"/>
        </w:rPr>
      </w:r>
      <w:r>
        <w:rPr>
          <w:lang w:val="pt_PT" w:bidi="pt_PT"/>
        </w:rPr>
        <w:t xml:space="preserve">Primeiro, todo o grupo deve praticar a narração da passagem em seu próprio idioma. Lembrem-se de incluir o que já foi decidido nas etapas anteriores, como cronologia, palavras, frases, emoções ou quaisquer outros elementos já mencionados. </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16:1–16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49">
        <w:r>
          <w:rPr>
            <w:lang w:val="pt_PT" w:bidi="pt_PT"/>
          </w:rPr>
          <w:rPr>
            <w:color w:val="0000EE"/>
            <w:u w:val="single"/>
          </w:rPr>
          <w:t>Ouvir e Sentir</w:t>
        </w:r>
      </w:hyperlink>
      <w:r>
        <w:rPr>
          <w:lang w:val="pt_PT" w:bidi="pt_PT"/>
        </w:rPr>
        <w:t xml:space="preserve"> (357 KB)</w:t>
      </w:r>
      <w:r>
        <w:rPr>
          <w:lang w:val="pt_PT" w:bidi="pt_PT"/>
        </w:rPr>
      </w:r>
    </w:p>
    <w:p>
      <w:pPr>
        <w:pStyle w:val="ListBullet"/>
        <w:spacing w:line="240" w:lineRule="auto"/>
        <w:ind w:left="720"/>
      </w:pPr>
      <w:r>
        <w:rPr>
          <w:lang w:val="pt_PT" w:bidi="pt_PT"/>
        </w:rPr>
      </w:r>
      <w:hyperlink r:id="rId150">
        <w:r>
          <w:rPr>
            <w:lang w:val="pt_PT" w:bidi="pt_PT"/>
          </w:rPr>
          <w:rPr>
            <w:color w:val="0000EE"/>
            <w:u w:val="single"/>
          </w:rPr>
          <w:t>Preparando o Cenário</w:t>
        </w:r>
      </w:hyperlink>
      <w:r>
        <w:rPr>
          <w:lang w:val="pt_PT" w:bidi="pt_PT"/>
        </w:rPr>
        <w:t xml:space="preserve"> (5.5 MB)</w:t>
      </w:r>
      <w:r>
        <w:rPr>
          <w:lang w:val="pt_PT" w:bidi="pt_PT"/>
        </w:rPr>
      </w:r>
    </w:p>
    <w:p>
      <w:pPr>
        <w:pStyle w:val="ListBullet"/>
        <w:spacing w:line="240" w:lineRule="auto"/>
        <w:ind w:left="720"/>
      </w:pPr>
      <w:r>
        <w:rPr>
          <w:lang w:val="pt_PT" w:bidi="pt_PT"/>
        </w:rPr>
      </w:r>
      <w:hyperlink r:id="rId151">
        <w:r>
          <w:rPr>
            <w:lang w:val="pt_PT" w:bidi="pt_PT"/>
          </w:rPr>
          <w:rPr>
            <w:color w:val="0000EE"/>
            <w:u w:val="single"/>
          </w:rPr>
          <w:t>Identificando as Cenas</w:t>
        </w:r>
      </w:hyperlink>
      <w:r>
        <w:rPr>
          <w:lang w:val="pt_PT" w:bidi="pt_PT"/>
        </w:rPr>
        <w:t xml:space="preserve"> (3.8 MB)</w:t>
      </w:r>
      <w:r>
        <w:rPr>
          <w:lang w:val="pt_PT" w:bidi="pt_PT"/>
        </w:rPr>
      </w:r>
    </w:p>
    <w:p>
      <w:pPr>
        <w:pStyle w:val="ListBullet"/>
        <w:spacing w:line="240" w:lineRule="auto"/>
        <w:ind w:left="720"/>
      </w:pPr>
      <w:r>
        <w:rPr>
          <w:lang w:val="pt_PT" w:bidi="pt_PT"/>
        </w:rPr>
      </w:r>
      <w:hyperlink r:id="rId152">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153">
        <w:r>
          <w:rPr>
            <w:lang w:val="pt_PT" w:bidi="pt_PT"/>
          </w:rPr>
          <w:rPr>
            <w:color w:val="0000EE"/>
            <w:u w:val="single"/>
          </w:rPr>
          <w:t>Preenchendo as Lacunas</w:t>
        </w:r>
      </w:hyperlink>
      <w:r>
        <w:rPr>
          <w:lang w:val="pt_PT" w:bidi="pt_PT"/>
        </w:rPr>
        <w:t xml:space="preserve"> (1.8 MB)</w:t>
      </w:r>
      <w:r>
        <w:rPr>
          <w:lang w:val="pt_PT" w:bidi="pt_PT"/>
        </w:rPr>
      </w:r>
    </w:p>
    <w:p>
      <w:pPr>
        <w:pStyle w:val="ListBullet"/>
        <w:spacing w:line="240" w:lineRule="auto"/>
        <w:ind w:left="720"/>
      </w:pPr>
      <w:r>
        <w:rPr>
          <w:lang w:val="pt_PT" w:bidi="pt_PT"/>
        </w:rPr>
      </w:r>
      <w:hyperlink r:id="rId15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17:1–27</w:t>
      </w:r>
      <w:r>
        <w:rPr>
          <w:lang w:val="pt_PT" w:bidi="pt_PT"/>
        </w:rPr>
      </w:r>
    </w:p>
    <w:p>
      <w:pPr>
        <w:pStyle w:val="Heading3"/>
      </w:pPr>
      <w:r>
        <w:rPr>
          <w:lang w:val="pt_PT" w:bidi="pt_PT"/>
        </w:rPr>
        <w:t>Ouvir e Sentir</w:t>
      </w:r>
    </w:p>
    <w:p>
      <w:pPr/>
      <w:r>
        <w:rPr>
          <w:lang w:val="pt_PT" w:bidi="pt_PT"/>
        </w:rPr>
      </w:r>
      <w:r>
        <w:rPr>
          <w:lang w:val="pt_PT" w:bidi="pt_PT"/>
        </w:rPr>
        <w:t>Nesta etapa, ouçam Gênesis 17:1–27 e guardem em seus corações. Ouça uma versão em áudio de Gênesis 17:1–27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17:1–27 na tradução de melhor compreensão.</w:t>
      </w:r>
    </w:p>
    <w:p>
      <w:pPr/>
      <w:r>
        <w:rPr>
          <w:lang w:val="pt_PT" w:bidi="pt_PT"/>
        </w:rPr>
      </w:r>
      <w:r>
        <w:rPr>
          <w:lang w:val="pt_PT" w:bidi="pt_PT"/>
        </w:rPr>
        <w:t>Essa história descreve a aliança de Deus com Abrão. Ela adiciona detalhes à aliança que Deus fez com Abrão em histórias anteriores. Aqui, Deus descreve sua parte, a parte de Abrão e a parte de Sarai na aliança. Deus dá a Abrão e Sarai novos nomes e diz a Abrão o que fazer como um sinal da aliança entre eles.</w:t>
      </w:r>
    </w:p>
    <w:p>
      <w:pPr/>
      <w:r>
        <w:rPr>
          <w:lang w:val="pt_PT" w:bidi="pt_PT"/>
        </w:rPr>
      </w:r>
      <w:r>
        <w:rPr>
          <w:lang w:val="pt_PT" w:bidi="pt_PT"/>
        </w:rPr>
        <w:t>Treze anos depois do nascimento de Ismael na passagem anterior, Yavé apareceu a Abrão quando este tinha 99 anos. Deus disse: “Sou El-Shaddai Deus Todo-Poderoso”. Caminhe na minha presença e seja irrepreensível”. A frase “caminhe na minha presença" significava viver de uma certa maneira e ser dedicado a alguém. As pessoas tipicamente usavam a frase para descrever os servos que eram leais a seus reis. Deus queria que Abraão fosse leal a ele.</w:t>
      </w:r>
    </w:p>
    <w:p>
      <w:pPr/>
      <w:r>
        <w:rPr>
          <w:lang w:val="pt_PT" w:bidi="pt_PT"/>
        </w:rPr>
      </w:r>
      <w:r>
        <w:rPr>
          <w:lang w:val="pt_PT" w:bidi="pt_PT"/>
        </w:rPr>
        <w:t>Pare aqui e discutam essa frase em grupo. Conte uma história sobre alguém que você conhece que era um servo leal a seu mestre, empregador ou rei. Como você descreve o serviço leal a um rei ou mestre? Pause esse áudio aqui.</w:t>
      </w:r>
    </w:p>
    <w:p>
      <w:pPr/>
      <w:r>
        <w:rPr>
          <w:lang w:val="pt_PT" w:bidi="pt_PT"/>
        </w:rPr>
      </w:r>
      <w:r>
        <w:rPr>
          <w:lang w:val="pt_PT" w:bidi="pt_PT"/>
        </w:rPr>
        <w:t xml:space="preserve">Deus continuou: “Confirmarei minha aliança com você e te darei muitos descendentes. Aqui, Deus está confirmando a aliança que ele fez com Abrão em histórias anteriores. Uma aliança é um acordo permanente feito entre duas pessoas, que estabelece paz ou amizade. Ambas as pessoas concordam em ser fiéis a esse acordo e permanecer em um bom relacionamento umas com as outras. Ambas as partes juram ser fiéis à aliança em um ritual de celebração ou sacrifício. As alianças são mais profundas do que contratos legais porque elas exigem lealdade e amor sacrificial de ambas as partes. </w:t>
      </w:r>
    </w:p>
    <w:p>
      <w:pPr/>
      <w:r>
        <w:rPr>
          <w:lang w:val="pt_PT" w:bidi="pt_PT"/>
        </w:rPr>
      </w:r>
      <w:r>
        <w:rPr>
          <w:lang w:val="pt_PT" w:bidi="pt_PT"/>
        </w:rPr>
        <w:t>Pare aqui e discutam em grupo: por que você acha que Deus está falando sobre a aliança novamente? Pause esse áudio aqui.</w:t>
      </w:r>
    </w:p>
    <w:p>
      <w:pPr/>
      <w:r>
        <w:rPr>
          <w:lang w:val="pt_PT" w:bidi="pt_PT"/>
        </w:rPr>
      </w:r>
      <w:r>
        <w:rPr>
          <w:lang w:val="pt_PT" w:bidi="pt_PT"/>
        </w:rPr>
        <w:t>Abrão caiu com o rosto em terra. As pessoas geralmente reagiam dessa maneira quando Deus aparecia a elas. Esse gesto mostrava respeito e submissão a Deus.</w:t>
      </w:r>
    </w:p>
    <w:p>
      <w:pPr/>
      <w:r>
        <w:rPr>
          <w:lang w:val="pt_PT" w:bidi="pt_PT"/>
        </w:rPr>
      </w:r>
      <w:r>
        <w:rPr>
          <w:lang w:val="pt_PT" w:bidi="pt_PT"/>
        </w:rPr>
        <w:t>Pare aqui e discuta em grupo: como você demonstra respeito em sua cultura? Você tem quaisquer gestos que mostram respeito? Na sua cultura, o que significa quando alguém cai com o rosto em terra diante de alguém? Pause esse áudio aqui.</w:t>
      </w:r>
    </w:p>
    <w:p>
      <w:pPr/>
      <w:r>
        <w:rPr>
          <w:lang w:val="pt_PT" w:bidi="pt_PT"/>
        </w:rPr>
      </w:r>
      <w:r>
        <w:rPr>
          <w:lang w:val="pt_PT" w:bidi="pt_PT"/>
        </w:rPr>
        <w:t>Deus disse a Abrão: “Ouça. De minha parte, essa é minha aliança com você. Farei de você pai de muitas nações! Mudarei seu nome de Abrão para Abraão, porque fiz você pai de muitas nações”. Na cultura de Abrão, alguém mudando seu nome mostrava que houve uma mudança importante em sua vida. O nome “Abrão” provavelmente significava “o pai é exaltado” ou “pai exaltado”. O nome Abraão pode ter significado “pai de muitos”.</w:t>
      </w:r>
    </w:p>
    <w:p>
      <w:pPr/>
      <w:r>
        <w:rPr>
          <w:lang w:val="pt_PT" w:bidi="pt_PT"/>
        </w:rPr>
      </w:r>
      <w:r>
        <w:rPr>
          <w:lang w:val="pt_PT" w:bidi="pt_PT"/>
        </w:rPr>
        <w:t>Deus continuou: “Tornarei você muito frutífero, seus descendentes se tornarão muitas nações e reis virão de você”. “Frutífero” significava que alguém teria muitos filhos e descendentes.</w:t>
      </w:r>
    </w:p>
    <w:p>
      <w:pPr/>
      <w:r>
        <w:rPr>
          <w:lang w:val="pt_PT" w:bidi="pt_PT"/>
        </w:rPr>
      </w:r>
      <w:r>
        <w:rPr>
          <w:lang w:val="pt_PT" w:bidi="pt_PT"/>
        </w:rPr>
        <w:t>Deus continuou: “E manterei minha aliança entre mim e você e seus descendentes em todas as gerações de seus descendentes. A aliança durará para sempre. Serei seu Deus e o Deus de seus descendentes, que vêm depois de você. E darei a você e seus descendentes depois de você a terra onde você atualmente vive como um estrangeiro, toda a terra de Canaã. Você e seus descendentes possuirão a terra para sempre, e serei seu Deus”.</w:t>
      </w:r>
    </w:p>
    <w:p>
      <w:pPr/>
      <w:r>
        <w:rPr>
          <w:lang w:val="pt_PT" w:bidi="pt_PT"/>
        </w:rPr>
      </w:r>
      <w:r>
        <w:rPr>
          <w:lang w:val="pt_PT" w:bidi="pt_PT"/>
        </w:rPr>
        <w:t>Pare aqui e olhe para um mapa da área de Canaã em grupo. Pause esse áudio aqui.</w:t>
      </w:r>
    </w:p>
    <w:p>
      <w:pPr/>
      <w:r>
        <w:rPr>
          <w:lang w:val="pt_PT" w:bidi="pt_PT"/>
        </w:rPr>
      </w:r>
      <w:r>
        <w:rPr>
          <w:lang w:val="pt_PT" w:bidi="pt_PT"/>
        </w:rPr>
        <w:t>Então Deus disse a Abraão: “De sua parte, você deve manter todos os requisitos de minha aliança. Você e seus descendentes devem fazer isso em todas as gerações de seus descendentes. Essa é minha aliança com você e seus descendentes, a aliança que você deve manter. Todo homem entre vocês deve ser circuncidado." “Circuncisão” significava cortar a pele solta no final do pênis de um homem. Muitas pessoas que viviam ao redor de Abraão praticavam a circuncisão, embora os ancestrais de Abraão provavelmente não a praticavam. Nas culturas ao redor de Abraão, a circuncisão às vezes era parte de um ritual que os homens faziam antes de se casarem ou os estrangeiros para entrar em uma família. No entanto, entre os descendentes de Abraão, a circuncisão se tornou um sinal importante da aliança entre Deus e seu povo.</w:t>
      </w:r>
    </w:p>
    <w:p>
      <w:pPr/>
      <w:r>
        <w:rPr>
          <w:lang w:val="pt_PT" w:bidi="pt_PT"/>
        </w:rPr>
      </w:r>
      <w:r>
        <w:rPr>
          <w:lang w:val="pt_PT" w:bidi="pt_PT"/>
        </w:rPr>
        <w:t>Pare aqui e discutam em grupo: você pratica a circuncisão em sua cultura? Se você fizer, a circuncisão tem um significado especial? Pause esse áudio aqui.</w:t>
      </w:r>
    </w:p>
    <w:p>
      <w:pPr/>
      <w:r>
        <w:rPr>
          <w:lang w:val="pt_PT" w:bidi="pt_PT"/>
        </w:rPr>
      </w:r>
      <w:r>
        <w:rPr>
          <w:lang w:val="pt_PT" w:bidi="pt_PT"/>
        </w:rPr>
        <w:t>Deus continuou a falar sobre a importância da circuncisão. Deus disse: “Você deve ser circuncidado como um sinal da aliança entre mim e você. Cada menino nascido na casa de Abraão ou comprado como um escravo deve ser circuncidado”. A frase “nascido em sua casa” provavelmente se refere a escravos e servos nascidos de pessoas que já serviram a Abraão e sua família.</w:t>
      </w:r>
    </w:p>
    <w:p>
      <w:pPr/>
      <w:r>
        <w:rPr>
          <w:lang w:val="pt_PT" w:bidi="pt_PT"/>
        </w:rPr>
      </w:r>
      <w:r>
        <w:rPr>
          <w:lang w:val="pt_PT" w:bidi="pt_PT"/>
        </w:rPr>
        <w:t>Deus continuou: “Seus corpos mostrarão um sinal de minha aliança, que durará para sempre”. Aqui, essa marca em seus corpos mostrava que eles confiavam em Deus, que queriam a Deus e que eles eram todos uma parte do mesmo grupo de pessoas.</w:t>
      </w:r>
    </w:p>
    <w:p>
      <w:pPr/>
      <w:r>
        <w:rPr>
          <w:lang w:val="pt_PT" w:bidi="pt_PT"/>
        </w:rPr>
      </w:r>
      <w:r>
        <w:rPr>
          <w:lang w:val="pt_PT" w:bidi="pt_PT"/>
        </w:rPr>
        <w:t>Pare aqui e discutam em grupo: em sua cultura, que maneiras você tem de marcar uma pessoa para mostrar que ela tem um relacionamento especial com Deus ou com outras pessoas? Pause esse áudio aqui.</w:t>
      </w:r>
    </w:p>
    <w:p>
      <w:pPr/>
      <w:r>
        <w:rPr>
          <w:lang w:val="pt_PT" w:bidi="pt_PT"/>
        </w:rPr>
      </w:r>
      <w:r>
        <w:rPr>
          <w:lang w:val="pt_PT" w:bidi="pt_PT"/>
        </w:rPr>
        <w:t>Deus continuou: “Qualquer homem que não seja circuncidado será cortado de seu povo por quebrar a aliança”. A frase “cortado de seu povo” significava que qualquer um que não fosse circuncidado seria excluído de sua família e comunidade. A frase "quebrar a aliança" significava não cumprir os termos da aliança dados por Deus — ou não ser circuncidado.</w:t>
      </w:r>
    </w:p>
    <w:p>
      <w:pPr/>
      <w:r>
        <w:rPr>
          <w:lang w:val="pt_PT" w:bidi="pt_PT"/>
        </w:rPr>
      </w:r>
      <w:r>
        <w:rPr>
          <w:lang w:val="pt_PT" w:bidi="pt_PT"/>
        </w:rPr>
        <w:t>Pare aqui e discuta em grupo: como você descreve alianças em sua cultura? Que tipo de linguagem vocês usam? Que rituais você tem que mostram que uma aliança foi feita? Pause esse áudio aqui.</w:t>
      </w:r>
    </w:p>
    <w:p>
      <w:pPr/>
      <w:r>
        <w:rPr>
          <w:lang w:val="pt_PT" w:bidi="pt_PT"/>
        </w:rPr>
      </w:r>
      <w:r>
        <w:rPr>
          <w:lang w:val="pt_PT" w:bidi="pt_PT"/>
        </w:rPr>
        <w:t>Deus também disse a Abraão: “Para Sarai, a parte de sua esposa, você não deve mais chamá-la de Sarai. Seu nome será Sara. A abençoarei e certamente darei a você um filho por meio dela. A abençoarei para que ela seja a mãe de muitas pessoas. Reis de pessoas estarão entre seus descendentes”. O nome “Sara” era outra maneira de dizer o nome “Sarai”. O povo canaanita entre o qual Sara e Abraão viviam usou o nome “Sara” em vez de “Sarai”. Ambos os nomes significavam “princesa, ou realeza”.</w:t>
      </w:r>
    </w:p>
    <w:p>
      <w:pPr/>
      <w:r>
        <w:rPr>
          <w:lang w:val="pt_PT" w:bidi="pt_PT"/>
        </w:rPr>
      </w:r>
      <w:r>
        <w:rPr>
          <w:lang w:val="pt_PT" w:bidi="pt_PT"/>
        </w:rPr>
        <w:t>Abraão caiu com o rosto em terra. Ele riu e disse a si mesmo: “Um filho nascerá de alguém que tem 100 anos? Sara terá um bebê aos 90 anos? Abraão se faz essas perguntas, mas não espera uma resposta. Ele está surpreso!</w:t>
      </w:r>
    </w:p>
    <w:p>
      <w:pPr/>
      <w:r>
        <w:rPr>
          <w:lang w:val="pt_PT" w:bidi="pt_PT"/>
        </w:rPr>
      </w:r>
      <w:r>
        <w:rPr>
          <w:lang w:val="pt_PT" w:bidi="pt_PT"/>
        </w:rPr>
        <w:t>Pare aqui e discutam em grupo: por que Abraão faz essas perguntas? Como as pessoas em sua comunidade reagiriam se alguém dissesse a elas que teriam filhos aos 100 anos? Pause esse áudio aqui.</w:t>
      </w:r>
    </w:p>
    <w:p>
      <w:pPr/>
      <w:r>
        <w:rPr>
          <w:lang w:val="pt_PT" w:bidi="pt_PT"/>
        </w:rPr>
      </w:r>
      <w:r>
        <w:rPr>
          <w:lang w:val="pt_PT" w:bidi="pt_PT"/>
        </w:rPr>
        <w:t>E Abraão disse a Deus: “Se apenas Ismael pudesse viver diante de você!”. Aqui, Abraão pediu a Deus para escolher Ismael como herdeiro da bênção especial que Deus prometeu. Abraão não acredita que ele terá outro filho para ser seu herdeiro, então ele está fazendo uma sugestão a Deus sobre como ele pode obter outro herdeiro. “Viver diante de você” significa “receber sua bênção e favor especiais”.</w:t>
      </w:r>
    </w:p>
    <w:p>
      <w:pPr/>
      <w:r>
        <w:rPr>
          <w:lang w:val="pt_PT" w:bidi="pt_PT"/>
        </w:rPr>
      </w:r>
      <w:r>
        <w:rPr>
          <w:lang w:val="pt_PT" w:bidi="pt_PT"/>
        </w:rPr>
        <w:t>Então Deus disse: “Não, sua esposa Sara dará a você um filho, e você o chamará Isaque. Confirmarei minha aliança com ele e seus descendentes como uma aliança que durará para sempre”. O nome “Isaque” significa “ele ri”.</w:t>
      </w:r>
    </w:p>
    <w:p>
      <w:pPr/>
      <w:r>
        <w:rPr>
          <w:lang w:val="pt_PT" w:bidi="pt_PT"/>
        </w:rPr>
      </w:r>
      <w:r>
        <w:rPr>
          <w:lang w:val="pt_PT" w:bidi="pt_PT"/>
        </w:rPr>
        <w:t>Deus continuou: “Quando se trata de Ismael, ouvi você. Definitivamente o abençoarei. O tornarei extremamente frutífero e darei a ele muitos descendentes. Ele se tornará pai de 12 príncipes, e o tornarei uma grande nação. Mas confirmarei minha aliança com Isaque, que nascerá de você e Sara por esta época no ano que vem”. Deus abençoa Ismael, mesmo que ele não seja parte da aliança que Deus passa a Isaque, o filho de Sara. Quando Deus terminou de falar, Ele deixou Abraão.</w:t>
      </w:r>
    </w:p>
    <w:p>
      <w:pPr/>
      <w:r>
        <w:rPr>
          <w:lang w:val="pt_PT" w:bidi="pt_PT"/>
        </w:rPr>
      </w:r>
      <w:r>
        <w:rPr>
          <w:lang w:val="pt_PT" w:bidi="pt_PT"/>
        </w:rPr>
        <w:t>Naquele mesmo dia, Abraão tomou seu filho Ismael e todos aqueles nascidos em sua casa ou comprados com seu dinheiro, todo homem na casa de Abraão, e os circuncidou como Deus havia dito para ele fazer. Abraão tinha 99 anos quando ele foi circuncidado. O filho de Abraão Ismael tinha 13 anos. Abraão e seu filho Ismael foram circuncidados naquele dia. E todos os homens na casa de Abraão, incluindo aqueles nascidos em sua casa e aqueles comprados com dinheiro de um estrangeiro, foram circuncidados juntamente com Abraão. Aqui, a história repete as instruções que Deus deu a Abraão para explicar que Abraão fez tudo o que Deus disse a ele para fazer.</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17:1–27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muitos anos depois, Yavé apareceu a Abrão novamente. Deus disse: “Sou Deus Todo-Poderoso. Viva irrepreensível e fielmente diante de mim. Então farei uma aliança entre mim e você, e darei a você muitos descendentes”.</w:t>
      </w:r>
    </w:p>
    <w:p>
      <w:pPr/>
      <w:r>
        <w:rPr>
          <w:lang w:val="pt_PT" w:bidi="pt_PT"/>
        </w:rPr>
      </w:r>
      <w:r>
        <w:rPr>
          <w:b/>
          <w:lang w:val="pt_PT" w:bidi="pt_PT"/>
        </w:rPr>
        <w:t>Na segunda cena:</w:t>
      </w:r>
      <w:r>
        <w:rPr>
          <w:lang w:val="pt_PT" w:bidi="pt_PT"/>
        </w:rPr>
        <w:t xml:space="preserve"> Abrão se curvou. Deus descreveu a parte de Deus de uma aliança com Abrão. Deus disse a Abrão que daria a ele muitos descendentes e sempre seria o Deus dos seus descendentes. Deus mudou o nome de Abrão para Abraão</w:t>
      </w:r>
    </w:p>
    <w:p>
      <w:pPr/>
      <w:r>
        <w:rPr>
          <w:lang w:val="pt_PT" w:bidi="pt_PT"/>
        </w:rPr>
      </w:r>
      <w:r>
        <w:rPr>
          <w:b/>
          <w:lang w:val="pt_PT" w:bidi="pt_PT"/>
        </w:rPr>
        <w:t>Na terceira cena:</w:t>
      </w:r>
      <w:r>
        <w:rPr>
          <w:lang w:val="pt_PT" w:bidi="pt_PT"/>
        </w:rPr>
        <w:t xml:space="preserve"> Deus descreveu a parte de Abraão de uma aliança com Deus Deus disse a Abraão para circuncidar todos os de sexo masculino em sua casa como um sinal da aliança</w:t>
      </w:r>
    </w:p>
    <w:p>
      <w:pPr/>
      <w:r>
        <w:rPr>
          <w:lang w:val="pt_PT" w:bidi="pt_PT"/>
        </w:rPr>
      </w:r>
      <w:r>
        <w:rPr>
          <w:b/>
          <w:lang w:val="pt_PT" w:bidi="pt_PT"/>
        </w:rPr>
        <w:t>Na quarta cena:</w:t>
      </w:r>
      <w:r>
        <w:rPr>
          <w:lang w:val="pt_PT" w:bidi="pt_PT"/>
        </w:rPr>
        <w:t xml:space="preserve"> Deus disse a Abraão que Sarai teria um filho. Deus mudou o nome de Sarai para Sara. Abraão se curvou em terra e riu consigo mesmo, porque ele se perguntou como ele e Sara poderiam ter um bebê sendo velhos. Abraão perguntou a Deus se Ismael poderia viver sob a bênção especial de Deus. Deus respondeu que Sara teria um filho, e eles deveriam chamá-lo “Isaque”. E Isaque viveria sob a aliança Então Deus deixou Abraão.</w:t>
      </w:r>
    </w:p>
    <w:p>
      <w:pPr/>
      <w:r>
        <w:rPr>
          <w:lang w:val="pt_PT" w:bidi="pt_PT"/>
        </w:rPr>
      </w:r>
      <w:r>
        <w:rPr>
          <w:b/>
          <w:lang w:val="pt_PT" w:bidi="pt_PT"/>
        </w:rPr>
        <w:t>Na quinta cena:</w:t>
      </w:r>
      <w:r>
        <w:rPr>
          <w:lang w:val="pt_PT" w:bidi="pt_PT"/>
        </w:rPr>
        <w:t xml:space="preserve"> naquele dia, Abraão tomou seu filho Ismael e todos os homens em sua casa, se eles haviam nascido em sua casa ou comprados, e os circuncidou.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 que é renomeado Abraão</w:t>
      </w:r>
    </w:p>
    <w:p>
      <w:pPr>
        <w:pStyle w:val="ListBullet"/>
        <w:spacing w:line="240" w:lineRule="auto"/>
        <w:ind w:left="720"/>
      </w:pPr>
      <w:r>
        <w:rPr>
          <w:lang w:val="pt_PT" w:bidi="pt_PT"/>
        </w:rPr>
      </w:r>
      <w:r>
        <w:rPr>
          <w:lang w:val="pt_PT" w:bidi="pt_PT"/>
        </w:rPr>
        <w:t>Sarai, que é renomeada Sara, é mencionada</w:t>
      </w:r>
    </w:p>
    <w:p>
      <w:pPr>
        <w:pStyle w:val="ListBullet"/>
        <w:spacing w:line="240" w:lineRule="auto"/>
        <w:ind w:left="720"/>
      </w:pPr>
      <w:r>
        <w:rPr>
          <w:lang w:val="pt_PT" w:bidi="pt_PT"/>
        </w:rPr>
      </w:r>
      <w:r>
        <w:rPr>
          <w:lang w:val="pt_PT" w:bidi="pt_PT"/>
        </w:rPr>
        <w:t>Isaque é mencionado</w:t>
      </w:r>
    </w:p>
    <w:p>
      <w:pPr>
        <w:pStyle w:val="ListBullet"/>
        <w:spacing w:line="240" w:lineRule="auto"/>
        <w:ind w:left="720"/>
      </w:pPr>
      <w:r>
        <w:rPr>
          <w:lang w:val="pt_PT" w:bidi="pt_PT"/>
        </w:rPr>
      </w:r>
      <w:r>
        <w:rPr>
          <w:lang w:val="pt_PT" w:bidi="pt_PT"/>
        </w:rPr>
        <w:t>Ismael é mencionado</w:t>
      </w:r>
    </w:p>
    <w:p>
      <w:pPr>
        <w:pStyle w:val="ListBullet"/>
        <w:spacing w:line="240" w:lineRule="auto"/>
        <w:ind w:left="720"/>
      </w:pPr>
      <w:r>
        <w:rPr>
          <w:lang w:val="pt_PT" w:bidi="pt_PT"/>
        </w:rPr>
      </w:r>
      <w:r>
        <w:rPr>
          <w:lang w:val="pt_PT" w:bidi="pt_PT"/>
        </w:rPr>
        <w:t>e todos nascidos na casa de Abraão ou comprados de um estrangeiro são mencionados</w:t>
      </w:r>
    </w:p>
    <w:p>
      <w:pPr/>
      <w:r>
        <w:rPr>
          <w:lang w:val="pt_PT" w:bidi="pt_PT"/>
        </w:rPr>
      </w:r>
      <w:r>
        <w:rPr>
          <w:lang w:val="pt_PT" w:bidi="pt_PT"/>
        </w:rPr>
        <w:t>Em grupo, prestem atenção às partes do cenário da passagem:</w:t>
      </w:r>
    </w:p>
    <w:p>
      <w:pPr/>
      <w:r>
        <w:rPr>
          <w:lang w:val="pt_PT" w:bidi="pt_PT"/>
        </w:rPr>
      </w:r>
      <w:r>
        <w:rPr>
          <w:lang w:val="pt_PT" w:bidi="pt_PT"/>
        </w:rPr>
        <w:t>A cena um configura a história. Quando Abrão tem 99 anos, Yavé aparece a ele. Essa é a única vez nessa passagem que o nome pessoal de Deus, Yavé, é usado. Você pode querer reorganizar o que Deus diz aqui. Deus disse: “Sou Deus Todo-Poderoso. Confirmarei minha aliança entre mim e você, e darei a você muitos descendentes, se você me servir fielmente e viver uma vida irrepreensível”.</w:t>
      </w:r>
    </w:p>
    <w:p>
      <w:pPr/>
      <w:r>
        <w:rPr>
          <w:lang w:val="pt_PT" w:bidi="pt_PT"/>
        </w:rPr>
      </w:r>
      <w:r>
        <w:rPr>
          <w:lang w:val="pt_PT" w:bidi="pt_PT"/>
        </w:rPr>
        <w:t>Nas cenas dois, três e quatro, Deus descreve sua parte da aliança, a parte de Abrão e a parte de Sarai. Nessas cenas, Deus muitas vezes se repete ou diz coisas semelhantes de maneiras diferentes. Isso enfatiza que o que ele diz é importante. Como essa aliança tem requisitos importantes nela, essa repetição também garante que o que Deus diz seja claro para Abrão.</w:t>
      </w:r>
    </w:p>
    <w:p>
      <w:pPr/>
      <w:r>
        <w:rPr>
          <w:lang w:val="pt_PT" w:bidi="pt_PT"/>
        </w:rPr>
      </w:r>
      <w:r>
        <w:rPr>
          <w:lang w:val="pt_PT" w:bidi="pt_PT"/>
        </w:rPr>
        <w:t>Na cena dois, Abrão se curva na terra. Certifique-se de visualizar o que Deus diz a Abrão. Deus começa a falar usando uma palavra que significa que o que ele diz em seguida é importante. Deus diz: “Ouça”. Então Deus muda o nome de Abrão para Abraão, que significa “o pai de muitas nações”. Deus continua a dizer que Deus dará a Abraão muitos descendentes. Esses descendentes se tornarão muitas nações, ou grupos de pessoas. Esses grupos de pessoas terão reis para governá-los. Deus diz que a aliança durará para sempre. Deus diz: “Essa é a aliança. Sempre serei seu Deus, e o Deus de seus descendentes que vêm depois de você. Darei toda a terra de Canaã, onde você vive agora como um estrangeiro, a você e seus descendentes para sempre, e serei seu Deus”.</w:t>
      </w:r>
    </w:p>
    <w:p>
      <w:pPr/>
      <w:r>
        <w:rPr>
          <w:lang w:val="pt_PT" w:bidi="pt_PT"/>
        </w:rPr>
      </w:r>
      <w:r>
        <w:rPr>
          <w:lang w:val="pt_PT" w:bidi="pt_PT"/>
        </w:rPr>
        <w:t>Pare aqui e em grupo olhe para um mapa da área de Canaã. Pausem este áudio aqui.</w:t>
      </w:r>
    </w:p>
    <w:p>
      <w:pPr/>
      <w:r>
        <w:rPr>
          <w:lang w:val="pt_PT" w:bidi="pt_PT"/>
        </w:rPr>
      </w:r>
      <w:r>
        <w:rPr>
          <w:lang w:val="pt_PT" w:bidi="pt_PT"/>
        </w:rPr>
        <w:t>Na cena três, visualize o que Deus continua a dizer a Abraão. Deus agora diz a Abraão o que ele precisa fazer para mostrar que ele quer ser parte da aliança Deus diz que todo homem deve ser circuncidado como um sinal da aliança entre Deus e seu povo. Deus dá a eles regras: “Por meio de todas as gerações que virão, cada menino deve ser circuncidado oito dias depois que nasce, incluindo aqueles nascidos em sua casa e aqueles que você comprou de um estrangeiro, que não são seus descendentes. Todos devem ser circuncidados. Seus corpos terão a marca de minha aliança, que durará para sempre”. Deus se repete. Então Deus diz o que acontecerá se seu povo não seguir essas regras: “Qualquer homem não circuncidado que não tenha sido circuncidado em seu corpo será cortado de seu povo. Ele será excluído de seu povo. Ele quebrou minha aliança”.</w:t>
      </w:r>
    </w:p>
    <w:p>
      <w:pPr/>
      <w:r>
        <w:rPr>
          <w:lang w:val="pt_PT" w:bidi="pt_PT"/>
        </w:rPr>
      </w:r>
      <w:r>
        <w:rPr>
          <w:lang w:val="pt_PT" w:bidi="pt_PT"/>
        </w:rPr>
        <w:t>Na cena quatro, visualize a conversa entre Deus e Abraão Deus diz a Abraão: "Por parte de Sarai, sua esposa, você não a chamará mais de Sarai. Seu nome será Sara. A abençoarei e certamente darei a você um filho por meio dela. A abençoarei muito e ela se tornará a mãe de muitas nações. Os reis de nações, reis de pessoas, estarão entre seus descendentes”.</w:t>
      </w:r>
    </w:p>
    <w:p>
      <w:pPr/>
      <w:r>
        <w:rPr>
          <w:lang w:val="pt_PT" w:bidi="pt_PT"/>
        </w:rPr>
      </w:r>
      <w:r>
        <w:rPr>
          <w:lang w:val="pt_PT" w:bidi="pt_PT"/>
        </w:rPr>
        <w:t>Abraão se curva, mas ri de si mesmo em descrença. Ele pensa consigo mesmo: “Um filho nascerá para alguém de 100 anos de idade? Sara terá um bebê aos 90 anos? Abraão se faz essas perguntas, mas não espera uma resposta. Ele assume que é impossível para ele e Sara terem um filho em suas idades.</w:t>
      </w:r>
    </w:p>
    <w:p>
      <w:pPr/>
      <w:r>
        <w:rPr>
          <w:lang w:val="pt_PT" w:bidi="pt_PT"/>
        </w:rPr>
      </w:r>
      <w:r>
        <w:rPr>
          <w:lang w:val="pt_PT" w:bidi="pt_PT"/>
        </w:rPr>
        <w:t>Então Abraão pergunta a Deus, “Pode Ismael viver sob sua bênção especial?”.</w:t>
      </w:r>
    </w:p>
    <w:p>
      <w:pPr/>
      <w:r>
        <w:rPr>
          <w:lang w:val="pt_PT" w:bidi="pt_PT"/>
        </w:rPr>
      </w:r>
      <w:r>
        <w:rPr>
          <w:lang w:val="pt_PT" w:bidi="pt_PT"/>
        </w:rPr>
        <w:t>Mas Deus responde: “Não, Sara, sua esposa, dará à luz um filho para você. Você o chamará Isaque. Confirmarei minha aliança com ele e seus descendentes como uma aliança que durará para sempre”. Deus abençoa Ismael também, mas ele deixa claro que Ismael não é parte dessa aliança especial. Mesmo que ele não seja parte da aliança, Deus abençoará Ismael com muitos descendentes, 12 príncipes em sua família e o tornará uma grande nação</w:t>
      </w:r>
    </w:p>
    <w:p>
      <w:pPr/>
      <w:r>
        <w:rPr>
          <w:lang w:val="pt_PT" w:bidi="pt_PT"/>
        </w:rPr>
      </w:r>
      <w:r>
        <w:rPr>
          <w:lang w:val="pt_PT" w:bidi="pt_PT"/>
        </w:rPr>
        <w:t>Na cena cinco, visualize o que Abraão faz no mesmo dia em que Deus fala com ele. A cena cinco também repete as mesmas informações em maneiras diferentes para enfatizar o que acontece. Abraão toma seu filho, Ismael e cada homem em sua casa, se nascido na casa de Abraão ou comprado de um estrangeiro, e os circuncida, como Deus disse a ele. Abraão tinha 99 anos quando ele foi circuncidado, e Ismael tinha 13. Ambos Abraão e Ismael são circuncidados naquele dia, juntamente com todos os outros homens na casa, ambos aqueles nascidos na casa e aqueles comprados como servos, assim como Deus disse. É interessante observar que Ismael é circuncidado, mesmo que a aliança não seja passada a ele. Todos são circuncidados juntamente com Abraão porque eles são parte da casa de Abraão.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17:1–27 na tradução de melhor compreensão.</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Abrão, que é renomeado Abraão</w:t>
      </w:r>
    </w:p>
    <w:p>
      <w:pPr>
        <w:pStyle w:val="ListBullet"/>
        <w:spacing w:line="240" w:lineRule="auto"/>
        <w:ind w:left="720"/>
      </w:pPr>
      <w:r>
        <w:rPr>
          <w:lang w:val="pt_PT" w:bidi="pt_PT"/>
        </w:rPr>
      </w:r>
      <w:r>
        <w:rPr>
          <w:lang w:val="pt_PT" w:bidi="pt_PT"/>
        </w:rPr>
        <w:t>Sarai, que é renomeada Sara, é mencionada</w:t>
      </w:r>
    </w:p>
    <w:p>
      <w:pPr>
        <w:pStyle w:val="ListBullet"/>
        <w:spacing w:line="240" w:lineRule="auto"/>
        <w:ind w:left="720"/>
      </w:pPr>
      <w:r>
        <w:rPr>
          <w:lang w:val="pt_PT" w:bidi="pt_PT"/>
        </w:rPr>
      </w:r>
      <w:r>
        <w:rPr>
          <w:lang w:val="pt_PT" w:bidi="pt_PT"/>
        </w:rPr>
        <w:t>Isaque é mencionado</w:t>
      </w:r>
    </w:p>
    <w:p>
      <w:pPr>
        <w:pStyle w:val="ListBullet"/>
        <w:spacing w:line="240" w:lineRule="auto"/>
        <w:ind w:left="720"/>
      </w:pPr>
      <w:r>
        <w:rPr>
          <w:lang w:val="pt_PT" w:bidi="pt_PT"/>
        </w:rPr>
      </w:r>
      <w:r>
        <w:rPr>
          <w:lang w:val="pt_PT" w:bidi="pt_PT"/>
        </w:rPr>
        <w:t>Ismael é mencionado</w:t>
      </w:r>
    </w:p>
    <w:p>
      <w:pPr>
        <w:pStyle w:val="ListBullet"/>
        <w:spacing w:line="240" w:lineRule="auto"/>
        <w:ind w:left="720"/>
      </w:pPr>
      <w:r>
        <w:rPr>
          <w:lang w:val="pt_PT" w:bidi="pt_PT"/>
        </w:rPr>
      </w:r>
      <w:r>
        <w:rPr>
          <w:lang w:val="pt_PT" w:bidi="pt_PT"/>
        </w:rPr>
        <w:t>e todos nascidos na casa de Abraão ou comprados de um estrangeiro são mencionados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Abrão tinha 99 anos, Yavé aparece a ele. Deus disse: “Sou Deus Todo-Poderoso. Me sirva fielmente e viva de maneira irrepreensível, para que faça uma aliança com você e darei a você incontáveis descendentes”.</w:t>
      </w:r>
    </w:p>
    <w:p>
      <w:pPr/>
      <w:r>
        <w:rPr>
          <w:lang w:val="pt_PT" w:bidi="pt_PT"/>
        </w:rPr>
      </w:r>
      <w:r>
        <w:rPr>
          <w:lang w:val="pt_PT" w:bidi="pt_PT"/>
        </w:rPr>
        <w:t>Abrão se curvou com seu rosto na terra.</w:t>
      </w:r>
    </w:p>
    <w:p>
      <w:pPr/>
      <w:r>
        <w:rPr>
          <w:lang w:val="pt_PT" w:bidi="pt_PT"/>
        </w:rPr>
      </w:r>
      <w:r>
        <w:rPr>
          <w:lang w:val="pt_PT" w:bidi="pt_PT"/>
        </w:rPr>
        <w:t>Pause a encenação. Pergunte à pessoa que interpreta Abrão: “O que você está sentindo ou pensando?”. A pessoa pode responder coisas como: “Quero mostrar respeito a Deus”, ou “Sei que algo importante está vindo”, ou “Estou emocionado por Deus ter aparecido a mim e estar me fazendo uma promessa novamente”. Reiniciem a encenação.</w:t>
      </w:r>
    </w:p>
    <w:p>
      <w:pPr/>
      <w:r>
        <w:rPr>
          <w:lang w:val="pt_PT" w:bidi="pt_PT"/>
        </w:rPr>
      </w:r>
      <w:r>
        <w:rPr>
          <w:lang w:val="pt_PT" w:bidi="pt_PT"/>
        </w:rPr>
        <w:t>Deus disse a Abrão: “De minha parte, essa é minha aliança com você. Você será o pai de muitas pessoas. Você não será mais chamado Abrão. Você será chamado Abraão, porque fiz você o pai de muitas pessoas. Darei a você muitos descendentes. Farei nações de você, e reis virão de você. Estabelecerei minha aliança como uma aliança que dura para sempre entre mim e você e seus descendentes depois de você, e todas as gerações por vir. Serei seu Deus e o Deus de seus descendentes depois de você. Darei toda a terra de Canaã, onde você vive agora como um estrangeiro, a você e seus descendentes para a possuir, e serei seu Deus”.</w:t>
      </w:r>
    </w:p>
    <w:p>
      <w:pPr/>
      <w:r>
        <w:rPr>
          <w:lang w:val="pt_PT" w:bidi="pt_PT"/>
        </w:rPr>
      </w:r>
      <w:r>
        <w:rPr>
          <w:lang w:val="pt_PT" w:bidi="pt_PT"/>
        </w:rPr>
        <w:t>Pause a encenação. Pergunte à pessoa que interpreta Deus: “O que você está sentindo ou pensando?” A pessoa pode responder coisas como: “Planejo abençoar muito Abraão”, ou “Sei que Abraão não tem uma casa permanente agora, e quero prometer que ele e seus descendentes terão uma nessa terra”, ou “Essa aliança é minha ideia, e planejo manter minhas promessas a Abraão”, ou “Quero prometer a Abraão que serei seu Deus para sempre”, ou “Sei que essa aliança é séria e durará para sempre”. Reiniciem a encenação.</w:t>
      </w:r>
    </w:p>
    <w:p>
      <w:pPr/>
      <w:r>
        <w:rPr>
          <w:lang w:val="pt_PT" w:bidi="pt_PT"/>
        </w:rPr>
      </w:r>
      <w:r>
        <w:rPr>
          <w:lang w:val="pt_PT" w:bidi="pt_PT"/>
        </w:rPr>
        <w:t>Então Deus disse a Abraão: “Você deve manter minha aliança, você e seus descendentes por todas as gerações por vir. Essa é minha aliança com você e seus descendentes depois de você, a aliança que você deve manter. Cada homem entre vocês deve ser circuncidado. Você deve ser circuncidado, e esse será o sinal da aliança entre você e eu. Para as gerações que virão, cada menino entre vocês que tem oito dias de idade deve ser circuncidado, incluindo aqueles nascidos em sua casa ou comprados de um estrangeiro que não são seus descendentes. Se eles nascem em sua casa ou são comprados com seu dinheiro, devem ser circuncidados. Minha aliança em seu corpo será uma aliança eterna. Qualquer homem que não seja circuncidado em seu corpo será cortado de seu povo porque quebrou minha aliança</w:t>
      </w:r>
    </w:p>
    <w:p>
      <w:pPr/>
      <w:r>
        <w:rPr>
          <w:lang w:val="pt_PT" w:bidi="pt_PT"/>
        </w:rPr>
      </w:r>
      <w:r>
        <w:rPr>
          <w:lang w:val="pt_PT" w:bidi="pt_PT"/>
        </w:rPr>
        <w:t>Pause a encenação. Pergunte à pessoa que interpreta Abraão: “O que você está sentindo ou pensando?”. A pessoa pode responder coisas como: “Ouvi falar desse ritual e entendo que será um sinal da aliança de Deus comigo”, ou “Entendo que esse ritual será um sinal para mim e meus descendentes de que temos uma aliança com Deus”, ou “Estou sobrecarregado com a seriedade dessa aliança”. Reiniciem a encenação.</w:t>
      </w:r>
    </w:p>
    <w:p>
      <w:pPr/>
      <w:r>
        <w:rPr>
          <w:lang w:val="pt_PT" w:bidi="pt_PT"/>
        </w:rPr>
      </w:r>
      <w:r>
        <w:rPr>
          <w:lang w:val="pt_PT" w:bidi="pt_PT"/>
        </w:rPr>
        <w:t>Deus também disse a Abraão: “Quando se trata de Sarai, sua esposa, você não deve mais chamá-la de Sarai. Seu nome será Sara. A abençoarei e certamente darei a você um filho por meio dela. A abençoarei para que ela seja a mãe de muitas pessoas. Reis virão dela”.</w:t>
      </w:r>
    </w:p>
    <w:p>
      <w:pPr/>
      <w:r>
        <w:rPr>
          <w:lang w:val="pt_PT" w:bidi="pt_PT"/>
        </w:rPr>
      </w:r>
      <w:r>
        <w:rPr>
          <w:lang w:val="pt_PT" w:bidi="pt_PT"/>
        </w:rPr>
        <w:t>Abrão se curvou com seu rosto na terra. Ele riu e disse a si mesmo: “Um filho nascerá de alguém com 100 anos? Sara terá um bebê aos 90 anos? E Abraão disse a Deus: “Gostaria que você abençoasse Ismael e permitisse que ele seja meu herdeiro”.</w:t>
      </w:r>
    </w:p>
    <w:p>
      <w:pPr/>
      <w:r>
        <w:rPr>
          <w:lang w:val="pt_PT" w:bidi="pt_PT"/>
        </w:rPr>
      </w:r>
      <w:r>
        <w:rPr>
          <w:lang w:val="pt_PT" w:bidi="pt_PT"/>
        </w:rPr>
        <w:t>Pause a encenação. Pergunte à pessoa que interpreta Abraão: “O que você está sentindo ou pensando?”. A pessoa pode responder coisas como: “Estou rindo incrédulo, porque soa tão improvável que um filho nasça de pessoas tão velhas”, ou “Quero pedir que Ismael receba as bênçãos que Deus está me dando”, ou “Talvez Deus signifique que Ismael receberá essas promessas”. Reiniciem a encenação.</w:t>
      </w:r>
    </w:p>
    <w:p>
      <w:pPr/>
      <w:r>
        <w:rPr>
          <w:lang w:val="pt_PT" w:bidi="pt_PT"/>
        </w:rPr>
      </w:r>
      <w:r>
        <w:rPr>
          <w:lang w:val="pt_PT" w:bidi="pt_PT"/>
        </w:rPr>
        <w:t>Mas Deus respondeu: “Não, Sara, sua esposa, dará à luz um filho para você. Você o chamará Isaque, e confirmarei minha aliança com ele e seu descendente como uma aliança que dura para sempre. Abençoarei Ismael também, assim como você perguntou. Darei a ele muitos descendentes. Ele se tornará pai de 12 príncipes, e o tornarei uma grande nação. Mas minha aliança será confirmada com Isaque, que nascerá de você e Sara por volta desta época no ano que vem”. Quando Deus terminou de falar, Ele deixou Abraão.</w:t>
      </w:r>
    </w:p>
    <w:p>
      <w:pPr/>
      <w:r>
        <w:rPr>
          <w:lang w:val="pt_PT" w:bidi="pt_PT"/>
        </w:rPr>
      </w:r>
      <w:r>
        <w:rPr>
          <w:lang w:val="pt_PT" w:bidi="pt_PT"/>
        </w:rPr>
        <w:t>Pause a encenação. Pergunte à pessoa que interpreta Deus: “O que você está sentindo ou pensando?” Você pode ouvir coisas como: “Quero garantir que Abraão entenda minha aliança”, ou “Sei que Abraão riu, mas farei o que prometo”, ou “Meu plano é dar a Abraão e Sara um filho, mesmo que eles sejam velhos”. Pergunte à pessoa que interpreta Abraão: “O que você está sentindo ou pensando?”. Você pode ouvir coisas como: “Estou feliz por ter favor também”, ou “Estou feliz por Sara ter um filho!”. Reiniciem a encenação.</w:t>
      </w:r>
    </w:p>
    <w:p>
      <w:pPr/>
      <w:r>
        <w:rPr>
          <w:lang w:val="pt_PT" w:bidi="pt_PT"/>
        </w:rPr>
      </w:r>
      <w:r>
        <w:rPr>
          <w:lang w:val="pt_PT" w:bidi="pt_PT"/>
        </w:rPr>
        <w:t>Naquele mesmo dia, Abraão tomou seu filho Ismael e todos os homens que viviam em sua casa, tanto aqueles nascidos em sua casa quanto aqueles comprados de estrangeiros, e eles foram todos circuncidados. Abraão foi circuncidado quando ele tinha 99 anos. Ismael foi circuncidado quando ele tinha 13 anos. Todos foram circuncidados com Abraão.</w:t>
      </w:r>
    </w:p>
    <w:p>
      <w:pPr/>
      <w:r>
        <w:rPr>
          <w:lang w:val="pt_PT" w:bidi="pt_PT"/>
        </w:rPr>
      </w:r>
      <w:r>
        <w:rPr>
          <w:lang w:val="pt_PT" w:bidi="pt_PT"/>
        </w:rPr>
        <w:t>Termine a encenação. Pergunte à pessoa que interpreta Abraão: “O que você está sentindo ou pensando?”. A pessoa pode responder coisas como: “Acredito que Deus fará o que ele disse”, ou “Toda a minha família tem um sinal permanente da aliança de Deus comigo em meu corpo”, ou “Estou ansioso para cumprir minha parte da aliança”, ou “Quero garantir que tenha feito como Deus disse o mais rápido possível”.</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17:1–27 na tradução de melhor compreensão.</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Quando Abrão tinha 99 anos, Yavé </w:t>
      </w:r>
      <w:r>
        <w:rPr>
          <w:b/>
          <w:lang w:val="pt_PT" w:bidi="pt_PT"/>
        </w:rPr>
        <w:t>aparece</w:t>
      </w:r>
      <w:r>
        <w:rPr>
          <w:lang w:val="pt_PT" w:bidi="pt_PT"/>
        </w:rPr>
        <w:t xml:space="preserve"> a ele. Apareceu significa que Deus se mostrou e se revelou a Abrão. A história usa a mesma palavra aqui que foi usada quando Deus apareceu a Abrão em uma história anterior e disse a ele para deixar sua família e sua casa.</w:t>
      </w:r>
    </w:p>
    <w:p>
      <w:pPr/>
      <w:r>
        <w:rPr>
          <w:lang w:val="pt_PT" w:bidi="pt_PT"/>
        </w:rPr>
      </w:r>
      <w:r>
        <w:rPr>
          <w:b/>
          <w:lang w:val="pt_PT" w:bidi="pt_PT"/>
        </w:rPr>
        <w:t>Yavé</w:t>
      </w:r>
      <w:r>
        <w:rPr>
          <w:lang w:val="pt_PT" w:bidi="pt_PT"/>
        </w:rPr>
        <w:t xml:space="preserve"> disse: “Sou </w:t>
      </w:r>
      <w:r>
        <w:rPr>
          <w:b/>
          <w:lang w:val="pt_PT" w:bidi="pt_PT"/>
        </w:rPr>
        <w:t>El-Shaddai</w:t>
      </w:r>
      <w:r>
        <w:rPr>
          <w:lang w:val="pt_PT" w:bidi="pt_PT"/>
        </w:rPr>
        <w:t xml:space="preserve">”. Ouvimos dois nomes para Deus aqui. O primeiro nome para Deus que ouvimos é Yavé. Yavé é o nome pessoal para Deus. Apenas é usado aqui nessa história. Procure </w:t>
      </w:r>
      <w:r>
        <w:rPr>
          <w:lang w:val="pt_PT" w:bidi="pt_PT"/>
        </w:rPr>
        <w:t>Yavé</w:t>
      </w:r>
      <w:r>
        <w:rPr>
          <w:lang w:val="pt_PT" w:bidi="pt_PT"/>
        </w:rPr>
        <w:t xml:space="preserve"> no Glossário Mestre e use a mesma palavra aqui que você usou em passagens anteriores. </w:t>
      </w:r>
    </w:p>
    <w:p>
      <w:pPr/>
      <w:r>
        <w:rPr>
          <w:lang w:val="pt_PT" w:bidi="pt_PT"/>
        </w:rPr>
      </w:r>
      <w:r>
        <w:rPr>
          <w:lang w:val="pt_PT" w:bidi="pt_PT"/>
        </w:rPr>
        <w:t>O segundo nome para Deus que ouvimos é El-Shaddai. El-Shaddai é um nome para Deus que provavelmente significava “Deus Todo-Poderoso”. Esta é a primeira vez que esse nome para Deus é usado no Antigo Testamento.</w:t>
      </w:r>
    </w:p>
    <w:p>
      <w:pPr/>
      <w:r>
        <w:rPr>
          <w:lang w:val="pt_PT" w:bidi="pt_PT"/>
        </w:rPr>
      </w:r>
      <w:r>
        <w:rPr>
          <w:lang w:val="pt_PT" w:bidi="pt_PT"/>
        </w:rPr>
        <w:t xml:space="preserve">Pare aqui e discuta que frase você usará para o nome de Deus El-Shaddai. Procure </w:t>
      </w:r>
      <w:r>
        <w:rPr>
          <w:lang w:val="pt_PT" w:bidi="pt_PT"/>
        </w:rPr>
        <w:t>El-Shaddai</w:t>
      </w:r>
      <w:r>
        <w:rPr>
          <w:lang w:val="pt_PT" w:bidi="pt_PT"/>
        </w:rPr>
        <w:t xml:space="preserve"> no Glossário Mestre. Pause esse áudio aqui.</w:t>
      </w:r>
    </w:p>
    <w:p>
      <w:pPr/>
      <w:r>
        <w:rPr>
          <w:lang w:val="pt_PT" w:bidi="pt_PT"/>
        </w:rPr>
      </w:r>
      <w:r>
        <w:rPr>
          <w:b/>
          <w:lang w:val="pt_PT" w:bidi="pt_PT"/>
        </w:rPr>
        <w:t>Irrepreensível</w:t>
      </w:r>
      <w:r>
        <w:rPr>
          <w:lang w:val="pt_PT" w:bidi="pt_PT"/>
        </w:rPr>
        <w:t xml:space="preserve"> se refere a algo que é perfeito, completo e não tem falhas.</w:t>
      </w:r>
    </w:p>
    <w:p>
      <w:pPr/>
      <w:r>
        <w:rPr>
          <w:lang w:val="pt_PT" w:bidi="pt_PT"/>
        </w:rPr>
      </w:r>
      <w:r>
        <w:rPr>
          <w:lang w:val="pt_PT" w:bidi="pt_PT"/>
        </w:rPr>
        <w:t>Pare aqui e discuta qual palavra você usará para irrepreensível. Certifique-se de usar a mesma palavra que usou em passagens anteriores.</w:t>
      </w:r>
    </w:p>
    <w:p>
      <w:pPr/>
      <w:r>
        <w:rPr>
          <w:lang w:val="pt_PT" w:bidi="pt_PT"/>
        </w:rPr>
      </w:r>
      <w:r>
        <w:rPr>
          <w:b/>
          <w:lang w:val="pt_PT" w:bidi="pt_PT"/>
        </w:rPr>
        <w:t>Deus</w:t>
      </w:r>
      <w:r>
        <w:rPr>
          <w:lang w:val="pt_PT" w:bidi="pt_PT"/>
        </w:rPr>
        <w:t xml:space="preserve"> continuou a falar. Aqui, a história usa </w:t>
      </w:r>
      <w:r>
        <w:rPr>
          <w:b/>
          <w:lang w:val="pt_PT" w:bidi="pt_PT"/>
        </w:rPr>
        <w:t>Elohim</w:t>
      </w:r>
      <w:r>
        <w:rPr>
          <w:lang w:val="pt_PT" w:bidi="pt_PT"/>
        </w:rPr>
        <w:t xml:space="preserve"> para Deus, que era uma palavra usada para Deus no Antigo Testamento. Procure </w:t>
      </w:r>
      <w:r>
        <w:rPr>
          <w:lang w:val="pt_PT" w:bidi="pt_PT"/>
        </w:rPr>
        <w:t>Elohim</w:t>
      </w:r>
      <w:r>
        <w:rPr>
          <w:lang w:val="pt_PT" w:bidi="pt_PT"/>
        </w:rPr>
        <w:t xml:space="preserve"> ou </w:t>
      </w:r>
      <w:r>
        <w:rPr>
          <w:lang w:val="pt_PT" w:bidi="pt_PT"/>
        </w:rPr>
        <w:t>Deus</w:t>
      </w:r>
      <w:r>
        <w:rPr>
          <w:lang w:val="pt_PT" w:bidi="pt_PT"/>
        </w:rPr>
        <w:t xml:space="preserve"> no Glossário Mestre e use a mesma palavra aqui que você usou em passagens anteriores.</w:t>
      </w:r>
    </w:p>
    <w:p>
      <w:pPr/>
      <w:r>
        <w:rPr>
          <w:lang w:val="pt_PT" w:bidi="pt_PT"/>
        </w:rPr>
      </w:r>
      <w:r>
        <w:rPr>
          <w:lang w:val="pt_PT" w:bidi="pt_PT"/>
        </w:rPr>
        <w:t xml:space="preserve">Deus disse: “Farei uma </w:t>
      </w:r>
      <w:r>
        <w:rPr>
          <w:b/>
          <w:lang w:val="pt_PT" w:bidi="pt_PT"/>
        </w:rPr>
        <w:t>aliança</w:t>
      </w:r>
      <w:r>
        <w:rPr>
          <w:lang w:val="pt_PT" w:bidi="pt_PT"/>
        </w:rPr>
        <w:t xml:space="preserve"> entre mim e você e darei a você incontáveis </w:t>
      </w:r>
      <w:r>
        <w:rPr>
          <w:b/>
          <w:lang w:val="pt_PT" w:bidi="pt_PT"/>
        </w:rPr>
        <w:t>descendentes</w:t>
      </w:r>
      <w:r>
        <w:rPr>
          <w:lang w:val="pt_PT" w:bidi="pt_PT"/>
        </w:rPr>
        <w:t xml:space="preserve">”. Uma aliança é um acordo permanente feito entre duas pessoas, que estabelece paz ou amizade. Ambas as pessoas concordam em ser fiéis a esse acordo e permanecer em um bom relacionamento umas com as outras. Ambas as partes juram ser fiéis à aliança em um ritual de celebração ou sacrifício. As alianças são mais profundas do que contratos legais porque elas exigem lealdade de ambas as partes. Isso pode ser por que as alianças muitas vezes usam termos de relacionamento como pai e filho. Essa aliança também era uma promessa solene. Procure </w:t>
      </w:r>
      <w:r>
        <w:rPr>
          <w:lang w:val="pt_PT" w:bidi="pt_PT"/>
        </w:rPr>
        <w:t>aliança</w:t>
      </w:r>
      <w:r>
        <w:rPr>
          <w:lang w:val="pt_PT" w:bidi="pt_PT"/>
        </w:rPr>
        <w:t xml:space="preserve"> no Glossário Mestre e use a mesma palavra aqui que você usou em passagens anteriores.</w:t>
      </w:r>
    </w:p>
    <w:p>
      <w:pPr/>
      <w:r>
        <w:rPr>
          <w:lang w:val="pt_PT" w:bidi="pt_PT"/>
        </w:rPr>
      </w:r>
      <w:r>
        <w:rPr>
          <w:b/>
          <w:lang w:val="pt_PT" w:bidi="pt_PT"/>
        </w:rPr>
        <w:t>Descendentes</w:t>
      </w:r>
      <w:r>
        <w:rPr>
          <w:lang w:val="pt_PT" w:bidi="pt_PT"/>
        </w:rPr>
        <w:t xml:space="preserve"> se refere aos filhos de Abrão, seus filhos e assim por diante. Se refere a todos no futuro que consideram Abrão seu ancestral.</w:t>
      </w:r>
    </w:p>
    <w:p>
      <w:pPr/>
      <w:r>
        <w:rPr>
          <w:lang w:val="pt_PT" w:bidi="pt_PT"/>
        </w:rPr>
      </w:r>
      <w:r>
        <w:rPr>
          <w:lang w:val="pt_PT" w:bidi="pt_PT"/>
        </w:rPr>
        <w:t xml:space="preserve">Abrão se curvou. Deus disse: “Essa é minha aliança com você. Você será o pai de muitas pessoas. Seu nome não será mais </w:t>
      </w:r>
      <w:r>
        <w:rPr>
          <w:b/>
          <w:lang w:val="pt_PT" w:bidi="pt_PT"/>
        </w:rPr>
        <w:t>Abrão</w:t>
      </w:r>
      <w:r>
        <w:rPr>
          <w:lang w:val="pt_PT" w:bidi="pt_PT"/>
        </w:rPr>
        <w:t xml:space="preserve">. Você será chamado de </w:t>
      </w:r>
      <w:r>
        <w:rPr>
          <w:b/>
          <w:lang w:val="pt_PT" w:bidi="pt_PT"/>
        </w:rPr>
        <w:t>Abraão</w:t>
      </w:r>
      <w:r>
        <w:rPr>
          <w:lang w:val="pt_PT" w:bidi="pt_PT"/>
        </w:rPr>
        <w:t>”. Abrão provavelmente queria dizer “o pai tem uma alta classificação” ou “o pai em alta posição”. Abraão provavelmente significava “pai de muitos”.</w:t>
      </w:r>
    </w:p>
    <w:p>
      <w:pPr/>
      <w:r>
        <w:rPr>
          <w:lang w:val="pt_PT" w:bidi="pt_PT"/>
        </w:rPr>
      </w:r>
      <w:r>
        <w:rPr>
          <w:lang w:val="pt_PT" w:bidi="pt_PT"/>
        </w:rPr>
        <w:t xml:space="preserve">Deus continuou: “Tornarei você extremamente </w:t>
      </w:r>
      <w:r>
        <w:rPr>
          <w:b/>
          <w:lang w:val="pt_PT" w:bidi="pt_PT"/>
        </w:rPr>
        <w:t>frutífero</w:t>
      </w:r>
      <w:r>
        <w:rPr>
          <w:lang w:val="pt_PT" w:bidi="pt_PT"/>
        </w:rPr>
        <w:t>”. Frutífero significa que Abraão terá muitos descendentes.</w:t>
      </w:r>
    </w:p>
    <w:p>
      <w:pPr/>
      <w:r>
        <w:rPr>
          <w:lang w:val="pt_PT" w:bidi="pt_PT"/>
        </w:rPr>
      </w:r>
      <w:r>
        <w:rPr>
          <w:lang w:val="pt_PT" w:bidi="pt_PT"/>
        </w:rPr>
        <w:t xml:space="preserve">Deus continuou: “Seus descendentes se tornarão muitas </w:t>
      </w:r>
      <w:r>
        <w:rPr>
          <w:b/>
          <w:lang w:val="pt_PT" w:bidi="pt_PT"/>
        </w:rPr>
        <w:t>nações</w:t>
      </w:r>
      <w:r>
        <w:rPr>
          <w:lang w:val="pt_PT" w:bidi="pt_PT"/>
        </w:rPr>
        <w:t xml:space="preserve">, e os </w:t>
      </w:r>
      <w:r>
        <w:rPr>
          <w:b/>
          <w:lang w:val="pt_PT" w:bidi="pt_PT"/>
        </w:rPr>
        <w:t>reis</w:t>
      </w:r>
      <w:r>
        <w:rPr>
          <w:lang w:val="pt_PT" w:bidi="pt_PT"/>
        </w:rPr>
        <w:t xml:space="preserve"> estarão entre eles!”. Aqui, “nações” se refere a muitos grupos de pessoas que vivem juntas e têm o mesmo idioma e governo. Significa diferentes grupos étnicos em vez de países diferentes. Procure </w:t>
      </w:r>
      <w:r>
        <w:rPr>
          <w:lang w:val="pt_PT" w:bidi="pt_PT"/>
        </w:rPr>
        <w:t>nação</w:t>
      </w:r>
      <w:r>
        <w:rPr>
          <w:lang w:val="pt_PT" w:bidi="pt_PT"/>
        </w:rPr>
        <w:t xml:space="preserve"> no Glossário Mestre e use a mesma palavra que usou em passagens anteriores.</w:t>
      </w:r>
    </w:p>
    <w:p>
      <w:pPr/>
      <w:r>
        <w:rPr>
          <w:lang w:val="pt_PT" w:bidi="pt_PT"/>
        </w:rPr>
      </w:r>
      <w:r>
        <w:rPr>
          <w:lang w:val="pt_PT" w:bidi="pt_PT"/>
        </w:rPr>
        <w:t xml:space="preserve">Um </w:t>
      </w:r>
      <w:r>
        <w:rPr>
          <w:b/>
          <w:lang w:val="pt_PT" w:bidi="pt_PT"/>
        </w:rPr>
        <w:t>rei</w:t>
      </w:r>
      <w:r>
        <w:rPr>
          <w:lang w:val="pt_PT" w:bidi="pt_PT"/>
        </w:rPr>
        <w:t xml:space="preserve"> era alguém que governava sobre uma cidade ou território. Um rei normalmente governava a vida toda e passava sua autoridade para um dos filhos do rei. Procure </w:t>
      </w:r>
      <w:r>
        <w:rPr>
          <w:lang w:val="pt_PT" w:bidi="pt_PT"/>
        </w:rPr>
        <w:t>rei</w:t>
      </w:r>
      <w:r>
        <w:rPr>
          <w:lang w:val="pt_PT" w:bidi="pt_PT"/>
        </w:rPr>
        <w:t xml:space="preserve"> no Glossário Mestre e use a mesma palavra que usou em passagens anteriores.</w:t>
      </w:r>
    </w:p>
    <w:p>
      <w:pPr/>
      <w:r>
        <w:rPr>
          <w:lang w:val="pt_PT" w:bidi="pt_PT"/>
        </w:rPr>
      </w:r>
      <w:r>
        <w:rPr>
          <w:lang w:val="pt_PT" w:bidi="pt_PT"/>
        </w:rPr>
        <w:t xml:space="preserve">“Continuarei minha aliança com seus descendentes, em todas as </w:t>
      </w:r>
      <w:r>
        <w:rPr>
          <w:b/>
          <w:lang w:val="pt_PT" w:bidi="pt_PT"/>
        </w:rPr>
        <w:t>gerações</w:t>
      </w:r>
      <w:r>
        <w:rPr>
          <w:lang w:val="pt_PT" w:bidi="pt_PT"/>
        </w:rPr>
        <w:t xml:space="preserve"> de seus descendentes”. Uma “geração” se refere à duração média da vida de uma pessoa, que muitas vezes era vista como 70–100 anos. Gerações às vezes é traduzida como genealogia. Aqui, Deus está se referindo a todos os descendentes que virão depois de Abraão. Procure </w:t>
      </w:r>
      <w:r>
        <w:rPr>
          <w:lang w:val="pt_PT" w:bidi="pt_PT"/>
        </w:rPr>
        <w:t>gerações</w:t>
      </w:r>
      <w:r>
        <w:rPr>
          <w:lang w:val="pt_PT" w:bidi="pt_PT"/>
        </w:rPr>
        <w:t xml:space="preserve"> no Glossário Mestre e use a mesma palavra aqui que você usou em passagens anteriores.</w:t>
      </w:r>
    </w:p>
    <w:p>
      <w:pPr/>
      <w:r>
        <w:rPr>
          <w:lang w:val="pt_PT" w:bidi="pt_PT"/>
        </w:rPr>
      </w:r>
      <w:r>
        <w:rPr>
          <w:lang w:val="pt_PT" w:bidi="pt_PT"/>
        </w:rPr>
        <w:t xml:space="preserve">Deus continuou a descrever a aliança entre Deus e os descendentes de Abraão. Deus disse: “Cada homem entre vocês deve ser </w:t>
      </w:r>
      <w:r>
        <w:rPr>
          <w:b/>
          <w:lang w:val="pt_PT" w:bidi="pt_PT"/>
        </w:rPr>
        <w:t>circuncidado</w:t>
      </w:r>
      <w:r>
        <w:rPr>
          <w:lang w:val="pt_PT" w:bidi="pt_PT"/>
        </w:rPr>
        <w:t xml:space="preserve">”. Esta é a primeira vez que a palavra circuncidar é usada nessas histórias. Circuncidado se refere a cortar a pele solta no final do pênis de um menino. Muitas pessoas que viviam ao redor de Abraão praticavam a circuncisão, muitas vezes como parte de um ritual antes de casamento. Entre o povo judeu, que eram os descendentes de Abraão, a circuncisão era um sinal físico e permanente da </w:t>
      </w:r>
      <w:r>
        <w:rPr>
          <w:b/>
          <w:lang w:val="pt_PT" w:bidi="pt_PT"/>
        </w:rPr>
        <w:t>aliança</w:t>
      </w:r>
      <w:r>
        <w:rPr>
          <w:lang w:val="pt_PT" w:bidi="pt_PT"/>
        </w:rPr>
        <w:t xml:space="preserve"> entre Deus e seu povo. A circuncisão era um sinal de que o menino fazia parte do povo escolhido de Deus, Israel, e que as promessas de Deus se aplicavam a ele. </w:t>
      </w:r>
    </w:p>
    <w:p>
      <w:pPr/>
      <w:r>
        <w:rPr>
          <w:lang w:val="pt_PT" w:bidi="pt_PT"/>
        </w:rPr>
      </w:r>
      <w:r>
        <w:rPr>
          <w:lang w:val="pt_PT" w:bidi="pt_PT"/>
        </w:rPr>
        <w:t xml:space="preserve">Procure </w:t>
      </w:r>
      <w:r>
        <w:rPr>
          <w:lang w:val="pt_PT" w:bidi="pt_PT"/>
        </w:rPr>
        <w:t>circuncisão</w:t>
      </w:r>
      <w:r>
        <w:rPr>
          <w:lang w:val="pt_PT" w:bidi="pt_PT"/>
        </w:rPr>
        <w:t xml:space="preserve"> no glossário e use a mesma palavra em todas as próximas histórias.</w:t>
      </w:r>
    </w:p>
    <w:p>
      <w:pPr/>
      <w:r>
        <w:rPr>
          <w:lang w:val="pt_PT" w:bidi="pt_PT"/>
        </w:rPr>
      </w:r>
      <w:r>
        <w:rPr>
          <w:lang w:val="pt_PT" w:bidi="pt_PT"/>
        </w:rPr>
        <w:t>Parem aqui e, em grupo, discutam qual palavra vocês usarão para circuncisão? Pause esse áudio aqui.</w:t>
      </w:r>
    </w:p>
    <w:p>
      <w:pPr/>
      <w:r>
        <w:rPr>
          <w:lang w:val="pt_PT" w:bidi="pt_PT"/>
        </w:rPr>
      </w:r>
      <w:r>
        <w:rPr>
          <w:lang w:val="pt_PT" w:bidi="pt_PT"/>
        </w:rPr>
        <w:t xml:space="preserve">Deus continuou: “Você deve ser circuncidado, e esse será o </w:t>
      </w:r>
      <w:r>
        <w:rPr>
          <w:b/>
          <w:lang w:val="pt_PT" w:bidi="pt_PT"/>
        </w:rPr>
        <w:t>sinal</w:t>
      </w:r>
      <w:r>
        <w:rPr>
          <w:lang w:val="pt_PT" w:bidi="pt_PT"/>
        </w:rPr>
        <w:t xml:space="preserve"> da aliança entre mim e você”. Um sinal é um prenúncio ou indicação de que algo é verdadeiro ou vai acontecer. Aqui, o sinal se refere a um lembrete que você pode ver. Esse sinal mostrava que Abraão e seus descendentes tinham um relacionamento com Deus e que eles confiavam em Deus Esse era um sinal permanente de que alguém pertencia às pessoas com quem Deus tinha um relacionamento.</w:t>
      </w:r>
    </w:p>
    <w:p>
      <w:pPr/>
      <w:r>
        <w:rPr>
          <w:lang w:val="pt_PT" w:bidi="pt_PT"/>
        </w:rPr>
      </w:r>
      <w:r>
        <w:rPr>
          <w:lang w:val="pt_PT" w:bidi="pt_PT"/>
        </w:rPr>
        <w:t xml:space="preserve">Procure </w:t>
      </w:r>
      <w:r>
        <w:rPr>
          <w:lang w:val="pt_PT" w:bidi="pt_PT"/>
        </w:rPr>
        <w:t>sinal</w:t>
      </w:r>
      <w:r>
        <w:rPr>
          <w:lang w:val="pt_PT" w:bidi="pt_PT"/>
        </w:rPr>
        <w:t xml:space="preserve"> no Glossário Mestre e use a mesma palavra aqui que você usou em passagens anteriores.</w:t>
      </w:r>
    </w:p>
    <w:p>
      <w:pPr/>
      <w:r>
        <w:rPr>
          <w:lang w:val="pt_PT" w:bidi="pt_PT"/>
        </w:rPr>
      </w:r>
      <w:r>
        <w:rPr>
          <w:lang w:val="pt_PT" w:bidi="pt_PT"/>
        </w:rPr>
        <w:t xml:space="preserve">Deus continuou: “Em todas as gerações que estão por vir, cada homem que tem oito dias deve ser circuncidado. Isso inclui aqueles que nascem em sua </w:t>
      </w:r>
      <w:r>
        <w:rPr>
          <w:b/>
          <w:lang w:val="pt_PT" w:bidi="pt_PT"/>
        </w:rPr>
        <w:t>casa</w:t>
      </w:r>
      <w:r>
        <w:rPr>
          <w:lang w:val="pt_PT" w:bidi="pt_PT"/>
        </w:rPr>
        <w:t xml:space="preserve">”. “Casa” se refere a todos que vivem na casa de Abraão, incluindo servos, escravos e outros membros da família. Procure </w:t>
      </w:r>
      <w:r>
        <w:rPr>
          <w:lang w:val="pt_PT" w:bidi="pt_PT"/>
        </w:rPr>
        <w:t>casa</w:t>
      </w:r>
      <w:r>
        <w:rPr>
          <w:lang w:val="pt_PT" w:bidi="pt_PT"/>
        </w:rPr>
        <w:t xml:space="preserve"> no Glossário Mestre e use a mesma palavra aqui que você usou em passagens anteriores.</w:t>
      </w:r>
    </w:p>
    <w:p>
      <w:pPr/>
      <w:r>
        <w:rPr>
          <w:lang w:val="pt_PT" w:bidi="pt_PT"/>
        </w:rPr>
      </w:r>
      <w:r>
        <w:rPr>
          <w:lang w:val="pt_PT" w:bidi="pt_PT"/>
        </w:rPr>
        <w:t xml:space="preserve">Deus também disse a Abraão: “Por parte de </w:t>
      </w:r>
      <w:r>
        <w:rPr>
          <w:b/>
          <w:lang w:val="pt_PT" w:bidi="pt_PT"/>
        </w:rPr>
        <w:t>Sarai</w:t>
      </w:r>
      <w:r>
        <w:rPr>
          <w:lang w:val="pt_PT" w:bidi="pt_PT"/>
        </w:rPr>
        <w:t xml:space="preserve">, sua esposa, você não deve mais chamá-la de Sarai. Seu nome será </w:t>
      </w:r>
      <w:r>
        <w:rPr>
          <w:b/>
          <w:lang w:val="pt_PT" w:bidi="pt_PT"/>
        </w:rPr>
        <w:t>Sara</w:t>
      </w:r>
      <w:r>
        <w:rPr>
          <w:lang w:val="pt_PT" w:bidi="pt_PT"/>
        </w:rPr>
        <w:t>. Tanto Sarai quanto Sara provavelmente significam “princesa, ou realeza”.</w:t>
      </w:r>
    </w:p>
    <w:p>
      <w:pPr/>
      <w:r>
        <w:rPr>
          <w:lang w:val="pt_PT" w:bidi="pt_PT"/>
        </w:rPr>
      </w:r>
      <w:r>
        <w:rPr>
          <w:lang w:val="pt_PT" w:bidi="pt_PT"/>
        </w:rPr>
        <w:t xml:space="preserve">Deus continuou, "Eu a </w:t>
      </w:r>
      <w:r>
        <w:rPr>
          <w:b/>
          <w:lang w:val="pt_PT" w:bidi="pt_PT"/>
        </w:rPr>
        <w:t>abençoarei</w:t>
      </w:r>
      <w:r>
        <w:rPr>
          <w:lang w:val="pt_PT" w:bidi="pt_PT"/>
        </w:rPr>
        <w:t xml:space="preserve"> e darei a você um filho por meio dela." A abençoarei para que ela seja a mãe de muitas pessoas. Abençoar refere-se a quando Deus ajuda, faz algo bom, ou favorece alguém, ou algo. Tente evitar usar uma palavra relacionada a sorte ou jogos de azar. Quando as pessoas abençoam uma coisa, geralmente significa que elas estão separando para algo especial. Nações aqui se refere a grupos de pessoas. Procure </w:t>
      </w:r>
      <w:r>
        <w:rPr>
          <w:lang w:val="pt_PT" w:bidi="pt_PT"/>
        </w:rPr>
        <w:t>benção</w:t>
      </w:r>
      <w:r>
        <w:rPr>
          <w:lang w:val="pt_PT" w:bidi="pt_PT"/>
        </w:rPr>
        <w:t xml:space="preserve"> e </w:t>
      </w:r>
      <w:r>
        <w:rPr>
          <w:lang w:val="pt_PT" w:bidi="pt_PT"/>
        </w:rPr>
        <w:t>nação</w:t>
      </w:r>
      <w:r>
        <w:rPr>
          <w:lang w:val="pt_PT" w:bidi="pt_PT"/>
        </w:rPr>
        <w:t xml:space="preserve"> no Glossário Mestre e use a mesma palavra aqui que você usou em passagens anteriores. </w:t>
      </w:r>
    </w:p>
    <w:p>
      <w:pPr/>
      <w:r>
        <w:rPr>
          <w:lang w:val="pt_PT" w:bidi="pt_PT"/>
        </w:rPr>
      </w:r>
      <w:r>
        <w:rPr>
          <w:lang w:val="pt_PT" w:bidi="pt_PT"/>
        </w:rPr>
        <w:t>Deus continuou: “</w:t>
      </w:r>
      <w:r>
        <w:rPr>
          <w:b/>
          <w:lang w:val="pt_PT" w:bidi="pt_PT"/>
        </w:rPr>
        <w:t>Os reis</w:t>
      </w:r>
      <w:r>
        <w:rPr>
          <w:lang w:val="pt_PT" w:bidi="pt_PT"/>
        </w:rPr>
        <w:t xml:space="preserve"> de nações, ou povos, virão de Sara”. Aqui, nações se refere a um território geográfico e não necessariamente um grupo étnico particular.</w:t>
      </w:r>
    </w:p>
    <w:p>
      <w:pPr/>
      <w:r>
        <w:rPr>
          <w:lang w:val="pt_PT" w:bidi="pt_PT"/>
        </w:rPr>
      </w:r>
      <w:r>
        <w:rPr>
          <w:lang w:val="pt_PT" w:bidi="pt_PT"/>
        </w:rPr>
        <w:t xml:space="preserve">Então Deus disse: “Darei a você um filho, e você o chamará de </w:t>
      </w:r>
      <w:r>
        <w:rPr>
          <w:b/>
          <w:lang w:val="pt_PT" w:bidi="pt_PT"/>
        </w:rPr>
        <w:t>Isaque</w:t>
      </w:r>
      <w:r>
        <w:rPr>
          <w:lang w:val="pt_PT" w:bidi="pt_PT"/>
        </w:rPr>
        <w:t>”. Isaque significa “ele ri”.</w:t>
      </w:r>
    </w:p>
    <w:p>
      <w:pPr/>
      <w:r>
        <w:rPr>
          <w:lang w:val="pt_PT" w:bidi="pt_PT"/>
        </w:rPr>
      </w:r>
      <w:r>
        <w:rPr>
          <w:lang w:val="pt_PT" w:bidi="pt_PT"/>
        </w:rPr>
        <w:t xml:space="preserve">Deus diz que Ismael será o pai de 12 </w:t>
      </w:r>
      <w:r>
        <w:rPr>
          <w:b/>
          <w:lang w:val="pt_PT" w:bidi="pt_PT"/>
        </w:rPr>
        <w:t>príncipes</w:t>
      </w:r>
      <w:r>
        <w:rPr>
          <w:lang w:val="pt_PT" w:bidi="pt_PT"/>
        </w:rPr>
        <w:t>”. “Príncipe” refere a um governante de uma tribo, mas um príncipe é diferente de um rei. Muitas vezes, muitos príncipes serviam ao mesmo rei.</w:t>
      </w:r>
    </w:p>
    <w:p>
      <w:pPr/>
      <w:r>
        <w:rPr>
          <w:lang w:val="pt_PT" w:bidi="pt_PT"/>
        </w:rPr>
      </w:r>
      <w:r>
        <w:rPr>
          <w:lang w:val="pt_PT" w:bidi="pt_PT"/>
        </w:rPr>
        <w:t>Deus continuou: “Farei dele uma grande nação, ou grupo de pessoas. Mas estabelecerei minha aliança com Isaque, que Sara dará a você por volta dessa época ano que vem”. E quando ele terminou de falar com Abraão, Deus o deixou. E Abraão fez o que Deus disse a ele para fazer.</w:t>
      </w:r>
    </w:p>
    <w:p>
      <w:pPr/>
      <w:r>
        <w:rPr>
          <w:lang w:val="pt_PT" w:bidi="pt_PT"/>
        </w:rPr>
      </w:r>
      <w:r>
        <w:rPr>
          <w:lang w:val="pt_PT" w:bidi="pt_PT"/>
        </w:rPr>
        <w:t>Cada homem na casa de Abraão foi circuncidado. Isso inclui todos os membros masculinos da família e escravos. Alguns de seus escravos nasceram de pais que eram escravos de Abraão e, portanto, também eram escravos dele. Abraão também teria comprado escravos de estrangeiros para adicionar a sua casa.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17:1–27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55">
        <w:r>
          <w:rPr>
            <w:lang w:val="pt_PT" w:bidi="pt_PT"/>
          </w:rPr>
          <w:rPr>
            <w:color w:val="0000EE"/>
            <w:u w:val="single"/>
          </w:rPr>
          <w:t>Ouvir e Sentir</w:t>
        </w:r>
      </w:hyperlink>
      <w:r>
        <w:rPr>
          <w:lang w:val="pt_PT" w:bidi="pt_PT"/>
        </w:rPr>
        <w:t xml:space="preserve"> (479 KB)</w:t>
      </w:r>
      <w:r>
        <w:rPr>
          <w:lang w:val="pt_PT" w:bidi="pt_PT"/>
        </w:rPr>
      </w:r>
    </w:p>
    <w:p>
      <w:pPr>
        <w:pStyle w:val="ListBullet"/>
        <w:spacing w:line="240" w:lineRule="auto"/>
        <w:ind w:left="720"/>
      </w:pPr>
      <w:r>
        <w:rPr>
          <w:lang w:val="pt_PT" w:bidi="pt_PT"/>
        </w:rPr>
      </w:r>
      <w:hyperlink r:id="rId156">
        <w:r>
          <w:rPr>
            <w:lang w:val="pt_PT" w:bidi="pt_PT"/>
          </w:rPr>
          <w:rPr>
            <w:color w:val="0000EE"/>
            <w:u w:val="single"/>
          </w:rPr>
          <w:t>Preparando o Cenário</w:t>
        </w:r>
      </w:hyperlink>
      <w:r>
        <w:rPr>
          <w:lang w:val="pt_PT" w:bidi="pt_PT"/>
        </w:rPr>
        <w:t xml:space="preserve"> (7.0 MB)</w:t>
      </w:r>
      <w:r>
        <w:rPr>
          <w:lang w:val="pt_PT" w:bidi="pt_PT"/>
        </w:rPr>
      </w:r>
    </w:p>
    <w:p>
      <w:pPr>
        <w:pStyle w:val="ListBullet"/>
        <w:spacing w:line="240" w:lineRule="auto"/>
        <w:ind w:left="720"/>
      </w:pPr>
      <w:r>
        <w:rPr>
          <w:lang w:val="pt_PT" w:bidi="pt_PT"/>
        </w:rPr>
      </w:r>
      <w:hyperlink r:id="rId157">
        <w:r>
          <w:rPr>
            <w:lang w:val="pt_PT" w:bidi="pt_PT"/>
          </w:rPr>
          <w:rPr>
            <w:color w:val="0000EE"/>
            <w:u w:val="single"/>
          </w:rPr>
          <w:t>Identificando as Cenas</w:t>
        </w:r>
      </w:hyperlink>
      <w:r>
        <w:rPr>
          <w:lang w:val="pt_PT" w:bidi="pt_PT"/>
        </w:rPr>
        <w:t xml:space="preserve"> (5.3 MB)</w:t>
      </w:r>
      <w:r>
        <w:rPr>
          <w:lang w:val="pt_PT" w:bidi="pt_PT"/>
        </w:rPr>
      </w:r>
    </w:p>
    <w:p>
      <w:pPr>
        <w:pStyle w:val="ListBullet"/>
        <w:spacing w:line="240" w:lineRule="auto"/>
        <w:ind w:left="720"/>
      </w:pPr>
      <w:r>
        <w:rPr>
          <w:lang w:val="pt_PT" w:bidi="pt_PT"/>
        </w:rPr>
      </w:r>
      <w:hyperlink r:id="rId158">
        <w:r>
          <w:rPr>
            <w:lang w:val="pt_PT" w:bidi="pt_PT"/>
          </w:rPr>
          <w:rPr>
            <w:color w:val="0000EE"/>
            <w:u w:val="single"/>
          </w:rPr>
          <w:t>Incorporando o Texto</w:t>
        </w:r>
      </w:hyperlink>
      <w:r>
        <w:rPr>
          <w:lang w:val="pt_PT" w:bidi="pt_PT"/>
        </w:rPr>
        <w:t xml:space="preserve"> (5.4 MB)</w:t>
      </w:r>
      <w:r>
        <w:rPr>
          <w:lang w:val="pt_PT" w:bidi="pt_PT"/>
        </w:rPr>
      </w:r>
    </w:p>
    <w:p>
      <w:pPr>
        <w:pStyle w:val="ListBullet"/>
        <w:spacing w:line="240" w:lineRule="auto"/>
        <w:ind w:left="720"/>
      </w:pPr>
      <w:r>
        <w:rPr>
          <w:lang w:val="pt_PT" w:bidi="pt_PT"/>
        </w:rPr>
      </w:r>
      <w:hyperlink r:id="rId159">
        <w:r>
          <w:rPr>
            <w:lang w:val="pt_PT" w:bidi="pt_PT"/>
          </w:rPr>
          <w:rPr>
            <w:color w:val="0000EE"/>
            <w:u w:val="single"/>
          </w:rPr>
          <w:t>Preenchendo as Lacunas</w:t>
        </w:r>
      </w:hyperlink>
      <w:r>
        <w:rPr>
          <w:lang w:val="pt_PT" w:bidi="pt_PT"/>
        </w:rPr>
        <w:t xml:space="preserve"> (6.1 MB)</w:t>
      </w:r>
      <w:r>
        <w:rPr>
          <w:lang w:val="pt_PT" w:bidi="pt_PT"/>
        </w:rPr>
      </w:r>
    </w:p>
    <w:p>
      <w:pPr>
        <w:pStyle w:val="ListBullet"/>
        <w:spacing w:line="240" w:lineRule="auto"/>
        <w:ind w:left="720"/>
      </w:pPr>
      <w:r>
        <w:rPr>
          <w:lang w:val="pt_PT" w:bidi="pt_PT"/>
        </w:rPr>
      </w:r>
      <w:hyperlink r:id="rId16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18:1–15</w:t>
      </w:r>
      <w:r>
        <w:rPr>
          <w:lang w:val="pt_PT" w:bidi="pt_PT"/>
        </w:rPr>
      </w:r>
    </w:p>
    <w:p>
      <w:pPr>
        <w:pStyle w:val="Heading3"/>
      </w:pPr>
      <w:r>
        <w:rPr>
          <w:lang w:val="pt_PT" w:bidi="pt_PT"/>
        </w:rPr>
        <w:t>Ouvir e Sentir</w:t>
      </w:r>
    </w:p>
    <w:p>
      <w:pPr/>
      <w:r>
        <w:rPr>
          <w:lang w:val="pt_PT" w:bidi="pt_PT"/>
        </w:rPr>
      </w:r>
      <w:r>
        <w:rPr>
          <w:lang w:val="pt_PT" w:bidi="pt_PT"/>
        </w:rPr>
        <w:t>Ouça Gênesis 18:1–15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18:1–15 na tradução de melhor compreensão.</w:t>
      </w:r>
    </w:p>
    <w:p>
      <w:pPr/>
      <w:r>
        <w:rPr>
          <w:lang w:val="pt_PT" w:bidi="pt_PT"/>
        </w:rPr>
      </w:r>
      <w:r>
        <w:rPr>
          <w:lang w:val="pt_PT" w:bidi="pt_PT"/>
        </w:rPr>
        <w:t>Essa história acontece em algum momento depois que Yavé confirma e descreve sua aliança com Abraão. Esta é a primeira de uma série de quatro histórias sobre Abraão e Ló. Nessa história, Abraão recebe três visitantes que estão em seu caminho para Sodoma, que é onde Ló vive. Abraão age como um bom anfitrião. Um dos visitantes é Yavé, e ele diz a Abraão e Sara que ele retornará no próximo ano para dar a eles um filho.</w:t>
      </w:r>
    </w:p>
    <w:p>
      <w:pPr/>
      <w:r>
        <w:rPr>
          <w:lang w:val="pt_PT" w:bidi="pt_PT"/>
        </w:rPr>
      </w:r>
      <w:r>
        <w:rPr>
          <w:lang w:val="pt_PT" w:bidi="pt_PT"/>
        </w:rPr>
        <w:t>Yavé apareceu a Abraão perto das grandes árvores que pertenciam a Mamre. Abraão e todos em sua casa viviam em tendas perto das grandes árvores de Mamre.</w:t>
      </w:r>
    </w:p>
    <w:p>
      <w:pPr/>
      <w:r>
        <w:rPr>
          <w:lang w:val="pt_PT" w:bidi="pt_PT"/>
        </w:rPr>
      </w:r>
      <w:r>
        <w:rPr>
          <w:lang w:val="pt_PT" w:bidi="pt_PT"/>
        </w:rPr>
        <w:t>Pare aqui e em grupo olhe para Mamre em um mapa.</w:t>
      </w:r>
    </w:p>
    <w:p>
      <w:pPr/>
      <w:r>
        <w:rPr>
          <w:lang w:val="pt_PT" w:bidi="pt_PT"/>
        </w:rPr>
      </w:r>
      <w:r>
        <w:rPr>
          <w:lang w:val="pt_PT" w:bidi="pt_PT"/>
        </w:rPr>
        <w:t>Pare aqui e olhe para uma imagem de como as tendas de Abraão podem ter sido parecidas. Pause este áudio aqui.</w:t>
      </w:r>
    </w:p>
    <w:p>
      <w:pPr/>
      <w:r>
        <w:rPr>
          <w:lang w:val="pt_PT" w:bidi="pt_PT"/>
        </w:rPr>
      </w:r>
      <w:r>
        <w:rPr>
          <w:lang w:val="pt_PT" w:bidi="pt_PT"/>
        </w:rPr>
        <w:t>Um dia, Abraão estava sentado na entrada de sua tenda durante a parte mais quente do dia. Isso provavelmente foi durante o início da tarde, e Abraão provavelmente estava descansando sob as árvores fora de sua tenda.</w:t>
      </w:r>
    </w:p>
    <w:p>
      <w:pPr/>
      <w:r>
        <w:rPr>
          <w:lang w:val="pt_PT" w:bidi="pt_PT"/>
        </w:rPr>
      </w:r>
      <w:r>
        <w:rPr>
          <w:lang w:val="pt_PT" w:bidi="pt_PT"/>
        </w:rPr>
        <w:t>Abraão olhou para cima e de repente notou três homens por perto. A história não nos dá descrições dos três homens, mas perto do final da história diz que Yavé fala com Abraão. Os três homens provavelmente eram Yavé e dois de seus mensageiros, mas algumas pessoas dizem que todos os três homens eram os mensageiros de Yavé. Em toda a história, Abraão às vezes fala com todos os três homens e às vezes apenas fala com o líder dos homens.</w:t>
      </w:r>
    </w:p>
    <w:p>
      <w:pPr/>
      <w:r>
        <w:rPr>
          <w:lang w:val="pt_PT" w:bidi="pt_PT"/>
        </w:rPr>
      </w:r>
      <w:r>
        <w:rPr>
          <w:lang w:val="pt_PT" w:bidi="pt_PT"/>
        </w:rPr>
        <w:t>Abraão correu para encontrá-los. Ele os recebeu se curvando na terra. Na cultura de Abraão, se curvar na terra era um gesto de respeito e boas-vindas. Abraão disse: “Senhor, se você me considera digno, por favor não passe por mim, seu servo”. “Se você me considera digno” e “não passe por mim, seu servo” são frases extremamente educadas. Abraão mostrou respeito a esses três homens e falou com eles como se eles fossem homens importantes, mesmo que ele não soubesse quem eles eram.</w:t>
      </w:r>
    </w:p>
    <w:p>
      <w:pPr/>
      <w:r>
        <w:rPr>
          <w:lang w:val="pt_PT" w:bidi="pt_PT"/>
        </w:rPr>
      </w:r>
      <w:r>
        <w:rPr>
          <w:lang w:val="pt_PT" w:bidi="pt_PT"/>
        </w:rPr>
        <w:t>Pare aqui e discuta em grupo: como você cumprimenta os visitantes quando eles vêm para sua casa? Como você mostra respeito aos visitantes? Que frases, saudações ou gestos você usa quando recebe respeitosamente pessoas importantes em sua casa? Pause este áudio aqui.</w:t>
      </w:r>
    </w:p>
    <w:p>
      <w:pPr/>
      <w:r>
        <w:rPr>
          <w:lang w:val="pt_PT" w:bidi="pt_PT"/>
        </w:rPr>
      </w:r>
      <w:r>
        <w:rPr>
          <w:lang w:val="pt_PT" w:bidi="pt_PT"/>
        </w:rPr>
        <w:t>Abraão continuou: “Por favor, descanse na sombra dessa árvore, e trarei um pouco de água para todos vocês lavarem seus pés”. Na cultura de Abraão, as pessoas lavavam seus pés antes de ir para a casa de alguém. Os visitantes provavelmente usavam sandálias, e a estrada em que eles viajaram provavelmente era quente e empoeirada. “Um pouco de água” é uma frase humilde que Abraão usou para dizer educadamente a seus visitantes que não seria nenhum problema para ele trazer a eles água.</w:t>
      </w:r>
    </w:p>
    <w:p>
      <w:pPr/>
      <w:r>
        <w:rPr>
          <w:lang w:val="pt_PT" w:bidi="pt_PT"/>
        </w:rPr>
      </w:r>
      <w:r>
        <w:rPr>
          <w:lang w:val="pt_PT" w:bidi="pt_PT"/>
        </w:rPr>
        <w:t>Abraão continuou: “E como você me honrou, seu servo, com essa visita, também trarei um pouco de pão para que você possa se refrescar antes de continuar em sua jornada”. “Um pouco de pão” é outra frase educada que Abraão usou para dizer a seus visitantes que não seria nenhum problema alimentá-los. Todos provavelmente sabiam que Abraão traria muita comida para seus visitantes.</w:t>
      </w:r>
    </w:p>
    <w:p>
      <w:pPr/>
      <w:r>
        <w:rPr>
          <w:lang w:val="pt_PT" w:bidi="pt_PT"/>
        </w:rPr>
      </w:r>
      <w:r>
        <w:rPr>
          <w:lang w:val="pt_PT" w:bidi="pt_PT"/>
        </w:rPr>
        <w:t>Aqui, Abraão age como um bom anfitrião. Na cultura de Abraão, ser um bom anfitrião e mostrar respeito a estranhos era muito importante. Os anfitriões eram responsáveis por cuidar de seus convidados e manter seus convidados seguros. Abraão age como um bom anfitrião cumprimentando respeitosamente os homens, convidando-os a descansar, dando a eles água para lavar seus pés e oferecendo a eles comida.</w:t>
      </w:r>
    </w:p>
    <w:p>
      <w:pPr/>
      <w:r>
        <w:rPr>
          <w:lang w:val="pt_PT" w:bidi="pt_PT"/>
        </w:rPr>
      </w:r>
      <w:r>
        <w:rPr>
          <w:lang w:val="pt_PT" w:bidi="pt_PT"/>
        </w:rPr>
        <w:t>Pare aqui e discuta em grupo: como você demonstra hospitalidade em sua cultura? Como você trata visitantes? Pause este áudio aqui.</w:t>
      </w:r>
    </w:p>
    <w:p>
      <w:pPr/>
      <w:r>
        <w:rPr>
          <w:lang w:val="pt_PT" w:bidi="pt_PT"/>
        </w:rPr>
      </w:r>
      <w:r>
        <w:rPr>
          <w:lang w:val="pt_PT" w:bidi="pt_PT"/>
        </w:rPr>
        <w:t>Os três homens concordaram: “Está bem. Faça assim como você disse”.</w:t>
      </w:r>
    </w:p>
    <w:p>
      <w:pPr/>
      <w:r>
        <w:rPr>
          <w:lang w:val="pt_PT" w:bidi="pt_PT"/>
        </w:rPr>
      </w:r>
      <w:r>
        <w:rPr>
          <w:lang w:val="pt_PT" w:bidi="pt_PT"/>
        </w:rPr>
        <w:t>Então Abraão se apressou de volta para a tenda para Sara. Ele disse: “Rápido, pegue três seahs de sua melhor farinha e amasse para fazer pão”. “Seahs” se refere a três grandes quantidades de farinha. Uma dessas medidas de farinha pode ter sido em torno de 8 litros, 8 quilos, ou 2 gales de farinha. Isso fazia uma quantidade muito grande de pão. Para fazer pão, as pessoas misturariam farinha e água com suas mãos até que se tornasse massa. Eles amassariam a massa, que se refere a empurrar e puxar a massa para garantir que a farinha e a água se misturassem bem. As pessoas então assariam a massa em pedras quentes para fazer pães redondos e planos. Esse era um tipo especial de pão que poderia ser feito rapidamente para os visitantes.</w:t>
      </w:r>
    </w:p>
    <w:p>
      <w:pPr/>
      <w:r>
        <w:rPr>
          <w:lang w:val="pt_PT" w:bidi="pt_PT"/>
        </w:rPr>
      </w:r>
      <w:r>
        <w:rPr>
          <w:lang w:val="pt_PT" w:bidi="pt_PT"/>
        </w:rPr>
        <w:t>Parem aqui e, em grupo, olhem para uma imagem de um pão. Pause este áudio aqui.</w:t>
      </w:r>
    </w:p>
    <w:p>
      <w:pPr/>
      <w:r>
        <w:rPr>
          <w:lang w:val="pt_PT" w:bidi="pt_PT"/>
        </w:rPr>
      </w:r>
      <w:r>
        <w:rPr>
          <w:lang w:val="pt_PT" w:bidi="pt_PT"/>
        </w:rPr>
        <w:t>Então Abraão correu para seu rebanho de vacas e escolheu um bezerro, que é uma jovem vaca, que parecia maciço, ou gorduroso, e bom para comer. Ele deu a um servo, que se apressou para prepará-lo para comer.</w:t>
      </w:r>
    </w:p>
    <w:p>
      <w:pPr/>
      <w:r>
        <w:rPr>
          <w:lang w:val="pt_PT" w:bidi="pt_PT"/>
        </w:rPr>
      </w:r>
      <w:r>
        <w:rPr>
          <w:lang w:val="pt_PT" w:bidi="pt_PT"/>
        </w:rPr>
        <w:t>Abraão trouxe iogurte, leite e o bezerro cozido aos três homens e serviu a comida aos três visitantes. Um bezerro fornecia boa carne e era um animal valioso. Iogurte e leite eram considerados comida boa e especial. Iogurte se refere a leite que se tornou espesso e azedo. O leite que Abraão serviu provavelmente veio de uma vaca.</w:t>
      </w:r>
    </w:p>
    <w:p>
      <w:pPr/>
      <w:r>
        <w:rPr>
          <w:lang w:val="pt_PT" w:bidi="pt_PT"/>
        </w:rPr>
      </w:r>
      <w:r>
        <w:rPr>
          <w:lang w:val="pt_PT" w:bidi="pt_PT"/>
        </w:rPr>
        <w:t>Pare aqui e olhe para uma imagem de um bebê vaca ou bezerro, iogurte e leite. Discuta em grupo: que tipo de comida especial você faz para os visitantes? Pause este áudio aqui.</w:t>
      </w:r>
    </w:p>
    <w:p>
      <w:pPr/>
      <w:r>
        <w:rPr>
          <w:lang w:val="pt_PT" w:bidi="pt_PT"/>
        </w:rPr>
      </w:r>
      <w:r>
        <w:rPr>
          <w:lang w:val="pt_PT" w:bidi="pt_PT"/>
        </w:rPr>
        <w:t>Enquanto os homens comiam, Abraão ficou perto deles sob a sombra das árvores para garantir que seus convidados obtivessem tudo o que precisavam. Era um costume normal para os anfitriões fazerem isso. Os homens perguntaram a Abraão: “Onde está Sara, sua esposa?”.</w:t>
      </w:r>
    </w:p>
    <w:p>
      <w:pPr/>
      <w:r>
        <w:rPr>
          <w:lang w:val="pt_PT" w:bidi="pt_PT"/>
        </w:rPr>
      </w:r>
      <w:r>
        <w:rPr>
          <w:lang w:val="pt_PT" w:bidi="pt_PT"/>
        </w:rPr>
        <w:t>Abraão respondeu: “Ela está lá, na tenda”.</w:t>
      </w:r>
    </w:p>
    <w:p>
      <w:pPr/>
      <w:r>
        <w:rPr>
          <w:lang w:val="pt_PT" w:bidi="pt_PT"/>
        </w:rPr>
      </w:r>
      <w:r>
        <w:rPr>
          <w:lang w:val="pt_PT" w:bidi="pt_PT"/>
        </w:rPr>
        <w:t>Um dos homens, que era Yavé, disse: “Ouça, definitivamente retornarei a você por volta desta época no próximo ano, e sua esposa, Sara, terá um filho!”.</w:t>
      </w:r>
    </w:p>
    <w:p>
      <w:pPr/>
      <w:r>
        <w:rPr>
          <w:lang w:val="pt_PT" w:bidi="pt_PT"/>
        </w:rPr>
      </w:r>
      <w:r>
        <w:rPr>
          <w:lang w:val="pt_PT" w:bidi="pt_PT"/>
        </w:rPr>
        <w:t>Agora, Sara estava ouvindo por trás da entrada da tenda. Abraão e Sara eram muito velhos, e Sara havia parado de ter seus períodos mensais, o que significava que ela havia passado o tempo em que as mulheres podem ter filhos.</w:t>
      </w:r>
    </w:p>
    <w:p>
      <w:pPr/>
      <w:r>
        <w:rPr>
          <w:lang w:val="pt_PT" w:bidi="pt_PT"/>
        </w:rPr>
      </w:r>
      <w:r>
        <w:rPr>
          <w:lang w:val="pt_PT" w:bidi="pt_PT"/>
        </w:rPr>
        <w:t>Então Sara riu silenciosamente para si mesma e disse: “Como uma mulher velha e desgastada como eu poderia ter o prazer de dormir com meu marido e ter um bebê? Especialmente desde que meu mestre, meu marido, é tão velho?”. Aqui, Sara usa uma palavra educada e formal para se referir a Abraão.</w:t>
      </w:r>
    </w:p>
    <w:p>
      <w:pPr/>
      <w:r>
        <w:rPr>
          <w:lang w:val="pt_PT" w:bidi="pt_PT"/>
        </w:rPr>
      </w:r>
      <w:r>
        <w:rPr>
          <w:lang w:val="pt_PT" w:bidi="pt_PT"/>
        </w:rPr>
        <w:t>Então o homem que era Yavé disse a Abraão: “Por que Sara riu?”. O homem que era Yavé sabia que Sara havia rido, mesmo que os homens provavelmente não pudessem ouvi-la rindo.</w:t>
      </w:r>
    </w:p>
    <w:p>
      <w:pPr/>
      <w:r>
        <w:rPr>
          <w:lang w:val="pt_PT" w:bidi="pt_PT"/>
        </w:rPr>
      </w:r>
      <w:r>
        <w:rPr>
          <w:lang w:val="pt_PT" w:bidi="pt_PT"/>
        </w:rPr>
        <w:t>O homem que era Yavé disse: “Por que Sara disse: “Uma mulher velha como eu pode ter um bebê?”. Alguma coisa é difícil demais para mim, Deus? Retornarei por volta desta época no próximo ano, e Sara terá um filho”.</w:t>
      </w:r>
    </w:p>
    <w:p>
      <w:pPr/>
      <w:r>
        <w:rPr>
          <w:lang w:val="pt_PT" w:bidi="pt_PT"/>
        </w:rPr>
      </w:r>
      <w:r>
        <w:rPr>
          <w:lang w:val="pt_PT" w:bidi="pt_PT"/>
        </w:rPr>
        <w:t>Sara teve medo, então ela mentiu e disse: “Não ri”.</w:t>
      </w:r>
    </w:p>
    <w:p>
      <w:pPr/>
      <w:r>
        <w:rPr>
          <w:lang w:val="pt_PT" w:bidi="pt_PT"/>
        </w:rPr>
      </w:r>
      <w:r>
        <w:rPr>
          <w:lang w:val="pt_PT" w:bidi="pt_PT"/>
        </w:rPr>
        <w:t>Mas Yavé respondeu: “Sim, você riu”.</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18:1–15 na tradução de melhor compreensão.</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Primeira cena:</w:t>
      </w:r>
      <w:r>
        <w:rPr>
          <w:lang w:val="pt_PT" w:bidi="pt_PT"/>
        </w:rPr>
        <w:t xml:space="preserve"> Yavé apareceu a Abraão pelas grandes árvores pertencentes a Mamre. Abraão viu três homens perto de sua tenda. Ele os cumprimentou respeitosamente, e os convidou a descansar e comer. Os homens concordaram.</w:t>
      </w:r>
    </w:p>
    <w:p>
      <w:pPr/>
      <w:r>
        <w:rPr>
          <w:lang w:val="pt_PT" w:bidi="pt_PT"/>
        </w:rPr>
      </w:r>
      <w:r>
        <w:rPr>
          <w:b/>
          <w:lang w:val="pt_PT" w:bidi="pt_PT"/>
        </w:rPr>
        <w:t>Segunda cena:</w:t>
      </w:r>
      <w:r>
        <w:rPr>
          <w:lang w:val="pt_PT" w:bidi="pt_PT"/>
        </w:rPr>
        <w:t xml:space="preserve"> então Abraão caminhou rapidamente de volta dentro da tenda para Sara e disse: “Rápido! Pegue três grandes porções de sua melhor farinha e faça pão!”. Então ele correu para seu rebanho de vacas e escolheu uma jovem vaca tenra e de boa aparência e deu a seu servo, que rapidamente matou e cozinhou a vaca. Quando a comida estava pronta, Abraão tomou um pouco de iogurte, leite e a carne, e serviu aos homens. Enquanto eles comiam, Abraão esperou por eles na sombra das árvores.</w:t>
      </w:r>
    </w:p>
    <w:p>
      <w:pPr/>
      <w:r>
        <w:rPr>
          <w:lang w:val="pt_PT" w:bidi="pt_PT"/>
        </w:rPr>
      </w:r>
      <w:r>
        <w:rPr>
          <w:b/>
          <w:lang w:val="pt_PT" w:bidi="pt_PT"/>
        </w:rPr>
        <w:t>Terceira cena:</w:t>
      </w:r>
      <w:r>
        <w:rPr>
          <w:lang w:val="pt_PT" w:bidi="pt_PT"/>
        </w:rPr>
        <w:t xml:space="preserve"> os homens perguntaram: “Onde está Sara, sua esposa?”.</w:t>
      </w:r>
    </w:p>
    <w:p>
      <w:pPr/>
      <w:r>
        <w:rPr>
          <w:lang w:val="pt_PT" w:bidi="pt_PT"/>
        </w:rPr>
      </w:r>
      <w:r>
        <w:rPr>
          <w:lang w:val="pt_PT" w:bidi="pt_PT"/>
        </w:rPr>
        <w:t>Abraão respondeu: “Ela está dentro da tenda”.</w:t>
      </w:r>
    </w:p>
    <w:p>
      <w:pPr/>
      <w:r>
        <w:rPr>
          <w:lang w:val="pt_PT" w:bidi="pt_PT"/>
        </w:rPr>
      </w:r>
      <w:r>
        <w:rPr>
          <w:lang w:val="pt_PT" w:bidi="pt_PT"/>
        </w:rPr>
        <w:t>Um dos homens disse: “Retornarei por volta desta época no próximo ano e Sara, sua esposa, terá um filho!”.</w:t>
      </w:r>
    </w:p>
    <w:p>
      <w:pPr/>
      <w:r>
        <w:rPr>
          <w:lang w:val="pt_PT" w:bidi="pt_PT"/>
        </w:rPr>
      </w:r>
      <w:r>
        <w:rPr>
          <w:lang w:val="pt_PT" w:bidi="pt_PT"/>
        </w:rPr>
        <w:t>Sara estava ouvindo eles de dentro da tenda. Sara e Abraão eram muito velhos, e Sara havia passado o tempo em que ela poderia ter filhos. Ela riu e disse a si mesma: “Uma mulher velha e desgastada como eu terá o prazer de um bebê, especialmente quando meu marido também é tão velho?”.</w:t>
      </w:r>
    </w:p>
    <w:p>
      <w:pPr/>
      <w:r>
        <w:rPr>
          <w:lang w:val="pt_PT" w:bidi="pt_PT"/>
        </w:rPr>
      </w:r>
      <w:r>
        <w:rPr>
          <w:lang w:val="pt_PT" w:bidi="pt_PT"/>
        </w:rPr>
        <w:t>Então Yavé disse a Abraão: “Por que Sara riu? Por que ela disse: “Uma mulher velha como eu pode ter um bebê”? Alguma coisa é difícil demais para mim, Deus? Retornarei por volta desta época no próximo ano, e Sara terá um filho”.</w:t>
      </w:r>
    </w:p>
    <w:p>
      <w:pPr/>
      <w:r>
        <w:rPr>
          <w:lang w:val="pt_PT" w:bidi="pt_PT"/>
        </w:rPr>
      </w:r>
      <w:r>
        <w:rPr>
          <w:lang w:val="pt_PT" w:bidi="pt_PT"/>
        </w:rPr>
        <w:t>Sara teve medo, então ela disse: “Não ri”.</w:t>
      </w:r>
    </w:p>
    <w:p>
      <w:pPr/>
      <w:r>
        <w:rPr>
          <w:lang w:val="pt_PT" w:bidi="pt_PT"/>
        </w:rPr>
      </w:r>
      <w:r>
        <w:rPr>
          <w:lang w:val="pt_PT" w:bidi="pt_PT"/>
        </w:rPr>
        <w:t>Mas Yavé disse: “Não, você riu”.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e os três visitantes, um dos quais é Deus</w:t>
      </w:r>
    </w:p>
    <w:p>
      <w:pPr/>
      <w:r>
        <w:rPr>
          <w:lang w:val="pt_PT" w:bidi="pt_PT"/>
        </w:rPr>
      </w:r>
      <w:r>
        <w:rPr>
          <w:lang w:val="pt_PT" w:bidi="pt_PT"/>
        </w:rPr>
        <w:t>Em grupo, prestem atenção às partes do cenário da passagem:</w:t>
      </w:r>
    </w:p>
    <w:p>
      <w:pPr/>
      <w:r>
        <w:rPr>
          <w:lang w:val="pt_PT" w:bidi="pt_PT"/>
        </w:rPr>
      </w:r>
      <w:r>
        <w:rPr>
          <w:lang w:val="pt_PT" w:bidi="pt_PT"/>
        </w:rPr>
        <w:t>Visualize o movimento na cena um. Um dia, Abraão está sentado pela entrada de sua tenda perto das árvores de Mamre quando Deus aparece a ele. Provavelmente está quente, e Abraão está descansando.</w:t>
      </w:r>
    </w:p>
    <w:p>
      <w:pPr/>
      <w:r>
        <w:rPr>
          <w:lang w:val="pt_PT" w:bidi="pt_PT"/>
        </w:rPr>
      </w:r>
      <w:r>
        <w:rPr>
          <w:lang w:val="pt_PT" w:bidi="pt_PT"/>
        </w:rPr>
        <w:t>Em grupo, olhe para uma imagem de como uma tenda pode ter sido naquela época. Olhe para uma imagem de como a entrada para a tenda de Abraão pode ter sido parecida. Olhe para Mamre em um mapa. Olhe para uma imagem de como as grandes árvores de Mamre eram parecidas. Pause este áudio aqui.</w:t>
      </w:r>
    </w:p>
    <w:p>
      <w:pPr/>
      <w:r>
        <w:rPr>
          <w:lang w:val="pt_PT" w:bidi="pt_PT"/>
        </w:rPr>
      </w:r>
      <w:r>
        <w:rPr>
          <w:lang w:val="pt_PT" w:bidi="pt_PT"/>
        </w:rPr>
        <w:t>A história nos diz que Yavé apareceu a Abraão no início da história, mas Abraão provavelmente não sabe que Deus apareceu a ele até a cena três, quando Yavé fala com Abraão e Sara.</w:t>
      </w:r>
    </w:p>
    <w:p>
      <w:pPr/>
      <w:r>
        <w:rPr>
          <w:lang w:val="pt_PT" w:bidi="pt_PT"/>
        </w:rPr>
      </w:r>
      <w:r>
        <w:rPr>
          <w:lang w:val="pt_PT" w:bidi="pt_PT"/>
        </w:rPr>
        <w:t>Abraão olhou para cima e de repente notou três homens por perto. Quando ele vê os homens, Abraão corre rapidamente para encontrá-los. Ele os recebeu se curvando na terra. Abraão diz a um dos homens, provavelmente aquele que ele pensa que é o líder: “Senhor, se você me considera digno, não passe por mim, seu servo”. Ele então diz a todos os três homens: “Por favor, descansem sob a sombra dessa árvore e trarei um pouco de água para vocês lavarem seus pés. E como você me honrou, seu servo, com essa visita, também me deixe trazer um pouco de pão para refrescar você antes de continuar sua jornada”.</w:t>
      </w:r>
    </w:p>
    <w:p>
      <w:pPr/>
      <w:r>
        <w:rPr>
          <w:lang w:val="pt_PT" w:bidi="pt_PT"/>
        </w:rPr>
      </w:r>
      <w:r>
        <w:rPr>
          <w:lang w:val="pt_PT" w:bidi="pt_PT"/>
        </w:rPr>
        <w:t>Os homens respondem: “Obrigado. Faça o que você disse”.</w:t>
      </w:r>
    </w:p>
    <w:p>
      <w:pPr/>
      <w:r>
        <w:rPr>
          <w:lang w:val="pt_PT" w:bidi="pt_PT"/>
        </w:rPr>
      </w:r>
      <w:r>
        <w:rPr>
          <w:lang w:val="pt_PT" w:bidi="pt_PT"/>
        </w:rPr>
        <w:t>Visualize o movimento de Abraão para a cena dois. Abraão se apressou para dentro da tenda de Sara e diz: “Rápido! Tome três medidas de sua melhor farinha e faça pão”.</w:t>
      </w:r>
    </w:p>
    <w:p>
      <w:pPr/>
      <w:r>
        <w:rPr>
          <w:lang w:val="pt_PT" w:bidi="pt_PT"/>
        </w:rPr>
      </w:r>
      <w:r>
        <w:rPr>
          <w:lang w:val="pt_PT" w:bidi="pt_PT"/>
        </w:rPr>
        <w:t>Então Abraão corre para seu rebanho de vacas e escolhe uma jovem vaca que parece ter carne macia e boa. Ele dá a vaca a um servo, que a prepara rapidamente. Uma vez que a jovem vaca é cozida, Abraão serve a seus visitantes a carne da vaca juntamente com iogurte e leite. Então Abraão fica perto para servir aos homens se eles precisarem de algo.</w:t>
      </w:r>
    </w:p>
    <w:p>
      <w:pPr/>
      <w:r>
        <w:rPr>
          <w:lang w:val="pt_PT" w:bidi="pt_PT"/>
        </w:rPr>
      </w:r>
      <w:r>
        <w:rPr>
          <w:lang w:val="pt_PT" w:bidi="pt_PT"/>
        </w:rPr>
        <w:t>Parem aqui. Mostre à equipe uma imagem de uma jovem vaca, iogurte e leite.</w:t>
      </w:r>
    </w:p>
    <w:p>
      <w:pPr/>
      <w:r>
        <w:rPr>
          <w:lang w:val="pt_PT" w:bidi="pt_PT"/>
        </w:rPr>
      </w:r>
      <w:r>
        <w:rPr>
          <w:lang w:val="pt_PT" w:bidi="pt_PT"/>
        </w:rPr>
        <w:t>Visualize a conversa na cena três. Preste atenção à posição dos personagens e o fluxo de conversa. Nessa cena, os três homens provavelmente ainda estão comendo na sombra das árvores. Abraão fica perto caso eles precisem de algo. Sara fica dentro da tenda, por trás da entrada da tenda. Ela pode ouvir sua conversa, mas os homens provavelmente não podem vê-la. É importante lembrar que nessa cultura, provavelmente não é apropriado que as mulheres comam com homens. É por isso que Sara permanece na tenda.</w:t>
      </w:r>
    </w:p>
    <w:p>
      <w:pPr/>
      <w:r>
        <w:rPr>
          <w:lang w:val="pt_PT" w:bidi="pt_PT"/>
        </w:rPr>
      </w:r>
      <w:r>
        <w:rPr>
          <w:lang w:val="pt_PT" w:bidi="pt_PT"/>
        </w:rPr>
        <w:t>Pare aqui e discuta em grupo: se essa fosse sua cultura, o que as mulheres estariam fazendo durante uma refeição com convidados? Onde as mulheres estariam? Como essa história se difere da sua cultura? Pause este áudio aqui.</w:t>
      </w:r>
    </w:p>
    <w:p>
      <w:pPr/>
      <w:r>
        <w:rPr>
          <w:lang w:val="pt_PT" w:bidi="pt_PT"/>
        </w:rPr>
      </w:r>
      <w:r>
        <w:rPr>
          <w:lang w:val="pt_PT" w:bidi="pt_PT"/>
        </w:rPr>
        <w:t>Preste atenção a como a história nomeia os três visitantes durante sua conversa com Abraão. Primeiro, a história diz que os três homens falam, então ela diz que um dos homens fala, e finalmente revela que um dos homens era Yavé e Yavé fala.</w:t>
      </w:r>
    </w:p>
    <w:p>
      <w:pPr/>
      <w:r>
        <w:rPr>
          <w:lang w:val="pt_PT" w:bidi="pt_PT"/>
        </w:rPr>
      </w:r>
      <w:r>
        <w:rPr>
          <w:lang w:val="pt_PT" w:bidi="pt_PT"/>
        </w:rPr>
        <w:t>Os homens perguntaram a Abraão: “Onde está Sara, sua esposa?”.</w:t>
      </w:r>
    </w:p>
    <w:p>
      <w:pPr/>
      <w:r>
        <w:rPr>
          <w:lang w:val="pt_PT" w:bidi="pt_PT"/>
        </w:rPr>
      </w:r>
      <w:r>
        <w:rPr>
          <w:lang w:val="pt_PT" w:bidi="pt_PT"/>
        </w:rPr>
        <w:t>Abraão respondeu: “Ela está lá, na tenda”.</w:t>
      </w:r>
    </w:p>
    <w:p>
      <w:pPr/>
      <w:r>
        <w:rPr>
          <w:lang w:val="pt_PT" w:bidi="pt_PT"/>
        </w:rPr>
      </w:r>
      <w:r>
        <w:rPr>
          <w:lang w:val="pt_PT" w:bidi="pt_PT"/>
        </w:rPr>
        <w:t>Um dos homens fala. Ele começa com uma palavra que significa que o que ele está prestes a dizer é surpreendente e importante. O homem diz: “Ouça, retornarei a você por volta desta época no próximo ano, e sua esposa Sara terá um filho!”.</w:t>
      </w:r>
    </w:p>
    <w:p>
      <w:pPr/>
      <w:r>
        <w:rPr>
          <w:lang w:val="pt_PT" w:bidi="pt_PT"/>
        </w:rPr>
      </w:r>
      <w:r>
        <w:rPr>
          <w:lang w:val="pt_PT" w:bidi="pt_PT"/>
        </w:rPr>
        <w:t>Agora, Sara tem ouvido toda essa conversa por trás da abertura da tenda. Sara passou há muito tempo a idade que as mulheres podem ter filhos, então ela começa a rir para si mesma e pensa: “Sou velha e desgastada, então como posso experimentar a alegria de ter filhos, especialmente desde que meu marido também é velho?”. Ela não espera uma resposta para sua pergunta. Ela assume que a resposta para essa pergunta é que ela não pode ter filhos.</w:t>
      </w:r>
    </w:p>
    <w:p>
      <w:pPr/>
      <w:r>
        <w:rPr>
          <w:lang w:val="pt_PT" w:bidi="pt_PT"/>
        </w:rPr>
      </w:r>
      <w:r>
        <w:rPr>
          <w:lang w:val="pt_PT" w:bidi="pt_PT"/>
        </w:rPr>
        <w:t>Agora a história identifica o homem que fala como Yavé. Então Yavé disse a Abraão: “Por que Sara riu? Por que ela disse: “Uma mulher velha como eu pode ter um bebê”? Há algo impossível para mim, Yavé?”. A maneira como Yavé faz essas perguntas mostra que ele não espera uma resposta de Abraão. Ele está dizendo que nada é impossível para Yavé.</w:t>
      </w:r>
    </w:p>
    <w:p>
      <w:pPr/>
      <w:r>
        <w:rPr>
          <w:lang w:val="pt_PT" w:bidi="pt_PT"/>
        </w:rPr>
      </w:r>
      <w:r>
        <w:rPr>
          <w:lang w:val="pt_PT" w:bidi="pt_PT"/>
        </w:rPr>
        <w:t>Yavé continua: “Retornarei por volta desta época no próximo ano, assim como disse a você, e Sara terá um filho”. Aqui, Yavé se repete para dar ênfase.</w:t>
      </w:r>
    </w:p>
    <w:p>
      <w:pPr/>
      <w:r>
        <w:rPr>
          <w:lang w:val="pt_PT" w:bidi="pt_PT"/>
        </w:rPr>
      </w:r>
      <w:r>
        <w:rPr>
          <w:lang w:val="pt_PT" w:bidi="pt_PT"/>
        </w:rPr>
        <w:t>Façam uma pausa aqui e discutam em grupo. Histórias sobre Abraão repetem muito as informações. Muitas vezes, Yavé diz a mesma coisa várias vezes, mas de maneiras diferentes. Em suas histórias, como você mostra ênfase ou ajuda as pessoas a lembrar de informações? Você repete informações? Pause este áudio aqui.</w:t>
      </w:r>
    </w:p>
    <w:p>
      <w:pPr/>
      <w:r>
        <w:rPr>
          <w:lang w:val="pt_PT" w:bidi="pt_PT"/>
        </w:rPr>
      </w:r>
      <w:r>
        <w:rPr>
          <w:lang w:val="pt_PT" w:bidi="pt_PT"/>
        </w:rPr>
        <w:t>Sara está com tanto medo que ela nega e diz: “Não ri”.</w:t>
      </w:r>
    </w:p>
    <w:p>
      <w:pPr/>
      <w:r>
        <w:rPr>
          <w:lang w:val="pt_PT" w:bidi="pt_PT"/>
        </w:rPr>
      </w:r>
      <w:r>
        <w:rPr>
          <w:lang w:val="pt_PT" w:bidi="pt_PT"/>
        </w:rPr>
        <w:t>Mas Yavé diz: “Isso não é verdade. Você riu”. Aqui, Yavé contradiz o que Sara disse e diz a ela que não é verdadeiro. Você deve usar quaisquer frases ou palavras que você usa em seu idioma quando alguém contradiz outra pessoa.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18:1–15 na tradução de melhor compreensão.</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e três visitantes, um dos quais era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Abraão viveu perto das árvores de Mamre. Um dia, enquanto ele se sentava pela entrada de uma de suas tendas, Abraão olhou para cima e de repente viu três homens aparecer na frente dele. Ele correu para eles, e disse ao líder: “Senhor, se soa bom para você, por favor pare e descanse aqui por um tempo. Descanse na sombra dessa árvore. Trarei água para lavar seus pés. E como você está me honrando, seu servo, com uma visita, me deixe preparar um pouco de comida para refrescar você antes de continuar sua jornada”.</w:t>
      </w:r>
    </w:p>
    <w:p>
      <w:pPr/>
      <w:r>
        <w:rPr>
          <w:lang w:val="pt_PT" w:bidi="pt_PT"/>
        </w:rPr>
      </w:r>
      <w:r>
        <w:rPr>
          <w:lang w:val="pt_PT" w:bidi="pt_PT"/>
        </w:rPr>
        <w:t>Pare a encenação: Pergunte ao ator que interpreta Abraão, “O que você está sentindo ou pensando?”. Você pode ouvir coisas como: “Quero ser um bom anfitrião”, ou “Estou surpreso por ver esses três homens”, ou “Sinto-me obrigado a receber bem esses homens”. Reinicie a encenação.</w:t>
      </w:r>
    </w:p>
    <w:p>
      <w:pPr/>
      <w:r>
        <w:rPr>
          <w:lang w:val="pt_PT" w:bidi="pt_PT"/>
        </w:rPr>
      </w:r>
      <w:r>
        <w:rPr>
          <w:lang w:val="pt_PT" w:bidi="pt_PT"/>
        </w:rPr>
        <w:t>Os homens disseram: “Muito bem, vamos fazer o que você disse”.</w:t>
      </w:r>
    </w:p>
    <w:p>
      <w:pPr/>
      <w:r>
        <w:rPr>
          <w:lang w:val="pt_PT" w:bidi="pt_PT"/>
        </w:rPr>
      </w:r>
      <w:r>
        <w:rPr>
          <w:lang w:val="pt_PT" w:bidi="pt_PT"/>
        </w:rPr>
        <w:t>Então Abraão se apressou para onde Sara estava dentro da tenda. Ele disse: “Rápido! Pegue três grandes porções de sua melhor farinha e faça pão!”. Então Abraão correu para seu rebanho de vacas e escolheu um bezerro cuja carne seria macia e boa para comer. Ele deu o bezerro a um servo para cozinhar. Então ele serviu iogurte, leite e o bezerro cozido aos três homens. Enquanto eles comiam, Abraão os serviu sob a sombra das árvores.</w:t>
      </w:r>
    </w:p>
    <w:p>
      <w:pPr/>
      <w:r>
        <w:rPr>
          <w:lang w:val="pt_PT" w:bidi="pt_PT"/>
        </w:rPr>
      </w:r>
      <w:r>
        <w:rPr>
          <w:lang w:val="pt_PT" w:bidi="pt_PT"/>
        </w:rPr>
        <w:t>Pare a encenação: Pergunte ao ator que interpreta Abraão, “O que você está sentindo ou pensando?”. Você pode ouvir coisas como: “Estou me apressando para ser um bom anfitrião”, ou “Estou preparando mais comida do que podemos comer para garantir que estou hospedando bem meus visitantes”, ou “Quero ser generoso com meus convidados”. Pergunte à pessoa que interpreta Sara: “O que você está sentindo ou pensando?”. Você pode ouvir coisas como: “Quero saber quem esses homens são e o que está acontecendo, então estou ouvindo sua conversa”, ou “estou curiosa”. Reinicie a encenação.</w:t>
      </w:r>
    </w:p>
    <w:p>
      <w:pPr/>
      <w:r>
        <w:rPr>
          <w:lang w:val="pt_PT" w:bidi="pt_PT"/>
        </w:rPr>
      </w:r>
      <w:r>
        <w:rPr>
          <w:lang w:val="pt_PT" w:bidi="pt_PT"/>
        </w:rPr>
        <w:t>Os homens perguntaram a Abraão: “Onde está Sara, sua esposa?”.</w:t>
      </w:r>
    </w:p>
    <w:p>
      <w:pPr/>
      <w:r>
        <w:rPr>
          <w:lang w:val="pt_PT" w:bidi="pt_PT"/>
        </w:rPr>
      </w:r>
      <w:r>
        <w:rPr>
          <w:lang w:val="pt_PT" w:bidi="pt_PT"/>
        </w:rPr>
        <w:t>Abraão respondeu: “Ela está dentro da tenda”.</w:t>
      </w:r>
    </w:p>
    <w:p>
      <w:pPr/>
      <w:r>
        <w:rPr>
          <w:lang w:val="pt_PT" w:bidi="pt_PT"/>
        </w:rPr>
      </w:r>
      <w:r>
        <w:rPr>
          <w:lang w:val="pt_PT" w:bidi="pt_PT"/>
        </w:rPr>
        <w:t>Um dos homens disse: “Retornarei por volta desta época no próximo ano, e Sara terá um bebê”.</w:t>
      </w:r>
    </w:p>
    <w:p>
      <w:pPr/>
      <w:r>
        <w:rPr>
          <w:lang w:val="pt_PT" w:bidi="pt_PT"/>
        </w:rPr>
      </w:r>
      <w:r>
        <w:rPr>
          <w:lang w:val="pt_PT" w:bidi="pt_PT"/>
        </w:rPr>
        <w:t>Sara estava ouvindo de dentro da tenda. Sara e Abraão eram muito velhos, e Sara não poderia mais ter filhos. Então Sara riu e disse a si mesma: “Como uma mulher desgastada como eu poderia ter o prazer de ter filhos, especialmente quando meu marido é tão velho?”.</w:t>
      </w:r>
    </w:p>
    <w:p>
      <w:pPr/>
      <w:r>
        <w:rPr>
          <w:lang w:val="pt_PT" w:bidi="pt_PT"/>
        </w:rPr>
      </w:r>
      <w:r>
        <w:rPr>
          <w:lang w:val="pt_PT" w:bidi="pt_PT"/>
        </w:rPr>
        <w:t>Pare a encenação: Pergunte ao ator que interpreta Sara, “O que você está sentindo ou pensando?”. Você pode ouvir coisas como: “Estou rindo em descrença, porque não posso imaginar ter um filho quando sou tão velha”, ou “Isso soa impossível para mim”, ou “Sou velha e cansada, e sei que meu corpo não pode mais ter filhos, então não acredito que Deus me dará filhos”. Reinicie a encenação.</w:t>
      </w:r>
    </w:p>
    <w:p>
      <w:pPr/>
      <w:r>
        <w:rPr>
          <w:lang w:val="pt_PT" w:bidi="pt_PT"/>
        </w:rPr>
      </w:r>
      <w:r>
        <w:rPr>
          <w:lang w:val="pt_PT" w:bidi="pt_PT"/>
        </w:rPr>
        <w:t>Então Yavé disse a Abraão: “Por que Sara riu? Por que ela disse: “Uma mulher velha como eu pode ter um bebê”? Alguma coisa é difícil demais para mim, Deus? Retornarei por volta desta época no próximo ano, e Sara terá um filho”.</w:t>
      </w:r>
    </w:p>
    <w:p>
      <w:pPr/>
      <w:r>
        <w:rPr>
          <w:lang w:val="pt_PT" w:bidi="pt_PT"/>
        </w:rPr>
      </w:r>
      <w:r>
        <w:rPr>
          <w:lang w:val="pt_PT" w:bidi="pt_PT"/>
        </w:rPr>
        <w:t>Pergunte ao ator que interpreta Yavé, que é um dos três homens: “O que você está sentindo ou pensando?”. Você pode ouvir coisas como: “Estou ofendido por Sara não acreditar em mim”, ou “Estou chateado por Sara pensar que seria difícil demais para mim dar a ela um bebê”. Reinicie a encenação.</w:t>
      </w:r>
    </w:p>
    <w:p>
      <w:pPr/>
      <w:r>
        <w:rPr>
          <w:lang w:val="pt_PT" w:bidi="pt_PT"/>
        </w:rPr>
      </w:r>
      <w:r>
        <w:rPr>
          <w:lang w:val="pt_PT" w:bidi="pt_PT"/>
        </w:rPr>
        <w:t>Sara teve medo, então ela disse: “Não ri”.</w:t>
      </w:r>
    </w:p>
    <w:p>
      <w:pPr/>
      <w:r>
        <w:rPr>
          <w:lang w:val="pt_PT" w:bidi="pt_PT"/>
        </w:rPr>
      </w:r>
      <w:r>
        <w:rPr>
          <w:lang w:val="pt_PT" w:bidi="pt_PT"/>
        </w:rPr>
        <w:t>Mas Yavé disse: “Não, você riu”.</w:t>
      </w:r>
    </w:p>
    <w:p>
      <w:pPr/>
      <w:r>
        <w:rPr>
          <w:lang w:val="pt_PT" w:bidi="pt_PT"/>
        </w:rPr>
      </w:r>
      <w:r>
        <w:rPr>
          <w:lang w:val="pt_PT" w:bidi="pt_PT"/>
        </w:rPr>
        <w:t>Termine a encenação. Pergunte à pessoa que interpreta Sara: “O que você está sentindo ou pensando?”. Você pode ouvir coisas como: “Acabei de perceber que estou falando com Deus, e estou aterrorizada”, ou “Tenho medo porque não percebi que Deus poderia me ouvir”. Pergunte à pessoa que interpreta Yavé: “O que você está sentindo ou pensando?”. Você pode ouvir coisas como: “Quero que Sara saiba que posso ouvi-la”, ou “Quero que Sara saiba que sei que ela riu”.</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b/>
          <w:lang w:val="pt_PT" w:bidi="pt_PT"/>
        </w:rPr>
        <w:t>Yavé</w:t>
      </w:r>
      <w:r>
        <w:rPr>
          <w:lang w:val="pt_PT" w:bidi="pt_PT"/>
        </w:rPr>
        <w:t xml:space="preserve">, Deus, apareceu a Abraão enquanto Abraão estava perto das grandes árvores de propriedade de Mamre. Essa passagem usa o nome pessoal de Deus, Yavé. Procure </w:t>
      </w:r>
      <w:r>
        <w:rPr>
          <w:lang w:val="pt_PT" w:bidi="pt_PT"/>
        </w:rPr>
        <w:t>Yavé</w:t>
      </w:r>
      <w:r>
        <w:rPr>
          <w:lang w:val="pt_PT" w:bidi="pt_PT"/>
        </w:rPr>
        <w:t xml:space="preserve"> no glossário e use a mesma palavra para Yavé que você usou em histórias anteriores.</w:t>
      </w:r>
    </w:p>
    <w:p>
      <w:pPr/>
      <w:r>
        <w:rPr>
          <w:lang w:val="pt_PT" w:bidi="pt_PT"/>
        </w:rPr>
      </w:r>
      <w:r>
        <w:rPr>
          <w:lang w:val="pt_PT" w:bidi="pt_PT"/>
        </w:rPr>
        <w:t>Um dia, Abraão estava sentado fora da entrada de sua tenda quando ele olhou para cima e de repente viu três homens por perto. Abraão correu para encontrá-los. Ele se curvou na terra e começou: “</w:t>
      </w:r>
      <w:r>
        <w:rPr>
          <w:b/>
          <w:lang w:val="pt_PT" w:bidi="pt_PT"/>
        </w:rPr>
        <w:t>Senhor</w:t>
      </w:r>
      <w:r>
        <w:rPr>
          <w:lang w:val="pt_PT" w:bidi="pt_PT"/>
        </w:rPr>
        <w:t>”. A palavra que Abraão usa aqui às vezes se refere a Yavé, mas também pode ser um termo respeitoso usado para humanos. Aqui, Abraão provavelmente não sabia que ele estava falando com Yavé e significava dizer “senhor”.</w:t>
      </w:r>
    </w:p>
    <w:p>
      <w:pPr/>
      <w:r>
        <w:rPr>
          <w:lang w:val="pt_PT" w:bidi="pt_PT"/>
        </w:rPr>
      </w:r>
      <w:r>
        <w:rPr>
          <w:lang w:val="pt_PT" w:bidi="pt_PT"/>
        </w:rPr>
        <w:t>Abraão convidou os homens a descansar e comer com ele. Os homens concordaram.</w:t>
      </w:r>
    </w:p>
    <w:p>
      <w:pPr/>
      <w:r>
        <w:rPr>
          <w:lang w:val="pt_PT" w:bidi="pt_PT"/>
        </w:rPr>
      </w:r>
      <w:r>
        <w:rPr>
          <w:lang w:val="pt_PT" w:bidi="pt_PT"/>
        </w:rPr>
        <w:t xml:space="preserve">Então Abraão se apressou para dentro da tenda de Sara e disse: “Rápido! Pegue três </w:t>
      </w:r>
      <w:r>
        <w:rPr>
          <w:b/>
          <w:lang w:val="pt_PT" w:bidi="pt_PT"/>
        </w:rPr>
        <w:t>seahs</w:t>
      </w:r>
      <w:r>
        <w:rPr>
          <w:lang w:val="pt_PT" w:bidi="pt_PT"/>
        </w:rPr>
        <w:t xml:space="preserve"> de sua melhor farinha e </w:t>
      </w:r>
      <w:r>
        <w:rPr>
          <w:b/>
          <w:lang w:val="pt_PT" w:bidi="pt_PT"/>
        </w:rPr>
        <w:t>amasse</w:t>
      </w:r>
      <w:r>
        <w:rPr>
          <w:lang w:val="pt_PT" w:bidi="pt_PT"/>
        </w:rPr>
        <w:t xml:space="preserve"> e faça pão!”. “Seahs” se refere a grandes porções de farinha. Eles podem ter sido em torno de 8 litros, 8 quilos, ou 2 galões. “Amassar” farinha significa mexer uma mistura de farinha e água até que a farinha se torne uma massa que pode ser moldada em pão.</w:t>
      </w:r>
    </w:p>
    <w:p>
      <w:pPr/>
      <w:r>
        <w:rPr>
          <w:lang w:val="pt_PT" w:bidi="pt_PT"/>
        </w:rPr>
      </w:r>
      <w:r>
        <w:rPr>
          <w:lang w:val="pt_PT" w:bidi="pt_PT"/>
        </w:rPr>
        <w:t xml:space="preserve">Então Abraão correu para seu rebanho de vacas e escolheu um bezerro </w:t>
      </w:r>
      <w:r>
        <w:rPr>
          <w:b/>
          <w:lang w:val="pt_PT" w:bidi="pt_PT"/>
        </w:rPr>
        <w:t>macio</w:t>
      </w:r>
      <w:r>
        <w:rPr>
          <w:lang w:val="pt_PT" w:bidi="pt_PT"/>
        </w:rPr>
        <w:t xml:space="preserve"> e bom e deu a um servo para prepará-lo rapidamente. Um bezerro é um bebê vaca.</w:t>
      </w:r>
    </w:p>
    <w:p>
      <w:pPr/>
      <w:r>
        <w:rPr>
          <w:lang w:val="pt_PT" w:bidi="pt_PT"/>
        </w:rPr>
      </w:r>
      <w:r>
        <w:rPr>
          <w:lang w:val="pt_PT" w:bidi="pt_PT"/>
        </w:rPr>
        <w:t xml:space="preserve">Quando a comida estava pronta, Abraão serviu aos homens a carne assada, </w:t>
      </w:r>
      <w:r>
        <w:rPr>
          <w:b/>
          <w:lang w:val="pt_PT" w:bidi="pt_PT"/>
        </w:rPr>
        <w:t>iogurte</w:t>
      </w:r>
      <w:r>
        <w:rPr>
          <w:lang w:val="pt_PT" w:bidi="pt_PT"/>
        </w:rPr>
        <w:t xml:space="preserve"> e leite. Iogurte se refere a leite que se tornou espesso e azedo.</w:t>
      </w:r>
    </w:p>
    <w:p>
      <w:pPr/>
      <w:r>
        <w:rPr>
          <w:lang w:val="pt_PT" w:bidi="pt_PT"/>
        </w:rPr>
      </w:r>
      <w:r>
        <w:rPr>
          <w:lang w:val="pt_PT" w:bidi="pt_PT"/>
        </w:rPr>
        <w:t>Enquanto eles comiam, Abraão esperou por eles na sombra das árvores.</w:t>
      </w:r>
    </w:p>
    <w:p>
      <w:pPr/>
      <w:r>
        <w:rPr>
          <w:lang w:val="pt_PT" w:bidi="pt_PT"/>
        </w:rPr>
      </w:r>
      <w:r>
        <w:rPr>
          <w:lang w:val="pt_PT" w:bidi="pt_PT"/>
        </w:rPr>
        <w:t xml:space="preserve">Enquanto os visitantes falavam com Abraão, um dos visitantes disse que Sara teria um filho no próximo ano. Sara, que estava ouvindo dentro da tenda, riu silenciosamente para si mesma e disse: “Como uma mulher desgastada como eu poderia ter esse tipo de prazer, especialmente quando </w:t>
      </w:r>
      <w:r>
        <w:rPr>
          <w:b/>
          <w:lang w:val="pt_PT" w:bidi="pt_PT"/>
        </w:rPr>
        <w:t>meu mestre, meu marido</w:t>
      </w:r>
      <w:r>
        <w:rPr>
          <w:lang w:val="pt_PT" w:bidi="pt_PT"/>
        </w:rPr>
        <w:t>, também é tão velho?”. Na história, Sara usa uma forma respeitosa da palavra marido para se referir a Abraão.</w:t>
      </w:r>
    </w:p>
    <w:p>
      <w:pPr/>
      <w:r>
        <w:rPr>
          <w:lang w:val="pt_PT" w:bidi="pt_PT"/>
        </w:rPr>
      </w:r>
      <w:r>
        <w:rPr>
          <w:lang w:val="pt_PT" w:bidi="pt_PT"/>
        </w:rPr>
        <w:t>Então Yavé perguntou a Abraão por que Sara riu. Sara teve medo, então ela disse que não riu. Mas Yavé disse: “Não, você riu”.</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18:16–33</w:t>
      </w:r>
      <w:r>
        <w:rPr>
          <w:lang w:val="pt_PT" w:bidi="pt_PT"/>
        </w:rPr>
      </w:r>
    </w:p>
    <w:p>
      <w:pPr>
        <w:pStyle w:val="Heading3"/>
      </w:pPr>
      <w:r>
        <w:rPr>
          <w:lang w:val="pt_PT" w:bidi="pt_PT"/>
        </w:rPr>
        <w:t>Ouvir e Sentir</w:t>
      </w:r>
    </w:p>
    <w:p>
      <w:pPr/>
      <w:r>
        <w:rPr>
          <w:lang w:val="pt_PT" w:bidi="pt_PT"/>
        </w:rPr>
      </w:r>
      <w:r>
        <w:rPr>
          <w:lang w:val="pt_PT" w:bidi="pt_PT"/>
        </w:rPr>
        <w:t>Nesta etapa, ouçam Gênesis 18:16–33 e guardem em seus corações. Ouça uma versão em áudio de Gênesis 18:16–33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18:16–33 na tradução mais fácil de entender.</w:t>
      </w:r>
    </w:p>
    <w:p>
      <w:pPr/>
      <w:r>
        <w:rPr>
          <w:lang w:val="pt_PT" w:bidi="pt_PT"/>
        </w:rPr>
      </w:r>
      <w:r>
        <w:rPr>
          <w:lang w:val="pt_PT" w:bidi="pt_PT"/>
        </w:rPr>
        <w:t>Essa história acontece imediatamente depois da última história. Esta é a segunda de uma série de quatro histórias sobre Abraão e Ló. Embora Ló não apareça nessa passagem, os homens estão em seu caminho para Sodoma, a cidade onde Ló vive. A maior parte dessa história é uma conversa entre Deus e Abraão. Nessa história, Abraão pede a Deus para não destruir pessoas inocentes e culpadas juntas. Abraão quer saber se ele pode confiar em Deus para ser um juiz bom e justo.</w:t>
      </w:r>
    </w:p>
    <w:p>
      <w:pPr/>
      <w:r>
        <w:rPr>
          <w:lang w:val="pt_PT" w:bidi="pt_PT"/>
        </w:rPr>
      </w:r>
      <w:r>
        <w:rPr>
          <w:lang w:val="pt_PT" w:bidi="pt_PT"/>
        </w:rPr>
        <w:t>Os três homens que haviam visitado Abraão se levantaram para sair logo depois de comer com Abraão. Abraão caminhou com os homens. Era comum na cultura de Abraão caminhar com os convidados por um tempo quando eles saíam para mostrar respeito e apreciação por sua visita.</w:t>
      </w:r>
    </w:p>
    <w:p>
      <w:pPr/>
      <w:r>
        <w:rPr>
          <w:lang w:val="pt_PT" w:bidi="pt_PT"/>
        </w:rPr>
      </w:r>
      <w:r>
        <w:rPr>
          <w:lang w:val="pt_PT" w:bidi="pt_PT"/>
        </w:rPr>
        <w:t>Pare aqui e discuta como uma equipe: como você diz adeus a convidados honrados em sua cultura? Pause este áudio aqui.</w:t>
      </w:r>
    </w:p>
    <w:p>
      <w:pPr/>
      <w:r>
        <w:rPr>
          <w:lang w:val="pt_PT" w:bidi="pt_PT"/>
        </w:rPr>
      </w:r>
      <w:r>
        <w:rPr>
          <w:lang w:val="pt_PT" w:bidi="pt_PT"/>
        </w:rPr>
        <w:t>Eles olharam para baixo para a cidade de Sodoma. Quando eles olharam para Sodoma, esses homens estavam provavelmente em um lugar alto ou penhasco nas colinas fora da área das árvores de Mamre, onde Abraão vivia.</w:t>
      </w:r>
    </w:p>
    <w:p>
      <w:pPr/>
      <w:r>
        <w:rPr>
          <w:lang w:val="pt_PT" w:bidi="pt_PT"/>
        </w:rPr>
      </w:r>
      <w:r>
        <w:rPr>
          <w:lang w:val="pt_PT" w:bidi="pt_PT"/>
        </w:rPr>
        <w:t>Pare aqui e olhe para um mapa das grandes árvores de Mamre. Olhe para um mapa das cidades de Sodoma e Gomorra. Pause este áudio aqui.</w:t>
      </w:r>
    </w:p>
    <w:p>
      <w:pPr/>
      <w:r>
        <w:rPr>
          <w:lang w:val="pt_PT" w:bidi="pt_PT"/>
        </w:rPr>
      </w:r>
      <w:r>
        <w:rPr>
          <w:lang w:val="pt_PT" w:bidi="pt_PT"/>
        </w:rPr>
        <w:t>Então um dos homens, que era Yavé, pensou consigo mesmo: “Devo esconder meu plano de Abraão? Os descendentes de Abraão se tornarão uma grande e poderosa nação, e todas as nações da terra serão abençoadas por meio de Abraão. Isso acontecerá porque escolhi ele para ordenar que seus filhos e suas famílias mantenham o caminho de Yavé, meu caminho, fazendo o que é justo e bom”. A frase “manter o caminho de Yavé” significa obedecer a Deus e viver como Deus quer. A maneira de manter o caminho de Yavé é fazer coisas justas e boas, ou ter um bom relacionamento com Yavé que faz você fazer o que é bom, certo e justo.</w:t>
      </w:r>
    </w:p>
    <w:p>
      <w:pPr/>
      <w:r>
        <w:rPr>
          <w:lang w:val="pt_PT" w:bidi="pt_PT"/>
        </w:rPr>
      </w:r>
      <w:r>
        <w:rPr>
          <w:lang w:val="pt_PT" w:bidi="pt_PT"/>
        </w:rPr>
        <w:t>Yavé continuou pensando com si mesmo: “Então farei tudo o que prometi a Abraão”. Aqui, Yavé está pensando com si mesmo, em voz alta ou silenciosamente. Yavé quer revelar coisas sobre como ele age no mundo para Abraão, porque os descendentes de Abraão se tornarão uma nação importante.</w:t>
      </w:r>
    </w:p>
    <w:p>
      <w:pPr/>
      <w:r>
        <w:rPr>
          <w:lang w:val="pt_PT" w:bidi="pt_PT"/>
        </w:rPr>
      </w:r>
      <w:r>
        <w:rPr>
          <w:lang w:val="pt_PT" w:bidi="pt_PT"/>
        </w:rPr>
        <w:t>Então Yavé disse a Abraão: “Ouvi um grande grito de Sodoma e Gomorra, porque seu pecado é muito. Vou descer para descobrir se suas ações são tão ruins quanto o grito que ouvi. Se não, saberei”. Aqui, “um grande grito” pode se referir a um grito que alguém dá porque ele é oprimido por tratamento duro ou a pessoas gritando para Yavé para punir as pessoas pecadoras.</w:t>
      </w:r>
    </w:p>
    <w:p>
      <w:pPr/>
      <w:r>
        <w:rPr>
          <w:lang w:val="pt_PT" w:bidi="pt_PT"/>
        </w:rPr>
      </w:r>
      <w:r>
        <w:rPr>
          <w:lang w:val="pt_PT" w:bidi="pt_PT"/>
        </w:rPr>
        <w:t>Então os dois outros homens saíram e foram para Sodoma, mas Abraão permaneceu com Yavé. Aqui, a passagem usa a frase “Abraão permaneceu de pé diante de Yavé”. Isso às vezes se refere a quando os profetas, os mensageiros de Yavé, ficam diante de Yavé e pedem a Yavé por algo em nome de outras pessoas. Abraão está diante de Yavé para advogar por outra pessoa.</w:t>
      </w:r>
    </w:p>
    <w:p>
      <w:pPr/>
      <w:r>
        <w:rPr>
          <w:lang w:val="pt_PT" w:bidi="pt_PT"/>
        </w:rPr>
      </w:r>
      <w:r>
        <w:rPr>
          <w:lang w:val="pt_PT" w:bidi="pt_PT"/>
        </w:rPr>
        <w:t>Abraão se aproximou de Yavé. Ele disse: “Você realmente destruirá o povo justo juntamente com as pessoas perversas?”. Aqui, Abraão provavelmente queria dizer “bom” ou “inocente” quando ele falou sobre os justos. “Perverso” é o oposto de justo. Se refere a alguém que não está em um relacionamento correto com Yavé e desobedece constantemente a Yavé. Aqui, Abraão provavelmente quer dizer “mal” ou “culpado”.</w:t>
      </w:r>
    </w:p>
    <w:p>
      <w:pPr/>
      <w:r>
        <w:rPr>
          <w:lang w:val="pt_PT" w:bidi="pt_PT"/>
        </w:rPr>
      </w:r>
      <w:r>
        <w:rPr>
          <w:lang w:val="pt_PT" w:bidi="pt_PT"/>
        </w:rPr>
        <w:t>Então Abraão pergunta a Yavé se Yavé destruirá a cidade se houver 50 pessoas justas na cidade. Abraão diz: "Longe de você fazer essa coisa, matar os justos juntamente com os perversos, tratando-os da mesma forma!”. Quando Abraão diz “longe de você”, Abraão está rejeitando fortemente a ideia de que Yavé mataria pessoas justas.</w:t>
      </w:r>
    </w:p>
    <w:p>
      <w:pPr/>
      <w:r>
        <w:rPr>
          <w:lang w:val="pt_PT" w:bidi="pt_PT"/>
        </w:rPr>
      </w:r>
      <w:r>
        <w:rPr>
          <w:lang w:val="pt_PT" w:bidi="pt_PT"/>
        </w:rPr>
        <w:t>Abraão continuou: “Longe de você! Você, o juiz de toda a terra, não fará o que é certo?”. Yavé é o “juiz de toda a terra” — ele tem o poder de decidir quem fez certo ou errado, e qual punição ou recompensa cada pessoa merece.</w:t>
      </w:r>
    </w:p>
    <w:p>
      <w:pPr/>
      <w:r>
        <w:rPr>
          <w:lang w:val="pt_PT" w:bidi="pt_PT"/>
        </w:rPr>
      </w:r>
      <w:r>
        <w:rPr>
          <w:lang w:val="pt_PT" w:bidi="pt_PT"/>
        </w:rPr>
        <w:t>E Yavé respondeu: “Se eu encontrar 50 pessoas justas em Sodoma, pouparei todo o lugar por causa delas”.</w:t>
      </w:r>
    </w:p>
    <w:p>
      <w:pPr/>
      <w:r>
        <w:rPr>
          <w:lang w:val="pt_PT" w:bidi="pt_PT"/>
        </w:rPr>
      </w:r>
      <w:r>
        <w:rPr>
          <w:lang w:val="pt_PT" w:bidi="pt_PT"/>
        </w:rPr>
        <w:t>Então Abraão perguntou: “Agora que comecei a falar com o Senhor, com ousadia, mesmo que eu não seja nada além de poeira e cinzas, deixe-me falar mais. E se houver cinco a menos de 50 pessoas justas na cidade? Você destruirá toda a cidade porque cinco pessoas estão erradas?”. Aqui, Abraão usou uma forma educada de fazer esse pedido. Abraão falou com Yavé da maneira como ele falaria com reis ou pessoas importantes. Abraão usa o título “Senhor” para Yavé. Aqui, e em todo o resto de sua conversa com Yavé, Abraão usa uma linguagem muito educada e respeitosa.</w:t>
      </w:r>
    </w:p>
    <w:p>
      <w:pPr/>
      <w:r>
        <w:rPr>
          <w:lang w:val="pt_PT" w:bidi="pt_PT"/>
        </w:rPr>
      </w:r>
      <w:r>
        <w:rPr>
          <w:lang w:val="pt_PT" w:bidi="pt_PT"/>
        </w:rPr>
        <w:t>Pare aqui e discuta como um grupo: como você fala respeitosamente com aqueles com autoridade? Como você faz pedidos educados e respeitosos em seu idioma? Pause este áudio aqui.</w:t>
      </w:r>
    </w:p>
    <w:p>
      <w:pPr/>
      <w:r>
        <w:rPr>
          <w:lang w:val="pt_PT" w:bidi="pt_PT"/>
        </w:rPr>
      </w:r>
      <w:r>
        <w:rPr>
          <w:lang w:val="pt_PT" w:bidi="pt_PT"/>
        </w:rPr>
        <w:t>Abraão chama a si mesmo de “poeira e cinzas”. Abraão está admitindo que ele é apenas um humano. Ele não é tão importante quanto Yavé.</w:t>
      </w:r>
    </w:p>
    <w:p>
      <w:pPr/>
      <w:r>
        <w:rPr>
          <w:lang w:val="pt_PT" w:bidi="pt_PT"/>
        </w:rPr>
      </w:r>
      <w:r>
        <w:rPr>
          <w:lang w:val="pt_PT" w:bidi="pt_PT"/>
        </w:rPr>
        <w:t>Pare aqui e discuta como um grupo: quais frases semelhantes a “poeira e cinzas” você tem em seu idioma para mostrar humildade como essa? Pause este áudio aqui.</w:t>
      </w:r>
    </w:p>
    <w:p>
      <w:pPr/>
      <w:r>
        <w:rPr>
          <w:lang w:val="pt_PT" w:bidi="pt_PT"/>
        </w:rPr>
      </w:r>
      <w:r>
        <w:rPr>
          <w:lang w:val="pt_PT" w:bidi="pt_PT"/>
        </w:rPr>
        <w:t>Então Abraão pergunta a Yavé três vezes se ele destruirá a cidade se um certo número de pessoas justas viverem lá. Cada vez, o número de pessoas sobre as quais Abraão pergunta diminui. Cada vez, Yavé diz que ele não destruirá a cidade se houver esse número de pessoas justas lá. No final, Yavé diz que ele não destruirá a cidade se ele encontrar 10 pessoas justas na cidade. A passagem não explica por que Abraão parou de perguntar em 10 pessoas.</w:t>
      </w:r>
    </w:p>
    <w:p>
      <w:pPr/>
      <w:r>
        <w:rPr>
          <w:lang w:val="pt_PT" w:bidi="pt_PT"/>
        </w:rPr>
      </w:r>
      <w:r>
        <w:rPr>
          <w:lang w:val="pt_PT" w:bidi="pt_PT"/>
        </w:rPr>
        <w:t>Aqui, Yavé mostra a Abraão que ele se importa mais com algumas pessoas justas do que com muitas pessoas perversas.</w:t>
      </w:r>
    </w:p>
    <w:p>
      <w:pPr/>
      <w:r>
        <w:rPr>
          <w:lang w:val="pt_PT" w:bidi="pt_PT"/>
        </w:rPr>
      </w:r>
      <w:r>
        <w:rPr>
          <w:lang w:val="pt_PT" w:bidi="pt_PT"/>
        </w:rPr>
        <w:t>Nessa história, Yavé diz a Abraão novamente que Yavé abençoará os descendentes de Abraão e todas as nações serão abençoadas por meio dos descendentes de Abraão. Então, nessa história, Abraão também se torna uma bênção para outras nações ao pedir a Yavé para não destruí-las.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18:16–33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homens se levantaram de sua refeição e caminharam para Sodoma. Abraão caminhou com eles para enviá-los a seu caminho. Deus se perguntou a si mesmo se ele deveria dizer a Abraão o que ele estava prestes a fazer em seguida.</w:t>
      </w:r>
    </w:p>
    <w:p>
      <w:pPr/>
      <w:r>
        <w:rPr>
          <w:lang w:val="pt_PT" w:bidi="pt_PT"/>
        </w:rPr>
      </w:r>
      <w:r>
        <w:rPr>
          <w:b/>
          <w:lang w:val="pt_PT" w:bidi="pt_PT"/>
        </w:rPr>
        <w:t>Na segunda cena:</w:t>
      </w:r>
      <w:r>
        <w:rPr>
          <w:lang w:val="pt_PT" w:bidi="pt_PT"/>
        </w:rPr>
        <w:t xml:space="preserve"> então os outros dois homens saíram e foram para Sodoma. Mas Deus ficou com Abraão.</w:t>
      </w:r>
    </w:p>
    <w:p>
      <w:pPr/>
      <w:r>
        <w:rPr>
          <w:lang w:val="pt_PT" w:bidi="pt_PT"/>
        </w:rPr>
      </w:r>
      <w:r>
        <w:rPr>
          <w:lang w:val="pt_PT" w:bidi="pt_PT"/>
        </w:rPr>
        <w:t>Abraão se aproximou de Yavé. Abraão perguntou a Yavé se Yavé realmente destruiria pessoas justas juntamente com pessoas perversas. Abraão perguntou se Yavé destruiria Sodoma se houvesse 50 pessoas justas em Sodoma, se houvesse 45 pessoas justas, se houvesse 40 pessoas justas, se houvesse 30 pessoas justas, se houvesse 20 pessoas justas e se houvesse 10 pessoas justas. Yavé respondeu cada vez que ele não destruiria a cidade.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os outros dois visitantes</w:t>
      </w:r>
    </w:p>
    <w:p>
      <w:pPr>
        <w:pStyle w:val="ListBullet"/>
        <w:spacing w:line="240" w:lineRule="auto"/>
        <w:ind w:left="720"/>
      </w:pPr>
      <w:r>
        <w:rPr>
          <w:lang w:val="pt_PT" w:bidi="pt_PT"/>
        </w:rPr>
      </w:r>
      <w:r>
        <w:rPr>
          <w:lang w:val="pt_PT" w:bidi="pt_PT"/>
        </w:rPr>
        <w:t>as pessoas na cidade que estão gritando</w:t>
      </w:r>
    </w:p>
    <w:p>
      <w:pPr/>
      <w:r>
        <w:rPr>
          <w:lang w:val="pt_PT" w:bidi="pt_PT"/>
        </w:rPr>
      </w:r>
      <w:r>
        <w:rPr>
          <w:lang w:val="pt_PT" w:bidi="pt_PT"/>
        </w:rPr>
        <w:t>Em grupo, prestem atenção às partes do cenário da passagem:</w:t>
      </w:r>
    </w:p>
    <w:p>
      <w:pPr/>
      <w:r>
        <w:rPr>
          <w:lang w:val="pt_PT" w:bidi="pt_PT"/>
        </w:rPr>
      </w:r>
      <w:r>
        <w:rPr>
          <w:lang w:val="pt_PT" w:bidi="pt_PT"/>
        </w:rPr>
        <w:t>Você pode querer mudar a ordem dos eventos no início da cena um. Depois que eles terminam sua refeição com Abraão perto das árvores de Mamre, os três homens se levantam e saem. Abraão caminha com eles para dizer adeus. Em um certo ponto alto nas colinas, todos eles se levantam e olham para o vale, para a cidade de Sodoma.</w:t>
      </w:r>
    </w:p>
    <w:p>
      <w:pPr/>
      <w:r>
        <w:rPr>
          <w:lang w:val="pt_PT" w:bidi="pt_PT"/>
        </w:rPr>
      </w:r>
      <w:r>
        <w:rPr>
          <w:lang w:val="pt_PT" w:bidi="pt_PT"/>
        </w:rPr>
        <w:t>Pare aqui e em um mapa, mostre à equipe as grandes árvores de Mamre, a cidade de Sodoma e o lugar que Abraão e os homens provavelmente pararam para olhar para Sodoma. Pause este áudio aqui.</w:t>
      </w:r>
    </w:p>
    <w:p>
      <w:pPr/>
      <w:r>
        <w:rPr>
          <w:lang w:val="pt_PT" w:bidi="pt_PT"/>
        </w:rPr>
      </w:r>
      <w:r>
        <w:rPr>
          <w:lang w:val="pt_PT" w:bidi="pt_PT"/>
        </w:rPr>
        <w:t>Então Yavé pergunta a si mesmo: “Devo esconder meu plano de Abraão?” Essa é uma pergunta da qual Yavé não espera uma resposta. Yavé fala com si mesmo aqui. Não sabemos se Yavé fala em voz alta ou apenas pensa isso.</w:t>
      </w:r>
    </w:p>
    <w:p>
      <w:pPr/>
      <w:r>
        <w:rPr>
          <w:lang w:val="pt_PT" w:bidi="pt_PT"/>
        </w:rPr>
      </w:r>
      <w:r>
        <w:rPr>
          <w:lang w:val="pt_PT" w:bidi="pt_PT"/>
        </w:rPr>
        <w:t>Yavé continua: “Abraão será o ancestral de uma grande e poderosa nação, e todas as nações da terra serão abençoadas por meio dele”. A maneira como Yavé diz essa frase mostra que o que ele diz definitivamente acontecerá. Como Abraão se tornará um ancestral importante de uma grande nação, Yavé quer revelar seus planos a Abraão.</w:t>
      </w:r>
    </w:p>
    <w:p>
      <w:pPr/>
      <w:r>
        <w:rPr>
          <w:lang w:val="pt_PT" w:bidi="pt_PT"/>
        </w:rPr>
      </w:r>
      <w:r>
        <w:rPr>
          <w:lang w:val="pt_PT" w:bidi="pt_PT"/>
        </w:rPr>
        <w:t>Yavé continua a explicar por que Abraão será o ancestral de uma grande nação. Yavé escolheu Abraão para esse papel importante. Como o ancestral de uma grande nação, Yavé ensinará seus filhos e suas famílias a como viver da maneira como Yavé quer que eles vivam.</w:t>
      </w:r>
    </w:p>
    <w:p>
      <w:pPr/>
      <w:r>
        <w:rPr>
          <w:lang w:val="pt_PT" w:bidi="pt_PT"/>
        </w:rPr>
      </w:r>
      <w:r>
        <w:rPr>
          <w:lang w:val="pt_PT" w:bidi="pt_PT"/>
        </w:rPr>
        <w:t xml:space="preserve">Yavé agora fala diretamente com Abraão. Yavé diz: “Ouvi as pessoas gritarem contra Sodoma e Gomorra, porque eles fazem coisas muito pecaminosas. Vou descer para ver se suas ações são tão ruins quanto o que ouvi. Se não, saberei”. </w:t>
      </w:r>
    </w:p>
    <w:p>
      <w:pPr/>
      <w:r>
        <w:rPr>
          <w:lang w:val="pt_PT" w:bidi="pt_PT"/>
        </w:rPr>
      </w:r>
      <w:r>
        <w:rPr>
          <w:lang w:val="pt_PT" w:bidi="pt_PT"/>
        </w:rPr>
        <w:t>Pare aqui. Como um grupo, olhem para as cidades de Sodoma e Gomorra em um mapa. Pause este áudio aqui.</w:t>
      </w:r>
    </w:p>
    <w:p>
      <w:pPr/>
      <w:r>
        <w:rPr>
          <w:lang w:val="pt_PT" w:bidi="pt_PT"/>
        </w:rPr>
      </w:r>
      <w:r>
        <w:rPr>
          <w:lang w:val="pt_PT" w:bidi="pt_PT"/>
        </w:rPr>
        <w:t>Os outros dois homens saem e começam a viajar para Sodoma. Mas Abraão fica de pé diante de Deus. Ele quer pedir a Yavé por favor para as pessoas justas em Sodoma.</w:t>
      </w:r>
    </w:p>
    <w:p>
      <w:pPr/>
      <w:r>
        <w:rPr>
          <w:lang w:val="pt_PT" w:bidi="pt_PT"/>
        </w:rPr>
      </w:r>
      <w:r>
        <w:rPr>
          <w:lang w:val="pt_PT" w:bidi="pt_PT"/>
        </w:rPr>
        <w:t>Visualize a conversa na cena dois. Abraão vem perto de Yavé. Abraão diz: “Você realmente destruirá o inocente juntamente com os culpados?”. As palavras que a passagem usa para inocente e culpado se referem a pessoas. Abraão pergunta se Yavé realmente destruirá pessoas inocentes juntamente com pessoas culpadas. Abraão não espera uma resposta para sua pergunta. Em vez disso, Abraão está tentando dizer que seria errado destruir pessoas inocentes ao lado de pessoas culpadas.</w:t>
      </w:r>
    </w:p>
    <w:p>
      <w:pPr/>
      <w:r>
        <w:rPr>
          <w:lang w:val="pt_PT" w:bidi="pt_PT"/>
        </w:rPr>
      </w:r>
      <w:r>
        <w:rPr>
          <w:lang w:val="pt_PT" w:bidi="pt_PT"/>
        </w:rPr>
        <w:t>Abraão continua: “E se houver 50 pessoas inocentes na cidade?”. Aqui, e em todo o resto de suas perguntas, Abraão imagina uma possível situação que pode ou não existir. Pode haver ou não, pessoas inocentes na cidade.</w:t>
      </w:r>
    </w:p>
    <w:p>
      <w:pPr/>
      <w:r>
        <w:rPr>
          <w:lang w:val="pt_PT" w:bidi="pt_PT"/>
        </w:rPr>
      </w:r>
      <w:r>
        <w:rPr>
          <w:lang w:val="pt_PT" w:bidi="pt_PT"/>
        </w:rPr>
        <w:t>Abraão continua: “Você realmente destruirá a cidade e não a poupará para salvar as 50 pessoas inocentes nela? Seria impensável para você fazer essa coisa, destruir o inocente juntamente com os culpados, matar o inocente e culpado. Seria impensável! Você, o juiz de toda a terra, não fará o que é certo?”. Aqui, Abraão se repete para enfatizar seu argumento. Abraão está dizendo a Yavé o que ele sabe sobre quem é Yavé e como Yavé age. Abraão está tentando convencer Yavé a não destruir pessoas inocentes e culpadas dizendo que isso não é algo que Yavé faria.</w:t>
      </w:r>
    </w:p>
    <w:p>
      <w:pPr/>
      <w:r>
        <w:rPr>
          <w:lang w:val="pt_PT" w:bidi="pt_PT"/>
        </w:rPr>
      </w:r>
      <w:r>
        <w:rPr>
          <w:lang w:val="pt_PT" w:bidi="pt_PT"/>
        </w:rPr>
        <w:t>Pare aqui e discuta como um grupo: conte sobre um momento em que você tentou convencer alguém de que você sabe que ele nunca faria algo errado. Como você disse isso? Quais palavras ou frases você usa para mostrar que você não acredita que alguém fará algo errado? Pause este áudio aqui.</w:t>
      </w:r>
    </w:p>
    <w:p>
      <w:pPr/>
      <w:r>
        <w:rPr>
          <w:lang w:val="pt_PT" w:bidi="pt_PT"/>
        </w:rPr>
      </w:r>
      <w:r>
        <w:rPr>
          <w:lang w:val="pt_PT" w:bidi="pt_PT"/>
        </w:rPr>
        <w:t>E Yavé diz: “Se eu encontrar 50 pessoas inocentes em Sodoma, pouparei toda a cidade por elas”.</w:t>
      </w:r>
    </w:p>
    <w:p>
      <w:pPr/>
      <w:r>
        <w:rPr>
          <w:lang w:val="pt_PT" w:bidi="pt_PT"/>
        </w:rPr>
      </w:r>
      <w:r>
        <w:rPr>
          <w:lang w:val="pt_PT" w:bidi="pt_PT"/>
        </w:rPr>
        <w:t>Abraão fala novamente, e diz: “Senhor, por favor, me permita continuar a falar com você, mesmo que eu seja apenas um humano. E se em vez de 50 pessoas justas houver apenas 45? Você destruirá toda a cidade porque há cinco pessoas a menos de 50 pessoas?”. Aqui, Abraão fala humilde e respeitosamente. Abraão diz que ele sabe que Yavé é muito maior do que ele.</w:t>
      </w:r>
    </w:p>
    <w:p>
      <w:pPr/>
      <w:r>
        <w:rPr>
          <w:lang w:val="pt_PT" w:bidi="pt_PT"/>
        </w:rPr>
      </w:r>
      <w:r>
        <w:rPr>
          <w:lang w:val="pt_PT" w:bidi="pt_PT"/>
        </w:rPr>
        <w:t>Na próxima seção da história, Abraão fala com Yavé. Abraão pergunta ao “Senhor” se ele destruirá a cidade se ele encontrar pessoas inocentes na cidade. Toda vez que Abraão pergunta a Yavé, ele abaixa o número sobre o qual ele pergunta a Yavé. Nas duas primeiras vezes Abraão abaixa o número em cinco pessoas. Nas últimas três vezes Abraão abaixa o número em 10 pessoas. Cada vez, Yavé responde que ele não destruirá a cidade se ele encontrar esse número de pessoas inocentes na cidade.</w:t>
      </w:r>
    </w:p>
    <w:p>
      <w:pPr/>
      <w:r>
        <w:rPr>
          <w:lang w:val="pt_PT" w:bidi="pt_PT"/>
        </w:rPr>
      </w:r>
      <w:r>
        <w:rPr>
          <w:lang w:val="pt_PT" w:bidi="pt_PT"/>
        </w:rPr>
        <w:t>Finalmente, Abraão diz: “Senhor, por favor não fique zangado comigo se eu falar mais uma vez. E se houver apenas 10 pessoas inocentes?”. Essa é a parte mais importante da passagem. Esse é o menor número de pessoas sobre as quais Abraão pergunta.</w:t>
      </w:r>
    </w:p>
    <w:p>
      <w:pPr/>
      <w:r>
        <w:rPr>
          <w:lang w:val="pt_PT" w:bidi="pt_PT"/>
        </w:rPr>
      </w:r>
      <w:r>
        <w:rPr>
          <w:lang w:val="pt_PT" w:bidi="pt_PT"/>
        </w:rPr>
        <w:t>Pare aqui. Discuta como um grupo: conte uma história de sua cultura que tem muita ação. Quando você chegar na parte mais importante da história, preste atenção a como você conta essa parte. Quais frases você usa? O que sua voz faz? Como você mostra que é a parte mais importante da história? Pause este áudio aqui.</w:t>
      </w:r>
    </w:p>
    <w:p>
      <w:pPr/>
      <w:r>
        <w:rPr>
          <w:lang w:val="pt_PT" w:bidi="pt_PT"/>
        </w:rPr>
      </w:r>
      <w:r>
        <w:rPr>
          <w:lang w:val="pt_PT" w:bidi="pt_PT"/>
        </w:rPr>
        <w:t>E Yavé responde: “Então não destruirei a cidade por causa dessas 10 pessoas”.</w:t>
      </w:r>
    </w:p>
    <w:p>
      <w:pPr/>
      <w:r>
        <w:rPr>
          <w:lang w:val="pt_PT" w:bidi="pt_PT"/>
        </w:rPr>
      </w:r>
      <w:r>
        <w:rPr>
          <w:lang w:val="pt_PT" w:bidi="pt_PT"/>
        </w:rPr>
        <w:t>Visualize o fim da história. Quando Yavé termina de falar com Abraão, ele continua em seu caminho. Abraão retorna para sua tenda.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18:16–33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Deus, ou Yavé</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os outros dois visitantes</w:t>
      </w:r>
    </w:p>
    <w:p>
      <w:pPr>
        <w:pStyle w:val="ListBullet"/>
        <w:spacing w:line="240" w:lineRule="auto"/>
        <w:ind w:left="720"/>
      </w:pPr>
      <w:r>
        <w:rPr>
          <w:lang w:val="pt_PT" w:bidi="pt_PT"/>
        </w:rPr>
      </w:r>
      <w:r>
        <w:rPr>
          <w:lang w:val="pt_PT" w:bidi="pt_PT"/>
        </w:rPr>
        <w:t>as pessoas na cidade que estão gritando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três homens se levantam depois de comer com Abraão e começam a viajar para Sodoma. Abraão caminha com eles para se despedir. Yavé diz a si mesmo: “Devo esconder meu plano de Abraão? Abraão definitivamente terá muitos descendentes que se tornarão uma nação forte, e todas as nações da terra serão abençoadas por meio de Abraão. Escolhi Abraão para que ele ensine seus filhos e suas famílias a viver da maneira como quero que eles vivam, fazendo o que é certo e justo. Então farei o que prometi a Abraão”.</w:t>
      </w:r>
    </w:p>
    <w:p>
      <w:pPr/>
      <w:r>
        <w:rPr>
          <w:lang w:val="pt_PT" w:bidi="pt_PT"/>
        </w:rPr>
      </w:r>
      <w:r>
        <w:rPr>
          <w:lang w:val="pt_PT" w:bidi="pt_PT"/>
        </w:rPr>
        <w:t>Então Yavé diz a Abraão: “Ouvi um grande grito das cidades de Sodoma e Gomorra, porque eles fazem muito mal. Vou ver se suas ações são tão malignas quanto ouvi. Se não, quero saber”. Então os outros dois homens se viram e continuam viajando para Sodoma, mas Yavé fica com Abraão.</w:t>
      </w:r>
    </w:p>
    <w:p>
      <w:pPr/>
      <w:r>
        <w:rPr>
          <w:lang w:val="pt_PT" w:bidi="pt_PT"/>
        </w:rPr>
      </w:r>
      <w:r>
        <w:rPr>
          <w:lang w:val="pt_PT" w:bidi="pt_PT"/>
        </w:rPr>
        <w:t>Pause a encenação. Pergunte à pessoa que interpreta Yavé: “O que você está sentindo ou pensando?”. A pessoa pode responder coisas como: “Quero dizer a Abraão o que estou prestes a fazer”, ou “Escolhi Abraão para ter um relacionamento comigo, então estou sendo aberto e honesto sobre o que estou fazendo”, ou “Quero saber se posso confiar em Abraão com meus planos”, ou “Estou convidando Abraão a ter uma conversa comigo”. Reiniciem a encenação.</w:t>
      </w:r>
    </w:p>
    <w:p>
      <w:pPr/>
      <w:r>
        <w:rPr>
          <w:lang w:val="pt_PT" w:bidi="pt_PT"/>
        </w:rPr>
      </w:r>
      <w:r>
        <w:rPr>
          <w:lang w:val="pt_PT" w:bidi="pt_PT"/>
        </w:rPr>
        <w:t>Abraão se aproxima de Yavé. Ele diz: “Senhor, você destruirá as pessoas inocentes e as pessoas culpadas? E se houver 50 pessoas inocentes lá? Você ainda destruirá as cidades e não as poupará por causa das pessoas inocentes? Certamente você não faria isso, destruir o inocente juntamente com os culpados. Então você estaria tratando as pessoas inocentes e as pessoas culpadas da mesma maneira. Certamente você não faria isso! O juiz de toda a terra não deveria fazer o que é certo?”.</w:t>
      </w:r>
    </w:p>
    <w:p>
      <w:pPr/>
      <w:r>
        <w:rPr>
          <w:lang w:val="pt_PT" w:bidi="pt_PT"/>
        </w:rPr>
      </w:r>
      <w:r>
        <w:rPr>
          <w:lang w:val="pt_PT" w:bidi="pt_PT"/>
        </w:rPr>
        <w:t>Pause a encenação. Pergunte à pessoa que interpreta Abraão: “O que você está sentindo ou pensando?”. A pessoa pode responder coisas como: “Estou me aproximando de Deus humildemente”, ou “Tenho medo de que Deus destrua o inocente e culpado, que não é o que um bom juiz faria”, ou “Conheço a Deus, então quero implorar por misericórdia para as pessoas de Sodoma e Gomorra”, ou “Tenho medo de que meu sobrinho Ló, que vive em Sodoma, seja destruído” ou “Quero saber que posso confiar no julgamento de Deus”. Reiniciem a encenação.</w:t>
      </w:r>
    </w:p>
    <w:p>
      <w:pPr/>
      <w:r>
        <w:rPr>
          <w:lang w:val="pt_PT" w:bidi="pt_PT"/>
        </w:rPr>
      </w:r>
      <w:r>
        <w:rPr>
          <w:lang w:val="pt_PT" w:bidi="pt_PT"/>
        </w:rPr>
        <w:t>Yavé responde: “Se eu encontrar 50 pessoas justas em Sodoma, não destruirei a cidade por elas”.</w:t>
      </w:r>
    </w:p>
    <w:p>
      <w:pPr/>
      <w:r>
        <w:rPr>
          <w:lang w:val="pt_PT" w:bidi="pt_PT"/>
        </w:rPr>
      </w:r>
      <w:r>
        <w:rPr>
          <w:lang w:val="pt_PT" w:bidi="pt_PT"/>
        </w:rPr>
        <w:t>Então Abraão diz: “Como comecei a falar, deixe-me falar mais, mesmo que eu seja apenas humano. Imagine que há apenas 45 pessoas justas em vez de 50. Você destruirá toda a cidade porque há cinco pessoas justas a menos?”.</w:t>
      </w:r>
    </w:p>
    <w:p>
      <w:pPr/>
      <w:r>
        <w:rPr>
          <w:lang w:val="pt_PT" w:bidi="pt_PT"/>
        </w:rPr>
      </w:r>
      <w:r>
        <w:rPr>
          <w:lang w:val="pt_PT" w:bidi="pt_PT"/>
        </w:rPr>
        <w:t>Yavé responde: “Não destruirei a cidade se eu encontrar 45 pessoas inocentes lá”.</w:t>
      </w:r>
    </w:p>
    <w:p>
      <w:pPr/>
      <w:r>
        <w:rPr>
          <w:lang w:val="pt_PT" w:bidi="pt_PT"/>
        </w:rPr>
      </w:r>
      <w:r>
        <w:rPr>
          <w:lang w:val="pt_PT" w:bidi="pt_PT"/>
        </w:rPr>
        <w:t>Abraão diz: “E se apenas 40 forem encontrados lá?”.</w:t>
      </w:r>
    </w:p>
    <w:p>
      <w:pPr/>
      <w:r>
        <w:rPr>
          <w:lang w:val="pt_PT" w:bidi="pt_PT"/>
        </w:rPr>
      </w:r>
      <w:r>
        <w:rPr>
          <w:lang w:val="pt_PT" w:bidi="pt_PT"/>
        </w:rPr>
        <w:t>Yavé responde: “Não destruirei a cidade se eu encontrar 40 pessoas inocentes lá”.</w:t>
      </w:r>
    </w:p>
    <w:p>
      <w:pPr/>
      <w:r>
        <w:rPr>
          <w:lang w:val="pt_PT" w:bidi="pt_PT"/>
        </w:rPr>
      </w:r>
      <w:r>
        <w:rPr>
          <w:lang w:val="pt_PT" w:bidi="pt_PT"/>
        </w:rPr>
        <w:t>Abraão implora: “Senhor, por favor não fique zangado e me deixe falar. E se você encontrar apenas 30 pessoas inocentes?”.</w:t>
      </w:r>
    </w:p>
    <w:p>
      <w:pPr/>
      <w:r>
        <w:rPr>
          <w:lang w:val="pt_PT" w:bidi="pt_PT"/>
        </w:rPr>
      </w:r>
      <w:r>
        <w:rPr>
          <w:lang w:val="pt_PT" w:bidi="pt_PT"/>
        </w:rPr>
        <w:t>Yavé responde: “Não destruirei a cidade se eu encontrar 30 pessoas inocentes lá”.</w:t>
      </w:r>
    </w:p>
    <w:p>
      <w:pPr/>
      <w:r>
        <w:rPr>
          <w:lang w:val="pt_PT" w:bidi="pt_PT"/>
        </w:rPr>
      </w:r>
      <w:r>
        <w:rPr>
          <w:lang w:val="pt_PT" w:bidi="pt_PT"/>
        </w:rPr>
        <w:t>Abraão diz: “Como ousei falar com o Senhor, deixe-me continuar. E se houver apenas 20 pessoas inocentes lá?”.</w:t>
      </w:r>
    </w:p>
    <w:p>
      <w:pPr/>
      <w:r>
        <w:rPr>
          <w:lang w:val="pt_PT" w:bidi="pt_PT"/>
        </w:rPr>
      </w:r>
      <w:r>
        <w:rPr>
          <w:lang w:val="pt_PT" w:bidi="pt_PT"/>
        </w:rPr>
        <w:t>Yavé responde: “Não destruirei a cidade se eu encontrar 20 pessoas inocentes lá”.</w:t>
      </w:r>
    </w:p>
    <w:p>
      <w:pPr/>
      <w:r>
        <w:rPr>
          <w:lang w:val="pt_PT" w:bidi="pt_PT"/>
        </w:rPr>
      </w:r>
      <w:r>
        <w:rPr>
          <w:lang w:val="pt_PT" w:bidi="pt_PT"/>
        </w:rPr>
        <w:t xml:space="preserve">Finalmente, Abraão diz: “Senhor, por favor não fique zangado se eu falar mais uma vez. E se houver apenas 10 pessoas inocentes?”. </w:t>
      </w:r>
    </w:p>
    <w:p>
      <w:pPr/>
      <w:r>
        <w:rPr>
          <w:lang w:val="pt_PT" w:bidi="pt_PT"/>
        </w:rPr>
      </w:r>
      <w:r>
        <w:rPr>
          <w:lang w:val="pt_PT" w:bidi="pt_PT"/>
        </w:rPr>
        <w:t>Yavé responde: “Então não os destruirei por causa dessas 10 pessoas”.</w:t>
      </w:r>
    </w:p>
    <w:p>
      <w:pPr/>
      <w:r>
        <w:rPr>
          <w:lang w:val="pt_PT" w:bidi="pt_PT"/>
        </w:rPr>
      </w:r>
      <w:r>
        <w:rPr>
          <w:lang w:val="pt_PT" w:bidi="pt_PT"/>
        </w:rPr>
        <w:t>Termine a encenação. Pergunte à pessoa que interpreta Yavé: “O que você está sentindo ou pensando?”. A pessoa pode responder coisas como: “Quero que Abraão fale comigo”, ou “Não destruirei as pessoas inocentes e as pessoas culpadas”. Pergunte à pessoa que interpreta Abraão: “O que você está sentindo ou pensando?”. A pessoa pode responder coisas como: “Estou aliviado por Deus não ter ficado zangado com meus pedidos”, ou “Estou aliviado por Deus não destruir os inocentes e os culpados juntos”, ou “Espero que haja pessoas inocentes suficientes em Sodoma para que Deus não destrua a cidade”, ou “Estou surpreso por Deus me deixar falar com ele sobre seu plano”.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18:16–33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Os homens se levantaram e olharam para Sodoma. Enquanto eles saíam, Abraão foi com eles para enviá-los a seu caminho.</w:t>
      </w:r>
    </w:p>
    <w:p>
      <w:pPr/>
      <w:r>
        <w:rPr>
          <w:lang w:val="pt_PT" w:bidi="pt_PT"/>
        </w:rPr>
      </w:r>
      <w:r>
        <w:rPr>
          <w:b/>
          <w:lang w:val="pt_PT" w:bidi="pt_PT"/>
        </w:rPr>
        <w:t>Deus</w:t>
      </w:r>
      <w:r>
        <w:rPr>
          <w:lang w:val="pt_PT" w:bidi="pt_PT"/>
        </w:rPr>
        <w:t xml:space="preserve"> falou. Aqui, a história usa o nome pessoal de Deus, </w:t>
      </w:r>
      <w:r>
        <w:rPr>
          <w:b/>
          <w:lang w:val="pt_PT" w:bidi="pt_PT"/>
        </w:rPr>
        <w:t>Yavé</w:t>
      </w:r>
      <w:r>
        <w:rPr>
          <w:lang w:val="pt_PT" w:bidi="pt_PT"/>
        </w:rPr>
        <w:t xml:space="preserve">. No entanto, quando Abraão fala com Deus, ele usa o título </w:t>
      </w:r>
      <w:r>
        <w:rPr>
          <w:b/>
          <w:lang w:val="pt_PT" w:bidi="pt_PT"/>
        </w:rPr>
        <w:t>Adonai</w:t>
      </w:r>
      <w:r>
        <w:rPr>
          <w:lang w:val="pt_PT" w:bidi="pt_PT"/>
        </w:rPr>
        <w:t>, outro nome para Deus. Adonai é um título que significa Senhor ou mestre. No entanto, Abraão provavelmente sabia naquele momento que ele estava falando com Deus.</w:t>
      </w:r>
    </w:p>
    <w:p>
      <w:pPr/>
      <w:r>
        <w:rPr>
          <w:lang w:val="pt_PT" w:bidi="pt_PT"/>
        </w:rPr>
      </w:r>
      <w:r>
        <w:rPr>
          <w:lang w:val="pt_PT" w:bidi="pt_PT"/>
        </w:rPr>
        <w:t xml:space="preserve">Procure </w:t>
      </w:r>
      <w:r>
        <w:rPr>
          <w:lang w:val="pt_PT" w:bidi="pt_PT"/>
        </w:rPr>
        <w:t>Yavé</w:t>
      </w:r>
      <w:r>
        <w:rPr>
          <w:lang w:val="pt_PT" w:bidi="pt_PT"/>
        </w:rPr>
        <w:t xml:space="preserve"> e </w:t>
      </w:r>
      <w:r>
        <w:rPr>
          <w:lang w:val="pt_PT" w:bidi="pt_PT"/>
        </w:rPr>
        <w:t>Adonai</w:t>
      </w:r>
      <w:r>
        <w:rPr>
          <w:lang w:val="pt_PT" w:bidi="pt_PT"/>
        </w:rPr>
        <w:t xml:space="preserve">, ou </w:t>
      </w:r>
      <w:r>
        <w:rPr>
          <w:lang w:val="pt_PT" w:bidi="pt_PT"/>
        </w:rPr>
        <w:t>Senhor</w:t>
      </w:r>
      <w:r>
        <w:rPr>
          <w:lang w:val="pt_PT" w:bidi="pt_PT"/>
        </w:rPr>
        <w:t>, no Glossário Mestre e traduza as palavras da mesma maneira que você as traduziu em histórias anteriores. Pause este áudio aqui.</w:t>
      </w:r>
    </w:p>
    <w:p>
      <w:pPr/>
      <w:r>
        <w:rPr>
          <w:lang w:val="pt_PT" w:bidi="pt_PT"/>
        </w:rPr>
      </w:r>
      <w:r>
        <w:rPr>
          <w:lang w:val="pt_PT" w:bidi="pt_PT"/>
        </w:rPr>
        <w:t xml:space="preserve">Yavé perguntou: “Devo esconder meu plano de Abraão? Porque sei que os descendentes de Abraão se tornarão uma grande e poderosa </w:t>
      </w:r>
      <w:r>
        <w:rPr>
          <w:b/>
          <w:lang w:val="pt_PT" w:bidi="pt_PT"/>
        </w:rPr>
        <w:t>nação</w:t>
      </w:r>
      <w:r>
        <w:rPr>
          <w:lang w:val="pt_PT" w:bidi="pt_PT"/>
        </w:rPr>
        <w:t xml:space="preserve">, e todas as nações da terra serão abençoadas </w:t>
      </w:r>
      <w:r>
        <w:rPr>
          <w:b/>
          <w:lang w:val="pt_PT" w:bidi="pt_PT"/>
        </w:rPr>
        <w:t>por meio</w:t>
      </w:r>
      <w:r>
        <w:rPr>
          <w:lang w:val="pt_PT" w:bidi="pt_PT"/>
        </w:rPr>
        <w:t xml:space="preserve"> de Abraão”. Uma nação aqui significa um grupo de pessoas que têm um território e governo específicos. Abençoar refere-se a quando Deus ajuda, faz algo bom, ou favorece alguém, ou algo. Procure as palavras </w:t>
      </w:r>
      <w:r>
        <w:rPr>
          <w:lang w:val="pt_PT" w:bidi="pt_PT"/>
        </w:rPr>
        <w:t>nação</w:t>
      </w:r>
      <w:r>
        <w:rPr>
          <w:lang w:val="pt_PT" w:bidi="pt_PT"/>
        </w:rPr>
        <w:t xml:space="preserve"> e </w:t>
      </w:r>
      <w:r>
        <w:rPr>
          <w:lang w:val="pt_PT" w:bidi="pt_PT"/>
        </w:rPr>
        <w:t>abençoado</w:t>
      </w:r>
      <w:r>
        <w:rPr>
          <w:lang w:val="pt_PT" w:bidi="pt_PT"/>
        </w:rPr>
        <w:t xml:space="preserve"> no Glossário Mestre e use as mesmas palavras que você usou em passagens anteriores.</w:t>
      </w:r>
    </w:p>
    <w:p>
      <w:pPr/>
      <w:r>
        <w:rPr>
          <w:lang w:val="pt_PT" w:bidi="pt_PT"/>
        </w:rPr>
      </w:r>
      <w:r>
        <w:rPr>
          <w:lang w:val="pt_PT" w:bidi="pt_PT"/>
        </w:rPr>
        <w:t xml:space="preserve">Yavé continuou: "Escolhi Abraão para que ele ensine seus filhos e sua família a viver da maneira como quero que eles vivam, fazendo o que é </w:t>
      </w:r>
      <w:r>
        <w:rPr>
          <w:b/>
          <w:lang w:val="pt_PT" w:bidi="pt_PT"/>
        </w:rPr>
        <w:t>certo</w:t>
      </w:r>
      <w:r>
        <w:rPr>
          <w:lang w:val="pt_PT" w:bidi="pt_PT"/>
        </w:rPr>
        <w:t xml:space="preserve"> e </w:t>
      </w:r>
      <w:r>
        <w:rPr>
          <w:b/>
          <w:lang w:val="pt_PT" w:bidi="pt_PT"/>
        </w:rPr>
        <w:t>justo</w:t>
      </w:r>
      <w:r>
        <w:rPr>
          <w:lang w:val="pt_PT" w:bidi="pt_PT"/>
        </w:rPr>
        <w:t>. Então farei o que prometi a Abraão”. A ideia de retidão no Antigo Testamento é baseada na relação entre Deus e as pessoas, ou entre as pessoas. Justiça se refere a santidade, ou inocência. Você deve descrever os conceitos de retidão e justificação da mesma forma ao longo da sua tradução. Por exemplo, você pode descrever a retidão como um relacionamento correto com Deus. Você também pode descrever em terminologia jurídica, como “irrepreensível/inocente”. Outras formas de descrever esses conceitos são:</w:t>
      </w:r>
    </w:p>
    <w:p>
      <w:pPr>
        <w:pStyle w:val="ListBullet"/>
        <w:spacing w:line="240" w:lineRule="auto"/>
        <w:ind w:left="720"/>
      </w:pPr>
      <w:r>
        <w:rPr>
          <w:lang w:val="pt_PT" w:bidi="pt_PT"/>
        </w:rPr>
      </w:r>
      <w:r>
        <w:rPr>
          <w:lang w:val="pt_PT" w:bidi="pt_PT"/>
        </w:rPr>
        <w:t>ser justo aos olhos de Deus</w:t>
      </w:r>
    </w:p>
    <w:p>
      <w:pPr>
        <w:pStyle w:val="ListBullet"/>
        <w:spacing w:line="240" w:lineRule="auto"/>
        <w:ind w:left="720"/>
      </w:pPr>
      <w:r>
        <w:rPr>
          <w:lang w:val="pt_PT" w:bidi="pt_PT"/>
        </w:rPr>
      </w:r>
      <w:r>
        <w:rPr>
          <w:lang w:val="pt_PT" w:bidi="pt_PT"/>
        </w:rPr>
        <w:t>estar em posição favorável com Deus</w:t>
      </w:r>
    </w:p>
    <w:p>
      <w:pPr>
        <w:pStyle w:val="ListBullet"/>
        <w:spacing w:line="240" w:lineRule="auto"/>
        <w:ind w:left="720"/>
      </w:pPr>
      <w:r>
        <w:rPr>
          <w:lang w:val="pt_PT" w:bidi="pt_PT"/>
        </w:rPr>
      </w:r>
      <w:r>
        <w:rPr>
          <w:lang w:val="pt_PT" w:bidi="pt_PT"/>
        </w:rPr>
        <w:t>ser aceito por Deus</w:t>
      </w:r>
    </w:p>
    <w:p>
      <w:pPr/>
      <w:r>
        <w:rPr>
          <w:lang w:val="pt_PT" w:bidi="pt_PT"/>
        </w:rPr>
      </w:r>
      <w:r>
        <w:rPr>
          <w:lang w:val="pt_PT" w:bidi="pt_PT"/>
        </w:rPr>
        <w:t>Seu público também pode ter figuras de linguagem que descrevem o conceito de justiça, como “ter um coração reto, ser reto, ser irrepreensível/inocente, caminhar no caminho de Deus”, ou coisas como isso. Leve isso em conta ao escolher as palavras apropriadas para sua história. Lembre-se de que, na Bíblia, as pessoas nunca podem ser justificadas por conta própria ou fazendo muitas coisas boas. Seu termo ou frase para justificação não deve ser baseado em fazer boas obras.</w:t>
      </w:r>
    </w:p>
    <w:p>
      <w:pPr/>
      <w:r>
        <w:rPr>
          <w:lang w:val="pt_PT" w:bidi="pt_PT"/>
        </w:rPr>
      </w:r>
      <w:r>
        <w:rPr>
          <w:lang w:val="pt_PT" w:bidi="pt_PT"/>
        </w:rPr>
        <w:t>Pare aqui e discuta qual palavra em seu idioma você usará para justiça.</w:t>
      </w:r>
    </w:p>
    <w:p>
      <w:pPr/>
      <w:r>
        <w:rPr>
          <w:lang w:val="pt_PT" w:bidi="pt_PT"/>
        </w:rPr>
      </w:r>
      <w:r>
        <w:rPr>
          <w:lang w:val="pt_PT" w:bidi="pt_PT"/>
        </w:rPr>
        <w:t xml:space="preserve">Procure o termo </w:t>
      </w:r>
      <w:r>
        <w:rPr>
          <w:lang w:val="pt_PT" w:bidi="pt_PT"/>
        </w:rPr>
        <w:t>justiça</w:t>
      </w:r>
      <w:r>
        <w:rPr>
          <w:lang w:val="pt_PT" w:bidi="pt_PT"/>
        </w:rPr>
        <w:t xml:space="preserve"> no Glossário Mestre e use a mesma palavra aqui que você usou em histórias anteriores.</w:t>
      </w:r>
    </w:p>
    <w:p>
      <w:pPr/>
      <w:r>
        <w:rPr>
          <w:lang w:val="pt_PT" w:bidi="pt_PT"/>
        </w:rPr>
      </w:r>
      <w:r>
        <w:rPr>
          <w:b/>
          <w:lang w:val="pt_PT" w:bidi="pt_PT"/>
        </w:rPr>
        <w:t>A justiça</w:t>
      </w:r>
      <w:r>
        <w:rPr>
          <w:lang w:val="pt_PT" w:bidi="pt_PT"/>
        </w:rPr>
        <w:t xml:space="preserve"> se refere a tomar decisões justas ou decisões boas em geral.</w:t>
      </w:r>
    </w:p>
    <w:p>
      <w:pPr/>
      <w:r>
        <w:rPr>
          <w:lang w:val="pt_PT" w:bidi="pt_PT"/>
        </w:rPr>
      </w:r>
      <w:r>
        <w:rPr>
          <w:lang w:val="pt_PT" w:bidi="pt_PT"/>
        </w:rPr>
        <w:t xml:space="preserve">Então Deus disse a Abraão: “Ouvi um grande grito de Sodoma e Gomorra, porque seu </w:t>
      </w:r>
      <w:r>
        <w:rPr>
          <w:b/>
          <w:lang w:val="pt_PT" w:bidi="pt_PT"/>
        </w:rPr>
        <w:t>pecado</w:t>
      </w:r>
      <w:r>
        <w:rPr>
          <w:lang w:val="pt_PT" w:bidi="pt_PT"/>
        </w:rPr>
        <w:t xml:space="preserve"> é muito”. Pecado se refere a um ato de desobediência a Deus. Certifique-se de que a palavra usada neste caso não signifique o fato de alguém ter deixado de executar algum ato religioso, como um ritual ou prece, nem deixado de seguir certas regras religiosas. Procure </w:t>
      </w:r>
      <w:r>
        <w:rPr>
          <w:lang w:val="pt_PT" w:bidi="pt_PT"/>
        </w:rPr>
        <w:t>pecado</w:t>
      </w:r>
      <w:r>
        <w:rPr>
          <w:lang w:val="pt_PT" w:bidi="pt_PT"/>
        </w:rPr>
        <w:t xml:space="preserve"> no Glossário Mestre e use a mesma palavra aqui que você usou em passagens anteriores.</w:t>
      </w:r>
    </w:p>
    <w:p>
      <w:pPr/>
      <w:r>
        <w:rPr>
          <w:lang w:val="pt_PT" w:bidi="pt_PT"/>
        </w:rPr>
      </w:r>
      <w:r>
        <w:rPr>
          <w:lang w:val="pt_PT" w:bidi="pt_PT"/>
        </w:rPr>
        <w:t xml:space="preserve">Deus continuou: “Vou agora para ver se suas ações são tão </w:t>
      </w:r>
      <w:r>
        <w:rPr>
          <w:b/>
          <w:lang w:val="pt_PT" w:bidi="pt_PT"/>
        </w:rPr>
        <w:t>perversas</w:t>
      </w:r>
      <w:r>
        <w:rPr>
          <w:lang w:val="pt_PT" w:bidi="pt_PT"/>
        </w:rPr>
        <w:t xml:space="preserve"> quanto ouvi. Se não, quero saber”. Perverso se refere a algo que é muito maligno ou pecaminoso. É o oposto de justo. Ambas as palavras se referem a tipos de pessoas nessa passagem. Use as mesmas palavras para “justo” e “perverso” em toda essa história. </w:t>
      </w:r>
      <w:r>
        <w:rPr>
          <w:lang w:val="pt_PT" w:bidi="pt_PT"/>
        </w:rPr>
        <w:t>Perversidade</w:t>
      </w:r>
      <w:r>
        <w:rPr>
          <w:lang w:val="pt_PT" w:bidi="pt_PT"/>
        </w:rPr>
        <w:t xml:space="preserve"> está no Glossário Mestre.</w:t>
      </w:r>
    </w:p>
    <w:p>
      <w:pPr/>
      <w:r>
        <w:rPr>
          <w:lang w:val="pt_PT" w:bidi="pt_PT"/>
        </w:rPr>
      </w:r>
      <w:r>
        <w:rPr>
          <w:lang w:val="pt_PT" w:bidi="pt_PT"/>
        </w:rPr>
        <w:t xml:space="preserve">Abraão continuou: “O juiz de toda a terra não </w:t>
      </w:r>
      <w:r>
        <w:rPr>
          <w:b/>
          <w:lang w:val="pt_PT" w:bidi="pt_PT"/>
        </w:rPr>
        <w:t>deveria</w:t>
      </w:r>
      <w:r>
        <w:rPr>
          <w:lang w:val="pt_PT" w:bidi="pt_PT"/>
        </w:rPr>
        <w:t xml:space="preserve"> fazer o que é certo?”. Um juiz decide quem é inocente ou culpado e qual punição as pessoas culpadas merecem.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18:16–33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61">
        <w:r>
          <w:rPr>
            <w:lang w:val="pt_PT" w:bidi="pt_PT"/>
          </w:rPr>
          <w:rPr>
            <w:color w:val="0000EE"/>
            <w:u w:val="single"/>
          </w:rPr>
          <w:t>Ouvir e Sentir</w:t>
        </w:r>
      </w:hyperlink>
      <w:r>
        <w:rPr>
          <w:lang w:val="pt_PT" w:bidi="pt_PT"/>
        </w:rPr>
        <w:t xml:space="preserve"> (550 KB)</w:t>
      </w:r>
      <w:r>
        <w:rPr>
          <w:lang w:val="pt_PT" w:bidi="pt_PT"/>
        </w:rPr>
      </w:r>
    </w:p>
    <w:p>
      <w:pPr>
        <w:pStyle w:val="ListBullet"/>
        <w:spacing w:line="240" w:lineRule="auto"/>
        <w:ind w:left="720"/>
      </w:pPr>
      <w:r>
        <w:rPr>
          <w:lang w:val="pt_PT" w:bidi="pt_PT"/>
        </w:rPr>
      </w:r>
      <w:hyperlink r:id="rId162">
        <w:r>
          <w:rPr>
            <w:lang w:val="pt_PT" w:bidi="pt_PT"/>
          </w:rPr>
          <w:rPr>
            <w:color w:val="0000EE"/>
            <w:u w:val="single"/>
          </w:rPr>
          <w:t>Preparando o Cenário</w:t>
        </w:r>
      </w:hyperlink>
      <w:r>
        <w:rPr>
          <w:lang w:val="pt_PT" w:bidi="pt_PT"/>
        </w:rPr>
        <w:t xml:space="preserve"> (5.0 MB)</w:t>
      </w:r>
      <w:r>
        <w:rPr>
          <w:lang w:val="pt_PT" w:bidi="pt_PT"/>
        </w:rPr>
      </w:r>
    </w:p>
    <w:p>
      <w:pPr>
        <w:pStyle w:val="ListBullet"/>
        <w:spacing w:line="240" w:lineRule="auto"/>
        <w:ind w:left="720"/>
      </w:pPr>
      <w:r>
        <w:rPr>
          <w:lang w:val="pt_PT" w:bidi="pt_PT"/>
        </w:rPr>
      </w:r>
      <w:hyperlink r:id="rId163">
        <w:r>
          <w:rPr>
            <w:lang w:val="pt_PT" w:bidi="pt_PT"/>
          </w:rPr>
          <w:rPr>
            <w:color w:val="0000EE"/>
            <w:u w:val="single"/>
          </w:rPr>
          <w:t>Identificando as Cenas</w:t>
        </w:r>
      </w:hyperlink>
      <w:r>
        <w:rPr>
          <w:lang w:val="pt_PT" w:bidi="pt_PT"/>
        </w:rPr>
        <w:t xml:space="preserve"> (4.9 MB)</w:t>
      </w:r>
      <w:r>
        <w:rPr>
          <w:lang w:val="pt_PT" w:bidi="pt_PT"/>
        </w:rPr>
      </w:r>
    </w:p>
    <w:p>
      <w:pPr>
        <w:pStyle w:val="ListBullet"/>
        <w:spacing w:line="240" w:lineRule="auto"/>
        <w:ind w:left="720"/>
      </w:pPr>
      <w:r>
        <w:rPr>
          <w:lang w:val="pt_PT" w:bidi="pt_PT"/>
        </w:rPr>
      </w:r>
      <w:hyperlink r:id="rId164">
        <w:r>
          <w:rPr>
            <w:lang w:val="pt_PT" w:bidi="pt_PT"/>
          </w:rPr>
          <w:rPr>
            <w:color w:val="0000EE"/>
            <w:u w:val="single"/>
          </w:rPr>
          <w:t>Incorporando o Texto</w:t>
        </w:r>
      </w:hyperlink>
      <w:r>
        <w:rPr>
          <w:lang w:val="pt_PT" w:bidi="pt_PT"/>
        </w:rPr>
        <w:t xml:space="preserve"> (4.1 MB)</w:t>
      </w:r>
      <w:r>
        <w:rPr>
          <w:lang w:val="pt_PT" w:bidi="pt_PT"/>
        </w:rPr>
      </w:r>
    </w:p>
    <w:p>
      <w:pPr>
        <w:pStyle w:val="ListBullet"/>
        <w:spacing w:line="240" w:lineRule="auto"/>
        <w:ind w:left="720"/>
      </w:pPr>
      <w:r>
        <w:rPr>
          <w:lang w:val="pt_PT" w:bidi="pt_PT"/>
        </w:rPr>
      </w:r>
      <w:hyperlink r:id="rId165">
        <w:r>
          <w:rPr>
            <w:lang w:val="pt_PT" w:bidi="pt_PT"/>
          </w:rPr>
          <w:rPr>
            <w:color w:val="0000EE"/>
            <w:u w:val="single"/>
          </w:rPr>
          <w:t>Preenchendo as Lacunas</w:t>
        </w:r>
      </w:hyperlink>
      <w:r>
        <w:rPr>
          <w:lang w:val="pt_PT" w:bidi="pt_PT"/>
        </w:rPr>
        <w:t xml:space="preserve"> (3.0 MB)</w:t>
      </w:r>
      <w:r>
        <w:rPr>
          <w:lang w:val="pt_PT" w:bidi="pt_PT"/>
        </w:rPr>
      </w:r>
    </w:p>
    <w:p>
      <w:pPr>
        <w:pStyle w:val="ListBullet"/>
        <w:spacing w:line="240" w:lineRule="auto"/>
        <w:ind w:left="720"/>
      </w:pPr>
      <w:r>
        <w:rPr>
          <w:lang w:val="pt_PT" w:bidi="pt_PT"/>
        </w:rPr>
      </w:r>
      <w:hyperlink r:id="rId166">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19:1–29</w:t>
      </w:r>
      <w:r>
        <w:rPr>
          <w:lang w:val="pt_PT" w:bidi="pt_PT"/>
        </w:rPr>
      </w:r>
    </w:p>
    <w:p>
      <w:pPr>
        <w:pStyle w:val="Heading3"/>
      </w:pPr>
      <w:r>
        <w:rPr>
          <w:lang w:val="pt_PT" w:bidi="pt_PT"/>
        </w:rPr>
        <w:t>Ouvir e Sentir</w:t>
      </w:r>
    </w:p>
    <w:p>
      <w:pPr/>
      <w:r>
        <w:rPr>
          <w:lang w:val="pt_PT" w:bidi="pt_PT"/>
        </w:rPr>
      </w:r>
      <w:r>
        <w:rPr>
          <w:lang w:val="pt_PT" w:bidi="pt_PT"/>
        </w:rPr>
        <w:t>Nesta etapa, ouçam Gênesis 19:1–29 e guardem em seus corações. Ouça uma versão em áudio de Gênesis 19:1–29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19:1–29 na tradução mais fácil de entender.</w:t>
      </w:r>
    </w:p>
    <w:p>
      <w:pPr/>
      <w:r>
        <w:rPr>
          <w:lang w:val="pt_PT" w:bidi="pt_PT"/>
        </w:rPr>
      </w:r>
      <w:r>
        <w:rPr>
          <w:lang w:val="pt_PT" w:bidi="pt_PT"/>
        </w:rPr>
        <w:t>Esta é a terceira de uma série de quatro histórias sobre Abraão e Ló. Em histórias anteriores, três homens visitaram e comeram com Abraão. Então um dos homens, que era Yavé, ou Deus, falou com Abraão sobre seu plano para destruir Sodoma e Gomorra. Enquanto Yavé falava com Abraão, os outros dois homens continuaram a viajar para Sodoma. Essa história descreve o que aconteceu quando esses dois homens chegaram a Sodoma. Yavé destruiu Sodoma e Gomorra, mas salvou a família de Ló por causa de Abraão.</w:t>
      </w:r>
    </w:p>
    <w:p>
      <w:pPr/>
      <w:r>
        <w:rPr>
          <w:lang w:val="pt_PT" w:bidi="pt_PT"/>
        </w:rPr>
      </w:r>
      <w:r>
        <w:rPr>
          <w:lang w:val="pt_PT" w:bidi="pt_PT"/>
        </w:rPr>
        <w:t>Os dois homens chegaram a Sodoma na noite. Eles provavelmente chegaram a Sodoma na noite do mesmo dia que eles comeram com Abraão. Essa história chama os dois homens de “dois homens” ou “dois anjos”. Um anjo é um ser sobrenatural, espiritual, mensageiro de Deus. Os anjos muitas vezes aparecem aos humanos em forma humana. Eles muitas vezes vêm com uma mensagem específica para humanos ou para fazer uma tarefa específica.</w:t>
      </w:r>
    </w:p>
    <w:p>
      <w:pPr/>
      <w:r>
        <w:rPr>
          <w:lang w:val="pt_PT" w:bidi="pt_PT"/>
        </w:rPr>
      </w:r>
      <w:r>
        <w:rPr>
          <w:lang w:val="pt_PT" w:bidi="pt_PT"/>
        </w:rPr>
        <w:t>Pare aqui e discuta como um grupo: como você descreve seres espirituais semelhantes em sua cultura? Se você tem esses tipos de seres espirituais em sua cultura, o que eles fazem? Pause este áudio aqui.</w:t>
      </w:r>
    </w:p>
    <w:p>
      <w:pPr/>
      <w:r>
        <w:rPr>
          <w:lang w:val="pt_PT" w:bidi="pt_PT"/>
        </w:rPr>
      </w:r>
      <w:r>
        <w:rPr>
          <w:lang w:val="pt_PT" w:bidi="pt_PT"/>
        </w:rPr>
        <w:t>Ló estava sentado perto da entrada da cidade de Sodoma. Uma parede provavelmente cercava Sodoma para protegê-la, então a entrada para Sodoma era provavelmente um portão na parede. Nessa cultura, as pessoas usavam a área ao redor de um portão da cidade como um lugar de encontro. Os líderes da comunidade se encontravam nos portões da cidade para discutir assuntos importantes, fazer negócios e administrar a justiça. Mesmo que Ló fosse um forasteiro, ele era um homem importante na cidade. Ló foi o único líder da comunidade que cumprimentou os dois homens.</w:t>
      </w:r>
    </w:p>
    <w:p>
      <w:pPr/>
      <w:r>
        <w:rPr>
          <w:lang w:val="pt_PT" w:bidi="pt_PT"/>
        </w:rPr>
      </w:r>
      <w:r>
        <w:rPr>
          <w:lang w:val="pt_PT" w:bidi="pt_PT"/>
        </w:rPr>
        <w:t xml:space="preserve">Pare aqui. Em grupo, olhem para uma imagem de uma entrada de cidade. </w:t>
      </w:r>
    </w:p>
    <w:p>
      <w:pPr/>
      <w:r>
        <w:rPr>
          <w:lang w:val="pt_PT" w:bidi="pt_PT"/>
        </w:rPr>
      </w:r>
      <w:r>
        <w:rPr>
          <w:lang w:val="pt_PT" w:bidi="pt_PT"/>
        </w:rPr>
        <w:t>Pare aqui e discuta como um grupo: Do que você chama lugares de encontro semelhantes em sua cultura? Descreva esses lugares de encontro. Pause este áudio aqui.</w:t>
      </w:r>
    </w:p>
    <w:p>
      <w:pPr/>
      <w:r>
        <w:rPr>
          <w:lang w:val="pt_PT" w:bidi="pt_PT"/>
        </w:rPr>
      </w:r>
      <w:r>
        <w:rPr>
          <w:lang w:val="pt_PT" w:bidi="pt_PT"/>
        </w:rPr>
        <w:t>Quando Ló viu os anjos, ele se levantou para encontrá-los. Ló recebeu os dois anjos e se curvou com seu rosto para a terra. Esse gesto era uma saudação que mostrava grande respeito. Normalmente, os visitantes mostravam esse tipo de respeito a seus anfitriões. Ló estava mostrando mais respeito a esses homens do que o normal porque ele era o anfitrião e eles eram os convidados.</w:t>
      </w:r>
    </w:p>
    <w:p>
      <w:pPr/>
      <w:r>
        <w:rPr>
          <w:lang w:val="pt_PT" w:bidi="pt_PT"/>
        </w:rPr>
      </w:r>
      <w:r>
        <w:rPr>
          <w:lang w:val="pt_PT" w:bidi="pt_PT"/>
        </w:rPr>
        <w:t>Pare aqui e discuta como um grupo: quais gestos mostram respeito em sua cultura? Pause este áudio aqui.</w:t>
      </w:r>
    </w:p>
    <w:p>
      <w:pPr/>
      <w:r>
        <w:rPr>
          <w:lang w:val="pt_PT" w:bidi="pt_PT"/>
        </w:rPr>
      </w:r>
      <w:r>
        <w:rPr>
          <w:lang w:val="pt_PT" w:bidi="pt_PT"/>
        </w:rPr>
        <w:t>Ló disse: “Meus senhores, por favor venham para a casa de seu servo”. Aqui, Ló falou muito educada e respeitosamente dizendo “meus senhores” e chamando a si mesmo de servo dos anjos. Ló provavelmente não percebeu que os homens eram anjos naquele momento.</w:t>
      </w:r>
    </w:p>
    <w:p>
      <w:pPr/>
      <w:r>
        <w:rPr>
          <w:lang w:val="pt_PT" w:bidi="pt_PT"/>
        </w:rPr>
      </w:r>
      <w:r>
        <w:rPr>
          <w:lang w:val="pt_PT" w:bidi="pt_PT"/>
        </w:rPr>
        <w:t>Ló continuou: “Lavem seus pés e passem a noite. Então você pode se levantar cedo e continuar sua jornada”. Na cultura de Ló, era educado oferecer água para os convidados lavarem seus pés. Os anjos provavelmente usavam sandálias e haviam viajado em uma estrada empoeirada.</w:t>
      </w:r>
    </w:p>
    <w:p>
      <w:pPr/>
      <w:r>
        <w:rPr>
          <w:lang w:val="pt_PT" w:bidi="pt_PT"/>
        </w:rPr>
      </w:r>
      <w:r>
        <w:rPr>
          <w:lang w:val="pt_PT" w:bidi="pt_PT"/>
        </w:rPr>
        <w:t>Os dois anjos responderam: “Não, apenas passaremos a noite aqui, na praça da cidade”. Nessa cultura, era educado recusar um convite na primeira vez que alguém o convidasse para sua casa. A praça da cidade, onde os anjos disseram que passariam a noite, se refere a um amplo espaço aberto que pode ter sido usado para encontro, perto do portão da cidade onde Ló estava sentado.</w:t>
      </w:r>
    </w:p>
    <w:p>
      <w:pPr/>
      <w:r>
        <w:rPr>
          <w:lang w:val="pt_PT" w:bidi="pt_PT"/>
        </w:rPr>
      </w:r>
      <w:r>
        <w:rPr>
          <w:lang w:val="pt_PT" w:bidi="pt_PT"/>
        </w:rPr>
        <w:t>Mas Ló insistiu tão fortemente que finalmente os dois anjos foram para sua casa com ele. Ló preparou uma refeição para eles. Ló provavelmente ordenou que os servos fizessem a refeição. A refeição incluía pão feito sem fermento. O pão feito sem fermento era provavelmente pão plano que poderia ser feito rapidamente para convidados inesperados. Esse pão é diferente do pão que Sara fez para esses convidados quando eles estavam em sua casa. Esse pão é plano, duro e crocante. Aqui, Ló tratou os dois anjos como convidados honrados.</w:t>
      </w:r>
    </w:p>
    <w:p>
      <w:pPr/>
      <w:r>
        <w:rPr>
          <w:lang w:val="pt_PT" w:bidi="pt_PT"/>
        </w:rPr>
      </w:r>
      <w:r>
        <w:rPr>
          <w:lang w:val="pt_PT" w:bidi="pt_PT"/>
        </w:rPr>
        <w:t>Pare aqui e mostre uma foto do pão plano e duro que Ló fez para seus convidados. Discuta como um grupo: como você honra convidados em sua cultura? Pause este áudio aqui.</w:t>
      </w:r>
    </w:p>
    <w:p>
      <w:pPr/>
      <w:r>
        <w:rPr>
          <w:lang w:val="pt_PT" w:bidi="pt_PT"/>
        </w:rPr>
      </w:r>
      <w:r>
        <w:rPr>
          <w:lang w:val="pt_PT" w:bidi="pt_PT"/>
        </w:rPr>
        <w:t>Antes de Ló e os dois anjos irem dormir, todos os homens de Sodoma, dos jovens aos homens velhos, vieram de toda a cidade e cercaram a casa de Ló. A multidão de homens gritou para Ló: “Onde estão os homens que estão com você esta noite? Traga-os para nós, para que possamos conhecê-los!”. A frase “para que possamos conhecê-los” significava “para que possamos ter relações sexuais com eles”.</w:t>
      </w:r>
    </w:p>
    <w:p>
      <w:pPr/>
      <w:r>
        <w:rPr>
          <w:lang w:val="pt_PT" w:bidi="pt_PT"/>
        </w:rPr>
      </w:r>
      <w:r>
        <w:rPr>
          <w:lang w:val="pt_PT" w:bidi="pt_PT"/>
        </w:rPr>
        <w:t>Pare aqui e discuta como um grupo: Como você fala sobre pessoas tendo relações sexuais umas com as outras? Quais frases você usa quando está falando sobre relações sexuais em um grande grupo com homens e mulheres? Pause este áudio aqui.</w:t>
      </w:r>
    </w:p>
    <w:p>
      <w:pPr/>
      <w:r>
        <w:rPr>
          <w:lang w:val="pt_PT" w:bidi="pt_PT"/>
        </w:rPr>
      </w:r>
      <w:r>
        <w:rPr>
          <w:lang w:val="pt_PT" w:bidi="pt_PT"/>
        </w:rPr>
        <w:t>Ló saiu para falar com os homens de Sodoma. Ele fechou a porta de sua casa. Ló disse: “Por favor, meus amigos, não façam uma coisa terrível. Ouçam, tenho duas filhas que nunca estiveram com um homem”. Isso significava que as filhas de Ló nunca haviam tido relações sexuais com um homem.</w:t>
      </w:r>
    </w:p>
    <w:p>
      <w:pPr/>
      <w:r>
        <w:rPr>
          <w:lang w:val="pt_PT" w:bidi="pt_PT"/>
        </w:rPr>
      </w:r>
      <w:r>
        <w:rPr>
          <w:lang w:val="pt_PT" w:bidi="pt_PT"/>
        </w:rPr>
        <w:t>Ló continuou: “Deixe-me trazer minhas duas filhas a vocês, e vocês podem fazer o que quiserem com elas. Mas, por favor, deixem esses homens em paz. Eles são meus convidados e estão sob a proteção de meu telhado”. A frase “sob a proteção de meu telhado” significava que os homens estavam sob a proteção de Ló. Na cultura de Ló, um anfitrião era responsável por manter seus convidados seguros.</w:t>
      </w:r>
    </w:p>
    <w:p>
      <w:pPr/>
      <w:r>
        <w:rPr>
          <w:lang w:val="pt_PT" w:bidi="pt_PT"/>
        </w:rPr>
      </w:r>
      <w:r>
        <w:rPr>
          <w:lang w:val="pt_PT" w:bidi="pt_PT"/>
        </w:rPr>
        <w:t>Mas os homens de Sodoma gritaram: “Saia do nosso caminho! Esse homem, Ló, veio para a cidade como um forasteiro, e agora ele está agindo como nosso juiz! Ló, trataremos você muito pior do que esses outros homens!”. E eles empurraram a Ló com força e se moveram para quebrar sua porta.</w:t>
      </w:r>
    </w:p>
    <w:p>
      <w:pPr/>
      <w:r>
        <w:rPr>
          <w:lang w:val="pt_PT" w:bidi="pt_PT"/>
        </w:rPr>
      </w:r>
      <w:r>
        <w:rPr>
          <w:lang w:val="pt_PT" w:bidi="pt_PT"/>
        </w:rPr>
        <w:t>Mas os dois anjos que estavam com Ló estenderam a mão, puxaram Ló de volta para a casa e fecharam a porta. Então eles de repente cegaram todos os homens de Sodoma que estavam na porta, os jovens e os homens velhos, para que eles ficassem exaustos procurando a porta. Os anjos podem ter cegado os homens com um flash de luz brilhante, ou eles podem ter apenas deixado os homens tão confusos que eles eram incapazes de encontrar a porta da casa de Ló.</w:t>
      </w:r>
    </w:p>
    <w:p>
      <w:pPr/>
      <w:r>
        <w:rPr>
          <w:lang w:val="pt_PT" w:bidi="pt_PT"/>
        </w:rPr>
      </w:r>
      <w:r>
        <w:rPr>
          <w:lang w:val="pt_PT" w:bidi="pt_PT"/>
        </w:rPr>
        <w:t>Então os dois anjos advertiram Ló. Eles disseram a Ló para reunir todos em sua família e tirá-los da cidade. Eles disseram: “Estamos prestes a destruir essa cidade, porque o grito contra ela é tão sério que Deus nos enviou para destruí-la”. O “grito” contra a cidade era o som que alguém faria se ele estivesse oprimido ou angustiado, ou muito, muito triste.</w:t>
      </w:r>
    </w:p>
    <w:p>
      <w:pPr/>
      <w:r>
        <w:rPr>
          <w:lang w:val="pt_PT" w:bidi="pt_PT"/>
        </w:rPr>
      </w:r>
      <w:r>
        <w:rPr>
          <w:lang w:val="pt_PT" w:bidi="pt_PT"/>
        </w:rPr>
        <w:t>Então Ló se apressou para dizer aos homens que suas filhas iam se casar: “Rápido! Deixem a cidade! Deus está prestes a destruí-la”. Mas os jovens pensavam que Ló estava brincando — eles pensavam que Ló estava os enganando.</w:t>
      </w:r>
    </w:p>
    <w:p>
      <w:pPr/>
      <w:r>
        <w:rPr>
          <w:lang w:val="pt_PT" w:bidi="pt_PT"/>
        </w:rPr>
      </w:r>
      <w:r>
        <w:rPr>
          <w:lang w:val="pt_PT" w:bidi="pt_PT"/>
        </w:rPr>
        <w:t>Logo antes de o sol começar a nascer, os anjos disseram a Ló: “Rápido! Pegue sua esposa e suas duas filhas que estão aqui, ou vocês serão destruídos quando essa cidade for punida”. Mas Ló hesitou. Então os anjos agarraram a mão de Ló, e as mãos de sua esposa e duas filhas. Os anjos os levaram com segurança para fora da cidade, porque Deus teve misericórdia de Ló.</w:t>
      </w:r>
    </w:p>
    <w:p>
      <w:pPr/>
      <w:r>
        <w:rPr>
          <w:lang w:val="pt_PT" w:bidi="pt_PT"/>
        </w:rPr>
      </w:r>
      <w:r>
        <w:rPr>
          <w:lang w:val="pt_PT" w:bidi="pt_PT"/>
        </w:rPr>
        <w:t>Quando os anjos os trouxeram para fora da cidade, um dos anjos disse: “Fujam por suas vidas! Não olhe para trás ou pare em nenhum lugar. Escapem para as colinas para que vocês não sejam destruídos”.</w:t>
      </w:r>
    </w:p>
    <w:p>
      <w:pPr/>
      <w:r>
        <w:rPr>
          <w:lang w:val="pt_PT" w:bidi="pt_PT"/>
        </w:rPr>
      </w:r>
      <w:r>
        <w:rPr>
          <w:lang w:val="pt_PT" w:bidi="pt_PT"/>
        </w:rPr>
        <w:t>Pare aqui e, como um grupo, olhem para Sodoma e as colinas para as quais o anjo disse a Ló para escapar no mapa. Pause este áudio aqui.</w:t>
      </w:r>
    </w:p>
    <w:p>
      <w:pPr/>
      <w:r>
        <w:rPr>
          <w:lang w:val="pt_PT" w:bidi="pt_PT"/>
        </w:rPr>
      </w:r>
      <w:r>
        <w:rPr>
          <w:lang w:val="pt_PT" w:bidi="pt_PT"/>
        </w:rPr>
        <w:t>Ló perguntou se os anjos poderiam enviá-lo para uma pequena aldeia próxima. Um dos anjos disse: “Muito bem, também concederei seu pedido. Não destruirei essa pequena aldeia. Rápido! Vá logo, porque não posso fazer nada até que você chegue lá”. É por isso que a aldeia foi mais tarde conhecida como Zoar, que significava “pequeno lugar”.</w:t>
      </w:r>
    </w:p>
    <w:p>
      <w:pPr/>
      <w:r>
        <w:rPr>
          <w:lang w:val="pt_PT" w:bidi="pt_PT"/>
        </w:rPr>
      </w:r>
      <w:r>
        <w:rPr>
          <w:lang w:val="pt_PT" w:bidi="pt_PT"/>
        </w:rPr>
        <w:t>Pare aqui e olhe para Zoar no mapa como um grupo. Pause este áudio aqui.</w:t>
      </w:r>
    </w:p>
    <w:p>
      <w:pPr/>
      <w:r>
        <w:rPr>
          <w:lang w:val="pt_PT" w:bidi="pt_PT"/>
        </w:rPr>
      </w:r>
      <w:r>
        <w:rPr>
          <w:lang w:val="pt_PT" w:bidi="pt_PT"/>
        </w:rPr>
        <w:t>Ló chegou à aldeia de Zoar enquanto o sol nascia. Então Yavé fez chover enxofre que queima do céu para Sodoma e Gomorra. O enxofre é uma pedra amarela que queima facilmente e faz um fogo que é difícil de apagar. Yavé fez o enxofre e o fogo flamejante caírem do céu.</w:t>
      </w:r>
    </w:p>
    <w:p>
      <w:pPr/>
      <w:r>
        <w:rPr>
          <w:lang w:val="pt_PT" w:bidi="pt_PT"/>
        </w:rPr>
      </w:r>
      <w:r>
        <w:rPr>
          <w:lang w:val="pt_PT" w:bidi="pt_PT"/>
        </w:rPr>
        <w:t>Pare aqui. Como um grupo, olhem para uma imagem de enxofre. Pause este áudio aqui.</w:t>
      </w:r>
    </w:p>
    <w:p>
      <w:pPr/>
      <w:r>
        <w:rPr>
          <w:lang w:val="pt_PT" w:bidi="pt_PT"/>
        </w:rPr>
      </w:r>
      <w:r>
        <w:rPr>
          <w:lang w:val="pt_PT" w:bidi="pt_PT"/>
        </w:rPr>
        <w:t>Então Yavé destruiu completamente Sodoma e Gomorra, juntamente com as outras vilas no mesmo vale. Deus destruiu todas as pessoas que viviam nas cidades e aldeias e cada planta que crescia no vale.</w:t>
      </w:r>
    </w:p>
    <w:p>
      <w:pPr/>
      <w:r>
        <w:rPr>
          <w:lang w:val="pt_PT" w:bidi="pt_PT"/>
        </w:rPr>
      </w:r>
      <w:r>
        <w:rPr>
          <w:lang w:val="pt_PT" w:bidi="pt_PT"/>
        </w:rPr>
        <w:t>Pare aqui e, como um grupo, olhem para Sodoma, Gomorra e a área do vale no mapa. Pause este áudio aqui.</w:t>
      </w:r>
    </w:p>
    <w:p>
      <w:pPr/>
      <w:r>
        <w:rPr>
          <w:lang w:val="pt_PT" w:bidi="pt_PT"/>
        </w:rPr>
      </w:r>
      <w:r>
        <w:rPr>
          <w:lang w:val="pt_PT" w:bidi="pt_PT"/>
        </w:rPr>
        <w:t>Mas a esposa de Ló olhou para Sodoma enquanto Ló e sua família escapavam. Ela se transformou em uma estátua de sal.</w:t>
      </w:r>
    </w:p>
    <w:p>
      <w:pPr/>
      <w:r>
        <w:rPr>
          <w:lang w:val="pt_PT" w:bidi="pt_PT"/>
        </w:rPr>
      </w:r>
      <w:r>
        <w:rPr>
          <w:lang w:val="pt_PT" w:bidi="pt_PT"/>
        </w:rPr>
        <w:t>Abraão se levantou cedo e se apressou para ir ao lugar onde ele havia ficado e falado com Yavé.</w:t>
      </w:r>
    </w:p>
    <w:p>
      <w:pPr/>
      <w:r>
        <w:rPr>
          <w:lang w:val="pt_PT" w:bidi="pt_PT"/>
        </w:rPr>
      </w:r>
      <w:r>
        <w:rPr>
          <w:lang w:val="pt_PT" w:bidi="pt_PT"/>
        </w:rPr>
        <w:t>Pare aqui e, como um grupo, olhem para o lugar nas colinas para onde Abraão se apressou para ir no mapa. Pause este áudio aqui.</w:t>
      </w:r>
    </w:p>
    <w:p>
      <w:pPr/>
      <w:r>
        <w:rPr>
          <w:lang w:val="pt_PT" w:bidi="pt_PT"/>
        </w:rPr>
      </w:r>
      <w:r>
        <w:rPr>
          <w:lang w:val="pt_PT" w:bidi="pt_PT"/>
        </w:rPr>
        <w:t>Abraão olhou para o outro lado do vale para Sodoma e Gomorra. Ele assistiu enquanto colunas de fumaça subiam das cidades como fumaça de uma fornalha. Aqui, “fornalha” se refere a fornos usados para fazer cerâmica. Essas fornalhas criavam enormes fogos com muita fumaça.</w:t>
      </w:r>
    </w:p>
    <w:p>
      <w:pPr/>
      <w:r>
        <w:rPr>
          <w:lang w:val="pt_PT" w:bidi="pt_PT"/>
        </w:rPr>
      </w:r>
      <w:r>
        <w:rPr>
          <w:lang w:val="pt_PT" w:bidi="pt_PT"/>
        </w:rPr>
        <w:t>Pare aqui. Em grupo, olhe para uma imagem de como uma fornalha pode ter sido naquela época. Pause este áudio aqui.</w:t>
      </w:r>
    </w:p>
    <w:p>
      <w:pPr/>
      <w:r>
        <w:rPr>
          <w:lang w:val="pt_PT" w:bidi="pt_PT"/>
        </w:rPr>
      </w:r>
      <w:r>
        <w:rPr>
          <w:lang w:val="pt_PT" w:bidi="pt_PT"/>
        </w:rPr>
        <w:t>Quando Yavé destruiu Sodoma e Gomorra, ele se lembrou do que Abraão havia pedido e manteve Ló seguro. Deus levou Ló para longe do desastre que tomou conta do lugar que Ló havia vivido.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19:1–29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naquela noite, os dois anjos chegaram a Sodoma. Ló os cumprimentou e os trouxe para sua casa.</w:t>
      </w:r>
    </w:p>
    <w:p>
      <w:pPr/>
      <w:r>
        <w:rPr>
          <w:lang w:val="pt_PT" w:bidi="pt_PT"/>
        </w:rPr>
      </w:r>
      <w:r>
        <w:rPr>
          <w:b/>
          <w:lang w:val="pt_PT" w:bidi="pt_PT"/>
        </w:rPr>
        <w:t>Na segunda cena:</w:t>
      </w:r>
      <w:r>
        <w:rPr>
          <w:lang w:val="pt_PT" w:bidi="pt_PT"/>
        </w:rPr>
        <w:t xml:space="preserve"> mas antes de eles irem para a cama, todos os homens de Sodoma, jovens e homens velhos, vieram de toda a cidade e cercaram a casa. Eles exigiram que Ló desse a eles os dois anjos, mas Ló recusou. Os anjos resgataram Ló dos habitantes da cidade.</w:t>
      </w:r>
    </w:p>
    <w:p>
      <w:pPr/>
      <w:r>
        <w:rPr>
          <w:lang w:val="pt_PT" w:bidi="pt_PT"/>
        </w:rPr>
      </w:r>
      <w:r>
        <w:rPr>
          <w:b/>
          <w:lang w:val="pt_PT" w:bidi="pt_PT"/>
        </w:rPr>
        <w:t>Na terceira cena:</w:t>
      </w:r>
      <w:r>
        <w:rPr>
          <w:lang w:val="pt_PT" w:bidi="pt_PT"/>
        </w:rPr>
        <w:t xml:space="preserve"> os anjos disseram a Ló para reunir sua família e deixar Sodoma porque eles iam destruir Sodoma. Ló tenta convencer os futuros maridos de suas filhas a vir com eles, mas eles se recusaram.</w:t>
      </w:r>
    </w:p>
    <w:p>
      <w:pPr/>
      <w:r>
        <w:rPr>
          <w:lang w:val="pt_PT" w:bidi="pt_PT"/>
        </w:rPr>
      </w:r>
      <w:r>
        <w:rPr>
          <w:b/>
          <w:lang w:val="pt_PT" w:bidi="pt_PT"/>
        </w:rPr>
        <w:t>Na quarta cena:</w:t>
      </w:r>
      <w:r>
        <w:rPr>
          <w:lang w:val="pt_PT" w:bidi="pt_PT"/>
        </w:rPr>
        <w:t xml:space="preserve"> quando o sol estava nascendo, Ló hesitou em deixar a cidade, então os anjos agarraram as mãos de Ló, sua esposa e suas filhas e as levaram para fora da cidade. Eles disseram a Ló para fugir para as colinas, mas Ló perguntou se eles poderiam enviar sua família para uma pequena aldeia próxima, e os anjos concordaram.</w:t>
      </w:r>
    </w:p>
    <w:p>
      <w:pPr/>
      <w:r>
        <w:rPr>
          <w:lang w:val="pt_PT" w:bidi="pt_PT"/>
        </w:rPr>
      </w:r>
      <w:r>
        <w:rPr>
          <w:b/>
          <w:lang w:val="pt_PT" w:bidi="pt_PT"/>
        </w:rPr>
        <w:t>Na quinta cena:</w:t>
      </w:r>
      <w:r>
        <w:rPr>
          <w:lang w:val="pt_PT" w:bidi="pt_PT"/>
        </w:rPr>
        <w:t xml:space="preserve"> Ló chegou à aldeia enquanto o sol nascia. Então Yavé fez chover fogo do céu em Sodoma e Gomorra. Ele as destruiu totalmente, juntamente com as outras cidades e aldeias no vale, apagando todas as pessoas e plantas. Mas a esposa de Ló olhou para trás enquanto seguia Ló, e ela se transformou em uma pilha ou estátua de sal.</w:t>
      </w:r>
    </w:p>
    <w:p>
      <w:pPr/>
      <w:r>
        <w:rPr>
          <w:lang w:val="pt_PT" w:bidi="pt_PT"/>
        </w:rPr>
      </w:r>
      <w:r>
        <w:rPr>
          <w:b/>
          <w:lang w:val="pt_PT" w:bidi="pt_PT"/>
        </w:rPr>
        <w:t>Na sexta cena:</w:t>
      </w:r>
      <w:r>
        <w:rPr>
          <w:lang w:val="pt_PT" w:bidi="pt_PT"/>
        </w:rPr>
        <w:t xml:space="preserve"> Abraão se levantou cedo e se apressou para ir ao lugar onde ele havia ficado com Yavé. Abraão olhou para o outro lado do vale para Sodoma e Gomorra. Ele assistiu enquanto colunas de fumaça subiam das cidades como fumaça de uma fornalha. Mas Yavé havia ouvido o pedido de Abraão e mantido Ló seguro. Yavé levou Ló para longe do desastre que destruiu as cidades no vale.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Dois anjos</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Jovens e homens velhos na cidade de Sodoma</w:t>
      </w:r>
    </w:p>
    <w:p>
      <w:pPr>
        <w:pStyle w:val="ListBullet"/>
        <w:spacing w:line="240" w:lineRule="auto"/>
        <w:ind w:left="720"/>
      </w:pPr>
      <w:r>
        <w:rPr>
          <w:lang w:val="pt_PT" w:bidi="pt_PT"/>
        </w:rPr>
      </w:r>
      <w:r>
        <w:rPr>
          <w:lang w:val="pt_PT" w:bidi="pt_PT"/>
        </w:rPr>
        <w:t>As duas filhas de Ló</w:t>
      </w:r>
    </w:p>
    <w:p>
      <w:pPr>
        <w:pStyle w:val="ListBullet"/>
        <w:spacing w:line="240" w:lineRule="auto"/>
        <w:ind w:left="720"/>
      </w:pPr>
      <w:r>
        <w:rPr>
          <w:lang w:val="pt_PT" w:bidi="pt_PT"/>
        </w:rPr>
      </w:r>
      <w:r>
        <w:rPr>
          <w:lang w:val="pt_PT" w:bidi="pt_PT"/>
        </w:rPr>
        <w:t>Os futuros genros de Ló</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Yavé</w:t>
      </w:r>
    </w:p>
    <w:p>
      <w:pPr/>
      <w:r>
        <w:rPr>
          <w:lang w:val="pt_PT" w:bidi="pt_PT"/>
        </w:rPr>
      </w:r>
      <w:r>
        <w:rPr>
          <w:lang w:val="pt_PT" w:bidi="pt_PT"/>
        </w:rPr>
        <w:t>Em grupo, prestem atenção às partes do cenário da passagem:</w:t>
      </w:r>
    </w:p>
    <w:p>
      <w:pPr/>
      <w:r>
        <w:rPr>
          <w:lang w:val="pt_PT" w:bidi="pt_PT"/>
        </w:rPr>
      </w:r>
      <w:r>
        <w:rPr>
          <w:lang w:val="pt_PT" w:bidi="pt_PT"/>
        </w:rPr>
        <w:t>Prestem atenção à linha do tempo dessa história. Os dois anjos entram na cidade na noite do mesmo dia em que eles comeram com Abraão. Naquela noite, os dois anjos jantaram com Ló. Os homens de Sodoma cercaram a casa de Ló mais tarde naquela mesma noite. Os anjos exortam Ló a sair logo antes de o sol começar a nascer na manhã seguinte. Ló e suas duas filhas entram em Zoar enquanto o sol nasce, e Deus destrói Sodoma e Gomorra. Enquanto isso, naquela mesma manhã, Abraão se apressa para olhar para Sodoma e Gomorra e vê fumaça.</w:t>
      </w:r>
    </w:p>
    <w:p>
      <w:pPr/>
      <w:r>
        <w:rPr>
          <w:lang w:val="pt_PT" w:bidi="pt_PT"/>
        </w:rPr>
      </w:r>
      <w:r>
        <w:rPr>
          <w:lang w:val="pt_PT" w:bidi="pt_PT"/>
        </w:rPr>
        <w:t>Visualize a ação na cena um. Os dois anjos chegaram a Sodoma na noite. Ló está sentado no portão da cidade. Quando Ló os vê, ele se levanta para encontrá-los. Ninguém mais se levanta. Ló se curva com seu rosto para a terra, e diz: “Senhores, venham para minha casa para lavar seus pés e ser meus convidados pela noite. Vocês podem continuar sua viagem pela manhã”. Aqui, Ló estava sendo muito educado e hospitaleiro.</w:t>
      </w:r>
    </w:p>
    <w:p>
      <w:pPr/>
      <w:r>
        <w:rPr>
          <w:lang w:val="pt_PT" w:bidi="pt_PT"/>
        </w:rPr>
      </w:r>
      <w:r>
        <w:rPr>
          <w:lang w:val="pt_PT" w:bidi="pt_PT"/>
        </w:rPr>
        <w:t>Os anjos respondem: “Oh não, vamos só passar a noite aqui na praça da cidade." Mas Ló insiste tão fortemente que eles vão para sua casa com ele. Ló faz uma refeição para eles, ou ordena que os servos façam uma refeição que inclui pão feito sem fermento, e eles comem juntos.</w:t>
      </w:r>
    </w:p>
    <w:p>
      <w:pPr/>
      <w:r>
        <w:rPr>
          <w:lang w:val="pt_PT" w:bidi="pt_PT"/>
        </w:rPr>
      </w:r>
      <w:r>
        <w:rPr>
          <w:lang w:val="pt_PT" w:bidi="pt_PT"/>
        </w:rPr>
        <w:t>Visualize a conversa entre Ló e os homens de Sodoma na cena dois. Antes de os dois anjos e Ló irem dormir, todos os homens de Sodoma, os jovens e os velhos, cercam a casa de Ló. Ao dizer que os homens são jovens e velhos, a história enfatiza quantos homens de toda Sodoma vêm para a casa de Ló.</w:t>
      </w:r>
    </w:p>
    <w:p>
      <w:pPr/>
      <w:r>
        <w:rPr>
          <w:lang w:val="pt_PT" w:bidi="pt_PT"/>
        </w:rPr>
      </w:r>
      <w:r>
        <w:rPr>
          <w:lang w:val="pt_PT" w:bidi="pt_PT"/>
        </w:rPr>
        <w:t>Os homens gritam para Ló: “Onde estão os homens que vieram para passar a noite com você? Traga-os para nós para que possamos dormir com eles”.</w:t>
      </w:r>
    </w:p>
    <w:p>
      <w:pPr/>
      <w:r>
        <w:rPr>
          <w:lang w:val="pt_PT" w:bidi="pt_PT"/>
        </w:rPr>
      </w:r>
      <w:r>
        <w:rPr>
          <w:lang w:val="pt_PT" w:bidi="pt_PT"/>
        </w:rPr>
        <w:t>Ló sai para falar com os homens, fechando a porta atrás dele. Ele diz: “Amigos, ou irmãos, por favor não façam uma coisa terrível”. Ló se dirige aos homens como amigos, esperando acalmá-los. Então Ló continua dizendo: “Olha, tenho duas filhas que nunca dormiram com homens. Deixe-me trazê-los a vocês, e vocês podem fazer o que quiserem com elas. Mas, por favor, deixem esses homens em paz, porque eles são meus convidados e sob minha proteção”.</w:t>
      </w:r>
    </w:p>
    <w:p>
      <w:pPr/>
      <w:r>
        <w:rPr>
          <w:lang w:val="pt_PT" w:bidi="pt_PT"/>
        </w:rPr>
      </w:r>
      <w:r>
        <w:rPr>
          <w:lang w:val="pt_PT" w:bidi="pt_PT"/>
        </w:rPr>
        <w:t>Você pode querer deixar claro com quem os homens falam enquanto eles gritam para Ló. Os homens gritam para Ló: “Sai do caminho!”. Então os homens dizem uns aos outros: “Esse homem, Ló, veio para a cidade como um estrangeiro, e agora ele está nos julgando”. Então os homens gritam para Ló novamente: “Trataremos você muito pior do que esses outros homens em sua casa!”. Então eles se lançam para Ló para quebrar a porta de Ló.</w:t>
      </w:r>
    </w:p>
    <w:p>
      <w:pPr/>
      <w:r>
        <w:rPr>
          <w:lang w:val="pt_PT" w:bidi="pt_PT"/>
        </w:rPr>
      </w:r>
      <w:r>
        <w:rPr>
          <w:lang w:val="pt_PT" w:bidi="pt_PT"/>
        </w:rPr>
        <w:t>Mas os anjos abrem a porta, puxam Ló para dentro e fecham a porta. Então eles tornam os homens de Sodoma cegos para que eles não possam encontrar a porta. Os homens ficam cansados tentando encontrar a porta e desistem.</w:t>
      </w:r>
    </w:p>
    <w:p>
      <w:pPr/>
      <w:r>
        <w:rPr>
          <w:lang w:val="pt_PT" w:bidi="pt_PT"/>
        </w:rPr>
      </w:r>
      <w:r>
        <w:rPr>
          <w:lang w:val="pt_PT" w:bidi="pt_PT"/>
        </w:rPr>
        <w:t>Visualize o movimento na cena três. Enquanto os homens de Sodoma estão procurando a porta da casa de Ló, os anjos dizem a Ló: “Yavé ouviu muitas coisas terríveis sobre as pessoas de Sodoma e ele nos enviou aqui para destruir a cidade. Pegue sua família e saia. Pegue cada parente que você tem na cidade, bem como os homens que suas filhas vão se casar”.</w:t>
      </w:r>
    </w:p>
    <w:p>
      <w:pPr/>
      <w:r>
        <w:rPr>
          <w:lang w:val="pt_PT" w:bidi="pt_PT"/>
        </w:rPr>
      </w:r>
      <w:r>
        <w:rPr>
          <w:lang w:val="pt_PT" w:bidi="pt_PT"/>
        </w:rPr>
        <w:t>Então Ló se apressa para ir aos jovens que iriam se casar com suas filhas. Ele diz: “Rápido, saiam dessa cidade, porque Yavé está prestes a destruí-la!”. Mas os jovens pensam que ele está brincando.</w:t>
      </w:r>
    </w:p>
    <w:p>
      <w:pPr/>
      <w:r>
        <w:rPr>
          <w:lang w:val="pt_PT" w:bidi="pt_PT"/>
        </w:rPr>
      </w:r>
      <w:r>
        <w:rPr>
          <w:lang w:val="pt_PT" w:bidi="pt_PT"/>
        </w:rPr>
        <w:t>Visualize o movimento na cena quatro. Logo antes de o sol começar a nascer, os anjos exortam Ló a se apressar. Eles dizem: “Pegue sua esposa e suas duas filhas. Saia da cidade agora, ou você será destruído juntamente com a cidade!”. Quando Ló ainda hesita, os anjos agarram sua mão e as mãos de sua esposa e duas filhas e os tiram com segurança da cidade. Então um dos anjos ordena: “Corram por suas vidas! Não olhem para trás ou parem em nenhum lugar. Corram para as colinas ou vocês serão destruídos!”.</w:t>
      </w:r>
    </w:p>
    <w:p>
      <w:pPr/>
      <w:r>
        <w:rPr>
          <w:lang w:val="pt_PT" w:bidi="pt_PT"/>
        </w:rPr>
      </w:r>
      <w:r>
        <w:rPr>
          <w:lang w:val="pt_PT" w:bidi="pt_PT"/>
        </w:rPr>
        <w:t>Mas Ló responde: “Oh não, senhor! Você foi tão gentil comigo e salvou minha vida. Mas não posso subir para as colinas. A destruição das cidades me alcançaria lá, e eu morreria rapidamente. Olhe, há uma pequena aldeia próxima. Por favor, me deixem ir lá. Vê o quão pequena é a aldeia? Então minha vida será salva”. Ló tenta negociar com os anjos para que ele não tenha que correr muito longe. Não sabemos por que Ló não quer correr para longe das colinas.</w:t>
      </w:r>
    </w:p>
    <w:p>
      <w:pPr/>
      <w:r>
        <w:rPr>
          <w:lang w:val="pt_PT" w:bidi="pt_PT"/>
        </w:rPr>
      </w:r>
      <w:r>
        <w:rPr>
          <w:lang w:val="pt_PT" w:bidi="pt_PT"/>
        </w:rPr>
        <w:t>Pare aqui. Como um grupo, olhem para Sodoma, Gomorra, Zoar, as colinas para as quais o anjo diz a Ló para correr, e a área do vale em um mapa. Pause este áudio aqui.</w:t>
      </w:r>
    </w:p>
    <w:p>
      <w:pPr/>
      <w:r>
        <w:rPr>
          <w:lang w:val="pt_PT" w:bidi="pt_PT"/>
        </w:rPr>
      </w:r>
      <w:r>
        <w:rPr>
          <w:lang w:val="pt_PT" w:bidi="pt_PT"/>
        </w:rPr>
        <w:t>O anjo diz: “Muito bem, concederei seu pedido. Não destruirei essa pequena aldeia. Mas se apresse e escape, porque não posso fazer nada até que você chegue lá”. É por isso que a pequena aldeia é mais tarde chamada de Zoar, que significa “pequeno lugar”.</w:t>
      </w:r>
    </w:p>
    <w:p>
      <w:pPr/>
      <w:r>
        <w:rPr>
          <w:lang w:val="pt_PT" w:bidi="pt_PT"/>
        </w:rPr>
      </w:r>
      <w:r>
        <w:rPr>
          <w:lang w:val="pt_PT" w:bidi="pt_PT"/>
        </w:rPr>
        <w:t>Pare aqui. Discuta como um grupo: como você dá nome a cidades em sua cultura? Pause este áudio aqui.</w:t>
      </w:r>
    </w:p>
    <w:p>
      <w:pPr/>
      <w:r>
        <w:rPr>
          <w:lang w:val="pt_PT" w:bidi="pt_PT"/>
        </w:rPr>
      </w:r>
      <w:r>
        <w:rPr>
          <w:lang w:val="pt_PT" w:bidi="pt_PT"/>
        </w:rPr>
        <w:t>A cena cinco é o clímax da história, ou a parte mais importante da história. Você pode querer mudar a ordem das informações nessa cena para que ela seja mais clara. Enquanto eles escapam, a esposa de Ló olha para Sodoma. Ela se torna uma estátua de sal. Isso provavelmente significa que ela se transforma em uma formação de rocha feita de sal, talvez como uma estátua de uma pessoa feita de sal. Ló chega à aldeia de Zoar enquanto o sol nasce. Então Deus faz enxofre e fogo caírem em Sodoma e Gomorra como chuva, e destrói completamente Sodoma, Gomorra e as outras cidades e aldeias no vale. Todas as pessoas e plantas morrem.</w:t>
      </w:r>
    </w:p>
    <w:p>
      <w:pPr/>
      <w:r>
        <w:rPr>
          <w:lang w:val="pt_PT" w:bidi="pt_PT"/>
        </w:rPr>
      </w:r>
      <w:r>
        <w:rPr>
          <w:lang w:val="pt_PT" w:bidi="pt_PT"/>
        </w:rPr>
        <w:t>Na cena seis, a história volta a Abraão, que ainda está vivendo perto das árvores de Mamre. Cedo naquela manhã, Abraão se levanta e se apressa para o ponto alto nas colinas onde ele falou com Deus sobre Sodoma. Abraão olha para Sodoma e Gomorra e vê colunas de fumaça subindo. O autor compara as colunas de fumaça às colunas de fumaça que saem de uma fornalha.</w:t>
      </w:r>
    </w:p>
    <w:p>
      <w:pPr/>
      <w:r>
        <w:rPr>
          <w:lang w:val="pt_PT" w:bidi="pt_PT"/>
        </w:rPr>
      </w:r>
      <w:r>
        <w:rPr>
          <w:lang w:val="pt_PT" w:bidi="pt_PT"/>
        </w:rPr>
        <w:t>Mas Deus ouve o que Abraão pediu a ele e mantém Ló seguro.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19:1–29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Dois anjos</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Jovens e homens velhos na cidade de Sodoma</w:t>
      </w:r>
    </w:p>
    <w:p>
      <w:pPr>
        <w:pStyle w:val="ListBullet"/>
        <w:spacing w:line="240" w:lineRule="auto"/>
        <w:ind w:left="720"/>
      </w:pPr>
      <w:r>
        <w:rPr>
          <w:lang w:val="pt_PT" w:bidi="pt_PT"/>
        </w:rPr>
      </w:r>
      <w:r>
        <w:rPr>
          <w:lang w:val="pt_PT" w:bidi="pt_PT"/>
        </w:rPr>
        <w:t>As duas filhas de Ló</w:t>
      </w:r>
    </w:p>
    <w:p>
      <w:pPr>
        <w:pStyle w:val="ListBullet"/>
        <w:spacing w:line="240" w:lineRule="auto"/>
        <w:ind w:left="720"/>
      </w:pPr>
      <w:r>
        <w:rPr>
          <w:lang w:val="pt_PT" w:bidi="pt_PT"/>
        </w:rPr>
      </w:r>
      <w:r>
        <w:rPr>
          <w:lang w:val="pt_PT" w:bidi="pt_PT"/>
        </w:rPr>
        <w:t>Os futuros genros de Ló</w:t>
      </w:r>
    </w:p>
    <w:p>
      <w:pPr>
        <w:pStyle w:val="ListBullet"/>
        <w:spacing w:line="240" w:lineRule="auto"/>
        <w:ind w:left="720"/>
      </w:pPr>
      <w:r>
        <w:rPr>
          <w:lang w:val="pt_PT" w:bidi="pt_PT"/>
        </w:rPr>
      </w:r>
      <w:r>
        <w:rPr>
          <w:lang w:val="pt_PT" w:bidi="pt_PT"/>
        </w:rPr>
        <w:t>A esposa de Ló</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Yavé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Naquela noite, os anjos chegaram na entrada da cidade de Sodoma. Ló está sentado na entrada da cidade, e quando ele vê os homens, ele se levanta para cumprimentá-los. Ele se curva e diz: “Senhores, por favor venham para minha casa. Lavem seus pés, passem a noite. Então vocês podem se levantar cedo e continuar sua jornada”. </w:t>
      </w:r>
    </w:p>
    <w:p>
      <w:pPr/>
      <w:r>
        <w:rPr>
          <w:lang w:val="pt_PT" w:bidi="pt_PT"/>
        </w:rPr>
      </w:r>
      <w:r>
        <w:rPr>
          <w:lang w:val="pt_PT" w:bidi="pt_PT"/>
        </w:rPr>
        <w:t>Os anjos respondem: “Não, apenas passaremos a noite na praça da cidade, ou na área aberta na cidade”.</w:t>
      </w:r>
    </w:p>
    <w:p>
      <w:pPr/>
      <w:r>
        <w:rPr>
          <w:lang w:val="pt_PT" w:bidi="pt_PT"/>
        </w:rPr>
      </w:r>
      <w:r>
        <w:rPr>
          <w:lang w:val="pt_PT" w:bidi="pt_PT"/>
        </w:rPr>
        <w:t>Mas Ló insiste que eles fiquem com ele, e eles finalmente concordam.</w:t>
      </w:r>
    </w:p>
    <w:p>
      <w:pPr/>
      <w:r>
        <w:rPr>
          <w:lang w:val="pt_PT" w:bidi="pt_PT"/>
        </w:rPr>
      </w:r>
      <w:r>
        <w:rPr>
          <w:lang w:val="pt_PT" w:bidi="pt_PT"/>
        </w:rPr>
        <w:t>Pause a encenação. Pergunte à pessoa que interpreta Ló: “O que você está sentindo ou pensando?”. A pessoa pode responder coisas como: “Estou preocupado com o fato de esses homens não passarem a noite seguros na praça da cidade”, ou “Não reconheço que esses homens são anjos, mas estou determinado a ser um bom anfitrião e reconheço que eles são homens importantes”. Reiniciem a encenação.</w:t>
      </w:r>
    </w:p>
    <w:p>
      <w:pPr/>
      <w:r>
        <w:rPr>
          <w:lang w:val="pt_PT" w:bidi="pt_PT"/>
        </w:rPr>
      </w:r>
      <w:r>
        <w:rPr>
          <w:lang w:val="pt_PT" w:bidi="pt_PT"/>
        </w:rPr>
        <w:t>Ló alimenta os anjos com um banquete que inclui pão feito sem fermento. Mas antes de eles irem dormir naquela noite, todos os homens de Sodoma, incluindo homens velhos e jovens, cercam a casa de Ló. Eles gritam para Ló: “Onde estão os dois homens que estão passando a noite em sua casa? Traga-os para que possamos dormir com eles!”. Ló sai de sua casa para falar com a multidão, fechando a porta. Ló diz: “Amigos, por favor não façam uma coisa terrível. Olhe, tenho duas filhas que nunca dormiram com homens. As trarei e vocês podem fazer o que quiserem com elas, mas deixem os dois homens em paz. Eles são meus convidados, e estão sob minha proteção”.</w:t>
      </w:r>
    </w:p>
    <w:p>
      <w:pPr/>
      <w:r>
        <w:rPr>
          <w:lang w:val="pt_PT" w:bidi="pt_PT"/>
        </w:rPr>
      </w:r>
      <w:r>
        <w:rPr>
          <w:lang w:val="pt_PT" w:bidi="pt_PT"/>
        </w:rPr>
        <w:t>Pause a encenação. Perguntem à pessoa que interpreta Ló: “O que você está sentindo ou pensando?”. A pessoa pode responder coisas como: “Estou desesperado para proteger meus convidados”, ou “Farei qualquer coisa para proteger meus convidados porque sei que eles são importantes, mesmo que isso signifique fazer algo ruim e sacrificar minhas filhas”. Reiniciem a encenação.</w:t>
      </w:r>
    </w:p>
    <w:p>
      <w:pPr/>
      <w:r>
        <w:rPr>
          <w:lang w:val="pt_PT" w:bidi="pt_PT"/>
        </w:rPr>
      </w:r>
      <w:r>
        <w:rPr>
          <w:lang w:val="pt_PT" w:bidi="pt_PT"/>
        </w:rPr>
        <w:t>Mas os homens gritam para Ló: “Saia do nosso caminho! Você veio aqui como um estrangeiro, mas agora quer nos julgar! Trataremos você pior do que os homens”. Então eles começaram a empurrar Ló e se mover para a porta de Ló para quebrar a porta.</w:t>
      </w:r>
    </w:p>
    <w:p>
      <w:pPr/>
      <w:r>
        <w:rPr>
          <w:lang w:val="pt_PT" w:bidi="pt_PT"/>
        </w:rPr>
      </w:r>
      <w:r>
        <w:rPr>
          <w:lang w:val="pt_PT" w:bidi="pt_PT"/>
        </w:rPr>
        <w:t>Pause a encenação. Pergunte às pessoas que interpretam os homens: “O que vocês estão sentindo ou pensando?”. As pessoas podem responder coisas como: “Estamos muito zangados e ofendidos por Ló não nos dar o que queremos”, ou “Estamos prontos para ferir Ló e seus convidados”. Pergunte à pessoa que interpreta Ló: “O que você está sentindo ou pensando?”. A pessoa pode responder coisas como: “Tenho muito medo do que esses homens podem fazer comigo e com meus convidados”, ou “Tenho tanto medo do que esses homens podem fazer — é por isso que ofereci minhas filhas”, ou “Quero desesperadamente proteger meus convidados, uma vez que eles estão sob minha proteção”. Reiniciem a encenação.</w:t>
      </w:r>
    </w:p>
    <w:p>
      <w:pPr/>
      <w:r>
        <w:rPr>
          <w:lang w:val="pt_PT" w:bidi="pt_PT"/>
        </w:rPr>
      </w:r>
      <w:r>
        <w:rPr>
          <w:lang w:val="pt_PT" w:bidi="pt_PT"/>
        </w:rPr>
        <w:t>Os dois anjos abrem a porta, puxam Ló para dentro e fecham a porta. Os anjos tornam os homens de Sodoma cegos para que eles não possam encontrar a porta. Eles ficaram cansados procurando a porta. Então os anjos perguntam a Ló: “Você tem quaisquer outros parentes na cidade? Genros, filhos, filhas ou qualquer outra pessoa? Tire-os daqui! O grito contra essa cidade é tão grande que Deus ouviu e nos enviou para destruir a cidade”.</w:t>
      </w:r>
    </w:p>
    <w:p>
      <w:pPr/>
      <w:r>
        <w:rPr>
          <w:lang w:val="pt_PT" w:bidi="pt_PT"/>
        </w:rPr>
      </w:r>
      <w:r>
        <w:rPr>
          <w:lang w:val="pt_PT" w:bidi="pt_PT"/>
        </w:rPr>
        <w:t>Então Ló vai para os noivos de suas filhas e diz: “Saiam dessa cidade, porque Deus está prestes a destruí-la!”. Mas os jovens pensam que ele está brincando.</w:t>
      </w:r>
    </w:p>
    <w:p>
      <w:pPr/>
      <w:r>
        <w:rPr>
          <w:lang w:val="pt_PT" w:bidi="pt_PT"/>
        </w:rPr>
      </w:r>
      <w:r>
        <w:rPr>
          <w:lang w:val="pt_PT" w:bidi="pt_PT"/>
        </w:rPr>
        <w:t>Logo antes de o sol nascer, os anjos exortam Ló a fugir. Eles dizem: “Rápido! Pegue sua esposa e duas filhas e fuja, ou você será destruído juntamente com a cidade”. Ló hesita. Os anjos agarram as mãos de Ló, sua esposa e suas duas filhas, e eles os levam com segurança para fora da cidade. Um dos anjos diz: “Corram por suas vidas! Não olhem para trás ou parem em nenhum lugar. Corram para as colinas ou vocês serão destruídos!”.</w:t>
      </w:r>
    </w:p>
    <w:p>
      <w:pPr/>
      <w:r>
        <w:rPr>
          <w:lang w:val="pt_PT" w:bidi="pt_PT"/>
        </w:rPr>
      </w:r>
      <w:r>
        <w:rPr>
          <w:lang w:val="pt_PT" w:bidi="pt_PT"/>
        </w:rPr>
        <w:t xml:space="preserve">Mas Ló diz: “Oh não, senhores, por favor! Vocês foram tão gentis comigo e salvaram minha vida. Mas não posso correr para as montanhas, ou essa destruição me alcançará e morrerei. Olhe, há uma pequena aldeia próxima. Por favor, me deixem ir lá — veêm o quão pequena é? Então minha vida será salva”. </w:t>
      </w:r>
    </w:p>
    <w:p>
      <w:pPr/>
      <w:r>
        <w:rPr>
          <w:lang w:val="pt_PT" w:bidi="pt_PT"/>
        </w:rPr>
      </w:r>
      <w:r>
        <w:rPr>
          <w:lang w:val="pt_PT" w:bidi="pt_PT"/>
        </w:rPr>
        <w:t>Pause a encenação. Pergunte à pessoa que interpreta Ló: “O que você está sentindo ou pensando?”. A pessoa pode responder coisas como: “Não quero deixar minha casa”, ou “Estou sobrecarregado”, ou “Não tenho certeza se devo seguir esses dois homens — ninguém mais parece pensar que a cidade está prestes a ser destruída”, ou “Não quero deixar tudo para trás na cidade”, ou “Não acho que chegarei às colinas a tempo”. Reiniciem a encenação.</w:t>
      </w:r>
    </w:p>
    <w:p>
      <w:pPr/>
      <w:r>
        <w:rPr>
          <w:lang w:val="pt_PT" w:bidi="pt_PT"/>
        </w:rPr>
      </w:r>
      <w:r>
        <w:rPr>
          <w:lang w:val="pt_PT" w:bidi="pt_PT"/>
        </w:rPr>
        <w:t>O anjo diz: “Muito bem, concederei seu pedido. Não destruirei essa pequena aldeia. Mas vá rapidamente! Não posso fazer nada até que você chegue lá”. É por isso que a pequena aldeia é mais tarde chamada de Zoar, que significa “pequeno lugar”.</w:t>
      </w:r>
    </w:p>
    <w:p>
      <w:pPr/>
      <w:r>
        <w:rPr>
          <w:lang w:val="pt_PT" w:bidi="pt_PT"/>
        </w:rPr>
      </w:r>
      <w:r>
        <w:rPr>
          <w:lang w:val="pt_PT" w:bidi="pt_PT"/>
        </w:rPr>
        <w:t>Ló chega a Zoar enquanto o sol começa a nascer. Mas a esposa de Ló olha para trás enquanto eles escapam, e ela se transforma em uma pilha ou estátua de sal.</w:t>
      </w:r>
    </w:p>
    <w:p>
      <w:pPr/>
      <w:r>
        <w:rPr>
          <w:lang w:val="pt_PT" w:bidi="pt_PT"/>
        </w:rPr>
      </w:r>
      <w:r>
        <w:rPr>
          <w:lang w:val="pt_PT" w:bidi="pt_PT"/>
        </w:rPr>
        <w:t>Pause a encenação. Pergunte à pessoa que interpreta a mulher de Ló: “O que você está sentindo ou pensando?”. A pessoa pode responder coisas como: “Não queria deixar tudo para trás”, ou “Queria voltar para minha casa”. Reiniciem a encenação.</w:t>
      </w:r>
    </w:p>
    <w:p>
      <w:pPr/>
      <w:r>
        <w:rPr>
          <w:lang w:val="pt_PT" w:bidi="pt_PT"/>
        </w:rPr>
      </w:r>
      <w:r>
        <w:rPr>
          <w:lang w:val="pt_PT" w:bidi="pt_PT"/>
        </w:rPr>
        <w:t>Então Deus faz fogo e enxofre caírem em Sodoma e Gomorra como chuva. Ele as destrói completamente e todas as outras cidades no vale, matando todas as pessoas e plantas.</w:t>
      </w:r>
    </w:p>
    <w:p>
      <w:pPr/>
      <w:r>
        <w:rPr>
          <w:lang w:val="pt_PT" w:bidi="pt_PT"/>
        </w:rPr>
      </w:r>
      <w:r>
        <w:rPr>
          <w:lang w:val="pt_PT" w:bidi="pt_PT"/>
        </w:rPr>
        <w:t>Cedo naquela manhã, Abraão se levanta e se apressa para um lugar alto nas colinas. Ele olha na direção de Sodoma e Gomorra, e vê colunas de fumaça subirem das duas cidades como fumaça de uma fornalha.</w:t>
      </w:r>
    </w:p>
    <w:p>
      <w:pPr/>
      <w:r>
        <w:rPr>
          <w:lang w:val="pt_PT" w:bidi="pt_PT"/>
        </w:rPr>
      </w:r>
      <w:r>
        <w:rPr>
          <w:lang w:val="pt_PT" w:bidi="pt_PT"/>
        </w:rPr>
        <w:t>Pause a encenação. Pergunte à pessoa que interpreta Abraão: “O que você está sentindo ou pensando?”. A pessoa pode responder coisas como: “Tenho medo de que meu sobrinho Ló e sua família tenham sido destruídos”, ou “Estou muito triste por ver Sodoma e Gomorra destruídas”, ou “Estou me lembrando de minha conversa com Deus. Percebo que não deviam haver nem 10 pessoas inocentes em Sodoma." Reiniciem a encenação.</w:t>
      </w:r>
    </w:p>
    <w:p>
      <w:pPr/>
      <w:r>
        <w:rPr>
          <w:lang w:val="pt_PT" w:bidi="pt_PT"/>
        </w:rPr>
      </w:r>
      <w:r>
        <w:rPr>
          <w:lang w:val="pt_PT" w:bidi="pt_PT"/>
        </w:rPr>
        <w:t>Mas Deus ouviu o pedido de Abraão e manteve Ló seguro, levando-o para longe do desastre que engoliu as cidades no vale.</w:t>
      </w:r>
    </w:p>
    <w:p>
      <w:pPr/>
      <w:r>
        <w:rPr>
          <w:lang w:val="pt_PT" w:bidi="pt_PT"/>
        </w:rPr>
      </w:r>
      <w:r>
        <w:rPr>
          <w:lang w:val="pt_PT" w:bidi="pt_PT"/>
        </w:rPr>
        <w:t>Termine a encenação. Pergunte à pessoa que interpreta Deus: “O que você está sentindo ou pensando?” A pessoa pode responder coisas como: “Garanti que salvei Ló por causa de meu relacionamento com Abraão”, ou “Estou triste por ter que destruir Sodoma e Gomorra”.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19:1–29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maior parte dessa história usa o nome pessoal para Deus, </w:t>
      </w:r>
      <w:r>
        <w:rPr>
          <w:b/>
          <w:lang w:val="pt_PT" w:bidi="pt_PT"/>
        </w:rPr>
        <w:t>Yavé</w:t>
      </w:r>
      <w:r>
        <w:rPr>
          <w:lang w:val="pt_PT" w:bidi="pt_PT"/>
        </w:rPr>
        <w:t xml:space="preserve">. Use a mesma palavra para Yavé que você usou em histórias anteriores e veja o Glossário Mestre para mais informações sobre </w:t>
      </w:r>
      <w:r>
        <w:rPr>
          <w:lang w:val="pt_PT" w:bidi="pt_PT"/>
        </w:rPr>
        <w:t>Yavé</w:t>
      </w:r>
      <w:r>
        <w:rPr>
          <w:lang w:val="pt_PT" w:bidi="pt_PT"/>
        </w:rPr>
        <w:t>.</w:t>
      </w:r>
    </w:p>
    <w:p>
      <w:pPr/>
      <w:r>
        <w:rPr>
          <w:lang w:val="pt_PT" w:bidi="pt_PT"/>
        </w:rPr>
      </w:r>
      <w:r>
        <w:rPr>
          <w:lang w:val="pt_PT" w:bidi="pt_PT"/>
        </w:rPr>
        <w:t xml:space="preserve">Os dois </w:t>
      </w:r>
      <w:r>
        <w:rPr>
          <w:b/>
          <w:lang w:val="pt_PT" w:bidi="pt_PT"/>
        </w:rPr>
        <w:t>anjos</w:t>
      </w:r>
      <w:r>
        <w:rPr>
          <w:lang w:val="pt_PT" w:bidi="pt_PT"/>
        </w:rPr>
        <w:t xml:space="preserve"> chegaram à entrada para Sodoma. Um anjo é um ser sobrenatural, espiritual, mensageiro de Deus. Os anjos muitas vezes aparecem aos humanos em forma humana e eles muitas vezes vêm com uma mensagem específica para humanos ou para fazer uma tarefa específica. Algumas traduções dizem “homens” ou “mensageiros” em vez de “anjos” nessa história, embora a palavra “anjos” seja usada para descrever esses homens no idioma original. Se você usar anjos, procure anjo no Glossário </w:t>
      </w:r>
      <w:r>
        <w:rPr>
          <w:lang w:val="pt_PT" w:bidi="pt_PT"/>
        </w:rPr>
        <w:t>Mestre</w:t>
      </w:r>
      <w:r>
        <w:rPr>
          <w:lang w:val="pt_PT" w:bidi="pt_PT"/>
        </w:rPr>
        <w:t xml:space="preserve"> e traduza a palavra da mesma maneira que você fez em histórias anteriores.</w:t>
      </w:r>
    </w:p>
    <w:p>
      <w:pPr/>
      <w:r>
        <w:rPr>
          <w:lang w:val="pt_PT" w:bidi="pt_PT"/>
        </w:rPr>
      </w:r>
      <w:r>
        <w:rPr>
          <w:lang w:val="pt_PT" w:bidi="pt_PT"/>
        </w:rPr>
        <w:t>Ló estava sentado na entrada da cidade. Quando ele viu os anjos, ele se levantou e os cumprimentou. Ló se curvou para a terra e disse: “</w:t>
      </w:r>
      <w:r>
        <w:rPr>
          <w:b/>
          <w:lang w:val="pt_PT" w:bidi="pt_PT"/>
        </w:rPr>
        <w:t>Meus senhores</w:t>
      </w:r>
      <w:r>
        <w:rPr>
          <w:lang w:val="pt_PT" w:bidi="pt_PT"/>
        </w:rPr>
        <w:t xml:space="preserve">, por favor venham para minha casa. Lavem seus pés e descansem em minha casa, e vocês podem continuar em seu caminho no início da manhã. Aqui, </w:t>
      </w:r>
      <w:r>
        <w:rPr>
          <w:b/>
          <w:lang w:val="pt_PT" w:bidi="pt_PT"/>
        </w:rPr>
        <w:t>meus senhores</w:t>
      </w:r>
      <w:r>
        <w:rPr>
          <w:lang w:val="pt_PT" w:bidi="pt_PT"/>
        </w:rPr>
        <w:t xml:space="preserve"> era uma maneira </w:t>
      </w:r>
      <w:r>
        <w:rPr>
          <w:b/>
          <w:lang w:val="pt_PT" w:bidi="pt_PT"/>
        </w:rPr>
        <w:t>educada de</w:t>
      </w:r>
      <w:r>
        <w:rPr>
          <w:lang w:val="pt_PT" w:bidi="pt_PT"/>
        </w:rPr>
        <w:t xml:space="preserve"> se dirigir a alguém com um alto status social. Consulte a palavra </w:t>
      </w:r>
      <w:r>
        <w:rPr>
          <w:lang w:val="pt_PT" w:bidi="pt_PT"/>
        </w:rPr>
        <w:t>senhor</w:t>
      </w:r>
      <w:r>
        <w:rPr>
          <w:lang w:val="pt_PT" w:bidi="pt_PT"/>
        </w:rPr>
        <w:t xml:space="preserve"> no Glossário Mestre para mais informações, e traduza isso da mesma maneira que você tem traduzido em histórias anteriores.</w:t>
      </w:r>
    </w:p>
    <w:p>
      <w:pPr/>
      <w:r>
        <w:rPr>
          <w:lang w:val="pt_PT" w:bidi="pt_PT"/>
        </w:rPr>
      </w:r>
      <w:r>
        <w:rPr>
          <w:lang w:val="pt_PT" w:bidi="pt_PT"/>
        </w:rPr>
        <w:t xml:space="preserve">Os anjos disseram a Ló: “O </w:t>
      </w:r>
      <w:r>
        <w:rPr>
          <w:b/>
          <w:lang w:val="pt_PT" w:bidi="pt_PT"/>
        </w:rPr>
        <w:t>grito</w:t>
      </w:r>
      <w:r>
        <w:rPr>
          <w:lang w:val="pt_PT" w:bidi="pt_PT"/>
        </w:rPr>
        <w:t xml:space="preserve"> contra esse lugar é tão grande que chegou a Deus, e ele nos enviou para destruir a cidade”. A palavra “grito” aqui é a mesma palavra usada na história anterior. Se refere ao grito que alguém dá quando ele é oprimido.</w:t>
      </w:r>
    </w:p>
    <w:p>
      <w:pPr/>
      <w:r>
        <w:rPr>
          <w:lang w:val="pt_PT" w:bidi="pt_PT"/>
        </w:rPr>
      </w:r>
      <w:r>
        <w:rPr>
          <w:lang w:val="pt_PT" w:bidi="pt_PT"/>
        </w:rPr>
        <w:t>Então Ló se apressou para dizer aos homens que suas filhas iam se casar: “Rápido, deixem a cidade! Deus está prestes a destruí-la”. Mas os jovens pensaram que ele estava brincando.</w:t>
      </w:r>
    </w:p>
    <w:p>
      <w:pPr/>
      <w:r>
        <w:rPr>
          <w:lang w:val="pt_PT" w:bidi="pt_PT"/>
        </w:rPr>
      </w:r>
      <w:r>
        <w:rPr>
          <w:lang w:val="pt_PT" w:bidi="pt_PT"/>
        </w:rPr>
        <w:t>Pare aqui e discuta como uma equipe: qual palavra você usa para jovens que foram prometidos a se casar com suas filhas? Pausem o áudio aqui.</w:t>
      </w:r>
    </w:p>
    <w:p>
      <w:pPr/>
      <w:r>
        <w:rPr>
          <w:lang w:val="pt_PT" w:bidi="pt_PT"/>
        </w:rPr>
      </w:r>
      <w:r>
        <w:rPr>
          <w:lang w:val="pt_PT" w:bidi="pt_PT"/>
        </w:rPr>
        <w:t xml:space="preserve">Os anjos exortaram Ló a sair imediatamente, e quando Ló ainda hesitou, os anjos agarraram sua mão e as mãos de sua esposa e duas filhas e os tiraram com segurança para fora da cidade, porque Deus era </w:t>
      </w:r>
      <w:r>
        <w:rPr>
          <w:b/>
          <w:lang w:val="pt_PT" w:bidi="pt_PT"/>
        </w:rPr>
        <w:t>misericordioso</w:t>
      </w:r>
      <w:r>
        <w:rPr>
          <w:lang w:val="pt_PT" w:bidi="pt_PT"/>
        </w:rPr>
        <w:t xml:space="preserve">. Quando alguém mostra misericórdia, significa que ele está preocupado com o bem-estar de outras pessoas. Procure </w:t>
      </w:r>
      <w:r>
        <w:rPr>
          <w:lang w:val="pt_PT" w:bidi="pt_PT"/>
        </w:rPr>
        <w:t>misericórdia</w:t>
      </w:r>
      <w:r>
        <w:rPr>
          <w:lang w:val="pt_PT" w:bidi="pt_PT"/>
        </w:rPr>
        <w:t xml:space="preserve"> no Glossário Mestre e traduza da mesma maneira que você tem traduzido em passagens anteriores.</w:t>
      </w:r>
    </w:p>
    <w:p>
      <w:pPr/>
      <w:r>
        <w:rPr>
          <w:lang w:val="pt_PT" w:bidi="pt_PT"/>
        </w:rPr>
      </w:r>
      <w:r>
        <w:rPr>
          <w:lang w:val="pt_PT" w:bidi="pt_PT"/>
        </w:rPr>
        <w:t xml:space="preserve">Então quando </w:t>
      </w:r>
      <w:r>
        <w:rPr>
          <w:b/>
          <w:lang w:val="pt_PT" w:bidi="pt_PT"/>
        </w:rPr>
        <w:t>Deus</w:t>
      </w:r>
      <w:r>
        <w:rPr>
          <w:lang w:val="pt_PT" w:bidi="pt_PT"/>
        </w:rPr>
        <w:t xml:space="preserve"> destruiu as cidades no vale, ele se lembrou de Abraão e resgatou Ló das cidades que ele estava prestes a destruir. No final da história, é usado o nome </w:t>
      </w:r>
      <w:r>
        <w:rPr>
          <w:b/>
          <w:lang w:val="pt_PT" w:bidi="pt_PT"/>
        </w:rPr>
        <w:t>Eloim</w:t>
      </w:r>
      <w:r>
        <w:rPr>
          <w:lang w:val="pt_PT" w:bidi="pt_PT"/>
        </w:rPr>
        <w:t xml:space="preserve"> para Deus, que era uma palavra comum para um deus. O resto da história usa o nome pessoal de Deus, </w:t>
      </w:r>
      <w:r>
        <w:rPr>
          <w:b/>
          <w:lang w:val="pt_PT" w:bidi="pt_PT"/>
        </w:rPr>
        <w:t>Yavé</w:t>
      </w:r>
      <w:r>
        <w:rPr>
          <w:lang w:val="pt_PT" w:bidi="pt_PT"/>
        </w:rPr>
        <w:t xml:space="preserve">. Procure </w:t>
      </w:r>
      <w:r>
        <w:rPr>
          <w:lang w:val="pt_PT" w:bidi="pt_PT"/>
        </w:rPr>
        <w:t>Yavé</w:t>
      </w:r>
      <w:r>
        <w:rPr>
          <w:lang w:val="pt_PT" w:bidi="pt_PT"/>
        </w:rPr>
        <w:t xml:space="preserve"> e </w:t>
      </w:r>
      <w:r>
        <w:rPr>
          <w:lang w:val="pt_PT" w:bidi="pt_PT"/>
        </w:rPr>
        <w:t>Eloim</w:t>
      </w:r>
      <w:r>
        <w:rPr>
          <w:lang w:val="pt_PT" w:bidi="pt_PT"/>
        </w:rPr>
        <w:t xml:space="preserve">, ou </w:t>
      </w:r>
      <w:r>
        <w:rPr>
          <w:lang w:val="pt_PT" w:bidi="pt_PT"/>
        </w:rPr>
        <w:t>Deus</w:t>
      </w:r>
      <w:r>
        <w:rPr>
          <w:lang w:val="pt_PT" w:bidi="pt_PT"/>
        </w:rPr>
        <w:t>, no Glossário Mestre e use as mesmas palavras aqui que você usou em histórias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19:1–29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67">
        <w:r>
          <w:rPr>
            <w:lang w:val="pt_PT" w:bidi="pt_PT"/>
          </w:rPr>
          <w:rPr>
            <w:color w:val="0000EE"/>
            <w:u w:val="single"/>
          </w:rPr>
          <w:t>Ouvir e Sentir</w:t>
        </w:r>
      </w:hyperlink>
      <w:r>
        <w:rPr>
          <w:lang w:val="pt_PT" w:bidi="pt_PT"/>
        </w:rPr>
        <w:t xml:space="preserve"> (461 KB)</w:t>
      </w:r>
      <w:r>
        <w:rPr>
          <w:lang w:val="pt_PT" w:bidi="pt_PT"/>
        </w:rPr>
      </w:r>
    </w:p>
    <w:p>
      <w:pPr>
        <w:pStyle w:val="ListBullet"/>
        <w:spacing w:line="240" w:lineRule="auto"/>
        <w:ind w:left="720"/>
      </w:pPr>
      <w:r>
        <w:rPr>
          <w:lang w:val="pt_PT" w:bidi="pt_PT"/>
        </w:rPr>
      </w:r>
      <w:hyperlink r:id="rId168">
        <w:r>
          <w:rPr>
            <w:lang w:val="pt_PT" w:bidi="pt_PT"/>
          </w:rPr>
          <w:rPr>
            <w:color w:val="0000EE"/>
            <w:u w:val="single"/>
          </w:rPr>
          <w:t>Preparando o Cenário</w:t>
        </w:r>
      </w:hyperlink>
      <w:r>
        <w:rPr>
          <w:lang w:val="pt_PT" w:bidi="pt_PT"/>
        </w:rPr>
        <w:t xml:space="preserve"> (7.4 MB)</w:t>
      </w:r>
      <w:r>
        <w:rPr>
          <w:lang w:val="pt_PT" w:bidi="pt_PT"/>
        </w:rPr>
      </w:r>
    </w:p>
    <w:p>
      <w:pPr>
        <w:pStyle w:val="ListBullet"/>
        <w:spacing w:line="240" w:lineRule="auto"/>
        <w:ind w:left="720"/>
      </w:pPr>
      <w:r>
        <w:rPr>
          <w:lang w:val="pt_PT" w:bidi="pt_PT"/>
        </w:rPr>
      </w:r>
      <w:hyperlink r:id="rId169">
        <w:r>
          <w:rPr>
            <w:lang w:val="pt_PT" w:bidi="pt_PT"/>
          </w:rPr>
          <w:rPr>
            <w:color w:val="0000EE"/>
            <w:u w:val="single"/>
          </w:rPr>
          <w:t>Identificando as Cenas</w:t>
        </w:r>
      </w:hyperlink>
      <w:r>
        <w:rPr>
          <w:lang w:val="pt_PT" w:bidi="pt_PT"/>
        </w:rPr>
        <w:t xml:space="preserve"> (6.3 MB)</w:t>
      </w:r>
      <w:r>
        <w:rPr>
          <w:lang w:val="pt_PT" w:bidi="pt_PT"/>
        </w:rPr>
      </w:r>
    </w:p>
    <w:p>
      <w:pPr>
        <w:pStyle w:val="ListBullet"/>
        <w:spacing w:line="240" w:lineRule="auto"/>
        <w:ind w:left="720"/>
      </w:pPr>
      <w:r>
        <w:rPr>
          <w:lang w:val="pt_PT" w:bidi="pt_PT"/>
        </w:rPr>
      </w:r>
      <w:hyperlink r:id="rId170">
        <w:r>
          <w:rPr>
            <w:lang w:val="pt_PT" w:bidi="pt_PT"/>
          </w:rPr>
          <w:rPr>
            <w:color w:val="0000EE"/>
            <w:u w:val="single"/>
          </w:rPr>
          <w:t>Incorporando o Texto</w:t>
        </w:r>
      </w:hyperlink>
      <w:r>
        <w:rPr>
          <w:lang w:val="pt_PT" w:bidi="pt_PT"/>
        </w:rPr>
        <w:t xml:space="preserve"> (5.5 MB)</w:t>
      </w:r>
      <w:r>
        <w:rPr>
          <w:lang w:val="pt_PT" w:bidi="pt_PT"/>
        </w:rPr>
      </w:r>
    </w:p>
    <w:p>
      <w:pPr>
        <w:pStyle w:val="ListBullet"/>
        <w:spacing w:line="240" w:lineRule="auto"/>
        <w:ind w:left="720"/>
      </w:pPr>
      <w:r>
        <w:rPr>
          <w:lang w:val="pt_PT" w:bidi="pt_PT"/>
        </w:rPr>
      </w:r>
      <w:hyperlink r:id="rId171">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17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19:30–38</w:t>
      </w:r>
      <w:r>
        <w:rPr>
          <w:lang w:val="pt_PT" w:bidi="pt_PT"/>
        </w:rPr>
      </w:r>
    </w:p>
    <w:p>
      <w:pPr>
        <w:pStyle w:val="Heading3"/>
      </w:pPr>
      <w:r>
        <w:rPr>
          <w:lang w:val="pt_PT" w:bidi="pt_PT"/>
        </w:rPr>
        <w:t>Ouvir e Sentir</w:t>
      </w:r>
    </w:p>
    <w:p>
      <w:pPr/>
      <w:r>
        <w:rPr>
          <w:lang w:val="pt_PT" w:bidi="pt_PT"/>
        </w:rPr>
      </w:r>
      <w:r>
        <w:rPr>
          <w:lang w:val="pt_PT" w:bidi="pt_PT"/>
        </w:rPr>
        <w:t>Nesta etapa, ouçam Gênesis 19:30–38 e guardem em seus corações. Ouça uma versão em áudio de Gênesis 19:30–38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19:30–38 na tradução mais fácil de entender.</w:t>
      </w:r>
    </w:p>
    <w:p>
      <w:pPr/>
      <w:r>
        <w:rPr>
          <w:lang w:val="pt_PT" w:bidi="pt_PT"/>
        </w:rPr>
      </w:r>
      <w:r>
        <w:rPr>
          <w:lang w:val="pt_PT" w:bidi="pt_PT"/>
        </w:rPr>
        <w:t>Esta é a quarta de uma série de quatro histórias sobre Abraão e Ló. Essa história descreve o que aconteceu com Ló e suas filhas depois que Deus destruiu Sodoma e Gomorra.</w:t>
      </w:r>
    </w:p>
    <w:p>
      <w:pPr/>
      <w:r>
        <w:rPr>
          <w:lang w:val="pt_PT" w:bidi="pt_PT"/>
        </w:rPr>
      </w:r>
      <w:r>
        <w:rPr>
          <w:lang w:val="pt_PT" w:bidi="pt_PT"/>
        </w:rPr>
        <w:t>Mais tarde, depois que Deus destruiu Sodoma e Gomorra, Ló e suas duas filhas deixaram Zoar e foram viver nas colinas porque Ló teve medo de ficar em Zoar. Ló pode ter tido medo porque ele pensou que Deus poderia destruir Zoar como ele destruiu Sodoma e Gomorra. Ele pode ter ido viver nas colinas porque os anjos disseram originalmente a ele para ir para as colinas. Ló vivia em uma caverna com suas duas filhas. Isso é muito diferente de viver em uma aldeia com outras pessoas.</w:t>
      </w:r>
    </w:p>
    <w:p>
      <w:pPr/>
      <w:r>
        <w:rPr>
          <w:lang w:val="pt_PT" w:bidi="pt_PT"/>
        </w:rPr>
      </w:r>
      <w:r>
        <w:rPr>
          <w:lang w:val="pt_PT" w:bidi="pt_PT"/>
        </w:rPr>
        <w:t>Pare aqui. Como um grupo, olhem para Zoar e as colinas em que Ló e suas filhas viviam em um mapa. Como um grupo, olhem para uma foto de como as cavernas podem ter sido parecidas nessa área. Pause este áudio aqui.</w:t>
      </w:r>
    </w:p>
    <w:p>
      <w:pPr/>
      <w:r>
        <w:rPr>
          <w:lang w:val="pt_PT" w:bidi="pt_PT"/>
        </w:rPr>
      </w:r>
      <w:r>
        <w:rPr>
          <w:lang w:val="pt_PT" w:bidi="pt_PT"/>
        </w:rPr>
        <w:t>Um dia, a filha mais velha, que era a primeira filha nascida, disse à filha mais jovem: “Nosso pai é velho, e não há um homem na terra para vir para nós, como as pessoas em todos os lugares fazem”. A frase “na terra” provavelmente se referia a apenas “na área”. As filhas haviam acabado de estar em Zoar, e teriam sabido que outros homens existiam. A frase “venha para nós” significava dormir com um homem para ter filhos.</w:t>
      </w:r>
    </w:p>
    <w:p>
      <w:pPr/>
      <w:r>
        <w:rPr>
          <w:lang w:val="pt_PT" w:bidi="pt_PT"/>
        </w:rPr>
      </w:r>
      <w:r>
        <w:rPr>
          <w:lang w:val="pt_PT" w:bidi="pt_PT"/>
        </w:rPr>
        <w:t>A filha mais velha sugeriu que elas deixassem seu pai bêbado de vinho naquela noite. Então elas poderiam “se deitar com ele”, ou ter relações sexuais com ele para ter filhos. Provavelmente era importante para as filhas ter filhos para que sua família pudesse continuar.</w:t>
      </w:r>
    </w:p>
    <w:p>
      <w:pPr/>
      <w:r>
        <w:rPr>
          <w:lang w:val="pt_PT" w:bidi="pt_PT"/>
        </w:rPr>
      </w:r>
      <w:r>
        <w:rPr>
          <w:lang w:val="pt_PT" w:bidi="pt_PT"/>
        </w:rPr>
        <w:t>Pare aqui. Discuta como um grupo: como vocês fala apropriadamente sobre ter relações sexuais com alguém em seu idioma? Pause este áudio aqui.</w:t>
      </w:r>
    </w:p>
    <w:p>
      <w:pPr/>
      <w:r>
        <w:rPr>
          <w:lang w:val="pt_PT" w:bidi="pt_PT"/>
        </w:rPr>
      </w:r>
      <w:r>
        <w:rPr>
          <w:lang w:val="pt_PT" w:bidi="pt_PT"/>
        </w:rPr>
        <w:t>Então naquela noite, elas fizeram seu pai beber vinho, e a filha mais velha foi e se deitou com seu pai. Ló não sabia quando ela se deitou com ele ou quando ela se levantou.</w:t>
      </w:r>
    </w:p>
    <w:p>
      <w:pPr/>
      <w:r>
        <w:rPr>
          <w:lang w:val="pt_PT" w:bidi="pt_PT"/>
        </w:rPr>
      </w:r>
      <w:r>
        <w:rPr>
          <w:lang w:val="pt_PT" w:bidi="pt_PT"/>
        </w:rPr>
        <w:t>Na noite seguinte, a filha mais velha disse à filha mais jovem: “Ontem à noite dormi com nosso pai. Vamos deixá-lo bêbado novamente esta noite, e você entra e se deita com ele para que nossa família continue por nosso pai”. Então elas fizeram seu pai beber vinho naquela noite também, e a filha mais jovem entrou e se deitou com seu pai. E novamente, ele não sabia quando ela se deitou com ele ou quando ela se levantou.</w:t>
      </w:r>
    </w:p>
    <w:p>
      <w:pPr/>
      <w:r>
        <w:rPr>
          <w:lang w:val="pt_PT" w:bidi="pt_PT"/>
        </w:rPr>
      </w:r>
      <w:r>
        <w:rPr>
          <w:lang w:val="pt_PT" w:bidi="pt_PT"/>
        </w:rPr>
        <w:t>Pare aqui. Discuta como um grupo: o quão importante é continuar uma linha familiar em sua cultura? O que acontece se alguém não tem filhos? Como os outros o tratam? Como as pessoas se sentem quando elas não têm filhos? Pause este áudio aqui.</w:t>
      </w:r>
    </w:p>
    <w:p>
      <w:pPr/>
      <w:r>
        <w:rPr>
          <w:lang w:val="pt_PT" w:bidi="pt_PT"/>
        </w:rPr>
      </w:r>
      <w:r>
        <w:rPr>
          <w:lang w:val="pt_PT" w:bidi="pt_PT"/>
        </w:rPr>
        <w:t>Como resultado, ambas as filhas de Ló ficaram grávidas de seu pai. A filha mais velha teve um filho, e ela o chamou de Moabe. Moabe provavelmente significa “de meu pai”, ou “filho do pai”. Moabe se tornou o pai, ou ancestral, do grupo de pessoas ou nação chamada Moabitas.</w:t>
      </w:r>
    </w:p>
    <w:p>
      <w:pPr/>
      <w:r>
        <w:rPr>
          <w:lang w:val="pt_PT" w:bidi="pt_PT"/>
        </w:rPr>
      </w:r>
      <w:r>
        <w:rPr>
          <w:lang w:val="pt_PT" w:bidi="pt_PT"/>
        </w:rPr>
        <w:t>A filha mais jovem também teve um filho, e ela o nomeou de Ben-Ami. Ben-Ami provavelmente significa “filho de meu parente”. Ben-Ami se tornou o pai, ou ancestral, do grupo de pessoas ou nação chamada Amonitas. Essas diferentes nações se tornariam vizinhas dos descendentes de Abraão.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19:30–38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depois que Ló e suas duas filhas fugiram de Sodoma, eles deixaram Zoar para viver nas colinas porque Ló teve medo de ficar em Zoar. Ló e suas duas filhas foram viver em uma caverna.</w:t>
      </w:r>
    </w:p>
    <w:p>
      <w:pPr/>
      <w:r>
        <w:rPr>
          <w:lang w:val="pt_PT" w:bidi="pt_PT"/>
        </w:rPr>
      </w:r>
      <w:r>
        <w:rPr>
          <w:b/>
          <w:lang w:val="pt_PT" w:bidi="pt_PT"/>
        </w:rPr>
        <w:t>Na segunda cena:</w:t>
      </w:r>
      <w:r>
        <w:rPr>
          <w:lang w:val="pt_PT" w:bidi="pt_PT"/>
        </w:rPr>
        <w:t xml:space="preserve"> um dia, as filhas de Ló decidiram continuar sua família por meio de Ló.</w:t>
      </w:r>
    </w:p>
    <w:p>
      <w:pPr/>
      <w:r>
        <w:rPr>
          <w:lang w:val="pt_PT" w:bidi="pt_PT"/>
        </w:rPr>
      </w:r>
      <w:r>
        <w:rPr>
          <w:lang w:val="pt_PT" w:bidi="pt_PT"/>
        </w:rPr>
        <w:t>Naquela noite, eles deixaram Ló bêbado. A primeira filha foi e dormiu com seu pai.</w:t>
      </w:r>
    </w:p>
    <w:p>
      <w:pPr/>
      <w:r>
        <w:rPr>
          <w:lang w:val="pt_PT" w:bidi="pt_PT"/>
        </w:rPr>
      </w:r>
      <w:r>
        <w:rPr>
          <w:b/>
          <w:lang w:val="pt_PT" w:bidi="pt_PT"/>
        </w:rPr>
        <w:t>Na terceira cena:</w:t>
      </w:r>
      <w:r>
        <w:rPr>
          <w:lang w:val="pt_PT" w:bidi="pt_PT"/>
        </w:rPr>
        <w:t xml:space="preserve"> no dia seguinte, elas deixaram Ló bêbado novamente. Naquela noite, a filha mais jovem foi e dormiu com seu pai, assim como sua irmã mais velha dormiu na noite anterior.</w:t>
      </w:r>
    </w:p>
    <w:p>
      <w:pPr/>
      <w:r>
        <w:rPr>
          <w:lang w:val="pt_PT" w:bidi="pt_PT"/>
        </w:rPr>
      </w:r>
      <w:r>
        <w:rPr>
          <w:b/>
          <w:lang w:val="pt_PT" w:bidi="pt_PT"/>
        </w:rPr>
        <w:t>Na quarta cena:</w:t>
      </w:r>
      <w:r>
        <w:rPr>
          <w:lang w:val="pt_PT" w:bidi="pt_PT"/>
        </w:rPr>
        <w:t xml:space="preserve"> então ambas as filhas de Ló ficaram grávidas de seu pai. A filha mais velha teve um filho, e ela o chamou de Moabe. Moabe foi o ancestral das pessoas chamadas de moabitas. A filha mais jovem também teve um filho, e ela o chamou de Ben-Ami. Ben-Ami é o ancestral das pessoas chamadas de amonitas.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A filha mais velha de Ló</w:t>
      </w:r>
    </w:p>
    <w:p>
      <w:pPr>
        <w:pStyle w:val="ListBullet"/>
        <w:spacing w:line="240" w:lineRule="auto"/>
        <w:ind w:left="720"/>
      </w:pPr>
      <w:r>
        <w:rPr>
          <w:lang w:val="pt_PT" w:bidi="pt_PT"/>
        </w:rPr>
      </w:r>
      <w:r>
        <w:rPr>
          <w:lang w:val="pt_PT" w:bidi="pt_PT"/>
        </w:rPr>
        <w:t>A filha mais jovem de Ló</w:t>
      </w:r>
    </w:p>
    <w:p>
      <w:pPr>
        <w:pStyle w:val="ListBullet"/>
        <w:spacing w:line="240" w:lineRule="auto"/>
        <w:ind w:left="720"/>
      </w:pPr>
      <w:r>
        <w:rPr>
          <w:lang w:val="pt_PT" w:bidi="pt_PT"/>
        </w:rPr>
      </w:r>
      <w:r>
        <w:rPr>
          <w:lang w:val="pt_PT" w:bidi="pt_PT"/>
        </w:rPr>
        <w:t>Moabe</w:t>
      </w:r>
    </w:p>
    <w:p>
      <w:pPr>
        <w:pStyle w:val="ListBullet"/>
        <w:spacing w:line="240" w:lineRule="auto"/>
        <w:ind w:left="720"/>
      </w:pPr>
      <w:r>
        <w:rPr>
          <w:lang w:val="pt_PT" w:bidi="pt_PT"/>
        </w:rPr>
      </w:r>
      <w:r>
        <w:rPr>
          <w:lang w:val="pt_PT" w:bidi="pt_PT"/>
        </w:rPr>
        <w:t>Ben-Ami</w:t>
      </w:r>
    </w:p>
    <w:p>
      <w:pPr>
        <w:pStyle w:val="ListBullet"/>
        <w:spacing w:line="240" w:lineRule="auto"/>
        <w:ind w:left="720"/>
      </w:pPr>
      <w:r>
        <w:rPr>
          <w:lang w:val="pt_PT" w:bidi="pt_PT"/>
        </w:rPr>
      </w:r>
      <w:r>
        <w:rPr>
          <w:lang w:val="pt_PT" w:bidi="pt_PT"/>
        </w:rPr>
        <w:t>e os descendentes de Moabe e Ben-Ami</w:t>
      </w:r>
    </w:p>
    <w:p>
      <w:pPr/>
      <w:r>
        <w:rPr>
          <w:lang w:val="pt_PT" w:bidi="pt_PT"/>
        </w:rPr>
      </w:r>
      <w:r>
        <w:rPr>
          <w:lang w:val="pt_PT" w:bidi="pt_PT"/>
        </w:rPr>
        <w:t>Em grupo, prestem atenção às partes do cenário da passagem:</w:t>
      </w:r>
    </w:p>
    <w:p>
      <w:pPr/>
      <w:r>
        <w:rPr>
          <w:lang w:val="pt_PT" w:bidi="pt_PT"/>
        </w:rPr>
      </w:r>
      <w:r>
        <w:rPr>
          <w:lang w:val="pt_PT" w:bidi="pt_PT"/>
        </w:rPr>
        <w:t>Visualize o movimento na cena um. A passagem começa com uma palavra que mostra que uma nova história está começando nessa passagem. Ló e suas duas filhas deixam Zoar e vão viver nas colinas porque Ló tem medo de ficar em Zoar. Eles vivem em uma caverna. A palavra que a passagem usa para “viver” aqui mostra que eles viveram na caverna por um longo tempo.</w:t>
      </w:r>
    </w:p>
    <w:p>
      <w:pPr/>
      <w:r>
        <w:rPr>
          <w:lang w:val="pt_PT" w:bidi="pt_PT"/>
        </w:rPr>
      </w:r>
      <w:r>
        <w:rPr>
          <w:lang w:val="pt_PT" w:bidi="pt_PT"/>
        </w:rPr>
        <w:t>Pare aqui. Como um grupo, olhem para Zoar e as colinas próximas em um mapa. Pause este áudio aqui.</w:t>
      </w:r>
    </w:p>
    <w:p>
      <w:pPr/>
      <w:r>
        <w:rPr>
          <w:lang w:val="pt_PT" w:bidi="pt_PT"/>
        </w:rPr>
      </w:r>
      <w:r>
        <w:rPr>
          <w:lang w:val="pt_PT" w:bidi="pt_PT"/>
        </w:rPr>
        <w:t>Na cena dois, visualize o fluxo de conversa e ação entre a filha mais velha e mais jovem. Um dia, a filha mais velha fala com a filha mais jovem. Aqui, a frase “um dia” mostra que uma nova ação está prestes a começar na história.</w:t>
      </w:r>
    </w:p>
    <w:p>
      <w:pPr/>
      <w:r>
        <w:rPr>
          <w:lang w:val="pt_PT" w:bidi="pt_PT"/>
        </w:rPr>
      </w:r>
      <w:r>
        <w:rPr>
          <w:lang w:val="pt_PT" w:bidi="pt_PT"/>
        </w:rPr>
        <w:t>Pare aqui. Discuta como um grupo: como você mostra que uma nova ação está prestes a começar em histórias em sua cultura? Tentem contar uns aos outros uma história de sua cultura com muita ação. Prestem atenção às palavras que você usa enquanto introduz uma nova ação na história. Pause este áudio aqui.</w:t>
      </w:r>
    </w:p>
    <w:p>
      <w:pPr/>
      <w:r>
        <w:rPr>
          <w:lang w:val="pt_PT" w:bidi="pt_PT"/>
        </w:rPr>
      </w:r>
      <w:r>
        <w:rPr>
          <w:lang w:val="pt_PT" w:bidi="pt_PT"/>
        </w:rPr>
        <w:t>A filha mais velha diz à filha mais jovem: “Nosso pai é velho, e não há homem na área que dormirá conosco, como as pessoas em todos os lugares fazem. Vamos deixar nosso pai bêbado com vinho esta noite e então dormir com ele para que nossa família continue por nosso pai”.</w:t>
      </w:r>
    </w:p>
    <w:p>
      <w:pPr/>
      <w:r>
        <w:rPr>
          <w:lang w:val="pt_PT" w:bidi="pt_PT"/>
        </w:rPr>
      </w:r>
      <w:r>
        <w:rPr>
          <w:lang w:val="pt_PT" w:bidi="pt_PT"/>
        </w:rPr>
        <w:t>Então naquela noite, eles ficam bêbados de vinho. A filha mais velha vai e dorme com Ló, e Ló não percebe quando ela se deita com ele ou quando ela se levanta. Ao descrever que Ló não notou quando ela se deitou e quando ela se levantou, a história enfatiza que Ló não sabia o que sua filha fez.</w:t>
      </w:r>
    </w:p>
    <w:p>
      <w:pPr/>
      <w:r>
        <w:rPr>
          <w:lang w:val="pt_PT" w:bidi="pt_PT"/>
        </w:rPr>
      </w:r>
      <w:r>
        <w:rPr>
          <w:lang w:val="pt_PT" w:bidi="pt_PT"/>
        </w:rPr>
        <w:t>A cena três acontece no dia seguinte. A filha mais velha diz à filha mais jovem: “Na noite passada dormi com nosso pai. Esta noite, vamos deixá-lo bêbado com vinho novamente, e então você vai dormir com ele. Dessa maneira, continuaremos nossa família por meio de nosso pai”. Nessa passagem, há muita repetição enquanto as filhas falam uma com a outra e fazem a mesma coisa com seu pai.</w:t>
      </w:r>
    </w:p>
    <w:p>
      <w:pPr/>
      <w:r>
        <w:rPr>
          <w:lang w:val="pt_PT" w:bidi="pt_PT"/>
        </w:rPr>
      </w:r>
      <w:r>
        <w:rPr>
          <w:lang w:val="pt_PT" w:bidi="pt_PT"/>
        </w:rPr>
        <w:t>Então naquela noite, elas deixaram Ló bêbado com vinho novamente, e a filha mais jovem entra e dorme com ele. Assim como antes, Ló não nota quando ela se deita ou quando ela se levanta.</w:t>
      </w:r>
    </w:p>
    <w:p>
      <w:pPr/>
      <w:r>
        <w:rPr>
          <w:lang w:val="pt_PT" w:bidi="pt_PT"/>
        </w:rPr>
      </w:r>
      <w:r>
        <w:rPr>
          <w:lang w:val="pt_PT" w:bidi="pt_PT"/>
        </w:rPr>
        <w:t>Visualize a cena quatro. Como resultado, ambas as filhas ficam grávidas de seu próprio pai. Quando a filha mais velha dá à luz seu filho, ela o nomeia Moabe, que significa “de meu pai”. Moabe se torna o ancestral dos moabitas.</w:t>
      </w:r>
    </w:p>
    <w:p>
      <w:pPr/>
      <w:r>
        <w:rPr>
          <w:lang w:val="pt_PT" w:bidi="pt_PT"/>
        </w:rPr>
      </w:r>
      <w:r>
        <w:rPr>
          <w:lang w:val="pt_PT" w:bidi="pt_PT"/>
        </w:rPr>
        <w:t>Quando a filha mais jovem deu à luz um filho, ela o nomeou de Ben-Ami, que significa “filho de meu parente”. A passagem diz que Ben-Ami se torna o ancestral do povo dos amonitas “de hoje”. “De hoje” se refere ao momento em que a passagem foi escrita.</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19:30–38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Ló</w:t>
      </w:r>
    </w:p>
    <w:p>
      <w:pPr>
        <w:pStyle w:val="ListBullet"/>
        <w:spacing w:line="240" w:lineRule="auto"/>
        <w:ind w:left="720"/>
      </w:pPr>
      <w:r>
        <w:rPr>
          <w:lang w:val="pt_PT" w:bidi="pt_PT"/>
        </w:rPr>
      </w:r>
      <w:r>
        <w:rPr>
          <w:lang w:val="pt_PT" w:bidi="pt_PT"/>
        </w:rPr>
        <w:t>A filha mais velha de Ló</w:t>
      </w:r>
    </w:p>
    <w:p>
      <w:pPr>
        <w:pStyle w:val="ListBullet"/>
        <w:spacing w:line="240" w:lineRule="auto"/>
        <w:ind w:left="720"/>
      </w:pPr>
      <w:r>
        <w:rPr>
          <w:lang w:val="pt_PT" w:bidi="pt_PT"/>
        </w:rPr>
      </w:r>
      <w:r>
        <w:rPr>
          <w:lang w:val="pt_PT" w:bidi="pt_PT"/>
        </w:rPr>
        <w:t>A filha mais jovem de Ló</w:t>
      </w:r>
    </w:p>
    <w:p>
      <w:pPr>
        <w:pStyle w:val="ListBullet"/>
        <w:spacing w:line="240" w:lineRule="auto"/>
        <w:ind w:left="720"/>
      </w:pPr>
      <w:r>
        <w:rPr>
          <w:lang w:val="pt_PT" w:bidi="pt_PT"/>
        </w:rPr>
      </w:r>
      <w:r>
        <w:rPr>
          <w:lang w:val="pt_PT" w:bidi="pt_PT"/>
        </w:rPr>
        <w:t>Moabe</w:t>
      </w:r>
    </w:p>
    <w:p>
      <w:pPr>
        <w:pStyle w:val="ListBullet"/>
        <w:spacing w:line="240" w:lineRule="auto"/>
        <w:ind w:left="720"/>
      </w:pPr>
      <w:r>
        <w:rPr>
          <w:lang w:val="pt_PT" w:bidi="pt_PT"/>
        </w:rPr>
      </w:r>
      <w:r>
        <w:rPr>
          <w:lang w:val="pt_PT" w:bidi="pt_PT"/>
        </w:rPr>
        <w:t>Ben-Ami</w:t>
      </w:r>
    </w:p>
    <w:p>
      <w:pPr>
        <w:pStyle w:val="ListBullet"/>
        <w:spacing w:line="240" w:lineRule="auto"/>
        <w:ind w:left="720"/>
      </w:pPr>
      <w:r>
        <w:rPr>
          <w:lang w:val="pt_PT" w:bidi="pt_PT"/>
        </w:rPr>
      </w:r>
      <w:r>
        <w:rPr>
          <w:lang w:val="pt_PT" w:bidi="pt_PT"/>
        </w:rPr>
        <w:t>e os descendentes de Moabe e Ben-Ami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Ló e suas duas filhas deixaram Zoar para viver em uma caverna nas colinas porque Ló teve medo de ficar em Zoar.</w:t>
      </w:r>
    </w:p>
    <w:p>
      <w:pPr/>
      <w:r>
        <w:rPr>
          <w:lang w:val="pt_PT" w:bidi="pt_PT"/>
        </w:rPr>
      </w:r>
      <w:r>
        <w:rPr>
          <w:lang w:val="pt_PT" w:bidi="pt_PT"/>
        </w:rPr>
        <w:t>Pause a encenação. Pergunte à pessoa que interpreta Ló: “O que você está sentindo ou pensando?”. A pessoa pode responder coisas como: “Tenho medo de que não estarei seguro em Zoar”, ou “Sinto falta de minha antiga vida”, ou “Tenho medo das pessoas em Zoar e o que elas podem fazer comigo ou como elas podem se sentir sobre mim”. Pergunte às pessoas que interpretam as filhas de Ló: “O que vocês estão sentindo ou pensando?”. Eles podem responder coisas como: “Estamos muito solitárias”, ou “Sentimos falta de nossa mãe e dos homens com quem íamos nos casar que foram mortos em Sodoma”, ou “Sentimos falta de nossa antiga vida”, ou “Estamos zangadas por nosso pai nos ter feito viver nas colinas longe de todos”. Reiniciem a encenação.</w:t>
      </w:r>
    </w:p>
    <w:p>
      <w:pPr/>
      <w:r>
        <w:rPr>
          <w:lang w:val="pt_PT" w:bidi="pt_PT"/>
        </w:rPr>
      </w:r>
      <w:r>
        <w:rPr>
          <w:lang w:val="pt_PT" w:bidi="pt_PT"/>
        </w:rPr>
        <w:t>Um dia, a filha mais velha de Ló disse à filha mais jovem de Ló: “Nosso pai é velho. Nem um único homem na área dormirá conosco, como todas as pessoas dormem umas com as outras em todo o mundo. Vamos deixar nosso pai bêbado de vinho, e dormir com ele, para que possamos continuar nossas famílias por meio dele”.</w:t>
      </w:r>
    </w:p>
    <w:p>
      <w:pPr/>
      <w:r>
        <w:rPr>
          <w:lang w:val="pt_PT" w:bidi="pt_PT"/>
        </w:rPr>
      </w:r>
      <w:r>
        <w:rPr>
          <w:lang w:val="pt_PT" w:bidi="pt_PT"/>
        </w:rPr>
        <w:t>Pause a encenação. Pergunte à pessoa que interpreta a filha mais velha: “O que você está sentindo ou pensando?”. A pessoa pode responder coisas como: “Estou desesperada para garantir que nossa família continue e tenhamos descendentes”, ou “Perdi tudo, e quero filhos”, ou “Estou frustrada por ninguém na área dormir conosco para que possamos ter filhos”, ou “Tenho medo de que se não dormirmos com Ló agora, ele se torne velho demais para ter filhos e perderemos nossa única chance de ter filhos”. Reiniciem a encenação.</w:t>
      </w:r>
    </w:p>
    <w:p>
      <w:pPr/>
      <w:r>
        <w:rPr>
          <w:lang w:val="pt_PT" w:bidi="pt_PT"/>
        </w:rPr>
      </w:r>
      <w:r>
        <w:rPr>
          <w:lang w:val="pt_PT" w:bidi="pt_PT"/>
        </w:rPr>
        <w:t>Naquela noite, elas deram vinho a Ló. E a filha mais velha foi e dormiu com Ló. Ló não sabia quando ela se deitou com ele ou quando ela se levantou.</w:t>
      </w:r>
    </w:p>
    <w:p>
      <w:pPr/>
      <w:r>
        <w:rPr>
          <w:lang w:val="pt_PT" w:bidi="pt_PT"/>
        </w:rPr>
      </w:r>
      <w:r>
        <w:rPr>
          <w:lang w:val="pt_PT" w:bidi="pt_PT"/>
        </w:rPr>
        <w:t>Na noite seguinte, a filha mais velha disse à filha mais jovem: “Ontem à noite dormi com nosso pai. Vamos fazê-lo beber vinho esta noite também. E então você vai e dorme com ele, para que possamos continuar nossas famílias por meio dele”. Então elas fizeram Ló beber vinho naquela noite também. Então a filha mais jovem foi e dormiu com Ló, e ele não sabia quando ela se deitou ou quando ela se levantou.</w:t>
      </w:r>
    </w:p>
    <w:p>
      <w:pPr/>
      <w:r>
        <w:rPr>
          <w:lang w:val="pt_PT" w:bidi="pt_PT"/>
        </w:rPr>
      </w:r>
      <w:r>
        <w:rPr>
          <w:lang w:val="pt_PT" w:bidi="pt_PT"/>
        </w:rPr>
        <w:t>Pause a encenação. Pergunte à pessoa interpretando a filha mais jovem, "O que vocês estão sentindo ou pensando?" A pessoa pode responder coisas como: “Estou fazendo o que minha irmã me disse para fazer”, ou “Também estou desesperada para ter uma família e ter descendentes”. Reiniciem a encenação.</w:t>
      </w:r>
    </w:p>
    <w:p>
      <w:pPr/>
      <w:r>
        <w:rPr>
          <w:lang w:val="pt_PT" w:bidi="pt_PT"/>
        </w:rPr>
      </w:r>
      <w:r>
        <w:rPr>
          <w:lang w:val="pt_PT" w:bidi="pt_PT"/>
        </w:rPr>
        <w:t xml:space="preserve">As filhas de Ló tiveram filhos, e esses filhos tiveram muitos filhos que viviam nas colinas. Termine a encenação. </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19:30–38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Ló e suas duas filhas foram viver nas colinas porque Ló teve medo de ficar em Zoar. Eles viveram em uma </w:t>
      </w:r>
      <w:r>
        <w:rPr>
          <w:b/>
          <w:lang w:val="pt_PT" w:bidi="pt_PT"/>
        </w:rPr>
        <w:t>caverna</w:t>
      </w:r>
      <w:r>
        <w:rPr>
          <w:lang w:val="pt_PT" w:bidi="pt_PT"/>
        </w:rPr>
        <w:t>. Uma caverna é um lugar oco em uma colina feita de rochas que muitas vezes é encontrada em colinas. Não é feita por pessoas.</w:t>
      </w:r>
    </w:p>
    <w:p>
      <w:pPr/>
      <w:r>
        <w:rPr>
          <w:lang w:val="pt_PT" w:bidi="pt_PT"/>
        </w:rPr>
      </w:r>
      <w:r>
        <w:rPr>
          <w:lang w:val="pt_PT" w:bidi="pt_PT"/>
        </w:rPr>
        <w:t xml:space="preserve">Um dia, a filha mais velha disse à filha mais jovem: “Nosso pai é velho, e não há um homem na área para dormir conosco como todos fazem. Vamos fazer nosso pai beber </w:t>
      </w:r>
      <w:r>
        <w:rPr>
          <w:b/>
          <w:lang w:val="pt_PT" w:bidi="pt_PT"/>
        </w:rPr>
        <w:t>vinho</w:t>
      </w:r>
      <w:r>
        <w:rPr>
          <w:lang w:val="pt_PT" w:bidi="pt_PT"/>
        </w:rPr>
        <w:t xml:space="preserve">, e dormiremos com ele para que possamos continuar nossas famílias por meio de nosso pai”. O vinho é uma bebida alcoólica feita das uvas. Então elas poderiam “se deitar com ele”, ou ter relações sexuais com ele para ter filhos. </w:t>
      </w:r>
    </w:p>
    <w:p>
      <w:pPr/>
      <w:r>
        <w:rPr>
          <w:lang w:val="pt_PT" w:bidi="pt_PT"/>
        </w:rPr>
      </w:r>
      <w:r>
        <w:rPr>
          <w:lang w:val="pt_PT" w:bidi="pt_PT"/>
        </w:rPr>
        <w:t>Pare aqui e discuta como um grupo: como você falará sobre ter relações sexuais com alguém de uma maneira apropriada? Pausem o áudio aqui.</w:t>
      </w:r>
    </w:p>
    <w:p>
      <w:pPr/>
      <w:r>
        <w:rPr>
          <w:lang w:val="pt_PT" w:bidi="pt_PT"/>
        </w:rPr>
      </w:r>
      <w:r>
        <w:rPr>
          <w:lang w:val="pt_PT" w:bidi="pt_PT"/>
        </w:rPr>
        <w:t xml:space="preserve">Ambas as filhas ficaram grávidas de seu pai. A filha mais velha teve um filho e o chamou de </w:t>
      </w:r>
      <w:r>
        <w:rPr>
          <w:b/>
          <w:lang w:val="pt_PT" w:bidi="pt_PT"/>
        </w:rPr>
        <w:t>Moabe</w:t>
      </w:r>
      <w:r>
        <w:rPr>
          <w:lang w:val="pt_PT" w:bidi="pt_PT"/>
        </w:rPr>
        <w:t>. Moabe significa “de meu pai” ou “filho do pai”. Ele se tornou o ancestral do povo moabita.</w:t>
      </w:r>
    </w:p>
    <w:p>
      <w:pPr/>
      <w:r>
        <w:rPr>
          <w:lang w:val="pt_PT" w:bidi="pt_PT"/>
        </w:rPr>
      </w:r>
      <w:r>
        <w:rPr>
          <w:lang w:val="pt_PT" w:bidi="pt_PT"/>
        </w:rPr>
        <w:t xml:space="preserve">A filha mais jovem teve um filho e o chamou de </w:t>
      </w:r>
      <w:r>
        <w:rPr>
          <w:b/>
          <w:lang w:val="pt_PT" w:bidi="pt_PT"/>
        </w:rPr>
        <w:t>Ben-Ami</w:t>
      </w:r>
      <w:r>
        <w:rPr>
          <w:lang w:val="pt_PT" w:bidi="pt_PT"/>
        </w:rPr>
        <w:t>. Ben-Ami significa “filho de meu parente”. Ele se tornou o ancestral do povo amonita.</w:t>
      </w:r>
    </w:p>
    <w:p>
      <w:pPr/>
      <w:r>
        <w:rPr>
          <w:lang w:val="pt_PT" w:bidi="pt_PT"/>
        </w:rPr>
      </w:r>
      <w:r>
        <w:rPr>
          <w:lang w:val="pt_PT" w:bidi="pt_PT"/>
        </w:rPr>
        <w:t>A passagem diz que os filhos se tornaram os ancestrais do povo moabita e amonita “de hoje”. “De hoje” se refere ao momento em que a passagem foi escrita. Isso significa que quando essa história foi escrita, os moabitas e amonitas ainda viviam na terra.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19:30–38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73">
        <w:r>
          <w:rPr>
            <w:lang w:val="pt_PT" w:bidi="pt_PT"/>
          </w:rPr>
          <w:rPr>
            <w:color w:val="0000EE"/>
            <w:u w:val="single"/>
          </w:rPr>
          <w:t>Ouvir e Sentir</w:t>
        </w:r>
      </w:hyperlink>
      <w:r>
        <w:rPr>
          <w:lang w:val="pt_PT" w:bidi="pt_PT"/>
        </w:rPr>
        <w:t xml:space="preserve"> (448 KB)</w:t>
      </w:r>
      <w:r>
        <w:rPr>
          <w:lang w:val="pt_PT" w:bidi="pt_PT"/>
        </w:rPr>
      </w:r>
    </w:p>
    <w:p>
      <w:pPr>
        <w:pStyle w:val="ListBullet"/>
        <w:spacing w:line="240" w:lineRule="auto"/>
        <w:ind w:left="720"/>
      </w:pPr>
      <w:r>
        <w:rPr>
          <w:lang w:val="pt_PT" w:bidi="pt_PT"/>
        </w:rPr>
      </w:r>
      <w:hyperlink r:id="rId174">
        <w:r>
          <w:rPr>
            <w:lang w:val="pt_PT" w:bidi="pt_PT"/>
          </w:rPr>
          <w:rPr>
            <w:color w:val="0000EE"/>
            <w:u w:val="single"/>
          </w:rPr>
          <w:t>Preparando o Cenário</w:t>
        </w:r>
      </w:hyperlink>
      <w:r>
        <w:rPr>
          <w:lang w:val="pt_PT" w:bidi="pt_PT"/>
        </w:rPr>
        <w:t xml:space="preserve"> (2.5 MB)</w:t>
      </w:r>
      <w:r>
        <w:rPr>
          <w:lang w:val="pt_PT" w:bidi="pt_PT"/>
        </w:rPr>
      </w:r>
    </w:p>
    <w:p>
      <w:pPr>
        <w:pStyle w:val="ListBullet"/>
        <w:spacing w:line="240" w:lineRule="auto"/>
        <w:ind w:left="720"/>
      </w:pPr>
      <w:r>
        <w:rPr>
          <w:lang w:val="pt_PT" w:bidi="pt_PT"/>
        </w:rPr>
      </w:r>
      <w:hyperlink r:id="rId175">
        <w:r>
          <w:rPr>
            <w:lang w:val="pt_PT" w:bidi="pt_PT"/>
          </w:rPr>
          <w:rPr>
            <w:color w:val="0000EE"/>
            <w:u w:val="single"/>
          </w:rPr>
          <w:t>Identificando as Cenas</w:t>
        </w:r>
      </w:hyperlink>
      <w:r>
        <w:rPr>
          <w:lang w:val="pt_PT" w:bidi="pt_PT"/>
        </w:rPr>
        <w:t xml:space="preserve"> (3.0 MB)</w:t>
      </w:r>
      <w:r>
        <w:rPr>
          <w:lang w:val="pt_PT" w:bidi="pt_PT"/>
        </w:rPr>
      </w:r>
    </w:p>
    <w:p>
      <w:pPr>
        <w:pStyle w:val="ListBullet"/>
        <w:spacing w:line="240" w:lineRule="auto"/>
        <w:ind w:left="720"/>
      </w:pPr>
      <w:r>
        <w:rPr>
          <w:lang w:val="pt_PT" w:bidi="pt_PT"/>
        </w:rPr>
      </w:r>
      <w:hyperlink r:id="rId176">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177">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17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20:1–18</w:t>
      </w:r>
      <w:r>
        <w:rPr>
          <w:lang w:val="pt_PT" w:bidi="pt_PT"/>
        </w:rPr>
      </w:r>
    </w:p>
    <w:p>
      <w:pPr>
        <w:pStyle w:val="Heading3"/>
      </w:pPr>
      <w:r>
        <w:rPr>
          <w:lang w:val="pt_PT" w:bidi="pt_PT"/>
        </w:rPr>
        <w:t>Ouvir e Sentir</w:t>
      </w:r>
    </w:p>
    <w:p>
      <w:pPr/>
      <w:r>
        <w:rPr>
          <w:lang w:val="pt_PT" w:bidi="pt_PT"/>
        </w:rPr>
      </w:r>
      <w:r>
        <w:rPr>
          <w:lang w:val="pt_PT" w:bidi="pt_PT"/>
        </w:rPr>
        <w:t>Nesta etapa, ouçam Gênesis 20:1–18 e guardem em seus corações. Ouça uma versão em áudio de Gênesis 20:1–18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20:1–18 na tradução mais fácil de entender.</w:t>
      </w:r>
    </w:p>
    <w:p>
      <w:pPr/>
      <w:r>
        <w:rPr>
          <w:lang w:val="pt_PT" w:bidi="pt_PT"/>
        </w:rPr>
      </w:r>
      <w:r>
        <w:rPr>
          <w:lang w:val="pt_PT" w:bidi="pt_PT"/>
        </w:rPr>
        <w:t>Essa passagem tem temas semelhantes às passagens anteriores sobre Ló. Nessas passagens, os homens usam mulheres para se proteger. Em passagens anteriores, Ló ofereceu suas filhas aos homens de Sodoma, e nessa passagem Abraão mente sobre Sara para se proteger. Também em ambas as passagens, Deus protege pessoas inocentes. Em passagens anteriores, Deus protegeu Ló e sua família quando Deus destruiu Sodoma, e nessa passagem, Deus protege o rei Abimeleque.</w:t>
      </w:r>
    </w:p>
    <w:p>
      <w:pPr/>
      <w:r>
        <w:rPr>
          <w:lang w:val="pt_PT" w:bidi="pt_PT"/>
        </w:rPr>
      </w:r>
      <w:r>
        <w:rPr>
          <w:lang w:val="pt_PT" w:bidi="pt_PT"/>
        </w:rPr>
        <w:t>Nessa passagem, a palavra geral para Deus é usada até o final da passagem. Abraão saiu e viajou para a área do deserto do Negueve e viveu entre Cades e Sur. Abraão provavelmente saiu de onde ele vivia perto de Mamre. Então ele viveu temporariamente em Gerar.</w:t>
      </w:r>
    </w:p>
    <w:p>
      <w:pPr/>
      <w:r>
        <w:rPr>
          <w:lang w:val="pt_PT" w:bidi="pt_PT"/>
        </w:rPr>
      </w:r>
      <w:r>
        <w:rPr>
          <w:lang w:val="pt_PT" w:bidi="pt_PT"/>
        </w:rPr>
        <w:t>Pare aqui. Como um grupo, olhem para o deserto de Negueve, Cades, Shur e Gerar em um mapa. Pause este áudio aqui.</w:t>
      </w:r>
    </w:p>
    <w:p>
      <w:pPr/>
      <w:r>
        <w:rPr>
          <w:lang w:val="pt_PT" w:bidi="pt_PT"/>
        </w:rPr>
      </w:r>
      <w:r>
        <w:rPr>
          <w:lang w:val="pt_PT" w:bidi="pt_PT"/>
        </w:rPr>
        <w:t>Enquanto ele vivia em Gerar, Abraão apresentou sua esposa Sara às pessoas dizendo: “Ela é minha irmã”. Então o rei Abimeleque de Gerar mandou buscar Sara. Abimeleque provavelmente queria que Sara se tornasse uma de suas esposas. Nessa cultura, era um sinal de riqueza e poder ter muitas esposas e filhos.</w:t>
      </w:r>
    </w:p>
    <w:p>
      <w:pPr/>
      <w:r>
        <w:rPr>
          <w:lang w:val="pt_PT" w:bidi="pt_PT"/>
        </w:rPr>
      </w:r>
      <w:r>
        <w:rPr>
          <w:lang w:val="pt_PT" w:bidi="pt_PT"/>
        </w:rPr>
        <w:t>Mas uma noite Deus apareceu a Abimeleque em um sonho. Deus disse: “Você vai morrer, porque essa mulher que você tomou já é casada!”. Nessa cultura, as pessoas provavelmente pensavam que qualquer um que levasse a esposa de outra pessoa deveria ser punido pela morte.</w:t>
      </w:r>
    </w:p>
    <w:p>
      <w:pPr/>
      <w:r>
        <w:rPr>
          <w:lang w:val="pt_PT" w:bidi="pt_PT"/>
        </w:rPr>
      </w:r>
      <w:r>
        <w:rPr>
          <w:lang w:val="pt_PT" w:bidi="pt_PT"/>
        </w:rPr>
        <w:t>Mas Abimeleque ainda não havia se aproximado de Sara. Isso significa que Abimeleque não havia tido relações sexuais com Sara.</w:t>
      </w:r>
    </w:p>
    <w:p>
      <w:pPr/>
      <w:r>
        <w:rPr>
          <w:lang w:val="pt_PT" w:bidi="pt_PT"/>
        </w:rPr>
      </w:r>
      <w:r>
        <w:rPr>
          <w:lang w:val="pt_PT" w:bidi="pt_PT"/>
        </w:rPr>
        <w:t>Então Abimeleque disse: “Senhor, você destruirá uma nação inocente? Abraão não disse: “Ela é minha irmã”? E a própria Sara me disse que Abraão é seu irmão. Fiz isso com um coração completo e mãos limpas”. Abimeleque usa a palavra mestre ou senhor para se dirigir a Deus de uma maneira respeitosa. A frase um “coração completo” significa ter uma boa consciência e agir com bons motivos. A frase “mãos limpas” significa que Abimeleque agiu sem fazer nada errado.</w:t>
      </w:r>
    </w:p>
    <w:p>
      <w:pPr/>
      <w:r>
        <w:rPr>
          <w:lang w:val="pt_PT" w:bidi="pt_PT"/>
        </w:rPr>
      </w:r>
      <w:r>
        <w:rPr>
          <w:lang w:val="pt_PT" w:bidi="pt_PT"/>
        </w:rPr>
        <w:t>Pare aqui e discuta essa pergunta como um grupo: fale sobre um momento em que alguém tentou explicar que suas intenções eram bons, mesmo quando algo ruim aconteceu no final. Que tipos de palavras você usa para descrever ter uma boa consciência ou boas motivações? Pause este áudio aqui.</w:t>
      </w:r>
    </w:p>
    <w:p>
      <w:pPr/>
      <w:r>
        <w:rPr>
          <w:lang w:val="pt_PT" w:bidi="pt_PT"/>
        </w:rPr>
      </w:r>
      <w:r>
        <w:rPr>
          <w:lang w:val="pt_PT" w:bidi="pt_PT"/>
        </w:rPr>
        <w:t>Mas Deus já sabia que Abimeleque era inocente. De fato, o próprio Deus impediu que Abimeleque fizesse algo errado ou maligno ao não permitir que Abimeleque tocasse Sara, ou tivesse relações sexuais com Sara. Então Deus respondeu no sonho: “Sim, sei que você fez isso com uma boa consciência. Evitei que você pecasse contra mim, e não deixei que você tocasse nela”. A frase “pecar contra Deus” significa ofender a Deus fazendo algo errado ou mal. “Tocá-la” se refere a ter relações sexuais com Sara.</w:t>
      </w:r>
    </w:p>
    <w:p>
      <w:pPr/>
      <w:r>
        <w:rPr>
          <w:lang w:val="pt_PT" w:bidi="pt_PT"/>
        </w:rPr>
      </w:r>
      <w:r>
        <w:rPr>
          <w:lang w:val="pt_PT" w:bidi="pt_PT"/>
        </w:rPr>
        <w:t>Deus continuou: “Devolva a esposa de Abraão a ele, porque ele é um profeta”. Esta é a primeira vez que a palavra “profeta” foi usada nessas histórias. Os profetas eram os mensageiros de Deus. Eles diziam às pessoas o que Deus tinha a dizer. Mas aqui Deus usa a palavra profeta para se referir ao relacionamento de Abraão com Deus. Deus diz a Abimeleque para fazer com que Abraão peça a Deus por Abimeleque.</w:t>
      </w:r>
    </w:p>
    <w:p>
      <w:pPr/>
      <w:r>
        <w:rPr>
          <w:lang w:val="pt_PT" w:bidi="pt_PT"/>
        </w:rPr>
      </w:r>
      <w:r>
        <w:rPr>
          <w:lang w:val="pt_PT" w:bidi="pt_PT"/>
        </w:rPr>
        <w:t>Pare aqui e discuta essa pergunta como um grupo: O que você chama de profetas em sua cultura, e o que eles fazem? Pause este áudio aqui.</w:t>
      </w:r>
    </w:p>
    <w:p>
      <w:pPr/>
      <w:r>
        <w:rPr>
          <w:lang w:val="pt_PT" w:bidi="pt_PT"/>
        </w:rPr>
      </w:r>
      <w:r>
        <w:rPr>
          <w:lang w:val="pt_PT" w:bidi="pt_PT"/>
        </w:rPr>
        <w:t>Deus continuou: “Abraão orará por você, e você viverá. Mas se você não devolver Sara, você e todo o seu povo definitivamente morrerão”.</w:t>
      </w:r>
    </w:p>
    <w:p>
      <w:pPr/>
      <w:r>
        <w:rPr>
          <w:lang w:val="pt_PT" w:bidi="pt_PT"/>
        </w:rPr>
      </w:r>
      <w:r>
        <w:rPr>
          <w:lang w:val="pt_PT" w:bidi="pt_PT"/>
        </w:rPr>
        <w:t>Na manhã seguinte, Abimeleque rapidamente reuniu todos os seus funcionários e disse a eles o que havia acontecido. Eles ficaram aterrorizados.</w:t>
      </w:r>
    </w:p>
    <w:p>
      <w:pPr/>
      <w:r>
        <w:rPr>
          <w:lang w:val="pt_PT" w:bidi="pt_PT"/>
        </w:rPr>
      </w:r>
      <w:r>
        <w:rPr>
          <w:lang w:val="pt_PT" w:bidi="pt_PT"/>
        </w:rPr>
        <w:t>Então Abimeleque chamou Abraão. Ele perguntou a Abraão: “O que você fez conosco? O que fiz de errado que merece tratamento como esse, tornando a mim e meu povo culpados de um grande pecado? Ninguém deve fazer o que você fez comigo! Agora me diga, por que você fez isso?”.</w:t>
      </w:r>
    </w:p>
    <w:p>
      <w:pPr/>
      <w:r>
        <w:rPr>
          <w:lang w:val="pt_PT" w:bidi="pt_PT"/>
        </w:rPr>
      </w:r>
      <w:r>
        <w:rPr>
          <w:lang w:val="pt_PT" w:bidi="pt_PT"/>
        </w:rPr>
        <w:t>Abraão explicou por que ele disse a Abimeleque que Sara era sua irmã. Abraão percebeu que ninguém em Gerar temia a Deus. “Temer a Deus” significa respeitar e honrar a Deus. Abraão teve medo de que as pessoas levassem Sara a força e matassem Abraão para obtê-la. Além disso, Sara realmente era a meia-irmã de Abraão. Eles têm o mesmo pai, mas mães diferentes.</w:t>
      </w:r>
    </w:p>
    <w:p>
      <w:pPr/>
      <w:r>
        <w:rPr>
          <w:lang w:val="pt_PT" w:bidi="pt_PT"/>
        </w:rPr>
      </w:r>
      <w:r>
        <w:rPr>
          <w:lang w:val="pt_PT" w:bidi="pt_PT"/>
        </w:rPr>
        <w:t>Deus pediu a Abraão para se mudar da casa de seu pai e vagar de lugar para lugar. Por causa disso, Abraão pediu a Sara para dizer a todos nos novos lugares que ela era sua irmã para que a vida de Abraão fosse segura em cada novo lugar.</w:t>
      </w:r>
    </w:p>
    <w:p>
      <w:pPr/>
      <w:r>
        <w:rPr>
          <w:lang w:val="pt_PT" w:bidi="pt_PT"/>
        </w:rPr>
      </w:r>
      <w:r>
        <w:rPr>
          <w:lang w:val="pt_PT" w:bidi="pt_PT"/>
        </w:rPr>
        <w:t>Então Abimeleque pegou algumas de suas ovelhas, vacas e servos homens e mulheres, e os deu a Abraão. Essas coisas eram muito valiosas e sinais de grande riqueza. Aqui, Abimeleque pode ter estado seguindo o costume local para o que fazer se você, sem saber, levou a esposa de outra pessoa.</w:t>
      </w:r>
    </w:p>
    <w:p>
      <w:pPr/>
      <w:r>
        <w:rPr>
          <w:lang w:val="pt_PT" w:bidi="pt_PT"/>
        </w:rPr>
      </w:r>
      <w:r>
        <w:rPr>
          <w:lang w:val="pt_PT" w:bidi="pt_PT"/>
        </w:rPr>
        <w:t>Abimeleque também devolveu Sara a Abraão. Então Abimeleque disse a Abraão: “Ouça, olhe para minha terra e viva onde você quiser”.</w:t>
      </w:r>
    </w:p>
    <w:p>
      <w:pPr/>
      <w:r>
        <w:rPr>
          <w:lang w:val="pt_PT" w:bidi="pt_PT"/>
        </w:rPr>
      </w:r>
      <w:r>
        <w:rPr>
          <w:lang w:val="pt_PT" w:bidi="pt_PT"/>
        </w:rPr>
        <w:t>Então Abimeleque disse a Sara: “Ouça, estou dando a seu ‘irmão’ 1.000 peças de prata. Isso é para cobrir a ofensa contra você para que todos saibam que você não fez nada de errado”. A frase “para cobrir a ofensa contra você” significa que Abimeleque queria dar a Abraão um presente para mostrar que Abimeleque não havia tido nenhuma relação sexual com Sara. Ou pode ter sido o pagamento de Abimeleque a Abraão por levar Sara de Abraão.</w:t>
      </w:r>
    </w:p>
    <w:p>
      <w:pPr/>
      <w:r>
        <w:rPr>
          <w:lang w:val="pt_PT" w:bidi="pt_PT"/>
        </w:rPr>
      </w:r>
      <w:r>
        <w:rPr>
          <w:lang w:val="pt_PT" w:bidi="pt_PT"/>
        </w:rPr>
        <w:t>Pare aqui e discuta essa pergunta como uma equipe: o que acontece em sua cultura quando um homem leva a esposa de outro homem? Pause este áudio aqui.</w:t>
      </w:r>
    </w:p>
    <w:p>
      <w:pPr/>
      <w:r>
        <w:rPr>
          <w:lang w:val="pt_PT" w:bidi="pt_PT"/>
        </w:rPr>
      </w:r>
      <w:r>
        <w:rPr>
          <w:lang w:val="pt_PT" w:bidi="pt_PT"/>
        </w:rPr>
        <w:t>Yavé havia impedido que a esposa e as servas de Abimeleque tivessem filhos por causa da esposa de Abraão, Sara. Então Abraão orou a Deus, e Deus curou Abimeleque, sua esposa e todas as suas servas para que elas pudessem ter filhos novamente.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20:1–18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mais tarde, Abraão se mudou para o sul. Enquanto ele vivia em Gerar como um estrangeiro, ele apresentou Sara como sua irmã, então o rei Abimeleque mandou buscar Sara e a trouxe para onde ele vivia.</w:t>
      </w:r>
    </w:p>
    <w:p>
      <w:pPr/>
      <w:r>
        <w:rPr>
          <w:lang w:val="pt_PT" w:bidi="pt_PT"/>
        </w:rPr>
      </w:r>
      <w:r>
        <w:rPr>
          <w:b/>
          <w:lang w:val="pt_PT" w:bidi="pt_PT"/>
        </w:rPr>
        <w:t>Na segunda cena:</w:t>
      </w:r>
      <w:r>
        <w:rPr>
          <w:lang w:val="pt_PT" w:bidi="pt_PT"/>
        </w:rPr>
        <w:t xml:space="preserve"> Deus apareceu a Abimeleque em um sonho e disse a ele que Sara já era casada. Abimeleque disse que ele era inocente, e Deus disse a Abimeleque para devolver Sara a Abraão.</w:t>
      </w:r>
    </w:p>
    <w:p>
      <w:pPr/>
      <w:r>
        <w:rPr>
          <w:lang w:val="pt_PT" w:bidi="pt_PT"/>
        </w:rPr>
      </w:r>
      <w:r>
        <w:rPr>
          <w:b/>
          <w:lang w:val="pt_PT" w:bidi="pt_PT"/>
        </w:rPr>
        <w:t>Na terceira cena:</w:t>
      </w:r>
      <w:r>
        <w:rPr>
          <w:lang w:val="pt_PT" w:bidi="pt_PT"/>
        </w:rPr>
        <w:t xml:space="preserve"> na manhã seguinte, Abimeleque chamou e falou com Abraão. Abimeleque estava zangado por Abraão haver mentido para ele. Abraão explicou por que ele disse a Abimeleque que Sara era sua irmã. </w:t>
      </w:r>
    </w:p>
    <w:p>
      <w:pPr/>
      <w:r>
        <w:rPr>
          <w:lang w:val="pt_PT" w:bidi="pt_PT"/>
        </w:rPr>
      </w:r>
      <w:r>
        <w:rPr>
          <w:b/>
          <w:lang w:val="pt_PT" w:bidi="pt_PT"/>
        </w:rPr>
        <w:t>Na quarta cena:</w:t>
      </w:r>
      <w:r>
        <w:rPr>
          <w:lang w:val="pt_PT" w:bidi="pt_PT"/>
        </w:rPr>
        <w:t xml:space="preserve"> então Abimeleque levou algumas de suas ovelhas, vacas e homens e mulheres escravos e os deu a Abraão. Abimeleque também devolveu Sara a Abraão.</w:t>
      </w:r>
    </w:p>
    <w:p>
      <w:pPr/>
      <w:r>
        <w:rPr>
          <w:lang w:val="pt_PT" w:bidi="pt_PT"/>
        </w:rPr>
      </w:r>
      <w:r>
        <w:rPr>
          <w:b/>
          <w:lang w:val="pt_PT" w:bidi="pt_PT"/>
        </w:rPr>
        <w:t>Na quinta cena:</w:t>
      </w:r>
      <w:r>
        <w:rPr>
          <w:lang w:val="pt_PT" w:bidi="pt_PT"/>
        </w:rPr>
        <w:t xml:space="preserve"> por causa do que havia acontecido com Sara, Deus fez com que o rei Abimeleque e sua família não pudessem ter filhos. Mas Abraão orou a Deus, e Deus curou Abimeleque e sua casa.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O rei Abimeleque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funcionários de Abimeleque</w:t>
      </w:r>
    </w:p>
    <w:p>
      <w:pPr>
        <w:pStyle w:val="ListBullet"/>
        <w:spacing w:line="240" w:lineRule="auto"/>
        <w:ind w:left="720"/>
      </w:pPr>
      <w:r>
        <w:rPr>
          <w:lang w:val="pt_PT" w:bidi="pt_PT"/>
        </w:rPr>
      </w:r>
      <w:r>
        <w:rPr>
          <w:lang w:val="pt_PT" w:bidi="pt_PT"/>
        </w:rPr>
        <w:t>e a casa de Abimeleque, incluindo sua esposa e escravas</w:t>
      </w:r>
    </w:p>
    <w:p>
      <w:pPr/>
      <w:r>
        <w:rPr>
          <w:lang w:val="pt_PT" w:bidi="pt_PT"/>
        </w:rPr>
      </w:r>
      <w:r>
        <w:rPr>
          <w:lang w:val="pt_PT" w:bidi="pt_PT"/>
        </w:rPr>
        <w:t>Em grupo, prestem atenção às partes do cenário da passagem:</w:t>
      </w:r>
    </w:p>
    <w:p>
      <w:pPr/>
      <w:r>
        <w:rPr>
          <w:lang w:val="pt_PT" w:bidi="pt_PT"/>
        </w:rPr>
      </w:r>
      <w:r>
        <w:rPr>
          <w:lang w:val="pt_PT" w:bidi="pt_PT"/>
        </w:rPr>
        <w:t>Visualize o movimento na cena um. Abraão viaja para o Neguebe. Ele vive entre Cades e Sur. Então ele fica em Gerar por um tempo. Abraão tem uma grande família e grandes rebanhos de animais. A família de Abraão vive em tendas.</w:t>
      </w:r>
    </w:p>
    <w:p>
      <w:pPr/>
      <w:r>
        <w:rPr>
          <w:lang w:val="pt_PT" w:bidi="pt_PT"/>
        </w:rPr>
      </w:r>
      <w:r>
        <w:rPr>
          <w:lang w:val="pt_PT" w:bidi="pt_PT"/>
        </w:rPr>
        <w:t>Pare aqui. Como um grupo, olhem para Neguebe, Cades, Sur e Gerar em um mapa. Pause este áudio aqui.</w:t>
      </w:r>
    </w:p>
    <w:p>
      <w:pPr/>
      <w:r>
        <w:rPr>
          <w:lang w:val="pt_PT" w:bidi="pt_PT"/>
        </w:rPr>
      </w:r>
      <w:r>
        <w:rPr>
          <w:lang w:val="pt_PT" w:bidi="pt_PT"/>
        </w:rPr>
        <w:t>Enquanto ele vive em Gerar, Abraão diz às pessoas que sua esposa Sara é sua irmã. Então o rei Abimeleque de Gerar manda buscar Sara e faz a trazerem para seu palácio, mas ele não teve relações sexuais com ela ainda. Sabemos mais tarde nessa história que Abraão explica que ele tem duas razões para dizer que Sara é sua irmã. Ele tem medo de que as pessoas, como o rei Abimeleque, o matem para levar Sara como sua esposa. Além disso, Sara realmente é sua meia-irmã. Abraão e Sara têm o mesmo pai.</w:t>
      </w:r>
    </w:p>
    <w:p>
      <w:pPr/>
      <w:r>
        <w:rPr>
          <w:lang w:val="pt_PT" w:bidi="pt_PT"/>
        </w:rPr>
      </w:r>
      <w:r>
        <w:rPr>
          <w:lang w:val="pt_PT" w:bidi="pt_PT"/>
        </w:rPr>
        <w:t>Na cena dois, visualize a conversa entre o rei Abimeleque e Deus. Essa conversa acontece em um sonho. Naquela noite, Deus vem a Abimeleque enquanto ele está dormindo em um sonho e diz a ele: “Você é um homem morto, porque essa mulher que você tomou já é casada!”.</w:t>
      </w:r>
    </w:p>
    <w:p>
      <w:pPr/>
      <w:r>
        <w:rPr>
          <w:lang w:val="pt_PT" w:bidi="pt_PT"/>
        </w:rPr>
      </w:r>
      <w:r>
        <w:rPr>
          <w:lang w:val="pt_PT" w:bidi="pt_PT"/>
        </w:rPr>
        <w:t>Mas Abimeleque não havia dormido com Sara ainda, então ele diz: “Senhor, você destruirá pessoas inocentes? Abraão não disse: “Ela é minha irmã”? A própria Sara disse: “Sim, ele é meu irmão”. Aqui, Abimeleque faz uma pergunta da qual ele não espera uma resposta. Ele faz essas perguntas para enfatizar o que Abraão e Sara haviam dito. Abimeleque está dizendo: “Por favor não me destrua, sou inocente! Abraão me disse que Sara era apenas sua irmã, e até mesmo Sara concordou!”. Abimeleque mostra choque e surpresa porque ele não sabia que Sara era a esposa de Abraão.</w:t>
      </w:r>
    </w:p>
    <w:p>
      <w:pPr/>
      <w:r>
        <w:rPr>
          <w:lang w:val="pt_PT" w:bidi="pt_PT"/>
        </w:rPr>
      </w:r>
      <w:r>
        <w:rPr>
          <w:lang w:val="pt_PT" w:bidi="pt_PT"/>
        </w:rPr>
        <w:t>Abimeleque continua: “Fiz isso com boas intenções e inocentemente”.</w:t>
      </w:r>
    </w:p>
    <w:p>
      <w:pPr/>
      <w:r>
        <w:rPr>
          <w:lang w:val="pt_PT" w:bidi="pt_PT"/>
        </w:rPr>
      </w:r>
      <w:r>
        <w:rPr>
          <w:lang w:val="pt_PT" w:bidi="pt_PT"/>
        </w:rPr>
        <w:t>Ainda no sonho, Deus responde: “Sim, sei que você fez isso com boas intenções e inocentemente. É por isso que evitei que você pecasse contra mim, e por que não deixei você tocá-la. Agora devolva ela a seu marido, Abraão, e ele orará por você, porque ele é um profeta. Então você viverá. Mas se você não a devolver a ele, você e todo o seu povo definitivamente morrerão”.</w:t>
      </w:r>
    </w:p>
    <w:p>
      <w:pPr/>
      <w:r>
        <w:rPr>
          <w:lang w:val="pt_PT" w:bidi="pt_PT"/>
        </w:rPr>
      </w:r>
      <w:r>
        <w:rPr>
          <w:lang w:val="pt_PT" w:bidi="pt_PT"/>
        </w:rPr>
        <w:t>A cena três acontece no dia seguinte. Abimeleque se levanta cedo e chama rapidamente todos os seus funcionários juntos. Quando ele diz a eles o que aconteceu, seus funcionários estão aterrorizados. Então Abimeleque mandou buscar Abraão. Os funcionários podem ter ficado enquanto Abimeleque fala com Abraão. A desculpa pública de Abimeleque e a discussão com Abraão contrastam com os segredos de Abraão. Visualize a conversa entre Abimeleque e Abraão. Ele perguntou a Abraão: “O que você fez conosco? O que fiz de errado que merece tratamento como esse, tornando a mim e meu povo culpados de um grande pecado? Ninguém deve fazer o que você fez!”. Abimeleque faz essas perguntas sem esperar uma resposta. Então Abimeleque faz a Abraão uma pergunta para a qual ele quer uma resposta. “Por que você fez isso?”.</w:t>
      </w:r>
    </w:p>
    <w:p>
      <w:pPr/>
      <w:r>
        <w:rPr>
          <w:lang w:val="pt_PT" w:bidi="pt_PT"/>
        </w:rPr>
      </w:r>
      <w:r>
        <w:rPr>
          <w:lang w:val="pt_PT" w:bidi="pt_PT"/>
        </w:rPr>
        <w:t>Abraão responde: “Pensei: “As pessoas nesse lugar não respeitam a Deus. Eles irão querer minha esposa e me matarão para pegá-la”. E ela realmente é minha irmã, porque ambos temos o mesmo pai, mas mães diferentes. Casei com ela. Quando Deus me chamou para deixar a casa de meus ancestrais e viajar de lugar para lugar, pedi a ela para me fazer um favor e dizer às pessoas que sou seu irmão para onde quer que fôssemos”.</w:t>
      </w:r>
    </w:p>
    <w:p>
      <w:pPr/>
      <w:r>
        <w:rPr>
          <w:lang w:val="pt_PT" w:bidi="pt_PT"/>
        </w:rPr>
      </w:r>
      <w:r>
        <w:rPr>
          <w:lang w:val="pt_PT" w:bidi="pt_PT"/>
        </w:rPr>
        <w:t>Na cena quatro, visualize a resposta de Abimeleque. Abimeleque dá ovelhas, vacas e homens e mulheres escravos a Abraão.</w:t>
      </w:r>
    </w:p>
    <w:p>
      <w:pPr/>
      <w:r>
        <w:rPr>
          <w:lang w:val="pt_PT" w:bidi="pt_PT"/>
        </w:rPr>
      </w:r>
      <w:r>
        <w:rPr>
          <w:lang w:val="pt_PT" w:bidi="pt_PT"/>
        </w:rPr>
        <w:t>Mostre à equipe uma imagem de ovelhas e vacas. Pause este áudio aqui.</w:t>
      </w:r>
    </w:p>
    <w:p>
      <w:pPr/>
      <w:r>
        <w:rPr>
          <w:lang w:val="pt_PT" w:bidi="pt_PT"/>
        </w:rPr>
      </w:r>
      <w:r>
        <w:rPr>
          <w:lang w:val="pt_PT" w:bidi="pt_PT"/>
        </w:rPr>
        <w:t>Então Abimeleque disse a Abraão: “Ouça, olhe para minha terra e viva onde você quiser”.</w:t>
      </w:r>
    </w:p>
    <w:p>
      <w:pPr/>
      <w:r>
        <w:rPr>
          <w:lang w:val="pt_PT" w:bidi="pt_PT"/>
        </w:rPr>
      </w:r>
      <w:r>
        <w:rPr>
          <w:lang w:val="pt_PT" w:bidi="pt_PT"/>
        </w:rPr>
        <w:t>Então Abimeleque disse a Sara: “Ouça, estou dando a seu ‘irmão’ 1.000 peças de prata. Isso é para provar que você é inocente para todo o seu povo aqui. Ninguém deve suspeitar que você fez algo errado. Aqui, Abimeleque começa com a palavra “Ouça!”. que enfatiza que ele está prestes a dizer algo importante.</w:t>
      </w:r>
    </w:p>
    <w:p>
      <w:pPr/>
      <w:r>
        <w:rPr>
          <w:lang w:val="pt_PT" w:bidi="pt_PT"/>
        </w:rPr>
      </w:r>
      <w:r>
        <w:rPr>
          <w:lang w:val="pt_PT" w:bidi="pt_PT"/>
        </w:rPr>
        <w:t>Você pode querer reorganizar a ordem da cena cinco para torná-la mais clara. Por causa do que aconteceu com Sara, a esposa de Abraão, Yavé havia tornado impossível que qualquer mulher na casa de Abimeleque tivesse filhos. Então Abraão orou por Abimeleque, e Deus curou Abimeleque, a esposa de Abimeleque e as escravas de Abimeleque para que elas pudessem ter filhos.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20:1–18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O rei Abimeleque</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funcionários de Abimeleque</w:t>
      </w:r>
    </w:p>
    <w:p>
      <w:pPr>
        <w:pStyle w:val="ListBullet"/>
        <w:spacing w:line="240" w:lineRule="auto"/>
        <w:ind w:left="720"/>
      </w:pPr>
      <w:r>
        <w:rPr>
          <w:lang w:val="pt_PT" w:bidi="pt_PT"/>
        </w:rPr>
      </w:r>
      <w:r>
        <w:rPr>
          <w:lang w:val="pt_PT" w:bidi="pt_PT"/>
        </w:rPr>
        <w:t>e a casa de Abimeleque, incluindo sua esposa e escravas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Mais tarde, Abraão se muda de onde ele vive. Ele se muda para a área do Neguebe, e vive entre Cades e Sur. Por um tempo ele vive em Gerar, e enquanto ele vive lá, ele diz às pessoas que sua esposa Sara é sua irmã. Então o rei Abimeleque de Gerar manda buscar Sara e a leva.</w:t>
      </w:r>
    </w:p>
    <w:p>
      <w:pPr/>
      <w:r>
        <w:rPr>
          <w:lang w:val="pt_PT" w:bidi="pt_PT"/>
        </w:rPr>
      </w:r>
      <w:r>
        <w:rPr>
          <w:lang w:val="pt_PT" w:bidi="pt_PT"/>
        </w:rPr>
        <w:t>Mas Deus vem a Abimeleque em um sonho uma noite. Deus diz: “Você vai morrer, porque a mulher que você tomou já é casada”.</w:t>
      </w:r>
    </w:p>
    <w:p>
      <w:pPr/>
      <w:r>
        <w:rPr>
          <w:lang w:val="pt_PT" w:bidi="pt_PT"/>
        </w:rPr>
      </w:r>
      <w:r>
        <w:rPr>
          <w:lang w:val="pt_PT" w:bidi="pt_PT"/>
        </w:rPr>
        <w:t>Agora Abimeleque não dormiu com Sara, então ele responde: “Senhor, você destruirá uma nação que não fez nada errado? Abraão não me disse que ela é sua irmã, e Sara também não disse que Abraão é seu irmão? Fiz isso inocentemente e com uma boa consciência”.</w:t>
      </w:r>
    </w:p>
    <w:p>
      <w:pPr/>
      <w:r>
        <w:rPr>
          <w:lang w:val="pt_PT" w:bidi="pt_PT"/>
        </w:rPr>
      </w:r>
      <w:r>
        <w:rPr>
          <w:lang w:val="pt_PT" w:bidi="pt_PT"/>
        </w:rPr>
        <w:t>Pause a encenação. Pergunte à pessoa que interpreta Abimeleque: “O que você está sentindo ou pensando?” A pessoa pode responder coisas como: “Estou aterrorizado e chocado!”. ou “Estou implorando a Deus para não matar a mim e meu povo porque acidentalmente levei uma mulher casada”. Reiniciem a encenação.</w:t>
      </w:r>
    </w:p>
    <w:p>
      <w:pPr/>
      <w:r>
        <w:rPr>
          <w:lang w:val="pt_PT" w:bidi="pt_PT"/>
        </w:rPr>
      </w:r>
      <w:r>
        <w:rPr>
          <w:lang w:val="pt_PT" w:bidi="pt_PT"/>
        </w:rPr>
        <w:t>Então Deus diz a Abimeleque no sonho: “Sim, sei que você fez isso inocentemente e com uma boa consciência, então evitei que você me ofendesse. É por isso que não deixei que você tocasse nela. Agora devolva a esposa de Abraão, porque ele é um profeta. Ele orará por você, e você viverá. Mas se você não a devolver, você e seu povo morrerão”.</w:t>
      </w:r>
    </w:p>
    <w:p>
      <w:pPr/>
      <w:r>
        <w:rPr>
          <w:lang w:val="pt_PT" w:bidi="pt_PT"/>
        </w:rPr>
      </w:r>
      <w:r>
        <w:rPr>
          <w:lang w:val="pt_PT" w:bidi="pt_PT"/>
        </w:rPr>
        <w:t>Pause a encenação. Pergunte à pessoa que interpreta Deus: “O que você está sentindo ou pensando?” A pessoa pode responder coisas como: “Quero dar a Abimeleque uma chance de fazer o que é certo”, ou “Quero avisar Abimeleque para não dormir com Sara e devolvê-la a Abraão”. Reiniciem a encenação.</w:t>
      </w:r>
    </w:p>
    <w:p>
      <w:pPr/>
      <w:r>
        <w:rPr>
          <w:lang w:val="pt_PT" w:bidi="pt_PT"/>
        </w:rPr>
      </w:r>
      <w:r>
        <w:rPr>
          <w:lang w:val="pt_PT" w:bidi="pt_PT"/>
        </w:rPr>
        <w:t>Abimeleque se levanta cedo na manhã seguinte e chama todos os seus funcionários. Quando ele diz a eles o que aconteceu, eles ficam aterrorizados. Então Abimeleque chamou Abraão. Ele diz a Abraão: “O que você fez conosco? O que fiz com você que você fez a mim e a meu povo fazerem uma coisa terrível? Você fez coisas comigo que nunca devem ser feitas. Agora me diga, por que você fez isso?”.</w:t>
      </w:r>
    </w:p>
    <w:p>
      <w:pPr/>
      <w:r>
        <w:rPr>
          <w:lang w:val="pt_PT" w:bidi="pt_PT"/>
        </w:rPr>
      </w:r>
      <w:r>
        <w:rPr>
          <w:lang w:val="pt_PT" w:bidi="pt_PT"/>
        </w:rPr>
        <w:t>Pause a encenação. Pergunte à pessoa que interpreta Abimeleque: “O que você está sentindo ou pensando?” A pessoa pode responder coisas como: “Estou aterrorizado”, ou “Estou muito zangado por Abraão me ter colocado nessa situação”, ou “Não quero fazer nada em segredo, e quero garantir que eu conserte esse problema em público”. Reiniciem a encenação.</w:t>
      </w:r>
    </w:p>
    <w:p>
      <w:pPr/>
      <w:r>
        <w:rPr>
          <w:lang w:val="pt_PT" w:bidi="pt_PT"/>
        </w:rPr>
      </w:r>
      <w:r>
        <w:rPr>
          <w:lang w:val="pt_PT" w:bidi="pt_PT"/>
        </w:rPr>
        <w:t>Abraão responde: “Disse a mim mesmo que não há temor de Deus aqui e que as pessoas iriam querer minha esposa e me matariam para obtê-la. E ela realmente é minha irmã. Temos o mesmo pai, mas mães diferentes, e ela se tornou minha esposa. Quando Deus me disse para deixar a casa de meu pai e viajar de lugar para lugar, pedi a Sara para mostrar sua lealdade a mim dizendo às pessoas que sou seu irmão”.</w:t>
      </w:r>
    </w:p>
    <w:p>
      <w:pPr/>
      <w:r>
        <w:rPr>
          <w:lang w:val="pt_PT" w:bidi="pt_PT"/>
        </w:rPr>
      </w:r>
      <w:r>
        <w:rPr>
          <w:lang w:val="pt_PT" w:bidi="pt_PT"/>
        </w:rPr>
        <w:t>Pause a encenação. Pergunte à pessoa que interpreta Abraão: “O que você está sentindo ou pensando?”. A pessoa pode responder coisas como: “Estou tentando criar desculpas”, ou “Estou tentando explicar o que aconteceu”, ou “Tenho medo do que Abimeleque fará em seguida”. Reiniciem a encenação.</w:t>
      </w:r>
    </w:p>
    <w:p>
      <w:pPr/>
      <w:r>
        <w:rPr>
          <w:lang w:val="pt_PT" w:bidi="pt_PT"/>
        </w:rPr>
      </w:r>
      <w:r>
        <w:rPr>
          <w:lang w:val="pt_PT" w:bidi="pt_PT"/>
        </w:rPr>
        <w:t>Então Abimeleque dá a Abraão algumas ovelhas, cabras, vacas e servos homens e mulheres. Abimeleque também devolveu Sara a Abraão. Então Abimeleque disse: “Olhe para minha terra e escolha qualquer lugar onde você gostaria de viver”. E Abimeleque diz a Sara: “Olha, estou dando a seu irmão 1.000 peças de prata para mostrar a todos que estão com você que você não fez nada de errado”.</w:t>
      </w:r>
    </w:p>
    <w:p>
      <w:pPr/>
      <w:r>
        <w:rPr>
          <w:lang w:val="pt_PT" w:bidi="pt_PT"/>
        </w:rPr>
      </w:r>
      <w:r>
        <w:rPr>
          <w:lang w:val="pt_PT" w:bidi="pt_PT"/>
        </w:rPr>
        <w:t>Termine a encenação. Pergunte à pessoa que interpreta Abimeleque: “O que você está sentindo ou pensando?” A pessoa pode responder coisas como: “Quero garantir que Sara não seja envergonhada”, ou “Isso é o que devo fazer para compensar por levar Sara, uma mulher casada”.</w:t>
      </w:r>
    </w:p>
    <w:p>
      <w:pPr/>
      <w:r>
        <w:rPr>
          <w:lang w:val="pt_PT" w:bidi="pt_PT"/>
        </w:rPr>
      </w:r>
      <w:r>
        <w:rPr>
          <w:lang w:val="pt_PT" w:bidi="pt_PT"/>
        </w:rPr>
        <w:t>Yavé havia impedido que todas as mulheres na casa de Abimeleque tivessem filhos por causa da esposa de Abraão, Sara. Então Abraão orou a Deus, e Deus curou Abimeleque, sua esposa e suas servas para que elas pudessem ter filhos novamente.</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20:1–18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A palavra geral para </w:t>
      </w:r>
      <w:r>
        <w:rPr>
          <w:b/>
          <w:lang w:val="pt_PT" w:bidi="pt_PT"/>
        </w:rPr>
        <w:t>Deus</w:t>
      </w:r>
      <w:r>
        <w:rPr>
          <w:lang w:val="pt_PT" w:bidi="pt_PT"/>
        </w:rPr>
        <w:t xml:space="preserve">, </w:t>
      </w:r>
      <w:r>
        <w:rPr>
          <w:b/>
          <w:lang w:val="pt_PT" w:bidi="pt_PT"/>
        </w:rPr>
        <w:t>Eloim</w:t>
      </w:r>
      <w:r>
        <w:rPr>
          <w:lang w:val="pt_PT" w:bidi="pt_PT"/>
        </w:rPr>
        <w:t xml:space="preserve">, é usada em toda essa passagem até o fim. Use a mesma palavra que você usou em histórias anteriores para Deus, e lembre-se de que </w:t>
      </w:r>
      <w:r>
        <w:rPr>
          <w:lang w:val="pt_PT" w:bidi="pt_PT"/>
        </w:rPr>
        <w:t>Deus</w:t>
      </w:r>
      <w:r>
        <w:rPr>
          <w:lang w:val="pt_PT" w:bidi="pt_PT"/>
        </w:rPr>
        <w:t xml:space="preserve"> está no Glossário Mestre.</w:t>
      </w:r>
    </w:p>
    <w:p>
      <w:pPr/>
      <w:r>
        <w:rPr>
          <w:lang w:val="pt_PT" w:bidi="pt_PT"/>
        </w:rPr>
      </w:r>
      <w:r>
        <w:rPr>
          <w:lang w:val="pt_PT" w:bidi="pt_PT"/>
        </w:rPr>
        <w:t xml:space="preserve">Mais tarde, Abraão se mudou para o sul para o Neguebe. Ele viveu por um tempo entre Sur e Cades. Então ele viveu em Gerar por algum tempo. Enquanto ele vivia lá, Abraão apresentou sua esposa, Sara, dizendo às pessoas que ela era sua irmã. Então o rei </w:t>
      </w:r>
      <w:r>
        <w:rPr>
          <w:b/>
          <w:lang w:val="pt_PT" w:bidi="pt_PT"/>
        </w:rPr>
        <w:t>Abimeleque</w:t>
      </w:r>
      <w:r>
        <w:rPr>
          <w:lang w:val="pt_PT" w:bidi="pt_PT"/>
        </w:rPr>
        <w:t xml:space="preserve"> mandou buscar Sara e a levou. Um rei era alguém que governava sobre uma cidade ou território. Use a mesma palavra para "rei" que você usou em passagens anteriores. </w:t>
      </w:r>
      <w:r>
        <w:rPr>
          <w:lang w:val="pt_PT" w:bidi="pt_PT"/>
        </w:rPr>
        <w:t>Rei</w:t>
      </w:r>
      <w:r>
        <w:rPr>
          <w:lang w:val="pt_PT" w:bidi="pt_PT"/>
        </w:rPr>
        <w:t xml:space="preserve"> está no Glossário Mestre.</w:t>
      </w:r>
    </w:p>
    <w:p>
      <w:pPr/>
      <w:r>
        <w:rPr>
          <w:lang w:val="pt_PT" w:bidi="pt_PT"/>
        </w:rPr>
      </w:r>
      <w:r>
        <w:rPr>
          <w:lang w:val="pt_PT" w:bidi="pt_PT"/>
        </w:rPr>
        <w:t xml:space="preserve">Uma noite, Deus veio a Abimeleque em um </w:t>
      </w:r>
      <w:r>
        <w:rPr>
          <w:b/>
          <w:lang w:val="pt_PT" w:bidi="pt_PT"/>
        </w:rPr>
        <w:t>sonho</w:t>
      </w:r>
      <w:r>
        <w:rPr>
          <w:lang w:val="pt_PT" w:bidi="pt_PT"/>
        </w:rPr>
        <w:t xml:space="preserve">. Deus disse: “Você vai morrer, porque a mulher que você tomou já é casada”. Um sonho geralmente acontece quando alguém está dormindo. Para mais informações sobre sonho, procure </w:t>
      </w:r>
      <w:r>
        <w:rPr>
          <w:lang w:val="pt_PT" w:bidi="pt_PT"/>
        </w:rPr>
        <w:t>sonho</w:t>
      </w:r>
      <w:r>
        <w:rPr>
          <w:lang w:val="pt_PT" w:bidi="pt_PT"/>
        </w:rPr>
        <w:t xml:space="preserve"> no Glossário Mestre.</w:t>
      </w:r>
    </w:p>
    <w:p>
      <w:pPr/>
      <w:r>
        <w:rPr>
          <w:lang w:val="pt_PT" w:bidi="pt_PT"/>
        </w:rPr>
      </w:r>
      <w:r>
        <w:rPr>
          <w:lang w:val="pt_PT" w:bidi="pt_PT"/>
        </w:rPr>
        <w:t>Abimeleque não havia dormido com Sara, então ele respondeu: “</w:t>
      </w:r>
      <w:r>
        <w:rPr>
          <w:b/>
          <w:lang w:val="pt_PT" w:bidi="pt_PT"/>
        </w:rPr>
        <w:t>Adonai</w:t>
      </w:r>
      <w:r>
        <w:rPr>
          <w:lang w:val="pt_PT" w:bidi="pt_PT"/>
        </w:rPr>
        <w:t xml:space="preserve">, </w:t>
      </w:r>
      <w:r>
        <w:rPr>
          <w:b/>
          <w:lang w:val="pt_PT" w:bidi="pt_PT"/>
        </w:rPr>
        <w:t>Senhor</w:t>
      </w:r>
      <w:r>
        <w:rPr>
          <w:lang w:val="pt_PT" w:bidi="pt_PT"/>
        </w:rPr>
        <w:t xml:space="preserve">, você destruiria uma </w:t>
      </w:r>
      <w:r>
        <w:rPr>
          <w:b/>
          <w:lang w:val="pt_PT" w:bidi="pt_PT"/>
        </w:rPr>
        <w:t>nação</w:t>
      </w:r>
      <w:r>
        <w:rPr>
          <w:lang w:val="pt_PT" w:bidi="pt_PT"/>
        </w:rPr>
        <w:t xml:space="preserve"> </w:t>
      </w:r>
      <w:r>
        <w:rPr>
          <w:b/>
          <w:lang w:val="pt_PT" w:bidi="pt_PT"/>
        </w:rPr>
        <w:t>inocente</w:t>
      </w:r>
      <w:r>
        <w:rPr>
          <w:lang w:val="pt_PT" w:bidi="pt_PT"/>
        </w:rPr>
        <w:t xml:space="preserve">?”. Aqui, Abimeleque usa a palavra Adonai para se referir a Deus. Adonai era um termo de respeito que significava mestre, ou senhor. Procure </w:t>
      </w:r>
      <w:r>
        <w:rPr>
          <w:lang w:val="pt_PT" w:bidi="pt_PT"/>
        </w:rPr>
        <w:t>Adonai</w:t>
      </w:r>
      <w:r>
        <w:rPr>
          <w:lang w:val="pt_PT" w:bidi="pt_PT"/>
        </w:rPr>
        <w:t xml:space="preserve"> ou </w:t>
      </w:r>
      <w:r>
        <w:rPr>
          <w:lang w:val="pt_PT" w:bidi="pt_PT"/>
        </w:rPr>
        <w:t>Senhor</w:t>
      </w:r>
      <w:r>
        <w:rPr>
          <w:lang w:val="pt_PT" w:bidi="pt_PT"/>
        </w:rPr>
        <w:t xml:space="preserve"> no Glossário Mestre e use a mesma palavra aqui que você usou em passagens anteriores.</w:t>
      </w:r>
    </w:p>
    <w:p>
      <w:pPr/>
      <w:r>
        <w:rPr>
          <w:lang w:val="pt_PT" w:bidi="pt_PT"/>
        </w:rPr>
      </w:r>
      <w:r>
        <w:rPr>
          <w:b/>
          <w:lang w:val="pt_PT" w:bidi="pt_PT"/>
        </w:rPr>
        <w:t>Uma nação</w:t>
      </w:r>
      <w:r>
        <w:rPr>
          <w:lang w:val="pt_PT" w:bidi="pt_PT"/>
        </w:rPr>
        <w:t xml:space="preserve"> aqui significa um grupo de pessoas que têm um território e governo específicos. Para mais informações sobre nação, procure </w:t>
      </w:r>
      <w:r>
        <w:rPr>
          <w:lang w:val="pt_PT" w:bidi="pt_PT"/>
        </w:rPr>
        <w:t>nação</w:t>
      </w:r>
      <w:r>
        <w:rPr>
          <w:lang w:val="pt_PT" w:bidi="pt_PT"/>
        </w:rPr>
        <w:t xml:space="preserve"> no Glossário Mestre.</w:t>
      </w:r>
    </w:p>
    <w:p>
      <w:pPr/>
      <w:r>
        <w:rPr>
          <w:lang w:val="pt_PT" w:bidi="pt_PT"/>
        </w:rPr>
      </w:r>
      <w:r>
        <w:rPr>
          <w:lang w:val="pt_PT" w:bidi="pt_PT"/>
        </w:rPr>
        <w:t xml:space="preserve">Deus respondeu: “Sei que você fez isso com uma boa consciência e inocentemente. Evitei que você </w:t>
      </w:r>
      <w:r>
        <w:rPr>
          <w:b/>
          <w:lang w:val="pt_PT" w:bidi="pt_PT"/>
        </w:rPr>
        <w:t>pecasse</w:t>
      </w:r>
      <w:r>
        <w:rPr>
          <w:lang w:val="pt_PT" w:bidi="pt_PT"/>
        </w:rPr>
        <w:t xml:space="preserve"> contra mim, e não deixei que você tocasse nela”. Pecado se refere a um ato de desobediência a Deus. Procure </w:t>
      </w:r>
      <w:r>
        <w:rPr>
          <w:lang w:val="pt_PT" w:bidi="pt_PT"/>
        </w:rPr>
        <w:t>pecado</w:t>
      </w:r>
      <w:r>
        <w:rPr>
          <w:lang w:val="pt_PT" w:bidi="pt_PT"/>
        </w:rPr>
        <w:t xml:space="preserve"> no Glossário Mestre e use a mesma palavra aqui que você usou em passagens anteriores.</w:t>
      </w:r>
    </w:p>
    <w:p>
      <w:pPr/>
      <w:r>
        <w:rPr>
          <w:lang w:val="pt_PT" w:bidi="pt_PT"/>
        </w:rPr>
      </w:r>
      <w:r>
        <w:rPr>
          <w:lang w:val="pt_PT" w:bidi="pt_PT"/>
        </w:rPr>
        <w:t xml:space="preserve">Deus continuou: “Devolva a esposa de Abraão a ele, porque ele é um </w:t>
      </w:r>
      <w:r>
        <w:rPr>
          <w:b/>
          <w:lang w:val="pt_PT" w:bidi="pt_PT"/>
        </w:rPr>
        <w:t>profeta</w:t>
      </w:r>
      <w:r>
        <w:rPr>
          <w:lang w:val="pt_PT" w:bidi="pt_PT"/>
        </w:rPr>
        <w:t>”. Um profeta recebe um chamado e uma mensagem de Deus, leva essa mensagem às pessoas e sabe que seu trabalho mais importante é trazer a Palavra ou a mensagem de Deus às pessoas. Aqui, profeta se refere a alguém que tem um relacionamento próximo com Deus e fala com Deus.</w:t>
      </w:r>
    </w:p>
    <w:p>
      <w:pPr/>
      <w:r>
        <w:rPr>
          <w:lang w:val="pt_PT" w:bidi="pt_PT"/>
        </w:rPr>
      </w:r>
      <w:r>
        <w:rPr>
          <w:lang w:val="pt_PT" w:bidi="pt_PT"/>
        </w:rPr>
        <w:t xml:space="preserve">Pare aqui e discuta como um grupo: qual palavra você usará para profeta? Para mais informações sobre a palavra profeta, procure profeta no </w:t>
      </w:r>
      <w:r>
        <w:rPr>
          <w:lang w:val="pt_PT" w:bidi="pt_PT"/>
        </w:rPr>
        <w:t>Glossário Mestre</w:t>
      </w:r>
      <w:r>
        <w:rPr>
          <w:lang w:val="pt_PT" w:bidi="pt_PT"/>
        </w:rPr>
        <w:t>. Pause este áudio aqui.</w:t>
      </w:r>
    </w:p>
    <w:p>
      <w:pPr/>
      <w:r>
        <w:rPr>
          <w:lang w:val="pt_PT" w:bidi="pt_PT"/>
        </w:rPr>
      </w:r>
      <w:r>
        <w:rPr>
          <w:lang w:val="pt_PT" w:bidi="pt_PT"/>
        </w:rPr>
        <w:t xml:space="preserve">Deus continuou: “Abraão </w:t>
      </w:r>
      <w:r>
        <w:rPr>
          <w:b/>
          <w:lang w:val="pt_PT" w:bidi="pt_PT"/>
        </w:rPr>
        <w:t>orará</w:t>
      </w:r>
      <w:r>
        <w:rPr>
          <w:lang w:val="pt_PT" w:bidi="pt_PT"/>
        </w:rPr>
        <w:t xml:space="preserve"> por você, e você viverá. Mas se você não a devolver, você e seu povo morrerão”. Aqui, a palavra “orar” significa fazer um pedido urgente a Deus por outra pessoa. Para mais informações sobre a palavra “orar”, procure </w:t>
      </w:r>
      <w:r>
        <w:rPr>
          <w:lang w:val="pt_PT" w:bidi="pt_PT"/>
        </w:rPr>
        <w:t>orar</w:t>
      </w:r>
      <w:r>
        <w:rPr>
          <w:lang w:val="pt_PT" w:bidi="pt_PT"/>
        </w:rPr>
        <w:t xml:space="preserve"> no Glossário Mestre.</w:t>
      </w:r>
    </w:p>
    <w:p>
      <w:pPr/>
      <w:r>
        <w:rPr>
          <w:lang w:val="pt_PT" w:bidi="pt_PT"/>
        </w:rPr>
      </w:r>
      <w:r>
        <w:rPr>
          <w:lang w:val="pt_PT" w:bidi="pt_PT"/>
        </w:rPr>
        <w:t xml:space="preserve">Abraão explicou sua mentira. Ele disse: “Definitivamente não há </w:t>
      </w:r>
      <w:r>
        <w:rPr>
          <w:b/>
          <w:lang w:val="pt_PT" w:bidi="pt_PT"/>
        </w:rPr>
        <w:t>temor de Deus</w:t>
      </w:r>
      <w:r>
        <w:rPr>
          <w:lang w:val="pt_PT" w:bidi="pt_PT"/>
        </w:rPr>
        <w:t xml:space="preserve"> nesse lugar. Eles me matarão para levar minha esposa”. Temer a Deus significa ter reverência, honra e respeito a Deus. Isso mostra santa reverência ou o temor da punição. O temor pode ser expresso como obediência positiva causada por reverência a Deus ou obediência negativa causada pela ameaça de punição de Deus. O temor de Deus é uma parte importante da fé em Deus.</w:t>
      </w:r>
    </w:p>
    <w:p>
      <w:pPr/>
      <w:r>
        <w:rPr>
          <w:lang w:val="pt_PT" w:bidi="pt_PT"/>
        </w:rPr>
      </w:r>
      <w:r>
        <w:rPr>
          <w:lang w:val="pt_PT" w:bidi="pt_PT"/>
        </w:rPr>
        <w:t xml:space="preserve">Faça uma pausa aqui e discuta como um grupo. Como você falará sobre “temor de Deus"? Para mais informações sobre a frase “temor de Deus", procure </w:t>
      </w:r>
      <w:r>
        <w:rPr>
          <w:lang w:val="pt_PT" w:bidi="pt_PT"/>
        </w:rPr>
        <w:t>temor de Deus</w:t>
      </w:r>
      <w:r>
        <w:rPr>
          <w:lang w:val="pt_PT" w:bidi="pt_PT"/>
        </w:rPr>
        <w:t xml:space="preserve"> no Glossário Mestre. Pause este áudio aqui.</w:t>
      </w:r>
    </w:p>
    <w:p>
      <w:pPr/>
      <w:r>
        <w:rPr>
          <w:lang w:val="pt_PT" w:bidi="pt_PT"/>
        </w:rPr>
      </w:r>
      <w:r>
        <w:rPr>
          <w:lang w:val="pt_PT" w:bidi="pt_PT"/>
        </w:rPr>
        <w:t xml:space="preserve">Abraão continuou: “Além disso, ela realmente é minha irmã. Temos o mesmo pai, mas mães diferentes, e casei com ela. Quando Deus me fez viajar de lugar para lugar, longe da casa de meu </w:t>
      </w:r>
      <w:r>
        <w:rPr>
          <w:b/>
          <w:lang w:val="pt_PT" w:bidi="pt_PT"/>
        </w:rPr>
        <w:t>pai</w:t>
      </w:r>
      <w:r>
        <w:rPr>
          <w:lang w:val="pt_PT" w:bidi="pt_PT"/>
        </w:rPr>
        <w:t xml:space="preserve">, disse a Sara: “Assim é como você pode mostrar seu </w:t>
      </w:r>
      <w:r>
        <w:rPr>
          <w:b/>
          <w:lang w:val="pt_PT" w:bidi="pt_PT"/>
        </w:rPr>
        <w:t>amor</w:t>
      </w:r>
      <w:r>
        <w:rPr>
          <w:lang w:val="pt_PT" w:bidi="pt_PT"/>
        </w:rPr>
        <w:t xml:space="preserve"> a mim. Em todos os lugares que vamos, diga: “Ele é meu irmão”. Casa se refere a todas as pessoas que vivem com o pai de Abraão, incluindo membros da família, servos e escravos. Para mais informações sobre a palavra casa, procure </w:t>
      </w:r>
      <w:r>
        <w:rPr>
          <w:lang w:val="pt_PT" w:bidi="pt_PT"/>
        </w:rPr>
        <w:t>casa</w:t>
      </w:r>
      <w:r>
        <w:rPr>
          <w:lang w:val="pt_PT" w:bidi="pt_PT"/>
        </w:rPr>
        <w:t xml:space="preserve"> no Glossário Mestre e traduza da mesma maneira que você tem traduzido em passagens anteriores. Aqui, “amor” significa lealdade ou bondade.</w:t>
      </w:r>
    </w:p>
    <w:p>
      <w:pPr/>
      <w:r>
        <w:rPr>
          <w:lang w:val="pt_PT" w:bidi="pt_PT"/>
        </w:rPr>
      </w:r>
      <w:r>
        <w:rPr>
          <w:lang w:val="pt_PT" w:bidi="pt_PT"/>
        </w:rPr>
        <w:t xml:space="preserve">Abimeleque deu a Abraão muitos presentes. Abimeleque dá </w:t>
      </w:r>
      <w:r>
        <w:rPr>
          <w:b/>
          <w:lang w:val="pt_PT" w:bidi="pt_PT"/>
        </w:rPr>
        <w:t>ovelhas</w:t>
      </w:r>
      <w:r>
        <w:rPr>
          <w:lang w:val="pt_PT" w:bidi="pt_PT"/>
        </w:rPr>
        <w:t xml:space="preserve"> a Abraão, que inclui ovelhas e cabras.</w:t>
      </w:r>
    </w:p>
    <w:p>
      <w:pPr/>
      <w:r>
        <w:rPr>
          <w:lang w:val="pt_PT" w:bidi="pt_PT"/>
        </w:rPr>
      </w:r>
      <w:r>
        <w:rPr>
          <w:lang w:val="pt_PT" w:bidi="pt_PT"/>
        </w:rPr>
        <w:t xml:space="preserve">Então Abraão orou a Deus, e Deus </w:t>
      </w:r>
      <w:r>
        <w:rPr>
          <w:b/>
          <w:lang w:val="pt_PT" w:bidi="pt_PT"/>
        </w:rPr>
        <w:t>curou</w:t>
      </w:r>
      <w:r>
        <w:rPr>
          <w:lang w:val="pt_PT" w:bidi="pt_PT"/>
        </w:rPr>
        <w:t xml:space="preserve"> Abimeleque, sua esposa e suas servas para que elas pudessem ter filhos novamente. Aqui, “curar” significa restaurar alguém ou algo ao bem-estar.</w:t>
      </w:r>
    </w:p>
    <w:p>
      <w:pPr/>
      <w:r>
        <w:rPr>
          <w:lang w:val="pt_PT" w:bidi="pt_PT"/>
        </w:rPr>
      </w:r>
      <w:r>
        <w:rPr>
          <w:b/>
          <w:lang w:val="pt_PT" w:bidi="pt_PT"/>
        </w:rPr>
        <w:t>Deus</w:t>
      </w:r>
      <w:r>
        <w:rPr>
          <w:lang w:val="pt_PT" w:bidi="pt_PT"/>
        </w:rPr>
        <w:t xml:space="preserve"> havia impedido que eles tivessem filhos por causa do que aconteceu com a esposa de Abraão, Sara. Essa última parte da história usa o nome pessoal </w:t>
      </w:r>
      <w:r>
        <w:rPr>
          <w:b/>
          <w:lang w:val="pt_PT" w:bidi="pt_PT"/>
        </w:rPr>
        <w:t>Yavé</w:t>
      </w:r>
      <w:r>
        <w:rPr>
          <w:lang w:val="pt_PT" w:bidi="pt_PT"/>
        </w:rPr>
        <w:t xml:space="preserve"> para Deus. Para mais informações sobre a palavra </w:t>
      </w:r>
      <w:r>
        <w:rPr>
          <w:lang w:val="pt_PT" w:bidi="pt_PT"/>
        </w:rPr>
        <w:t>“Yavé”</w:t>
      </w:r>
      <w:r>
        <w:rPr>
          <w:lang w:val="pt_PT" w:bidi="pt_PT"/>
        </w:rPr>
        <w:t xml:space="preserve">, procure no Glossário Mestre. Use a mesma palavra para "Yavé"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20:1–18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79">
        <w:r>
          <w:rPr>
            <w:lang w:val="pt_PT" w:bidi="pt_PT"/>
          </w:rPr>
          <w:rPr>
            <w:color w:val="0000EE"/>
            <w:u w:val="single"/>
          </w:rPr>
          <w:t>Ouvir e Sentir</w:t>
        </w:r>
      </w:hyperlink>
      <w:r>
        <w:rPr>
          <w:lang w:val="pt_PT" w:bidi="pt_PT"/>
        </w:rPr>
        <w:t xml:space="preserve"> (487 KB)</w:t>
      </w:r>
      <w:r>
        <w:rPr>
          <w:lang w:val="pt_PT" w:bidi="pt_PT"/>
        </w:rPr>
      </w:r>
    </w:p>
    <w:p>
      <w:pPr>
        <w:pStyle w:val="ListBullet"/>
        <w:spacing w:line="240" w:lineRule="auto"/>
        <w:ind w:left="720"/>
      </w:pPr>
      <w:r>
        <w:rPr>
          <w:lang w:val="pt_PT" w:bidi="pt_PT"/>
        </w:rPr>
      </w:r>
      <w:hyperlink r:id="rId180">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181">
        <w:r>
          <w:rPr>
            <w:lang w:val="pt_PT" w:bidi="pt_PT"/>
          </w:rPr>
          <w:rPr>
            <w:color w:val="0000EE"/>
            <w:u w:val="single"/>
          </w:rPr>
          <w:t>Identificando as Cenas</w:t>
        </w:r>
      </w:hyperlink>
      <w:r>
        <w:rPr>
          <w:lang w:val="pt_PT" w:bidi="pt_PT"/>
        </w:rPr>
        <w:t xml:space="preserve"> (4.3 MB)</w:t>
      </w:r>
      <w:r>
        <w:rPr>
          <w:lang w:val="pt_PT" w:bidi="pt_PT"/>
        </w:rPr>
      </w:r>
    </w:p>
    <w:p>
      <w:pPr>
        <w:pStyle w:val="ListBullet"/>
        <w:spacing w:line="240" w:lineRule="auto"/>
        <w:ind w:left="720"/>
      </w:pPr>
      <w:r>
        <w:rPr>
          <w:lang w:val="pt_PT" w:bidi="pt_PT"/>
        </w:rPr>
      </w:r>
      <w:hyperlink r:id="rId182">
        <w:r>
          <w:rPr>
            <w:lang w:val="pt_PT" w:bidi="pt_PT"/>
          </w:rPr>
          <w:rPr>
            <w:color w:val="0000EE"/>
            <w:u w:val="single"/>
          </w:rPr>
          <w:t>Incorporando o Texto</w:t>
        </w:r>
      </w:hyperlink>
      <w:r>
        <w:rPr>
          <w:lang w:val="pt_PT" w:bidi="pt_PT"/>
        </w:rPr>
        <w:t xml:space="preserve"> (3.7 MB)</w:t>
      </w:r>
      <w:r>
        <w:rPr>
          <w:lang w:val="pt_PT" w:bidi="pt_PT"/>
        </w:rPr>
      </w:r>
    </w:p>
    <w:p>
      <w:pPr>
        <w:pStyle w:val="ListBullet"/>
        <w:spacing w:line="240" w:lineRule="auto"/>
        <w:ind w:left="720"/>
      </w:pPr>
      <w:r>
        <w:rPr>
          <w:lang w:val="pt_PT" w:bidi="pt_PT"/>
        </w:rPr>
      </w:r>
      <w:hyperlink r:id="rId183">
        <w:r>
          <w:rPr>
            <w:lang w:val="pt_PT" w:bidi="pt_PT"/>
          </w:rPr>
          <w:rPr>
            <w:color w:val="0000EE"/>
            <w:u w:val="single"/>
          </w:rPr>
          <w:t>Preenchendo as Lacunas</w:t>
        </w:r>
      </w:hyperlink>
      <w:r>
        <w:rPr>
          <w:lang w:val="pt_PT" w:bidi="pt_PT"/>
        </w:rPr>
        <w:t xml:space="preserve"> (3.6 MB)</w:t>
      </w:r>
      <w:r>
        <w:rPr>
          <w:lang w:val="pt_PT" w:bidi="pt_PT"/>
        </w:rPr>
      </w:r>
    </w:p>
    <w:p>
      <w:pPr>
        <w:pStyle w:val="ListBullet"/>
        <w:spacing w:line="240" w:lineRule="auto"/>
        <w:ind w:left="720"/>
      </w:pPr>
      <w:r>
        <w:rPr>
          <w:lang w:val="pt_PT" w:bidi="pt_PT"/>
        </w:rPr>
      </w:r>
      <w:hyperlink r:id="rId18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21:1–21</w:t>
      </w:r>
      <w:r>
        <w:rPr>
          <w:lang w:val="pt_PT" w:bidi="pt_PT"/>
        </w:rPr>
      </w:r>
    </w:p>
    <w:p>
      <w:pPr>
        <w:pStyle w:val="Heading3"/>
      </w:pPr>
      <w:r>
        <w:rPr>
          <w:lang w:val="pt_PT" w:bidi="pt_PT"/>
        </w:rPr>
        <w:t>Ouvir e Sentir</w:t>
      </w:r>
    </w:p>
    <w:p>
      <w:pPr/>
      <w:r>
        <w:rPr>
          <w:lang w:val="pt_PT" w:bidi="pt_PT"/>
        </w:rPr>
      </w:r>
      <w:r>
        <w:rPr>
          <w:lang w:val="pt_PT" w:bidi="pt_PT"/>
        </w:rPr>
        <w:t>Nesta etapa, ouçam Gênesis 21:1–21 e guardem em seus corações. Ouça uma versão em áudio de Gênesis 21:1–21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21:1–21 na tradução mais fácil de entender.</w:t>
      </w:r>
    </w:p>
    <w:p>
      <w:pPr/>
      <w:r>
        <w:rPr>
          <w:lang w:val="pt_PT" w:bidi="pt_PT"/>
        </w:rPr>
      </w:r>
      <w:r>
        <w:rPr>
          <w:lang w:val="pt_PT" w:bidi="pt_PT"/>
        </w:rPr>
        <w:t>Nessa história, Deus mantém a promessa que ele fez a Sara e Abraão e abençoa Sara com um filho. Essa história também descreve o que aconteceu com o primeiro filho de Abraão, Ismael, e Hagar, a escrava que deu à luz Ismael. Essa história usa a palavra geral para Deus, exceto pelo início da história quando Yavé visitou Sara e fez por ela o que ele havia prometido.</w:t>
      </w:r>
    </w:p>
    <w:p>
      <w:pPr/>
      <w:r>
        <w:rPr>
          <w:lang w:val="pt_PT" w:bidi="pt_PT"/>
        </w:rPr>
      </w:r>
      <w:r>
        <w:rPr>
          <w:lang w:val="pt_PT" w:bidi="pt_PT"/>
        </w:rPr>
        <w:t>Yavé visitou Sara assim como ele disse que faria. Quando Deus visitava alguém, geralmente significava que algo especial estava prestes a acontecer. Quando Deus visitava mulheres sem filhos, geralmente significava que Deus daria a elas o presente de um filho. Aqui, significa que Deus abençoou Sara com o filho que ele havia prometido a ela.</w:t>
      </w:r>
    </w:p>
    <w:p>
      <w:pPr/>
      <w:r>
        <w:rPr>
          <w:lang w:val="pt_PT" w:bidi="pt_PT"/>
        </w:rPr>
      </w:r>
      <w:r>
        <w:rPr>
          <w:lang w:val="pt_PT" w:bidi="pt_PT"/>
        </w:rPr>
        <w:t>E Yavé fez por Sara o que ele havia prometido. Sara ficou grávida e deu à luz um filho para Abraão quando Abraão era velho. Sara deu à luz exatamente quando Deus disse que ela faria, quando os três visitantes visitaram Abraão e Sara e disseram que ela teria um bebê. Abraão chamou o filho que Sara deu a ele de Isaque.</w:t>
      </w:r>
    </w:p>
    <w:p>
      <w:pPr/>
      <w:r>
        <w:rPr>
          <w:lang w:val="pt_PT" w:bidi="pt_PT"/>
        </w:rPr>
      </w:r>
      <w:r>
        <w:rPr>
          <w:lang w:val="pt_PT" w:bidi="pt_PT"/>
        </w:rPr>
        <w:t>Abraão circuncidou Isaque quando Isaque tinha oito dias de idade, assim como Deus havia dito a ele. Circuncisão é o costume judaico de cortar a pele solta no final do pênis de um menino. Isso era parte da aliança que Deus havia feito com Abraão. Abraão tinha 100 anos de idade quando Isaque nasceu.</w:t>
      </w:r>
    </w:p>
    <w:p>
      <w:pPr/>
      <w:r>
        <w:rPr>
          <w:lang w:val="pt_PT" w:bidi="pt_PT"/>
        </w:rPr>
      </w:r>
      <w:r>
        <w:rPr>
          <w:lang w:val="pt_PT" w:bidi="pt_PT"/>
        </w:rPr>
        <w:t>E Sara disse: “Deus me trouxe riso. Todos que ouvirem sobre isso rirão comigo”. Riso se refere à passagem anterior, quando Deus disse a Sara que ele daria a ela um filho. Quando Sara ouviu Deus, ela riu desacreditada, então Deus disse a Abraão para nomear o bebê Isaque. Mas agora Sara está rindo com alegria.</w:t>
      </w:r>
    </w:p>
    <w:p>
      <w:pPr/>
      <w:r>
        <w:rPr>
          <w:lang w:val="pt_PT" w:bidi="pt_PT"/>
        </w:rPr>
      </w:r>
      <w:r>
        <w:rPr>
          <w:lang w:val="pt_PT" w:bidi="pt_PT"/>
        </w:rPr>
        <w:t>Sara continua: “Quem teria dito a Abraão que eu amamentaria um filho? Mas dei à luz um filho para Abraão quando ele é velho”. Sara “amamentará” um filho, ou alimentará Isaque com seu leite. Isso significa que Sara será aquela que dará à luz o bebê.</w:t>
      </w:r>
    </w:p>
    <w:p>
      <w:pPr/>
      <w:r>
        <w:rPr>
          <w:lang w:val="pt_PT" w:bidi="pt_PT"/>
        </w:rPr>
      </w:r>
      <w:r>
        <w:rPr>
          <w:lang w:val="pt_PT" w:bidi="pt_PT"/>
        </w:rPr>
        <w:t>Depois de algum tempo, Sara não alimentou mais Isaque com seu leite. Isso significava que Isaque tinha cerca de três anos de idade. Naquele dia, Abraão preparou um enorme banquete. Na cultura de Abraão, as pessoas tinham banquetes para celebrar cada etapa da vida. Aqui, Abraão organiza um enorme banquete para celebrar o crescimento de Isaque.</w:t>
      </w:r>
    </w:p>
    <w:p>
      <w:pPr/>
      <w:r>
        <w:rPr>
          <w:lang w:val="pt_PT" w:bidi="pt_PT"/>
        </w:rPr>
      </w:r>
      <w:r>
        <w:rPr>
          <w:lang w:val="pt_PT" w:bidi="pt_PT"/>
        </w:rPr>
        <w:t>Pare aqui e discuta essa pergunta como um grupo: que tipos de celebrações você tem em sua cultura para mostrar cada etapa da vida? Pause este áudio aqui.</w:t>
      </w:r>
    </w:p>
    <w:p>
      <w:pPr/>
      <w:r>
        <w:rPr>
          <w:lang w:val="pt_PT" w:bidi="pt_PT"/>
        </w:rPr>
      </w:r>
      <w:r>
        <w:rPr>
          <w:lang w:val="pt_PT" w:bidi="pt_PT"/>
        </w:rPr>
        <w:t>Mas Sara viu Ismael, o filho da escrava egípcia de Sara, Hagar, zombando de Isaque. Em uma passagem anterior, Sara deu Hagar a Abraão como uma segunda esposa, e Ismael era o filho de Abraão. Então Sara se voltou para Abraão e pediu: “Livre-se dessa escrava e seu filho! O filho dessa escrava nunca deve compartilhar a herança com meu filho, Isaque”. Mesmo que ela tivesse um filho com Abraão, Hagar ainda era uma escrava e não tinha os direitos de uma esposa. Isso significava que Ismael, o filho de Hagar, não tinha um status tão alto quanto Isaque, o filho de Sara. Nessa cultura, como Abraão havia aceitado Ismael como seu filho, Ismael poderia herdar uma parte de tudo o que Abraão possuía depois que Abraão morresse. Aqui, Sara exige que Abraão envie Ismael e Hagar para longe para que Ismael não herde nada de Abraão.</w:t>
      </w:r>
    </w:p>
    <w:p>
      <w:pPr/>
      <w:r>
        <w:rPr>
          <w:lang w:val="pt_PT" w:bidi="pt_PT"/>
        </w:rPr>
      </w:r>
      <w:r>
        <w:rPr>
          <w:lang w:val="pt_PT" w:bidi="pt_PT"/>
        </w:rPr>
        <w:t>Pare aqui e discuta como um grupo: em sua cultura, quem herda as posses de alguém quando ele morre? Quais filhos herdam mais do que os outros? Pause este áudio aqui.</w:t>
      </w:r>
    </w:p>
    <w:p>
      <w:pPr/>
      <w:r>
        <w:rPr>
          <w:lang w:val="pt_PT" w:bidi="pt_PT"/>
        </w:rPr>
      </w:r>
      <w:r>
        <w:rPr>
          <w:lang w:val="pt_PT" w:bidi="pt_PT"/>
        </w:rPr>
        <w:t>O pedido de Sara chateou muito Abraão, porque Ismael também era seu filho. Mas Deus disse a Abraão: “Não fique chateado pelo menino e sua escrava. Faça o que Sara disser a você, porque Isaque será o filho por meio de quem darei a você muitos descendentes. Mas também darei muitos filhos ao filho da mulher escrava Hagar. Os descendentes de Ismael também se tornarão uma nação, ou um enorme grupo de pessoas, porque ele também é seu filho”.</w:t>
      </w:r>
    </w:p>
    <w:p>
      <w:pPr/>
      <w:r>
        <w:rPr>
          <w:lang w:val="pt_PT" w:bidi="pt_PT"/>
        </w:rPr>
      </w:r>
      <w:r>
        <w:rPr>
          <w:lang w:val="pt_PT" w:bidi="pt_PT"/>
        </w:rPr>
        <w:t>Muito cedo na manhã seguinte, Abraão se levantou e preparou comida e um recipiente de água. Ele colocou a comida e um recipiente de água nos ombros de Hagar, deu a ela o filho Ismael e a enviou para longe. O recipiente de água era provavelmente um recipiente feito de couro seco usado para carregar água.</w:t>
      </w:r>
    </w:p>
    <w:p>
      <w:pPr/>
      <w:r>
        <w:rPr>
          <w:lang w:val="pt_PT" w:bidi="pt_PT"/>
        </w:rPr>
      </w:r>
      <w:r>
        <w:rPr>
          <w:lang w:val="pt_PT" w:bidi="pt_PT"/>
        </w:rPr>
        <w:t>Pare aqui e olhe para uma imagem de como esse recipiente de água pode ter sido. Pause este áudio aqui.</w:t>
      </w:r>
    </w:p>
    <w:p>
      <w:pPr/>
      <w:r>
        <w:rPr>
          <w:lang w:val="pt_PT" w:bidi="pt_PT"/>
        </w:rPr>
      </w:r>
      <w:r>
        <w:rPr>
          <w:lang w:val="pt_PT" w:bidi="pt_PT"/>
        </w:rPr>
        <w:t>Hagar saiu e vagou pelo deserto de Berseba. Ela não sabia aonde ir e viajou sem objetivo.</w:t>
      </w:r>
    </w:p>
    <w:p>
      <w:pPr/>
      <w:r>
        <w:rPr>
          <w:lang w:val="pt_PT" w:bidi="pt_PT"/>
        </w:rPr>
      </w:r>
      <w:r>
        <w:rPr>
          <w:lang w:val="pt_PT" w:bidi="pt_PT"/>
        </w:rPr>
        <w:t>Pare aqui. Como um grupo, olhem para um mapa da área de Berseba em que Hagar provavelmente vagava. Pause este áudio aqui.</w:t>
      </w:r>
    </w:p>
    <w:p>
      <w:pPr/>
      <w:r>
        <w:rPr>
          <w:lang w:val="pt_PT" w:bidi="pt_PT"/>
        </w:rPr>
      </w:r>
      <w:r>
        <w:rPr>
          <w:lang w:val="pt_PT" w:bidi="pt_PT"/>
        </w:rPr>
        <w:t>Quando toda a água acabou, Hagar deixou Ismael sob um arbusto e se sentou o mais longe que alguém pudesse atirar uma flecha. A frase “o mais longe que alguém pudesse atirar uma flecha” significa que Hagar se sentou a cerca de 100 metros de distância.</w:t>
      </w:r>
    </w:p>
    <w:p>
      <w:pPr/>
      <w:r>
        <w:rPr>
          <w:lang w:val="pt_PT" w:bidi="pt_PT"/>
        </w:rPr>
      </w:r>
      <w:r>
        <w:rPr>
          <w:lang w:val="pt_PT" w:bidi="pt_PT"/>
        </w:rPr>
        <w:t>Pare aqui e discuta como um grupo: conte para nós sobre um momento em que você teve que descrever o quão longe uma coisa estava de outra. Que tipos de palavras e frases você usou? Pause este áudio aqui.</w:t>
      </w:r>
    </w:p>
    <w:p>
      <w:pPr/>
      <w:r>
        <w:rPr>
          <w:lang w:val="pt_PT" w:bidi="pt_PT"/>
        </w:rPr>
      </w:r>
      <w:r>
        <w:rPr>
          <w:lang w:val="pt_PT" w:bidi="pt_PT"/>
        </w:rPr>
        <w:t>Pare aqui. Em grupo, olhem para uma imagem de um arco e flecha. Pause este áudio aqui.</w:t>
      </w:r>
    </w:p>
    <w:p>
      <w:pPr/>
      <w:r>
        <w:rPr>
          <w:lang w:val="pt_PT" w:bidi="pt_PT"/>
        </w:rPr>
      </w:r>
      <w:r>
        <w:rPr>
          <w:lang w:val="pt_PT" w:bidi="pt_PT"/>
        </w:rPr>
        <w:t>Hagar disse a si mesma: “Não posso assistir meu filho morrer”. Enquanto ela se sentava lá, ela começou a chorar.</w:t>
      </w:r>
    </w:p>
    <w:p>
      <w:pPr/>
      <w:r>
        <w:rPr>
          <w:lang w:val="pt_PT" w:bidi="pt_PT"/>
        </w:rPr>
      </w:r>
      <w:r>
        <w:rPr>
          <w:lang w:val="pt_PT" w:bidi="pt_PT"/>
        </w:rPr>
        <w:t>Deus ouviu o choro de Ismael. O Anjo de Deus chamou Hagar. “Anjo de Deus” muitas vezes se refere ao próprio Deus falando na forma de um homem. Aqui, “Anjo de Deus” significa que o próprio Deus estava falando com Hagar. Mas Deus fala do céu, que é onde Deus e seus anjos vivem.</w:t>
      </w:r>
    </w:p>
    <w:p>
      <w:pPr/>
      <w:r>
        <w:rPr>
          <w:lang w:val="pt_PT" w:bidi="pt_PT"/>
        </w:rPr>
      </w:r>
      <w:r>
        <w:rPr>
          <w:lang w:val="pt_PT" w:bidi="pt_PT"/>
        </w:rPr>
        <w:t>Deus disse: “Hagar, o que há de errado? Não tenha medo! Eu, Deus, ouvi o menino chorando deitado lá. Levante-se e console-o, porque farei uma nação, ou um grande grupo de pessoas, de seus descendentes”.</w:t>
      </w:r>
    </w:p>
    <w:p>
      <w:pPr/>
      <w:r>
        <w:rPr>
          <w:lang w:val="pt_PT" w:bidi="pt_PT"/>
        </w:rPr>
      </w:r>
      <w:r>
        <w:rPr>
          <w:lang w:val="pt_PT" w:bidi="pt_PT"/>
        </w:rPr>
        <w:t>Então Deus abriu os olhos de Hagar. Em outras palavras, Deus fez Hagar notar algo que ela não havia notado antes. Hagar viu um poço cheio de água nas proximidades, então ela encheu rapidamente seu recipiente de água e deu a Ismael um copo de água. O poço era provavelmente um buraco profundo na terra. As pessoas abaixavam recipientes em poços para coletar água deles.</w:t>
      </w:r>
    </w:p>
    <w:p>
      <w:pPr/>
      <w:r>
        <w:rPr>
          <w:lang w:val="pt_PT" w:bidi="pt_PT"/>
        </w:rPr>
      </w:r>
      <w:r>
        <w:rPr>
          <w:lang w:val="pt_PT" w:bidi="pt_PT"/>
        </w:rPr>
        <w:t>Pare aqui. Em grupo, olhem para uma imagem de um poço. Pause este áudio aqui.</w:t>
      </w:r>
    </w:p>
    <w:p>
      <w:pPr/>
      <w:r>
        <w:rPr>
          <w:lang w:val="pt_PT" w:bidi="pt_PT"/>
        </w:rPr>
      </w:r>
      <w:r>
        <w:rPr>
          <w:lang w:val="pt_PT" w:bidi="pt_PT"/>
        </w:rPr>
        <w:t>Enquanto Ismael crescia no deserto, Deus estava com Ismael. Isso significa que Deus ajudou, protegeu e abençoou Ismael. Ismael se tornou um arqueiro habilidoso. Os arqueiros usavam arcos e flechas para caçar ou lutar.</w:t>
      </w:r>
    </w:p>
    <w:p>
      <w:pPr/>
      <w:r>
        <w:rPr>
          <w:lang w:val="pt_PT" w:bidi="pt_PT"/>
        </w:rPr>
      </w:r>
      <w:r>
        <w:rPr>
          <w:lang w:val="pt_PT" w:bidi="pt_PT"/>
        </w:rPr>
        <w:t>Ismael vivia no deserto de Parã, e sua mãe providenciou para que ele se casasse com uma mulher do país do Egito. Na cultura de Hagar, um pai ou mãe organizava o casamento de seu filho.</w:t>
      </w:r>
    </w:p>
    <w:p>
      <w:pPr/>
      <w:r>
        <w:rPr>
          <w:lang w:val="pt_PT" w:bidi="pt_PT"/>
        </w:rPr>
      </w:r>
      <w:r>
        <w:rPr>
          <w:lang w:val="pt_PT" w:bidi="pt_PT"/>
        </w:rPr>
        <w:t>Pare aqui. Em grupo, olhem para Parã e o Egito em um mapa.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21:1–21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Yavé abençoou Sara, assim como ele prometeu. Sara ficou grávida e teve um filho chamado Isaque para Abraão quando Abraão era velho. Sara disse que Deus havia trazido seu riso, e todos ririam de alegria com ela.</w:t>
      </w:r>
    </w:p>
    <w:p>
      <w:pPr/>
      <w:r>
        <w:rPr>
          <w:lang w:val="pt_PT" w:bidi="pt_PT"/>
        </w:rPr>
      </w:r>
      <w:r>
        <w:rPr>
          <w:b/>
          <w:lang w:val="pt_PT" w:bidi="pt_PT"/>
        </w:rPr>
        <w:t>Na segunda cena:</w:t>
      </w:r>
      <w:r>
        <w:rPr>
          <w:lang w:val="pt_PT" w:bidi="pt_PT"/>
        </w:rPr>
        <w:t xml:space="preserve"> quando Isaque cresceu o suficiente para comer comida, Abraão preparou um enorme banquete para celebrar. Mas Sara viu Ismael, o filho que a escrava Hagar teve para Abraão, zombando de Isaque. Então Sara disse a Abraão para se livrar de Ismael.</w:t>
      </w:r>
    </w:p>
    <w:p>
      <w:pPr/>
      <w:r>
        <w:rPr>
          <w:lang w:val="pt_PT" w:bidi="pt_PT"/>
        </w:rPr>
      </w:r>
      <w:r>
        <w:rPr>
          <w:lang w:val="pt_PT" w:bidi="pt_PT"/>
        </w:rPr>
        <w:t>Abraão estava muito chateado porque Ismael era seu filho. Mas Deus disse a Abraão para não ficar chateado, e fazer o que Sara disse porque Isaque teria a bênção especial de Deus.</w:t>
      </w:r>
    </w:p>
    <w:p>
      <w:pPr/>
      <w:r>
        <w:rPr>
          <w:lang w:val="pt_PT" w:bidi="pt_PT"/>
        </w:rPr>
      </w:r>
      <w:r>
        <w:rPr>
          <w:b/>
          <w:lang w:val="pt_PT" w:bidi="pt_PT"/>
        </w:rPr>
        <w:t>Na terceira cena:</w:t>
      </w:r>
      <w:r>
        <w:rPr>
          <w:lang w:val="pt_PT" w:bidi="pt_PT"/>
        </w:rPr>
        <w:t xml:space="preserve"> então Abraão se levantou cedo na manhã seguinte e deu a Hagar alguma comida, um recipiente cheio de água, e enviou Hagar para longe.</w:t>
      </w:r>
    </w:p>
    <w:p>
      <w:pPr/>
      <w:r>
        <w:rPr>
          <w:lang w:val="pt_PT" w:bidi="pt_PT"/>
        </w:rPr>
      </w:r>
      <w:r>
        <w:rPr>
          <w:lang w:val="pt_PT" w:bidi="pt_PT"/>
        </w:rPr>
        <w:t>Hagar saiu e vagou sem objetivo pelo deserto de Berseba. Quando toda a sua água acabou, ela colocou Ismael sob um arbusto e se sentou longe dele. Ela disse a si mesma: “Recuso-me a assistir meu filho morrer”. Enquanto ela se sentou lá, ela começou a chorar.</w:t>
      </w:r>
    </w:p>
    <w:p>
      <w:pPr/>
      <w:r>
        <w:rPr>
          <w:lang w:val="pt_PT" w:bidi="pt_PT"/>
        </w:rPr>
      </w:r>
      <w:r>
        <w:rPr>
          <w:b/>
          <w:lang w:val="pt_PT" w:bidi="pt_PT"/>
        </w:rPr>
        <w:t>Na quarta cena:</w:t>
      </w:r>
      <w:r>
        <w:rPr>
          <w:lang w:val="pt_PT" w:bidi="pt_PT"/>
        </w:rPr>
        <w:t xml:space="preserve"> mais tarde, Deus ouviu Ismael chorando. O anjo de Deus chamou Hagar do céu e disse: “Hagar, o que há de errado? Eu, Deus, ouvi o menino chorando deitado lá. Não tenha medo! Levante-se, vá e ajude o menino a se levantar e conforte-o. Farei seus descendentes em uma grande nação”. Então Deus mostrou a Hagar um poço de água. Hagar foi para o poço, encheu rapidamente seu recipiente de água e deu a Ismael um gole.</w:t>
      </w:r>
    </w:p>
    <w:p>
      <w:pPr/>
      <w:r>
        <w:rPr>
          <w:lang w:val="pt_PT" w:bidi="pt_PT"/>
        </w:rPr>
      </w:r>
      <w:r>
        <w:rPr>
          <w:b/>
          <w:lang w:val="pt_PT" w:bidi="pt_PT"/>
        </w:rPr>
        <w:t>Na quinta cena:</w:t>
      </w:r>
      <w:r>
        <w:rPr>
          <w:lang w:val="pt_PT" w:bidi="pt_PT"/>
        </w:rPr>
        <w:t xml:space="preserve"> enquanto Ismael crescia no deserto, Deus estava com ele e o ajudou. Ismael se tornou um arqueiro habilidoso. Hagar providenciou para que ele se casasse com alguém de seu próprio país do Egito.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Deus, ou o Anjo de Deus falando do céu</w:t>
      </w:r>
    </w:p>
    <w:p>
      <w:pPr>
        <w:pStyle w:val="ListBullet"/>
        <w:spacing w:line="240" w:lineRule="auto"/>
        <w:ind w:left="720"/>
      </w:pPr>
      <w:r>
        <w:rPr>
          <w:lang w:val="pt_PT" w:bidi="pt_PT"/>
        </w:rPr>
      </w:r>
      <w:r>
        <w:rPr>
          <w:lang w:val="pt_PT" w:bidi="pt_PT"/>
        </w:rPr>
        <w:t>Hagar</w:t>
      </w:r>
    </w:p>
    <w:p>
      <w:pPr>
        <w:pStyle w:val="ListBullet"/>
        <w:spacing w:line="240" w:lineRule="auto"/>
        <w:ind w:left="720"/>
      </w:pPr>
      <w:r>
        <w:rPr>
          <w:lang w:val="pt_PT" w:bidi="pt_PT"/>
        </w:rPr>
      </w:r>
      <w:r>
        <w:rPr>
          <w:lang w:val="pt_PT" w:bidi="pt_PT"/>
        </w:rPr>
        <w:t>e Ismael</w:t>
      </w:r>
    </w:p>
    <w:p>
      <w:pPr/>
      <w:r>
        <w:rPr>
          <w:lang w:val="pt_PT" w:bidi="pt_PT"/>
        </w:rPr>
      </w:r>
      <w:r>
        <w:rPr>
          <w:lang w:val="pt_PT" w:bidi="pt_PT"/>
        </w:rPr>
        <w:t>Em grupo, prestem atenção às partes do cenário da passagem:</w:t>
      </w:r>
    </w:p>
    <w:p>
      <w:pPr/>
      <w:r>
        <w:rPr>
          <w:lang w:val="pt_PT" w:bidi="pt_PT"/>
        </w:rPr>
      </w:r>
      <w:r>
        <w:rPr>
          <w:lang w:val="pt_PT" w:bidi="pt_PT"/>
        </w:rPr>
        <w:t>A equipe pode querer colocar as informações em ordem na cena um. Primeiro, Deus prometeu que Sara teria um filho em um certo momento. Deus visitou Sara e fez por ela o que ele prometeu. Quando Abraão tinha 100 anos de idade, no momento em que Deus disse que aconteceria, Sara fica grávida e deu à luz um filho para Abraão.</w:t>
      </w:r>
    </w:p>
    <w:p>
      <w:pPr/>
      <w:r>
        <w:rPr>
          <w:lang w:val="pt_PT" w:bidi="pt_PT"/>
        </w:rPr>
      </w:r>
      <w:r>
        <w:rPr>
          <w:lang w:val="pt_PT" w:bidi="pt_PT"/>
        </w:rPr>
        <w:t>Aqui, a passagem se repete dizendo a mesma coisa de várias maneiras diferentes. O autor quer enfatizar que Deus fez o que ele havia prometido que ele faria. A passagem se repete dizendo: Deus havia dito que Sara teria um filho. Quando Abraão tinha 100 anos de idade, Deus visitou Sara como ele disse que faria, e Deus fez exatamente o que ele havia prometido. Sara ficou grávida no momento que Deus havia dito que ela faria, e Sara deu à luz um filho para Abraão quando ele era velho.</w:t>
      </w:r>
    </w:p>
    <w:p>
      <w:pPr/>
      <w:r>
        <w:rPr>
          <w:lang w:val="pt_PT" w:bidi="pt_PT"/>
        </w:rPr>
      </w:r>
      <w:r>
        <w:rPr>
          <w:lang w:val="pt_PT" w:bidi="pt_PT"/>
        </w:rPr>
        <w:t>Abraão chamou o bebê de Isaque. Novamente, a passagem se repete para enfatizar que Sara deu à luz Isaque. A passagem diz: chamou o bebê, o bebê que Sara deu à luz, Isaque.</w:t>
      </w:r>
    </w:p>
    <w:p>
      <w:pPr/>
      <w:r>
        <w:rPr>
          <w:lang w:val="pt_PT" w:bidi="pt_PT"/>
        </w:rPr>
      </w:r>
      <w:r>
        <w:rPr>
          <w:lang w:val="pt_PT" w:bidi="pt_PT"/>
        </w:rPr>
        <w:t>Pare aqui e discuta essa pergunta como um grupo: como você mostra ênfase quando você conta histórias em seu idioma? Como você mostra que certas informações são importantes? Como você diz as informações de uma maneira que as pessoas se lembrem delas? Conte uma história importante de sua cultura e preste atenção a como você enfatiza certas informações para que as pessoas se lembrem dela. Pause este áudio aqui.</w:t>
      </w:r>
    </w:p>
    <w:p>
      <w:pPr/>
      <w:r>
        <w:rPr>
          <w:lang w:val="pt_PT" w:bidi="pt_PT"/>
        </w:rPr>
      </w:r>
      <w:r>
        <w:rPr>
          <w:lang w:val="pt_PT" w:bidi="pt_PT"/>
        </w:rPr>
        <w:t>Abraão circuncidou Isaque quando ele tinha oito dias de idade, assim como Deus havia ordenado a Abraão.</w:t>
      </w:r>
    </w:p>
    <w:p>
      <w:pPr/>
      <w:r>
        <w:rPr>
          <w:lang w:val="pt_PT" w:bidi="pt_PT"/>
        </w:rPr>
      </w:r>
      <w:r>
        <w:rPr>
          <w:lang w:val="pt_PT" w:bidi="pt_PT"/>
        </w:rPr>
        <w:t>Sara disse: “Deus me fez rir com alegria. Todos que ouvirem que dei à luz rirão de alegria comigo”. Aqui, Sara fala em poesia para mostrar que ela está dando louvor e agradecimentos a Deus. A poesia era uma maneira especial de falar que as pessoas consideravam bela. Sara queria mostrar que o nascimento de Isaque era belo e importante.</w:t>
      </w:r>
    </w:p>
    <w:p>
      <w:pPr/>
      <w:r>
        <w:rPr>
          <w:lang w:val="pt_PT" w:bidi="pt_PT"/>
        </w:rPr>
      </w:r>
      <w:r>
        <w:rPr>
          <w:lang w:val="pt_PT" w:bidi="pt_PT"/>
        </w:rPr>
        <w:t>Então Sara adicionou: “Quem teria dito a Abraão que eu teria filhos?”. Essa é uma pergunta da qual Yavé não espera uma resposta. Sara está dizendo que é maravilhoso que ela tenha dado à luz um filho. Sara termina respondendo sua própria pergunta: “Mas dei à luz um filho para Abraão quando ele é velho!”.</w:t>
      </w:r>
    </w:p>
    <w:p>
      <w:pPr/>
      <w:r>
        <w:rPr>
          <w:lang w:val="pt_PT" w:bidi="pt_PT"/>
        </w:rPr>
      </w:r>
      <w:r>
        <w:rPr>
          <w:lang w:val="pt_PT" w:bidi="pt_PT"/>
        </w:rPr>
        <w:t>A cena dois acontece anos depois. Provavelmente aconteceu cerca de três anos depois. Isaque cresceu o suficiente para comer comida. Naquele dia, Abraão celebrou com uma grande festa. Mas Sara notou Ismael zombando de seu filho, Isaque. Ismael era o filho de Abraão e Hagar, a escrava egípcia de Sara.</w:t>
      </w:r>
    </w:p>
    <w:p>
      <w:pPr/>
      <w:r>
        <w:rPr>
          <w:lang w:val="pt_PT" w:bidi="pt_PT"/>
        </w:rPr>
      </w:r>
      <w:r>
        <w:rPr>
          <w:lang w:val="pt_PT" w:bidi="pt_PT"/>
        </w:rPr>
        <w:t>Então Sara se voltou para Abraão e disse: “Envie essa escrava e seu filho embora! Não quero que ele herde nada. Tudo deve ir para meu filho, Isaque”.</w:t>
      </w:r>
    </w:p>
    <w:p>
      <w:pPr/>
      <w:r>
        <w:rPr>
          <w:lang w:val="pt_PT" w:bidi="pt_PT"/>
        </w:rPr>
      </w:r>
      <w:r>
        <w:rPr>
          <w:lang w:val="pt_PT" w:bidi="pt_PT"/>
        </w:rPr>
        <w:t>O pedido de Sara fez Abraão se sentir muito mal porque significaria enviar seu próprio filho para longe. Mas Deus disse a Abraão: “Não se sinta mal pelo menino e sua escrava. Faça o que Sara disse a você. É por meio de Isaque que você terá os descendentes que prometi. Mas também darei ao filho de Hagar muitos descendentes porque ele é seu filho também”.</w:t>
      </w:r>
    </w:p>
    <w:p>
      <w:pPr/>
      <w:r>
        <w:rPr>
          <w:lang w:val="pt_PT" w:bidi="pt_PT"/>
        </w:rPr>
      </w:r>
      <w:r>
        <w:rPr>
          <w:lang w:val="pt_PT" w:bidi="pt_PT"/>
        </w:rPr>
        <w:t>Visualize a ação na cena três. Abraão se levantou cedo na manhã seguinte e preparou comida e um recipiente de água.</w:t>
      </w:r>
    </w:p>
    <w:p>
      <w:pPr/>
      <w:r>
        <w:rPr>
          <w:lang w:val="pt_PT" w:bidi="pt_PT"/>
        </w:rPr>
      </w:r>
      <w:r>
        <w:rPr>
          <w:lang w:val="pt_PT" w:bidi="pt_PT"/>
        </w:rPr>
        <w:t>Abraão colocou a comida e a água nos ombros de Hagar e deu Ismael a ela. Então ele a enviou para longe. Hagar vagou sem objetivo pelo deserto perto de Berseba.</w:t>
      </w:r>
    </w:p>
    <w:p>
      <w:pPr/>
      <w:r>
        <w:rPr>
          <w:lang w:val="pt_PT" w:bidi="pt_PT"/>
        </w:rPr>
      </w:r>
      <w:r>
        <w:rPr>
          <w:lang w:val="pt_PT" w:bidi="pt_PT"/>
        </w:rPr>
        <w:t>Pare aqui. Em grupo, olhem para Berseba em um mapa. Pause este áudio aqui.</w:t>
      </w:r>
    </w:p>
    <w:p>
      <w:pPr/>
      <w:r>
        <w:rPr>
          <w:lang w:val="pt_PT" w:bidi="pt_PT"/>
        </w:rPr>
      </w:r>
      <w:r>
        <w:rPr>
          <w:lang w:val="pt_PT" w:bidi="pt_PT"/>
        </w:rPr>
        <w:t>Algum tempo depois, quando a água acabou, Hagar colocou seu filho sob um arbusto e se sentou a uma curta distância. Ela pensou: “Não quero assistir meu filho morrer”. E então ela começou a chorar.</w:t>
      </w:r>
    </w:p>
    <w:p>
      <w:pPr/>
      <w:r>
        <w:rPr>
          <w:lang w:val="pt_PT" w:bidi="pt_PT"/>
        </w:rPr>
      </w:r>
      <w:r>
        <w:rPr>
          <w:lang w:val="pt_PT" w:bidi="pt_PT"/>
        </w:rPr>
        <w:t xml:space="preserve">Visualize a conversa entre Deus e Hagar na cena quatro. Deus ouviu o choro de Ismael. O Anjo de Deus chamou Hagar do céu e disse: “Hagar, o que há de errado? O Anjo de Deus provavelmente não esperava uma resposta a essa pergunta. </w:t>
      </w:r>
    </w:p>
    <w:p>
      <w:pPr/>
      <w:r>
        <w:rPr>
          <w:lang w:val="pt_PT" w:bidi="pt_PT"/>
        </w:rPr>
      </w:r>
      <w:r>
        <w:rPr>
          <w:lang w:val="pt_PT" w:bidi="pt_PT"/>
        </w:rPr>
        <w:t>O anjo, ou Deus, continuou: “Não tenha medo de que seu filho esteja prestes a morrer. Ouvi o menino chorando. Levante-se agora, vá até ele e o conforte. O tornarei o ancestral de uma grande nação”.</w:t>
      </w:r>
    </w:p>
    <w:p>
      <w:pPr/>
      <w:r>
        <w:rPr>
          <w:lang w:val="pt_PT" w:bidi="pt_PT"/>
        </w:rPr>
      </w:r>
      <w:r>
        <w:rPr>
          <w:lang w:val="pt_PT" w:bidi="pt_PT"/>
        </w:rPr>
        <w:t>A história usa uma linguagem especial para dizer que Deus mostrou a Hagar que havia um poço de água perto deles. A história diz: “Deus abriu seus olhos”. Hagar foi para o poço e encheu seu recipiente de água, e deu ao menino um copo de água. O poço era provavelmente um buraco profundo na terra. As pessoas abaixavam recipientes em poços para coletar água deles.</w:t>
      </w:r>
    </w:p>
    <w:p>
      <w:pPr/>
      <w:r>
        <w:rPr>
          <w:lang w:val="pt_PT" w:bidi="pt_PT"/>
        </w:rPr>
      </w:r>
      <w:r>
        <w:rPr>
          <w:lang w:val="pt_PT" w:bidi="pt_PT"/>
        </w:rPr>
        <w:t>Visualize a cena cinco. Enquanto o tempo passava, Ismael crescia e Deus o protegia. Ismael se tornou um arqueiro experiente, e viveu no deserto chamado Parã. Os arqueiros usavam arcos e flechas para caçar ou lutar.</w:t>
      </w:r>
    </w:p>
    <w:p>
      <w:pPr/>
      <w:r>
        <w:rPr>
          <w:lang w:val="pt_PT" w:bidi="pt_PT"/>
        </w:rPr>
      </w:r>
      <w:r>
        <w:rPr>
          <w:lang w:val="pt_PT" w:bidi="pt_PT"/>
        </w:rPr>
        <w:t>Enquanto ele vivia em Parã, Hagar escolheu uma esposa para Ismael do Egito.</w:t>
      </w:r>
    </w:p>
    <w:p>
      <w:pPr/>
      <w:r>
        <w:rPr>
          <w:lang w:val="pt_PT" w:bidi="pt_PT"/>
        </w:rPr>
      </w:r>
      <w:r>
        <w:rPr>
          <w:lang w:val="pt_PT" w:bidi="pt_PT"/>
        </w:rPr>
        <w:t>Pare aqui. Em grupo, olhem para Parã e o Egito em um mapa.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21:1–21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Deus, e o Anjo de Deus</w:t>
      </w:r>
    </w:p>
    <w:p>
      <w:pPr>
        <w:pStyle w:val="ListBullet"/>
        <w:spacing w:line="240" w:lineRule="auto"/>
        <w:ind w:left="720"/>
      </w:pPr>
      <w:r>
        <w:rPr>
          <w:lang w:val="pt_PT" w:bidi="pt_PT"/>
        </w:rPr>
      </w:r>
      <w:r>
        <w:rPr>
          <w:lang w:val="pt_PT" w:bidi="pt_PT"/>
        </w:rPr>
        <w:t>Hagar</w:t>
      </w:r>
    </w:p>
    <w:p>
      <w:pPr>
        <w:pStyle w:val="ListBullet"/>
        <w:spacing w:line="240" w:lineRule="auto"/>
        <w:ind w:left="720"/>
      </w:pPr>
      <w:r>
        <w:rPr>
          <w:lang w:val="pt_PT" w:bidi="pt_PT"/>
        </w:rPr>
      </w:r>
      <w:r>
        <w:rPr>
          <w:lang w:val="pt_PT" w:bidi="pt_PT"/>
        </w:rPr>
        <w:t>e Ismael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Quando Abraão tem 100 anos de idade, Yavé cumpre sua promessa a Sara. Sara fica grávida e dá à luz um filho para Abraão, assim como Deus prometeu. Abraão chamou o bebê de Isaque. Quando Isaque tem oito dias de idade, Abraão circuncidou Isaque como Deus o disse.</w:t>
      </w:r>
    </w:p>
    <w:p>
      <w:pPr/>
      <w:r>
        <w:rPr>
          <w:lang w:val="pt_PT" w:bidi="pt_PT"/>
        </w:rPr>
      </w:r>
      <w:r>
        <w:rPr>
          <w:lang w:val="pt_PT" w:bidi="pt_PT"/>
        </w:rPr>
        <w:t>Pause a encenação. Pergunte à pessoa que interpreta Abraão: “O que você está sentindo ou pensando?”. A pessoa pode responder coisas como: “Estou muito, muito feliz por finalmente ter um filho depois de esperar tanto tempo”, ou “Estou surpreso por ter um filho quando sou tão velho”, ou “Quero garantir que mantenha minha parte de minha aliança com Deus circuncidando meu filho, especialmente desde que Deus manteve sua promessa e me deu um filho com Sara”. Reiniciem a encenação.</w:t>
      </w:r>
    </w:p>
    <w:p>
      <w:pPr/>
      <w:r>
        <w:rPr>
          <w:lang w:val="pt_PT" w:bidi="pt_PT"/>
        </w:rPr>
      </w:r>
      <w:r>
        <w:rPr>
          <w:lang w:val="pt_PT" w:bidi="pt_PT"/>
        </w:rPr>
        <w:t>Sara diz: “Deus me trouxe alegria e riso, e todos que ouvirem sobre isso rirão comigo. Ninguém teria previsto que eu teria um bebê para Abraão. Mas agora dei a Abraão um filho, mesmo que ele seja um homem velho”.</w:t>
      </w:r>
    </w:p>
    <w:p>
      <w:pPr/>
      <w:r>
        <w:rPr>
          <w:lang w:val="pt_PT" w:bidi="pt_PT"/>
        </w:rPr>
      </w:r>
      <w:r>
        <w:rPr>
          <w:lang w:val="pt_PT" w:bidi="pt_PT"/>
        </w:rPr>
        <w:t>Pause a encenação. Pergunte à pessoa que interpreta Sara: “O que você está sentindo ou pensando?”. A pessoa pode responder coisas como: “Estou rindo com alegria de que Deus tenha mantido sua promessa”, ou “Estou compartilhando minha alegria por ter um bebê com todos”. Reiniciem a encenação.</w:t>
      </w:r>
    </w:p>
    <w:p>
      <w:pPr/>
      <w:r>
        <w:rPr>
          <w:lang w:val="pt_PT" w:bidi="pt_PT"/>
        </w:rPr>
      </w:r>
      <w:r>
        <w:rPr>
          <w:lang w:val="pt_PT" w:bidi="pt_PT"/>
        </w:rPr>
        <w:t>Mais tarde, quando Isaque é velho o suficiente para comer comida, Abraão dá uma grande festa para celebrar. Mas Sara vê Ismael, o filho que sua escrava egípcia Hagar deu à luz para Abraão, zombando de Isaque. Então Sara se voltou para Abraão e disse: “Envie essa escrava e seu filho embora! Não quero que ele obtenha parte de sua riqueza quando você morrer. Tudo deve ir para meu filho Isaque”.</w:t>
      </w:r>
    </w:p>
    <w:p>
      <w:pPr/>
      <w:r>
        <w:rPr>
          <w:lang w:val="pt_PT" w:bidi="pt_PT"/>
        </w:rPr>
      </w:r>
      <w:r>
        <w:rPr>
          <w:lang w:val="pt_PT" w:bidi="pt_PT"/>
        </w:rPr>
        <w:t>Pause a encenação. Pergunte à pessoa que interpreta Sara: “O que você está sentindo ou pensando?”. A pessoa pode responder coisas como: “Estou com ciúmes de Hagar e Ismael”, ou “Sinto-me ameaçada por Hagar e Ismael”, ou “Estou determinada que apenas meu filho receba as posses de Abraão depois que ele morrer”. Reiniciem a encenação.</w:t>
      </w:r>
    </w:p>
    <w:p>
      <w:pPr/>
      <w:r>
        <w:rPr>
          <w:lang w:val="pt_PT" w:bidi="pt_PT"/>
        </w:rPr>
      </w:r>
      <w:r>
        <w:rPr>
          <w:lang w:val="pt_PT" w:bidi="pt_PT"/>
        </w:rPr>
        <w:t>Isso chateia muito Abraão, porque Ismael também é seu filho. Mas Deus diz a Abraão: “Não fique tão chateado sobre enviar o menino e sua escrava para longe. Faça o que Sara pede, porque será por meio de Isaque que você terá os descendentes que prometi. Farei o filho de Hagar o ancestral de uma nação, porque ele é seu filho também”.</w:t>
      </w:r>
    </w:p>
    <w:p>
      <w:pPr/>
      <w:r>
        <w:rPr>
          <w:lang w:val="pt_PT" w:bidi="pt_PT"/>
        </w:rPr>
      </w:r>
      <w:r>
        <w:rPr>
          <w:lang w:val="pt_PT" w:bidi="pt_PT"/>
        </w:rPr>
        <w:t>Então Abraão se levantou cedo na manhã seguinte. Ele prepara comida e um recipiente de água para Hagar, os coloca em seus ombros, dá a Ismael e a envia para longe.</w:t>
      </w:r>
    </w:p>
    <w:p>
      <w:pPr/>
      <w:r>
        <w:rPr>
          <w:lang w:val="pt_PT" w:bidi="pt_PT"/>
        </w:rPr>
      </w:r>
      <w:r>
        <w:rPr>
          <w:lang w:val="pt_PT" w:bidi="pt_PT"/>
        </w:rPr>
        <w:t>Pause a encenação. Pergunte à pessoa que interpreta Abraão: “O que você está sentindo ou pensando?”. A pessoa pode responder coisas como: “Estou muito chateado por enviar Hagar e Ismael para longe, porque provavelmente não verei Ismael novamente”, ou “Tenho medo de que Ismael esteja em perigo”, ou “Não quero enviar meu filho para longe”, ou “Estou dando meu filho a Hagar para cuidar”. Reiniciem a encenação.</w:t>
      </w:r>
    </w:p>
    <w:p>
      <w:pPr/>
      <w:r>
        <w:rPr>
          <w:lang w:val="pt_PT" w:bidi="pt_PT"/>
        </w:rPr>
      </w:r>
      <w:r>
        <w:rPr>
          <w:lang w:val="pt_PT" w:bidi="pt_PT"/>
        </w:rPr>
        <w:t>Hagar vagou no deserto. Quando ela fica sem água, ela coloca Ismael na sombra de um arbusto e se senta a uma distância, porque ela pensa consigo mesma: “Não quero assistir o menino morrer”. Hagar começa a chorar.</w:t>
      </w:r>
    </w:p>
    <w:p>
      <w:pPr/>
      <w:r>
        <w:rPr>
          <w:lang w:val="pt_PT" w:bidi="pt_PT"/>
        </w:rPr>
      </w:r>
      <w:r>
        <w:rPr>
          <w:lang w:val="pt_PT" w:bidi="pt_PT"/>
        </w:rPr>
        <w:t>Pause a encenação. Pergunte à pessoa que interpreta Hagar: “O que você está sentindo ou pensando?”. A pessoa pode responder coisas como: “Estou sofrendo muito”, ou “Não posso assistir meu filho morrer, dói muito”. Reiniciem a encenação.</w:t>
      </w:r>
    </w:p>
    <w:p>
      <w:pPr/>
      <w:r>
        <w:rPr>
          <w:lang w:val="pt_PT" w:bidi="pt_PT"/>
        </w:rPr>
      </w:r>
      <w:r>
        <w:rPr>
          <w:lang w:val="pt_PT" w:bidi="pt_PT"/>
        </w:rPr>
        <w:t>Deus ouve o menino chorando. O Anjo de Deus chama Hagar do céu: “Hagar, qual é o problema? Não tenha medo. Eu, Deus, ouvi o menino chorando deitado lá. Vá ajudar o menino a se levantar e conforte-o. O tornarei o ancestral de uma grande nação”. Então Deus ajudou Hagar a notar um poço de água nas proximidades. Então Hagar foi e encheu seu recipiente com água, e deu ao menino um pouco.</w:t>
      </w:r>
    </w:p>
    <w:p>
      <w:pPr/>
      <w:r>
        <w:rPr>
          <w:lang w:val="pt_PT" w:bidi="pt_PT"/>
        </w:rPr>
      </w:r>
      <w:r>
        <w:rPr>
          <w:lang w:val="pt_PT" w:bidi="pt_PT"/>
        </w:rPr>
        <w:t xml:space="preserve">Pergunte à pessoa que interpreta Hagar: “O que você está sentindo ou pensando?”. A pessoa pode responder coisas como: “Sou grata por Deus ter ouvido meu filho e salvo a vida de meu filho”, ou “Estou surpresa por Deus ter me ouvido novamente, como ele fez na última vez que vaguei no deserto”, ou “Não tenho medo de que meu filho morra mais”. Termine a encenação. </w:t>
      </w:r>
    </w:p>
    <w:p>
      <w:pPr/>
      <w:r>
        <w:rPr>
          <w:lang w:val="pt_PT" w:bidi="pt_PT"/>
        </w:rPr>
      </w:r>
      <w:r>
        <w:rPr>
          <w:lang w:val="pt_PT" w:bidi="pt_PT"/>
        </w:rPr>
        <w:t>Deus estava com Ismael. Ismael cresceu e se tornou um arqueiro. Hagar encontrou uma esposa para Ismael do Egito.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21:1–21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b/>
          <w:lang w:val="pt_PT" w:bidi="pt_PT"/>
        </w:rPr>
        <w:t>Yavé</w:t>
      </w:r>
      <w:r>
        <w:rPr>
          <w:lang w:val="pt_PT" w:bidi="pt_PT"/>
        </w:rPr>
        <w:t xml:space="preserve"> visitou Sara como ele disse que faria, e Yavé fez exatamente o que ele havia prometido a Sara. Aqui, a história usa Yavé, o nome pessoal de Deus. Esta é a única vez nessa história que esse nome é usado para Deus. As outras referências a Deus usam o termo geral para Deus. Procure os termos </w:t>
      </w:r>
      <w:r>
        <w:rPr>
          <w:lang w:val="pt_PT" w:bidi="pt_PT"/>
        </w:rPr>
        <w:t>Yavé</w:t>
      </w:r>
      <w:r>
        <w:rPr>
          <w:lang w:val="pt_PT" w:bidi="pt_PT"/>
        </w:rPr>
        <w:t xml:space="preserve"> e </w:t>
      </w:r>
      <w:r>
        <w:rPr>
          <w:lang w:val="pt_PT" w:bidi="pt_PT"/>
        </w:rPr>
        <w:t>Deus</w:t>
      </w:r>
      <w:r>
        <w:rPr>
          <w:lang w:val="pt_PT" w:bidi="pt_PT"/>
        </w:rPr>
        <w:t xml:space="preserve"> no Glossário Mestre para mais informações. Use as mesmas palavras para "Yavé" e "Deus" que você usou em passagens anteriores. </w:t>
      </w:r>
    </w:p>
    <w:p>
      <w:pPr/>
      <w:r>
        <w:rPr>
          <w:lang w:val="pt_PT" w:bidi="pt_PT"/>
        </w:rPr>
      </w:r>
      <w:r>
        <w:rPr>
          <w:lang w:val="pt_PT" w:bidi="pt_PT"/>
        </w:rPr>
        <w:t xml:space="preserve">Sara ficou grávida e deu à luz um filho para Abraão quando Abraão era velho. Ela deu à luz no momento exato que Deus disse que ela daria. Abraão chamou o bebê de </w:t>
      </w:r>
      <w:r>
        <w:rPr>
          <w:b/>
          <w:lang w:val="pt_PT" w:bidi="pt_PT"/>
        </w:rPr>
        <w:t>Isaque</w:t>
      </w:r>
      <w:r>
        <w:rPr>
          <w:lang w:val="pt_PT" w:bidi="pt_PT"/>
        </w:rPr>
        <w:t>. Isaque significa “ele ri”.</w:t>
      </w:r>
    </w:p>
    <w:p>
      <w:pPr/>
      <w:r>
        <w:rPr>
          <w:lang w:val="pt_PT" w:bidi="pt_PT"/>
        </w:rPr>
      </w:r>
      <w:r>
        <w:rPr>
          <w:lang w:val="pt_PT" w:bidi="pt_PT"/>
        </w:rPr>
        <w:t xml:space="preserve">Assim como Deus o havia ordenado, Abraão </w:t>
      </w:r>
      <w:r>
        <w:rPr>
          <w:b/>
          <w:lang w:val="pt_PT" w:bidi="pt_PT"/>
        </w:rPr>
        <w:t>circuncidou</w:t>
      </w:r>
      <w:r>
        <w:rPr>
          <w:lang w:val="pt_PT" w:bidi="pt_PT"/>
        </w:rPr>
        <w:t xml:space="preserve"> Isaque quando ele tinha oito dias de idade. Use a mesma palavra para ciscuncisão que você usou em passagens anteriores e lembre-se de que </w:t>
      </w:r>
      <w:r>
        <w:rPr>
          <w:lang w:val="pt_PT" w:bidi="pt_PT"/>
        </w:rPr>
        <w:t>circuncisão</w:t>
      </w:r>
      <w:r>
        <w:rPr>
          <w:lang w:val="pt_PT" w:bidi="pt_PT"/>
        </w:rPr>
        <w:t xml:space="preserve"> está no Glossário mestre.</w:t>
      </w:r>
    </w:p>
    <w:p>
      <w:pPr/>
      <w:r>
        <w:rPr>
          <w:lang w:val="pt_PT" w:bidi="pt_PT"/>
        </w:rPr>
      </w:r>
      <w:r>
        <w:rPr>
          <w:lang w:val="pt_PT" w:bidi="pt_PT"/>
        </w:rPr>
        <w:t xml:space="preserve">Isaque cresceu. Quando ele foi </w:t>
      </w:r>
      <w:r>
        <w:rPr>
          <w:b/>
          <w:lang w:val="pt_PT" w:bidi="pt_PT"/>
        </w:rPr>
        <w:t>desmamado</w:t>
      </w:r>
      <w:r>
        <w:rPr>
          <w:lang w:val="pt_PT" w:bidi="pt_PT"/>
        </w:rPr>
        <w:t>, Abraão deu uma grande festa para celebrar. “Desmamado” significa que Isaque parou de beber o leite de Sara e começou a comer comida sólida.</w:t>
      </w:r>
    </w:p>
    <w:p>
      <w:pPr/>
      <w:r>
        <w:rPr>
          <w:lang w:val="pt_PT" w:bidi="pt_PT"/>
        </w:rPr>
      </w:r>
      <w:r>
        <w:rPr>
          <w:lang w:val="pt_PT" w:bidi="pt_PT"/>
        </w:rPr>
        <w:t xml:space="preserve">Mas Sara viu Ismael, o filho de Hagar, zombando de Isaque. Então Sara disse a Abraão: “Envie essa escrava e seu filho para longe, porque o filho dessa escrava não será um </w:t>
      </w:r>
      <w:r>
        <w:rPr>
          <w:b/>
          <w:lang w:val="pt_PT" w:bidi="pt_PT"/>
        </w:rPr>
        <w:t>herdeiro</w:t>
      </w:r>
      <w:r>
        <w:rPr>
          <w:lang w:val="pt_PT" w:bidi="pt_PT"/>
        </w:rPr>
        <w:t xml:space="preserve"> com meu filho Isaque”. Um herdeiro era um filho que recebia uma </w:t>
      </w:r>
      <w:r>
        <w:rPr>
          <w:b/>
          <w:lang w:val="pt_PT" w:bidi="pt_PT"/>
        </w:rPr>
        <w:t>herança</w:t>
      </w:r>
      <w:r>
        <w:rPr>
          <w:lang w:val="pt_PT" w:bidi="pt_PT"/>
        </w:rPr>
        <w:t>, uma parte das posses de seu pai, depois que seu pai morria.</w:t>
      </w:r>
    </w:p>
    <w:p>
      <w:pPr/>
      <w:r>
        <w:rPr>
          <w:lang w:val="pt_PT" w:bidi="pt_PT"/>
        </w:rPr>
      </w:r>
      <w:r>
        <w:rPr>
          <w:lang w:val="pt_PT" w:bidi="pt_PT"/>
        </w:rPr>
        <w:t xml:space="preserve">Isso chateou Abraão porque Ismael era seu filho. Mas Deus disse a Abraão: “Não fique chateado por causa do menino e sua escrava. Faça o que Sara disser a você para fazer, porque darei a você os </w:t>
      </w:r>
      <w:r>
        <w:rPr>
          <w:b/>
          <w:lang w:val="pt_PT" w:bidi="pt_PT"/>
        </w:rPr>
        <w:t>descendentes</w:t>
      </w:r>
      <w:r>
        <w:rPr>
          <w:lang w:val="pt_PT" w:bidi="pt_PT"/>
        </w:rPr>
        <w:t xml:space="preserve"> que prometi por meio de Isaque”. Descendentes se refere aos filhos de Isaque, seus filhos e todos que considerariam Isaque seu ancestral.</w:t>
      </w:r>
    </w:p>
    <w:p>
      <w:pPr/>
      <w:r>
        <w:rPr>
          <w:lang w:val="pt_PT" w:bidi="pt_PT"/>
        </w:rPr>
      </w:r>
      <w:r>
        <w:rPr>
          <w:lang w:val="pt_PT" w:bidi="pt_PT"/>
        </w:rPr>
        <w:t xml:space="preserve">Deus continuou: “E também darei ao filho de sua escrava muitos descendentes que farão uma grande </w:t>
      </w:r>
      <w:r>
        <w:rPr>
          <w:b/>
          <w:lang w:val="pt_PT" w:bidi="pt_PT"/>
        </w:rPr>
        <w:t>nação</w:t>
      </w:r>
      <w:r>
        <w:rPr>
          <w:lang w:val="pt_PT" w:bidi="pt_PT"/>
        </w:rPr>
        <w:t xml:space="preserve">, porque ele é seu filho também”. “Nação” se refere a um grupo de pessoas com o mesmo idioma e governo. Procure </w:t>
      </w:r>
      <w:r>
        <w:rPr>
          <w:lang w:val="pt_PT" w:bidi="pt_PT"/>
        </w:rPr>
        <w:t>nação</w:t>
      </w:r>
      <w:r>
        <w:rPr>
          <w:lang w:val="pt_PT" w:bidi="pt_PT"/>
        </w:rPr>
        <w:t xml:space="preserve"> no Glossário Mestre para mais informações. Use a mesma palavra para "nação" que você usou em passagens anteriores. </w:t>
      </w:r>
    </w:p>
    <w:p>
      <w:pPr/>
      <w:r>
        <w:rPr>
          <w:lang w:val="pt_PT" w:bidi="pt_PT"/>
        </w:rPr>
      </w:r>
      <w:r>
        <w:rPr>
          <w:lang w:val="pt_PT" w:bidi="pt_PT"/>
        </w:rPr>
        <w:t>Então Abraão se levantou cedo na manhã seguinte. Ele preparou comida e água, os deu a Hagar e a enviou para longe. Hagar vagou no deserto. Quando ela ficou sem água, Hagar colocou seu filho sob um arbusto e começou a chorar.</w:t>
      </w:r>
    </w:p>
    <w:p>
      <w:pPr/>
      <w:r>
        <w:rPr>
          <w:lang w:val="pt_PT" w:bidi="pt_PT"/>
        </w:rPr>
      </w:r>
      <w:r>
        <w:rPr>
          <w:lang w:val="pt_PT" w:bidi="pt_PT"/>
        </w:rPr>
        <w:t xml:space="preserve">Deus ouviu o menino chorando, e o </w:t>
      </w:r>
      <w:r>
        <w:rPr>
          <w:b/>
          <w:lang w:val="pt_PT" w:bidi="pt_PT"/>
        </w:rPr>
        <w:t>Anjo de Deus</w:t>
      </w:r>
      <w:r>
        <w:rPr>
          <w:lang w:val="pt_PT" w:bidi="pt_PT"/>
        </w:rPr>
        <w:t xml:space="preserve"> chamou Hagar do </w:t>
      </w:r>
      <w:r>
        <w:rPr>
          <w:b/>
          <w:lang w:val="pt_PT" w:bidi="pt_PT"/>
        </w:rPr>
        <w:t>céu</w:t>
      </w:r>
      <w:r>
        <w:rPr>
          <w:lang w:val="pt_PT" w:bidi="pt_PT"/>
        </w:rPr>
        <w:t xml:space="preserve">. Em outros lugares, esse anjo é chamado de anjo de Yavé, Anjo do Senhor, e se refere à mesma coisa. </w:t>
      </w:r>
      <w:r>
        <w:rPr>
          <w:b/>
          <w:lang w:val="pt_PT" w:bidi="pt_PT"/>
        </w:rPr>
        <w:t>Anjo de Deus</w:t>
      </w:r>
      <w:r>
        <w:rPr>
          <w:lang w:val="pt_PT" w:bidi="pt_PT"/>
        </w:rPr>
        <w:t xml:space="preserve"> ou </w:t>
      </w:r>
      <w:r>
        <w:rPr>
          <w:b/>
          <w:lang w:val="pt_PT" w:bidi="pt_PT"/>
        </w:rPr>
        <w:t>Anjo de Yavé</w:t>
      </w:r>
      <w:r>
        <w:rPr>
          <w:lang w:val="pt_PT" w:bidi="pt_PT"/>
        </w:rPr>
        <w:t xml:space="preserve"> muitas vezes se refere a Deus aparecendo a alguém em forma humana. Aqui, provavelmente se refere ao próprio Deus falando com Hagar. Céu refere-se ao lugar onde Deus e seus anjos vivem. Procure </w:t>
      </w:r>
      <w:r>
        <w:rPr>
          <w:lang w:val="pt_PT" w:bidi="pt_PT"/>
        </w:rPr>
        <w:t>céu</w:t>
      </w:r>
      <w:r>
        <w:rPr>
          <w:lang w:val="pt_PT" w:bidi="pt_PT"/>
        </w:rPr>
        <w:t xml:space="preserve"> e </w:t>
      </w:r>
      <w:r>
        <w:rPr>
          <w:lang w:val="pt_PT" w:bidi="pt_PT"/>
        </w:rPr>
        <w:t>Anjo do Senhor</w:t>
      </w:r>
      <w:r>
        <w:rPr>
          <w:lang w:val="pt_PT" w:bidi="pt_PT"/>
        </w:rPr>
        <w:t xml:space="preserve"> ou </w:t>
      </w:r>
      <w:r>
        <w:rPr>
          <w:lang w:val="pt_PT" w:bidi="pt_PT"/>
        </w:rPr>
        <w:t>Anjo de Yavé</w:t>
      </w:r>
      <w:r>
        <w:rPr>
          <w:lang w:val="pt_PT" w:bidi="pt_PT"/>
        </w:rPr>
        <w:t xml:space="preserve"> no Glossário Mestre para mais informações. Use as mesmas palavras para "céu e Anjo de Yavé" que você usou em passagens anteriores. Você pode escolher substituir o nome de </w:t>
      </w:r>
      <w:r>
        <w:rPr>
          <w:b/>
          <w:lang w:val="pt_PT" w:bidi="pt_PT"/>
        </w:rPr>
        <w:t>Yavé</w:t>
      </w:r>
      <w:r>
        <w:rPr>
          <w:lang w:val="pt_PT" w:bidi="pt_PT"/>
        </w:rPr>
        <w:t xml:space="preserve"> para a palavra geral para </w:t>
      </w:r>
      <w:r>
        <w:rPr>
          <w:b/>
          <w:lang w:val="pt_PT" w:bidi="pt_PT"/>
        </w:rPr>
        <w:t>Deus</w:t>
      </w:r>
      <w:r>
        <w:rPr>
          <w:lang w:val="pt_PT" w:bidi="pt_PT"/>
        </w:rPr>
        <w:t xml:space="preserve"> nessa passagem.</w:t>
      </w:r>
    </w:p>
    <w:p>
      <w:pPr/>
      <w:r>
        <w:rPr>
          <w:lang w:val="pt_PT" w:bidi="pt_PT"/>
        </w:rPr>
      </w:r>
      <w:r>
        <w:rPr>
          <w:lang w:val="pt_PT" w:bidi="pt_PT"/>
        </w:rPr>
        <w:t xml:space="preserve">Hagar encheu seu recipiente com água e deu ao menino um pouco. E Deus protegeu Ismael enquanto ele crescia. Ismael viveu no deserto e se tornou um </w:t>
      </w:r>
      <w:r>
        <w:rPr>
          <w:b/>
          <w:lang w:val="pt_PT" w:bidi="pt_PT"/>
        </w:rPr>
        <w:t>arqueiro</w:t>
      </w:r>
      <w:r>
        <w:rPr>
          <w:lang w:val="pt_PT" w:bidi="pt_PT"/>
        </w:rPr>
        <w:t xml:space="preserve"> experiente. “Arqueiro” se refere a alguém que pode atirar um arco e flecha para caçar ou lutar.</w:t>
      </w:r>
    </w:p>
    <w:p>
      <w:pPr/>
      <w:r>
        <w:rPr>
          <w:lang w:val="pt_PT" w:bidi="pt_PT"/>
        </w:rPr>
      </w:r>
      <w:r>
        <w:rPr>
          <w:lang w:val="pt_PT" w:bidi="pt_PT"/>
        </w:rPr>
        <w:t>Ismael vivia no deserto de Parã, e Hagar escolheu uma esposa para ele do Egito.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21:1–21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85">
        <w:r>
          <w:rPr>
            <w:lang w:val="pt_PT" w:bidi="pt_PT"/>
          </w:rPr>
          <w:rPr>
            <w:color w:val="0000EE"/>
            <w:u w:val="single"/>
          </w:rPr>
          <w:t>Ouvir e Sentir</w:t>
        </w:r>
      </w:hyperlink>
      <w:r>
        <w:rPr>
          <w:lang w:val="pt_PT" w:bidi="pt_PT"/>
        </w:rPr>
        <w:t xml:space="preserve"> (423 KB)</w:t>
      </w:r>
      <w:r>
        <w:rPr>
          <w:lang w:val="pt_PT" w:bidi="pt_PT"/>
        </w:rPr>
      </w:r>
    </w:p>
    <w:p>
      <w:pPr>
        <w:pStyle w:val="ListBullet"/>
        <w:spacing w:line="240" w:lineRule="auto"/>
        <w:ind w:left="720"/>
      </w:pPr>
      <w:r>
        <w:rPr>
          <w:lang w:val="pt_PT" w:bidi="pt_PT"/>
        </w:rPr>
      </w:r>
      <w:hyperlink r:id="rId186">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187">
        <w:r>
          <w:rPr>
            <w:lang w:val="pt_PT" w:bidi="pt_PT"/>
          </w:rPr>
          <w:rPr>
            <w:color w:val="0000EE"/>
            <w:u w:val="single"/>
          </w:rPr>
          <w:t>Identificando as Cenas</w:t>
        </w:r>
      </w:hyperlink>
      <w:r>
        <w:rPr>
          <w:lang w:val="pt_PT" w:bidi="pt_PT"/>
        </w:rPr>
        <w:t xml:space="preserve"> (5.2 MB)</w:t>
      </w:r>
      <w:r>
        <w:rPr>
          <w:lang w:val="pt_PT" w:bidi="pt_PT"/>
        </w:rPr>
      </w:r>
    </w:p>
    <w:p>
      <w:pPr>
        <w:pStyle w:val="ListBullet"/>
        <w:spacing w:line="240" w:lineRule="auto"/>
        <w:ind w:left="720"/>
      </w:pPr>
      <w:r>
        <w:rPr>
          <w:lang w:val="pt_PT" w:bidi="pt_PT"/>
        </w:rPr>
      </w:r>
      <w:hyperlink r:id="rId188">
        <w:r>
          <w:rPr>
            <w:lang w:val="pt_PT" w:bidi="pt_PT"/>
          </w:rPr>
          <w:rPr>
            <w:color w:val="0000EE"/>
            <w:u w:val="single"/>
          </w:rPr>
          <w:t>Incorporando o Texto</w:t>
        </w:r>
      </w:hyperlink>
      <w:r>
        <w:rPr>
          <w:lang w:val="pt_PT" w:bidi="pt_PT"/>
        </w:rPr>
        <w:t xml:space="preserve"> (3.7 MB)</w:t>
      </w:r>
      <w:r>
        <w:rPr>
          <w:lang w:val="pt_PT" w:bidi="pt_PT"/>
        </w:rPr>
      </w:r>
    </w:p>
    <w:p>
      <w:pPr>
        <w:pStyle w:val="ListBullet"/>
        <w:spacing w:line="240" w:lineRule="auto"/>
        <w:ind w:left="720"/>
      </w:pPr>
      <w:r>
        <w:rPr>
          <w:lang w:val="pt_PT" w:bidi="pt_PT"/>
        </w:rPr>
      </w:r>
      <w:hyperlink r:id="rId189">
        <w:r>
          <w:rPr>
            <w:lang w:val="pt_PT" w:bidi="pt_PT"/>
          </w:rPr>
          <w:rPr>
            <w:color w:val="0000EE"/>
            <w:u w:val="single"/>
          </w:rPr>
          <w:t>Preenchendo as Lacunas</w:t>
        </w:r>
      </w:hyperlink>
      <w:r>
        <w:rPr>
          <w:lang w:val="pt_PT" w:bidi="pt_PT"/>
        </w:rPr>
        <w:t xml:space="preserve"> (2.4 MB)</w:t>
      </w:r>
      <w:r>
        <w:rPr>
          <w:lang w:val="pt_PT" w:bidi="pt_PT"/>
        </w:rPr>
      </w:r>
    </w:p>
    <w:p>
      <w:pPr>
        <w:pStyle w:val="ListBullet"/>
        <w:spacing w:line="240" w:lineRule="auto"/>
        <w:ind w:left="720"/>
      </w:pPr>
      <w:r>
        <w:rPr>
          <w:lang w:val="pt_PT" w:bidi="pt_PT"/>
        </w:rPr>
      </w:r>
      <w:hyperlink r:id="rId19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21:22–34</w:t>
      </w:r>
      <w:r>
        <w:rPr>
          <w:lang w:val="pt_PT" w:bidi="pt_PT"/>
        </w:rPr>
      </w:r>
    </w:p>
    <w:p>
      <w:pPr>
        <w:pStyle w:val="Heading3"/>
      </w:pPr>
      <w:r>
        <w:rPr>
          <w:lang w:val="pt_PT" w:bidi="pt_PT"/>
        </w:rPr>
        <w:t>Ouvir e Sentir</w:t>
      </w:r>
    </w:p>
    <w:p>
      <w:pPr/>
      <w:r>
        <w:rPr>
          <w:lang w:val="pt_PT" w:bidi="pt_PT"/>
        </w:rPr>
      </w:r>
      <w:r>
        <w:rPr>
          <w:lang w:val="pt_PT" w:bidi="pt_PT"/>
        </w:rPr>
        <w:t>Nesta etapa, ouçam Gênesis 21:22–34 e guardem em seus corações. Ouça uma versão em áudio de Gênesis 21:22–34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21:22–34 na tradução mais fácil de entender.</w:t>
      </w:r>
    </w:p>
    <w:p>
      <w:pPr/>
      <w:r>
        <w:rPr>
          <w:lang w:val="pt_PT" w:bidi="pt_PT"/>
        </w:rPr>
      </w:r>
      <w:r>
        <w:rPr>
          <w:lang w:val="pt_PT" w:bidi="pt_PT"/>
        </w:rPr>
        <w:t>Nessa história, Abraão fez um tratado de paz com Abimeleque, o rei de Gerar, a área onde Abraão vivia. Em uma história anterior, Abraão mentiu para Abimeleque e disse que Sara era sua irmã, não sua esposa. Abimeleque tomou Sara, então Deus apareceu a Abimeleque e impediu que ele e aqueles em sua casa tivessem filhos até que Abraão orou por ele. Nessa história, Abimeleque faz um tratado de paz com Abraão, e Abraão vive em paz na terra de Abimeleque. Essa é uma maneira de Deus começar a manter sua promessa de dar a terra a Abraão.</w:t>
      </w:r>
    </w:p>
    <w:p>
      <w:pPr/>
      <w:r>
        <w:rPr>
          <w:lang w:val="pt_PT" w:bidi="pt_PT"/>
        </w:rPr>
      </w:r>
      <w:r>
        <w:rPr>
          <w:lang w:val="pt_PT" w:bidi="pt_PT"/>
        </w:rPr>
        <w:t>Um dia, o rei de Gerar, Abimeleque, e o comandante do exército de Abimeleque, Ficol, visitaram Abraão. Ficol pode ter viajado com Abimeleque como a guarda de Abimeleque, ou ele pode ter sido uma testemunha oficial da aliança entre Abraão e Abimeleque.</w:t>
      </w:r>
    </w:p>
    <w:p>
      <w:pPr/>
      <w:r>
        <w:rPr>
          <w:lang w:val="pt_PT" w:bidi="pt_PT"/>
        </w:rPr>
      </w:r>
      <w:r>
        <w:rPr>
          <w:lang w:val="pt_PT" w:bidi="pt_PT"/>
        </w:rPr>
        <w:t>Abimeleque disse a Abraão: “Deus está com você em tudo o que você faz”. A frase “Deus está com você” se refere a Deus ajudando, protegendo e abençoando Abraão.</w:t>
      </w:r>
    </w:p>
    <w:p>
      <w:pPr/>
      <w:r>
        <w:rPr>
          <w:lang w:val="pt_PT" w:bidi="pt_PT"/>
        </w:rPr>
      </w:r>
      <w:r>
        <w:rPr>
          <w:lang w:val="pt_PT" w:bidi="pt_PT"/>
        </w:rPr>
        <w:t>Pare aqui e discuta essa pergunta como um grupo: Como as pessoas descrevem bençãos em sua cultura? Em sua cultura, o que as pessoas pensam que acontece com alguém quando Deus o abençoa ou está com ele? Pause este áudio aqui.</w:t>
      </w:r>
    </w:p>
    <w:p>
      <w:pPr/>
      <w:r>
        <w:rPr>
          <w:lang w:val="pt_PT" w:bidi="pt_PT"/>
        </w:rPr>
      </w:r>
      <w:r>
        <w:rPr>
          <w:lang w:val="pt_PT" w:bidi="pt_PT"/>
        </w:rPr>
        <w:t>Abimeleque continuou: “Quero que você me prometa, na frente de Deus, que você nunca quebrará uma aliança comigo, meus filhos ou qualquer um de meus descendentes”. A frase “na frente de Deus” significa que Abimeleque queria que Abraão fizesse uma promessa na presença de Deus. Se Abraão não mantivesse sua parte da promessa, Deus puniria Abraão.</w:t>
      </w:r>
    </w:p>
    <w:p>
      <w:pPr/>
      <w:r>
        <w:rPr>
          <w:lang w:val="pt_PT" w:bidi="pt_PT"/>
        </w:rPr>
      </w:r>
      <w:r>
        <w:rPr>
          <w:lang w:val="pt_PT" w:bidi="pt_PT"/>
        </w:rPr>
        <w:t>Abimeleque terminou: “Fui leal a você, então jure a mim que você será leal a mim e a esse país onde você agora vive como um estrangeiro”. Abimeleque parece ter mais poder do que Abraão porque Abimeleque é um rei. No entanto, o que Abimeleque diz mostra que Abimeleque vê que Abraão tem poder porque Deus está com ele.</w:t>
      </w:r>
    </w:p>
    <w:p>
      <w:pPr/>
      <w:r>
        <w:rPr>
          <w:lang w:val="pt_PT" w:bidi="pt_PT"/>
        </w:rPr>
      </w:r>
      <w:r>
        <w:rPr>
          <w:lang w:val="pt_PT" w:bidi="pt_PT"/>
        </w:rPr>
        <w:t>Abraão respondeu: “Sim, juro!”. Os juramentos eram promessas importantes entre as pessoas. As pessoas eram obrigadas a manter os juramentos que eles faziam.</w:t>
      </w:r>
    </w:p>
    <w:p>
      <w:pPr/>
      <w:r>
        <w:rPr>
          <w:lang w:val="pt_PT" w:bidi="pt_PT"/>
        </w:rPr>
      </w:r>
      <w:r>
        <w:rPr>
          <w:lang w:val="pt_PT" w:bidi="pt_PT"/>
        </w:rPr>
        <w:t>Então Abraão reclamou com Abimeleque sobre um poço de água que os servos de Abimeleque haviam tomado a força dos servos de Abraão. Os servos de Abimeleque haviam tomado o poço algum tempo antes. Abimeleque respondeu: “Esta é a primeira vez que ouvi sobre isso. Não tenho ideia de quem é responsável por isso. Você nunca reclamou sobre isso antes”.</w:t>
      </w:r>
    </w:p>
    <w:p>
      <w:pPr/>
      <w:r>
        <w:rPr>
          <w:lang w:val="pt_PT" w:bidi="pt_PT"/>
        </w:rPr>
      </w:r>
      <w:r>
        <w:rPr>
          <w:lang w:val="pt_PT" w:bidi="pt_PT"/>
        </w:rPr>
        <w:t>Então Abraão deu a Abimeleque algumas ovelhas e vacas, e eles fizeram uma aliança juntos. Os presentes de Abraão para Abimeleque, as ovelhas e vacas, provavelmente mostravam que eles haviam feito uma aliança juntos. Esse era um presente de amizade entre Abraão e Abimeleque. Uma aliança é um acordo permanente feito entre duas pessoas, que estabelece paz ou amizade. Ambas as pessoas concordam em ser fiéis a esse acordo e permanecer em um bom relacionamento um com o outro. As alianças são mais profundas do que contratos legais porque as alianças exigem lealdade de ambas as partes. Essa aliança mostra um acordo de amizade entre Abimeleque e Abraão.</w:t>
      </w:r>
    </w:p>
    <w:p>
      <w:pPr/>
      <w:r>
        <w:rPr>
          <w:lang w:val="pt_PT" w:bidi="pt_PT"/>
        </w:rPr>
      </w:r>
      <w:r>
        <w:rPr>
          <w:lang w:val="pt_PT" w:bidi="pt_PT"/>
        </w:rPr>
        <w:t>Pare aqui e discuta essa pergunta como um grupo: Como e quando as pessoas fazem acordos semelhantes em sua cultura? Conte uma história sobre um momento em que alguém fez uma aliança ou acordo como aquele que Abraão e Abimeleque fizeram. Pause este áudio aqui.</w:t>
      </w:r>
    </w:p>
    <w:p>
      <w:pPr/>
      <w:r>
        <w:rPr>
          <w:lang w:val="pt_PT" w:bidi="pt_PT"/>
        </w:rPr>
      </w:r>
      <w:r>
        <w:rPr>
          <w:lang w:val="pt_PT" w:bidi="pt_PT"/>
        </w:rPr>
        <w:t>Mas Abraão também levou sete outras cordeiras, que eram jovens ovelhas, e as colocou para o lado. Abimeleque perguntou: “Por que você separou esses sete dos outros?”.</w:t>
      </w:r>
    </w:p>
    <w:p>
      <w:pPr/>
      <w:r>
        <w:rPr>
          <w:lang w:val="pt_PT" w:bidi="pt_PT"/>
        </w:rPr>
      </w:r>
      <w:r>
        <w:rPr>
          <w:lang w:val="pt_PT" w:bidi="pt_PT"/>
        </w:rPr>
        <w:t>Abraão respondeu: “Por favor, aceite esses sete cordeiros para mostrar que você concorda que eu agi bem nisso”. Ao aceitar os cordeiros, Abimeleque mostrou a todos ao seu redor que ele concordou que Abraão possuísse o poço.</w:t>
      </w:r>
    </w:p>
    <w:p>
      <w:pPr/>
      <w:r>
        <w:rPr>
          <w:lang w:val="pt_PT" w:bidi="pt_PT"/>
        </w:rPr>
      </w:r>
      <w:r>
        <w:rPr>
          <w:lang w:val="pt_PT" w:bidi="pt_PT"/>
        </w:rPr>
        <w:t>Então Abraão chamou a área de Berseba, que significa “poço do juramento” ou “poço dos sete”. Isso poderia se referir ao juramento que eles juraram lá ou poderia se referir aos sete cordeiros que Abraão deu como um presente. Um juramento é adicionado a uma promessa, para que as pessoas saibam que devem manter seu acordo, e que ele não pode ser mudado. A pessoa que fala pronuncia um juramento pede a Deus que o puna caso não cumpra sua promessa.</w:t>
      </w:r>
    </w:p>
    <w:p>
      <w:pPr/>
      <w:r>
        <w:rPr>
          <w:lang w:val="pt_PT" w:bidi="pt_PT"/>
        </w:rPr>
      </w:r>
      <w:r>
        <w:rPr>
          <w:lang w:val="pt_PT" w:bidi="pt_PT"/>
        </w:rPr>
        <w:t>Pare aqui. Em grupo, olhem para a área onde Berseba e o poço podem ter estado em um mapa. Pause este áudio aqui.</w:t>
      </w:r>
    </w:p>
    <w:p>
      <w:pPr/>
      <w:r>
        <w:rPr>
          <w:lang w:val="pt_PT" w:bidi="pt_PT"/>
        </w:rPr>
      </w:r>
      <w:r>
        <w:rPr>
          <w:lang w:val="pt_PT" w:bidi="pt_PT"/>
        </w:rPr>
        <w:t>Depois que eles fizeram a aliança, Abimeleque e Ficol retornaram para sua casa, a terra do povo filisteu. Abraão plantou uma árvore tamargueira em Berseba, e adorou Yavé, o Deus Eterno que vive para sempre, lá. Abraão provavelmente plantou a árvore para lembrá-lo como Deus o havia abençoado e para mostrar que ele havia adorado a Deus lá. Abraão não adorou a árvore.</w:t>
      </w:r>
    </w:p>
    <w:p>
      <w:pPr/>
      <w:r>
        <w:rPr>
          <w:lang w:val="pt_PT" w:bidi="pt_PT"/>
        </w:rPr>
      </w:r>
      <w:r>
        <w:rPr>
          <w:lang w:val="pt_PT" w:bidi="pt_PT"/>
        </w:rPr>
        <w:t>Pare aqui: como um grupo, olhem para uma imagem de uma árvore tamargueira. Pause este áudio aqui.</w:t>
      </w:r>
    </w:p>
    <w:p>
      <w:pPr/>
      <w:r>
        <w:rPr>
          <w:lang w:val="pt_PT" w:bidi="pt_PT"/>
        </w:rPr>
      </w:r>
      <w:r>
        <w:rPr>
          <w:lang w:val="pt_PT" w:bidi="pt_PT"/>
        </w:rPr>
        <w:t>Pare aqui e discuta essa pergunta como um grupo: que tipos de coisas você ou as pessoas em sua comunidade fazem quando você quer se lembrar de como Deus abençoou você? Pause este áudio aqui.</w:t>
      </w:r>
    </w:p>
    <w:p>
      <w:pPr/>
      <w:r>
        <w:rPr>
          <w:lang w:val="pt_PT" w:bidi="pt_PT"/>
        </w:rPr>
      </w:r>
      <w:r>
        <w:rPr>
          <w:lang w:val="pt_PT" w:bidi="pt_PT"/>
        </w:rPr>
        <w:t>Abraão viveu como um estrangeiro na terra dos filisteus por um longo tempo. Esta é a primeira vez que essas passagens citam a terra que Abraão vivia na terra dos filisteus.</w:t>
      </w:r>
    </w:p>
    <w:p>
      <w:pPr/>
      <w:r>
        <w:rPr>
          <w:lang w:val="pt_PT" w:bidi="pt_PT"/>
        </w:rPr>
      </w:r>
      <w:r>
        <w:rPr>
          <w:lang w:val="pt_PT" w:bidi="pt_PT"/>
        </w:rPr>
        <w:t>Pare aqui. Em grupo, olhem para a área que o povo filisteu vivia em um mapa, incluindo Berseba.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21:22–34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por volta desse momento, Abimeleque e seu comandante do exército, Ficol, visitaram Abraão. Abimeleque disse: “Deus está obviamente com você, ajudando você em tudo o que você faz. Jure a mim em nome de Deus que você não mentirá para mim, meus filhos ou qualquer um de meus descendentes. Fui gentil com você, então jure que você será gentil comigo e com esse país onde você vive como um estrangeiro”.</w:t>
      </w:r>
    </w:p>
    <w:p>
      <w:pPr/>
      <w:r>
        <w:rPr>
          <w:lang w:val="pt_PT" w:bidi="pt_PT"/>
        </w:rPr>
      </w:r>
      <w:r>
        <w:rPr>
          <w:lang w:val="pt_PT" w:bidi="pt_PT"/>
        </w:rPr>
        <w:t>Abraão respondeu: “Sim, juro!”.</w:t>
      </w:r>
    </w:p>
    <w:p>
      <w:pPr/>
      <w:r>
        <w:rPr>
          <w:lang w:val="pt_PT" w:bidi="pt_PT"/>
        </w:rPr>
      </w:r>
      <w:r>
        <w:rPr>
          <w:b/>
          <w:lang w:val="pt_PT" w:bidi="pt_PT"/>
        </w:rPr>
        <w:t>Na segunda cena:</w:t>
      </w:r>
      <w:r>
        <w:rPr>
          <w:lang w:val="pt_PT" w:bidi="pt_PT"/>
        </w:rPr>
        <w:t xml:space="preserve"> então Abraão reclamou com Abimeleque sobre um poço de água que os servos de Abimeleque haviam tomado dos servos de Abraão à força.</w:t>
      </w:r>
    </w:p>
    <w:p>
      <w:pPr/>
      <w:r>
        <w:rPr>
          <w:lang w:val="pt_PT" w:bidi="pt_PT"/>
        </w:rPr>
      </w:r>
      <w:r>
        <w:rPr>
          <w:lang w:val="pt_PT" w:bidi="pt_PT"/>
        </w:rPr>
        <w:t>Abimeleque disse: “Não sei quem fez isso. Você não me disse sobre isso, e esta é a primeira vez que ouvi sobre isso”.</w:t>
      </w:r>
    </w:p>
    <w:p>
      <w:pPr/>
      <w:r>
        <w:rPr>
          <w:lang w:val="pt_PT" w:bidi="pt_PT"/>
        </w:rPr>
      </w:r>
      <w:r>
        <w:rPr>
          <w:b/>
          <w:lang w:val="pt_PT" w:bidi="pt_PT"/>
        </w:rPr>
        <w:t>Na terceira cena:</w:t>
      </w:r>
      <w:r>
        <w:rPr>
          <w:lang w:val="pt_PT" w:bidi="pt_PT"/>
        </w:rPr>
        <w:t xml:space="preserve"> então Abraão deu a Abimeleque algumas ovelhas e vacas e eles fizeram um tratado. Mas Abraão pegou sete jovens ovelhas e as separou. Abimeleque perguntou: “Por que você separou essas sete jovens ovelhas das outras?”.</w:t>
      </w:r>
    </w:p>
    <w:p>
      <w:pPr/>
      <w:r>
        <w:rPr>
          <w:lang w:val="pt_PT" w:bidi="pt_PT"/>
        </w:rPr>
      </w:r>
      <w:r>
        <w:rPr>
          <w:lang w:val="pt_PT" w:bidi="pt_PT"/>
        </w:rPr>
        <w:t>Abraão respondeu: “Por favor, aceite essas sete ovelhas para mostrar que você concorda que agi bem nisso”. Então Abraão nomeou o lugar de Berseba, porque eles fizeram um juramento lá.</w:t>
      </w:r>
    </w:p>
    <w:p>
      <w:pPr/>
      <w:r>
        <w:rPr>
          <w:lang w:val="pt_PT" w:bidi="pt_PT"/>
        </w:rPr>
      </w:r>
      <w:r>
        <w:rPr>
          <w:b/>
          <w:lang w:val="pt_PT" w:bidi="pt_PT"/>
        </w:rPr>
        <w:t>Na quarta cena:</w:t>
      </w:r>
      <w:r>
        <w:rPr>
          <w:lang w:val="pt_PT" w:bidi="pt_PT"/>
        </w:rPr>
        <w:t xml:space="preserve"> depois que eles fizeram a aliança em Berseba, Abimeleque saiu com Ficol, o comandante de seu exército, e eles retornaram para casa para a terra onde o povo filisteu vivia.</w:t>
      </w:r>
    </w:p>
    <w:p>
      <w:pPr/>
      <w:r>
        <w:rPr>
          <w:lang w:val="pt_PT" w:bidi="pt_PT"/>
        </w:rPr>
      </w:r>
      <w:r>
        <w:rPr>
          <w:lang w:val="pt_PT" w:bidi="pt_PT"/>
        </w:rPr>
        <w:t>Então Abraão plantou uma árvore em Berseba, e ele adorou Yavé, o Deus Eterno, lá. E Abraão viveu como um estrangeiro no país do povo filisteu por um longo tempo.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e Ficol</w:t>
      </w:r>
    </w:p>
    <w:p>
      <w:pPr/>
      <w:r>
        <w:rPr>
          <w:lang w:val="pt_PT" w:bidi="pt_PT"/>
        </w:rPr>
      </w:r>
      <w:r>
        <w:rPr>
          <w:lang w:val="pt_PT" w:bidi="pt_PT"/>
        </w:rPr>
        <w:t>Em grupo, prestem atenção às partes do cenário da passagem:</w:t>
      </w:r>
    </w:p>
    <w:p>
      <w:pPr/>
      <w:r>
        <w:rPr>
          <w:lang w:val="pt_PT" w:bidi="pt_PT"/>
        </w:rPr>
      </w:r>
      <w:r>
        <w:rPr>
          <w:lang w:val="pt_PT" w:bidi="pt_PT"/>
        </w:rPr>
        <w:t>Visualize o movimento e a conversa na primeira cena. A primeira cena começa com uma palavra que significa “sobre esse tempo” ou “logo depois”. Essa história aconteceu pouco depois que Abraão enviou Hagar e Ismael para longe. Abimeleque e o comandante de seu exército, Ficol, visitaram Abraão.</w:t>
      </w:r>
    </w:p>
    <w:p>
      <w:pPr/>
      <w:r>
        <w:rPr>
          <w:lang w:val="pt_PT" w:bidi="pt_PT"/>
        </w:rPr>
      </w:r>
      <w:r>
        <w:rPr>
          <w:lang w:val="pt_PT" w:bidi="pt_PT"/>
        </w:rPr>
        <w:t>Abimeleque diz a Abraão: “Notei que Deus está com você em tudo o que você faz. Quero que você jure a mim na presença de Deus que você nunca quebrará uma aliança comigo, meus filhos ou qualquer um de meus descendentes. Fui gentil com você, então seja gentil comigo e com o povo desse país onde você agora vive como um estrangeiro”. Aqui, Abimeleque usa uma linguagem que mostra que ele está pedindo educadamente a Abraão por algo.</w:t>
      </w:r>
    </w:p>
    <w:p>
      <w:pPr/>
      <w:r>
        <w:rPr>
          <w:lang w:val="pt_PT" w:bidi="pt_PT"/>
        </w:rPr>
      </w:r>
      <w:r>
        <w:rPr>
          <w:lang w:val="pt_PT" w:bidi="pt_PT"/>
        </w:rPr>
        <w:t>Abraão responde: “Prometo”.</w:t>
      </w:r>
    </w:p>
    <w:p>
      <w:pPr/>
      <w:r>
        <w:rPr>
          <w:lang w:val="pt_PT" w:bidi="pt_PT"/>
        </w:rPr>
      </w:r>
      <w:r>
        <w:rPr>
          <w:lang w:val="pt_PT" w:bidi="pt_PT"/>
        </w:rPr>
        <w:t>Na cena dois, você pode querer mudar a ordem da ação nessa cena para a ordem em que aconteceu. Em algum momento antes da visita de Abimeleque, os servos de Abimeleque tomaram violentamente um dos poços de água de Abraão dos servos de Abraão. Depois que Abraão fez a promessa com Abimeleque, ele reclamou sobre o poço de água para Abimeleque.</w:t>
      </w:r>
    </w:p>
    <w:p>
      <w:pPr/>
      <w:r>
        <w:rPr>
          <w:lang w:val="pt_PT" w:bidi="pt_PT"/>
        </w:rPr>
      </w:r>
      <w:r>
        <w:rPr>
          <w:lang w:val="pt_PT" w:bidi="pt_PT"/>
        </w:rPr>
        <w:t>Mas Abimeleque responde: “Não sei quem tomou o controle de seu poço. Por que você não disse algo antes? Esta é a primeira vez que ouvi sobre isso”.</w:t>
      </w:r>
    </w:p>
    <w:p>
      <w:pPr/>
      <w:r>
        <w:rPr>
          <w:lang w:val="pt_PT" w:bidi="pt_PT"/>
        </w:rPr>
      </w:r>
      <w:r>
        <w:rPr>
          <w:lang w:val="pt_PT" w:bidi="pt_PT"/>
        </w:rPr>
        <w:t>Visualize a ação na cena três. Abraão dá a Abimeleque algumas ovelhas e vacas, e os dois homens fazem um tratado juntos. Mas Abraão pega sete jovens ovelhas e as separa.</w:t>
      </w:r>
    </w:p>
    <w:p>
      <w:pPr/>
      <w:r>
        <w:rPr>
          <w:lang w:val="pt_PT" w:bidi="pt_PT"/>
        </w:rPr>
      </w:r>
      <w:r>
        <w:rPr>
          <w:lang w:val="pt_PT" w:bidi="pt_PT"/>
        </w:rPr>
        <w:t>Pare aqui. Em grupo, olhem para imagens de ovelhas, vacas e jovens ovelhas. Pause este áudio aqui.</w:t>
      </w:r>
    </w:p>
    <w:p>
      <w:pPr/>
      <w:r>
        <w:rPr>
          <w:lang w:val="pt_PT" w:bidi="pt_PT"/>
        </w:rPr>
      </w:r>
      <w:r>
        <w:rPr>
          <w:lang w:val="pt_PT" w:bidi="pt_PT"/>
        </w:rPr>
        <w:t>Abimeleque pergunta: “Por que você colocou essas sete jovens ovelhas para o lado?”.</w:t>
      </w:r>
    </w:p>
    <w:p>
      <w:pPr/>
      <w:r>
        <w:rPr>
          <w:lang w:val="pt_PT" w:bidi="pt_PT"/>
        </w:rPr>
      </w:r>
      <w:r>
        <w:rPr>
          <w:lang w:val="pt_PT" w:bidi="pt_PT"/>
        </w:rPr>
        <w:t>Abraão responde: “Aceite essas sete jovens ovelhas de mim como prova para todos que esse poço de água pertence a mim”. Abimeleque concorda e aceita os cordeiros.</w:t>
      </w:r>
    </w:p>
    <w:p>
      <w:pPr/>
      <w:r>
        <w:rPr>
          <w:lang w:val="pt_PT" w:bidi="pt_PT"/>
        </w:rPr>
      </w:r>
      <w:r>
        <w:rPr>
          <w:lang w:val="pt_PT" w:bidi="pt_PT"/>
        </w:rPr>
        <w:t>Visualize a ação na cena quatro. Abimeleque e Ficol retornam para a área onde o povo chamado de filisteus vivia.</w:t>
      </w:r>
    </w:p>
    <w:p>
      <w:pPr/>
      <w:r>
        <w:rPr>
          <w:lang w:val="pt_PT" w:bidi="pt_PT"/>
        </w:rPr>
      </w:r>
      <w:r>
        <w:rPr>
          <w:lang w:val="pt_PT" w:bidi="pt_PT"/>
        </w:rPr>
        <w:t>Abraão chamou a área de Berseba, que significa “poço do juramento”, porque Abraão e Abimeleque fizeram um juramento lá.</w:t>
      </w:r>
    </w:p>
    <w:p>
      <w:pPr/>
      <w:r>
        <w:rPr>
          <w:lang w:val="pt_PT" w:bidi="pt_PT"/>
        </w:rPr>
      </w:r>
      <w:r>
        <w:rPr>
          <w:lang w:val="pt_PT" w:bidi="pt_PT"/>
        </w:rPr>
        <w:t>Pare aqui. Em grupo, olhem para onde a área de Berseba pode ter estado em um mapa. Pause este áudio aqui.</w:t>
      </w:r>
    </w:p>
    <w:p>
      <w:pPr/>
      <w:r>
        <w:rPr>
          <w:lang w:val="pt_PT" w:bidi="pt_PT"/>
        </w:rPr>
      </w:r>
      <w:r>
        <w:rPr>
          <w:lang w:val="pt_PT" w:bidi="pt_PT"/>
        </w:rPr>
        <w:t>Abraão planta uma árvore e chama o nome de Yavé, o Deus que vive para sempre. Essa passagem usa uma linguagem especial para falar sobre Abraão adorando a Deus. Se alguém chamava o nome de alguém, ele acreditava que a pessoa tinha poder e autoridade.</w:t>
      </w:r>
    </w:p>
    <w:p>
      <w:pPr/>
      <w:r>
        <w:rPr>
          <w:lang w:val="pt_PT" w:bidi="pt_PT"/>
        </w:rPr>
      </w:r>
      <w:r>
        <w:rPr>
          <w:lang w:val="pt_PT" w:bidi="pt_PT"/>
        </w:rPr>
        <w:t>Pare aqui. Pare aqui: como um grupo, olhem para uma imagem de uma árvore tamargueira. Pause este áudio aqui.</w:t>
      </w:r>
    </w:p>
    <w:p>
      <w:pPr/>
      <w:r>
        <w:rPr>
          <w:lang w:val="pt_PT" w:bidi="pt_PT"/>
        </w:rPr>
      </w:r>
      <w:r>
        <w:rPr>
          <w:lang w:val="pt_PT" w:bidi="pt_PT"/>
        </w:rPr>
        <w:t>E Abraão vive como um estrangeiro na área do povo chamado de filisteus por muitos anos.</w:t>
      </w:r>
    </w:p>
    <w:p>
      <w:pPr/>
      <w:r>
        <w:rPr>
          <w:lang w:val="pt_PT" w:bidi="pt_PT"/>
        </w:rPr>
      </w:r>
      <w:r>
        <w:rPr>
          <w:lang w:val="pt_PT" w:bidi="pt_PT"/>
        </w:rPr>
        <w:t>Pare aqui. Em grupo, olhem para a área que as pessoas chamadas de filisteus viviam em um mapa. Isso inclui Berseba.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21:22–34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Abimeleque</w:t>
      </w:r>
    </w:p>
    <w:p>
      <w:pPr>
        <w:pStyle w:val="ListBullet"/>
        <w:spacing w:line="240" w:lineRule="auto"/>
        <w:ind w:left="720"/>
      </w:pPr>
      <w:r>
        <w:rPr>
          <w:lang w:val="pt_PT" w:bidi="pt_PT"/>
        </w:rPr>
      </w:r>
      <w:r>
        <w:rPr>
          <w:lang w:val="pt_PT" w:bidi="pt_PT"/>
        </w:rPr>
        <w:t>e Ficol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Um dia, Abimeleque visita Abraão com Ficol, o comandante do exército de Abimeleque. Abimeleque disse: “Deus está obviamente com você, ajudando você em tudo o que você faz. Jure a mim em nome de Deus que você não mentirá para mim, meus filhos ou qualquer um de meus descendentes. Abimeleque terminou: “Fui leal a você, então jure a mim que você será leal a mim e a esse país onde você agora vive como um estrangeiro”. </w:t>
      </w:r>
    </w:p>
    <w:p>
      <w:pPr/>
      <w:r>
        <w:rPr>
          <w:lang w:val="pt_PT" w:bidi="pt_PT"/>
        </w:rPr>
      </w:r>
      <w:r>
        <w:rPr>
          <w:lang w:val="pt_PT" w:bidi="pt_PT"/>
        </w:rPr>
        <w:t>Pause a encenação. Pergunte à pessoa que interpreta Abimeleque: “O que você está sentindo ou pensando?” A pessoa pode responder coisas como: “Quero garantir que Abraão não minta para mim novamente, como ele fez quando ele disse que Sara era sua irmã”, ou “Posso ver que Deus está com Abraão, então quero garantir que Abraão e eu tenhamos uma aliança”, ou “Fui leal a Abraão, então acho que Abraão deve prometer ser leal a mim”. Reiniciem a encenação.</w:t>
      </w:r>
    </w:p>
    <w:p>
      <w:pPr/>
      <w:r>
        <w:rPr>
          <w:lang w:val="pt_PT" w:bidi="pt_PT"/>
        </w:rPr>
      </w:r>
      <w:r>
        <w:rPr>
          <w:lang w:val="pt_PT" w:bidi="pt_PT"/>
        </w:rPr>
        <w:t>Abraão responde: “Sim, jurarei fazer isso!”. Então Abraão reclamou com Abimeleque sobre um poço que os servos de Abimeleque haviam tomado a força dos servos de Abraão.</w:t>
      </w:r>
    </w:p>
    <w:p>
      <w:pPr/>
      <w:r>
        <w:rPr>
          <w:lang w:val="pt_PT" w:bidi="pt_PT"/>
        </w:rPr>
      </w:r>
      <w:r>
        <w:rPr>
          <w:lang w:val="pt_PT" w:bidi="pt_PT"/>
        </w:rPr>
        <w:t>Abimeleque diz: “Esta é a primeira vez que ouvi sobre isso. Não tenho ideia de quem fez isso. Você nunca reclamou sobre isso antes”.</w:t>
      </w:r>
    </w:p>
    <w:p>
      <w:pPr/>
      <w:r>
        <w:rPr>
          <w:lang w:val="pt_PT" w:bidi="pt_PT"/>
        </w:rPr>
      </w:r>
      <w:r>
        <w:rPr>
          <w:lang w:val="pt_PT" w:bidi="pt_PT"/>
        </w:rPr>
        <w:t xml:space="preserve">Abraão então dá a Abimeleque algumas de suas ovelhas e vacas, e eles fazem um tratado. Abraão separa sete cordeiras. Abimeleque pergunta por que Abraão separou os sete cordeiros. Abraão respondeu: “Por favor, aceite essas sete ovelhas para mostrar que você concorda que agi bem nisso”. </w:t>
      </w:r>
    </w:p>
    <w:p>
      <w:pPr/>
      <w:r>
        <w:rPr>
          <w:lang w:val="pt_PT" w:bidi="pt_PT"/>
        </w:rPr>
      </w:r>
      <w:r>
        <w:rPr>
          <w:lang w:val="pt_PT" w:bidi="pt_PT"/>
        </w:rPr>
        <w:t>Pause a encenação. Pergunte à pessoa que interpreta Abraão: “O que você está sentindo ou pensando?”. A pessoa pode responder coisas como: “Quero garantir que não haja mal-entendidos entre nós”, ou “Quero estabelecer essa aliança entre nós”, ou “Quero mostrar que sou dedicado a esse tratado por meio dos presentes que dou”. Reiniciem a encenação.</w:t>
      </w:r>
    </w:p>
    <w:p>
      <w:pPr/>
      <w:r>
        <w:rPr>
          <w:lang w:val="pt_PT" w:bidi="pt_PT"/>
        </w:rPr>
      </w:r>
      <w:r>
        <w:rPr>
          <w:lang w:val="pt_PT" w:bidi="pt_PT"/>
        </w:rPr>
        <w:t>Então Abraão chamou o lugar de Berseba, que significa “poço do juramento”.</w:t>
      </w:r>
    </w:p>
    <w:p>
      <w:pPr/>
      <w:r>
        <w:rPr>
          <w:lang w:val="pt_PT" w:bidi="pt_PT"/>
        </w:rPr>
      </w:r>
      <w:r>
        <w:rPr>
          <w:lang w:val="pt_PT" w:bidi="pt_PT"/>
        </w:rPr>
        <w:t>Depois que eles fazem sua aliança em Berseba, Abimeleque sai com Ficol e retorna para casa. Então Abraão planta uma árvore em Berseba, e ele adora Yavé, o Deus Eterno.</w:t>
      </w:r>
    </w:p>
    <w:p>
      <w:pPr/>
      <w:r>
        <w:rPr>
          <w:lang w:val="pt_PT" w:bidi="pt_PT"/>
        </w:rPr>
      </w:r>
      <w:r>
        <w:rPr>
          <w:lang w:val="pt_PT" w:bidi="pt_PT"/>
        </w:rPr>
        <w:t>Termine a encenação. Pergunte à pessoa que interpreta Abraão: “O que você está sentindo ou pensando?”. A pessoa pode responder coisas como: “Sou grato por Deus me ter dado um lugar para viver em paz com as pessoas ao meu redor”.</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21:22–34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Um dia, Abimeleque e seu comandante do exército, </w:t>
      </w:r>
      <w:r>
        <w:rPr>
          <w:b/>
          <w:lang w:val="pt_PT" w:bidi="pt_PT"/>
        </w:rPr>
        <w:t>Ficol</w:t>
      </w:r>
      <w:r>
        <w:rPr>
          <w:lang w:val="pt_PT" w:bidi="pt_PT"/>
        </w:rPr>
        <w:t>, visitaram Abraão. Exército se refere a um grupo de homens que lutavam por Abimeleque.</w:t>
      </w:r>
    </w:p>
    <w:p>
      <w:pPr/>
      <w:r>
        <w:rPr>
          <w:lang w:val="pt_PT" w:bidi="pt_PT"/>
        </w:rPr>
      </w:r>
      <w:r>
        <w:rPr>
          <w:lang w:val="pt_PT" w:bidi="pt_PT"/>
        </w:rPr>
        <w:t>Abimeleque disse: “</w:t>
      </w:r>
      <w:r>
        <w:rPr>
          <w:b/>
          <w:lang w:val="pt_PT" w:bidi="pt_PT"/>
        </w:rPr>
        <w:t>Deus</w:t>
      </w:r>
      <w:r>
        <w:rPr>
          <w:lang w:val="pt_PT" w:bidi="pt_PT"/>
        </w:rPr>
        <w:t xml:space="preserve"> está obviamente com você, ajudando você em tudo o que você faz. Aqui Abimeleque usa o nome </w:t>
      </w:r>
      <w:r>
        <w:rPr>
          <w:b/>
          <w:lang w:val="pt_PT" w:bidi="pt_PT"/>
        </w:rPr>
        <w:t>Eloim</w:t>
      </w:r>
      <w:r>
        <w:rPr>
          <w:lang w:val="pt_PT" w:bidi="pt_PT"/>
        </w:rPr>
        <w:t xml:space="preserve"> para se referir a Deus. Esse é o nome geral para Deus. Procure </w:t>
      </w:r>
      <w:r>
        <w:rPr>
          <w:lang w:val="pt_PT" w:bidi="pt_PT"/>
        </w:rPr>
        <w:t>Eloim</w:t>
      </w:r>
      <w:r>
        <w:rPr>
          <w:lang w:val="pt_PT" w:bidi="pt_PT"/>
        </w:rPr>
        <w:t xml:space="preserve"> ou </w:t>
      </w:r>
      <w:r>
        <w:rPr>
          <w:lang w:val="pt_PT" w:bidi="pt_PT"/>
        </w:rPr>
        <w:t>Deus</w:t>
      </w:r>
      <w:r>
        <w:rPr>
          <w:lang w:val="pt_PT" w:bidi="pt_PT"/>
        </w:rPr>
        <w:t xml:space="preserve"> no Glossário Mestre e use a mesma palavra aqui que você usou em passagens anteriores.</w:t>
      </w:r>
    </w:p>
    <w:p>
      <w:pPr/>
      <w:r>
        <w:rPr>
          <w:lang w:val="pt_PT" w:bidi="pt_PT"/>
        </w:rPr>
      </w:r>
      <w:r>
        <w:rPr>
          <w:lang w:val="pt_PT" w:bidi="pt_PT"/>
        </w:rPr>
        <w:t xml:space="preserve">Abimeleque continuou: “Jure a mim que você não </w:t>
      </w:r>
      <w:r>
        <w:rPr>
          <w:b/>
          <w:lang w:val="pt_PT" w:bidi="pt_PT"/>
        </w:rPr>
        <w:t>enganará</w:t>
      </w:r>
      <w:r>
        <w:rPr>
          <w:lang w:val="pt_PT" w:bidi="pt_PT"/>
        </w:rPr>
        <w:t xml:space="preserve"> a mim, meus filhos ou qualquer um de meus </w:t>
      </w:r>
      <w:r>
        <w:rPr>
          <w:b/>
          <w:lang w:val="pt_PT" w:bidi="pt_PT"/>
        </w:rPr>
        <w:t>descendentes</w:t>
      </w:r>
      <w:r>
        <w:rPr>
          <w:lang w:val="pt_PT" w:bidi="pt_PT"/>
        </w:rPr>
        <w:t>”. A palavra para “enganar” que Abimeleque usa aqui se refere a alguém mentindo ou quebrando uma aliança com outra pessoa. “Descendentes” se refere a todos os filhos de Abimeleque e qualquer um que consideraria Abimeleque seu ancestral.</w:t>
      </w:r>
    </w:p>
    <w:p>
      <w:pPr/>
      <w:r>
        <w:rPr>
          <w:lang w:val="pt_PT" w:bidi="pt_PT"/>
        </w:rPr>
      </w:r>
      <w:r>
        <w:rPr>
          <w:lang w:val="pt_PT" w:bidi="pt_PT"/>
        </w:rPr>
        <w:t xml:space="preserve">Abimeleque terminou: “Fui </w:t>
      </w:r>
      <w:r>
        <w:rPr>
          <w:b/>
          <w:lang w:val="pt_PT" w:bidi="pt_PT"/>
        </w:rPr>
        <w:t>leal</w:t>
      </w:r>
      <w:r>
        <w:rPr>
          <w:lang w:val="pt_PT" w:bidi="pt_PT"/>
        </w:rPr>
        <w:t xml:space="preserve"> a você, então jure a mim que você será leal a mim e a esse país onde você agora vive como um estrangeiro”. Aqui, a palavra leal pode significar “leal”, “gentil” ou “fiel”.</w:t>
      </w:r>
    </w:p>
    <w:p>
      <w:pPr/>
      <w:r>
        <w:rPr>
          <w:lang w:val="pt_PT" w:bidi="pt_PT"/>
        </w:rPr>
      </w:r>
      <w:r>
        <w:rPr>
          <w:lang w:val="pt_PT" w:bidi="pt_PT"/>
        </w:rPr>
        <w:t xml:space="preserve">Abraão respondeu: “Sim, prometo fazer isso!”. Então Abraão reclamou com Abimeleque sobre um poço de água que os servos de Abimeleque haviam tomado a força dos servos de Abraão. </w:t>
      </w:r>
    </w:p>
    <w:p>
      <w:pPr/>
      <w:r>
        <w:rPr>
          <w:lang w:val="pt_PT" w:bidi="pt_PT"/>
        </w:rPr>
      </w:r>
      <w:r>
        <w:rPr>
          <w:lang w:val="pt_PT" w:bidi="pt_PT"/>
        </w:rPr>
        <w:t xml:space="preserve">Abraão deu algumas de suas ovelhas e vacas a Abimeleque, e eles fizeram uma </w:t>
      </w:r>
      <w:r>
        <w:rPr>
          <w:b/>
          <w:lang w:val="pt_PT" w:bidi="pt_PT"/>
        </w:rPr>
        <w:t>aliança</w:t>
      </w:r>
      <w:r>
        <w:rPr>
          <w:lang w:val="pt_PT" w:bidi="pt_PT"/>
        </w:rPr>
        <w:t xml:space="preserve">. Uma aliança é um acordo permanente feito entre duas pessoas, que estabelece paz ou amizade. Ambas as pessoas concordam em ser fiéis a esse acordo e permanecer em um bom relacionamento um com o outro. As alianças são mais profundas do que contratos legais porque as alianças exigem lealdade de ambas as partes. Essa aliança é um tratado de paz entre Abraão e Abimeleque. Procure </w:t>
      </w:r>
      <w:r>
        <w:rPr>
          <w:lang w:val="pt_PT" w:bidi="pt_PT"/>
        </w:rPr>
        <w:t>aliança</w:t>
      </w:r>
      <w:r>
        <w:rPr>
          <w:lang w:val="pt_PT" w:bidi="pt_PT"/>
        </w:rPr>
        <w:t xml:space="preserve"> no Glossário Mestre e use a mesma palavra aqui que você usou em passagens anteriores.</w:t>
      </w:r>
    </w:p>
    <w:p>
      <w:pPr/>
      <w:r>
        <w:rPr>
          <w:lang w:val="pt_PT" w:bidi="pt_PT"/>
        </w:rPr>
      </w:r>
      <w:r>
        <w:rPr>
          <w:lang w:val="pt_PT" w:bidi="pt_PT"/>
        </w:rPr>
        <w:t xml:space="preserve">Então Abraão chamou o lugar de </w:t>
      </w:r>
      <w:r>
        <w:rPr>
          <w:b/>
          <w:lang w:val="pt_PT" w:bidi="pt_PT"/>
        </w:rPr>
        <w:t>Berseba</w:t>
      </w:r>
      <w:r>
        <w:rPr>
          <w:lang w:val="pt_PT" w:bidi="pt_PT"/>
        </w:rPr>
        <w:t xml:space="preserve">. Berseba significa “poço do </w:t>
      </w:r>
      <w:r>
        <w:rPr>
          <w:b/>
          <w:lang w:val="pt_PT" w:bidi="pt_PT"/>
        </w:rPr>
        <w:t>juramento</w:t>
      </w:r>
      <w:r>
        <w:rPr>
          <w:lang w:val="pt_PT" w:bidi="pt_PT"/>
        </w:rPr>
        <w:t xml:space="preserve">” ou “poço dos sete”. Um juramento é adicionado a uma promessa, para que as pessoas saibam que devem manter seu acordo, e que ele não pode ser mudado. A pessoa que pronuncia um juramento pede a Deus que o puna caso não cumpra sua promessa. Use a mesma palavra para juramento que você usou em passagens anteriores, e lembre-se de que </w:t>
      </w:r>
      <w:r>
        <w:rPr>
          <w:lang w:val="pt_PT" w:bidi="pt_PT"/>
        </w:rPr>
        <w:t>juramento</w:t>
      </w:r>
      <w:r>
        <w:rPr>
          <w:lang w:val="pt_PT" w:bidi="pt_PT"/>
        </w:rPr>
        <w:t xml:space="preserve"> está no Glossário Mestre.</w:t>
      </w:r>
    </w:p>
    <w:p>
      <w:pPr/>
      <w:r>
        <w:rPr>
          <w:lang w:val="pt_PT" w:bidi="pt_PT"/>
        </w:rPr>
      </w:r>
      <w:r>
        <w:rPr>
          <w:lang w:val="pt_PT" w:bidi="pt_PT"/>
        </w:rPr>
        <w:t xml:space="preserve">E Abraão adorou </w:t>
      </w:r>
      <w:r>
        <w:rPr>
          <w:b/>
          <w:lang w:val="pt_PT" w:bidi="pt_PT"/>
        </w:rPr>
        <w:t>Yavé</w:t>
      </w:r>
      <w:r>
        <w:rPr>
          <w:lang w:val="pt_PT" w:bidi="pt_PT"/>
        </w:rPr>
        <w:t xml:space="preserve">, o </w:t>
      </w:r>
      <w:r>
        <w:rPr>
          <w:b/>
          <w:lang w:val="pt_PT" w:bidi="pt_PT"/>
        </w:rPr>
        <w:t>Deus Eterno</w:t>
      </w:r>
      <w:r>
        <w:rPr>
          <w:lang w:val="pt_PT" w:bidi="pt_PT"/>
        </w:rPr>
        <w:t xml:space="preserve">. A palavra para Deus aqui é o nome pessoal de Deus, Yavé. Deus Eterno é um nome para Deus que significa que Deus sempre existiu e continuará a existir para sempre. Procure </w:t>
      </w:r>
      <w:r>
        <w:rPr>
          <w:lang w:val="pt_PT" w:bidi="pt_PT"/>
        </w:rPr>
        <w:t>Yavé</w:t>
      </w:r>
      <w:r>
        <w:rPr>
          <w:lang w:val="pt_PT" w:bidi="pt_PT"/>
        </w:rPr>
        <w:t xml:space="preserve"> no Glossário Mestre e use a mesma palavra aqui que você usou em passagens anteriores. Você pode dizer que Abraão chamou o nome de Yavé, mas se você diz que Abraão </w:t>
      </w:r>
      <w:r>
        <w:rPr>
          <w:b/>
          <w:lang w:val="pt_PT" w:bidi="pt_PT"/>
        </w:rPr>
        <w:t>adorou</w:t>
      </w:r>
      <w:r>
        <w:rPr>
          <w:lang w:val="pt_PT" w:bidi="pt_PT"/>
        </w:rPr>
        <w:t xml:space="preserve"> Yavé, certifique-se de usar a mesma palavra para adoração que você usou em passagens anteriores, e veja o Glossário Mestre para mais informações sobre </w:t>
      </w:r>
      <w:r>
        <w:rPr>
          <w:lang w:val="pt_PT" w:bidi="pt_PT"/>
        </w:rPr>
        <w:t>adoração</w:t>
      </w:r>
      <w:r>
        <w:rPr>
          <w:lang w:val="pt_PT" w:bidi="pt_PT"/>
        </w:rPr>
        <w:t>.</w:t>
      </w:r>
    </w:p>
    <w:p>
      <w:pPr/>
      <w:r>
        <w:rPr>
          <w:lang w:val="pt_PT" w:bidi="pt_PT"/>
        </w:rPr>
      </w:r>
      <w:r>
        <w:rPr>
          <w:lang w:val="pt_PT" w:bidi="pt_PT"/>
        </w:rPr>
        <w:t>Então Abraão viveu como um estrangeiro nesse país por um longo tempo.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21:22–34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91">
        <w:r>
          <w:rPr>
            <w:lang w:val="pt_PT" w:bidi="pt_PT"/>
          </w:rPr>
          <w:rPr>
            <w:color w:val="0000EE"/>
            <w:u w:val="single"/>
          </w:rPr>
          <w:t>Ouvir e Sentir</w:t>
        </w:r>
      </w:hyperlink>
      <w:r>
        <w:rPr>
          <w:lang w:val="pt_PT" w:bidi="pt_PT"/>
        </w:rPr>
        <w:t xml:space="preserve"> (442 KB)</w:t>
      </w:r>
      <w:r>
        <w:rPr>
          <w:lang w:val="pt_PT" w:bidi="pt_PT"/>
        </w:rPr>
      </w:r>
    </w:p>
    <w:p>
      <w:pPr>
        <w:pStyle w:val="ListBullet"/>
        <w:spacing w:line="240" w:lineRule="auto"/>
        <w:ind w:left="720"/>
      </w:pPr>
      <w:r>
        <w:rPr>
          <w:lang w:val="pt_PT" w:bidi="pt_PT"/>
        </w:rPr>
      </w:r>
      <w:hyperlink r:id="rId192">
        <w:r>
          <w:rPr>
            <w:lang w:val="pt_PT" w:bidi="pt_PT"/>
          </w:rPr>
          <w:rPr>
            <w:color w:val="0000EE"/>
            <w:u w:val="single"/>
          </w:rPr>
          <w:t>Preparando o Cenário</w:t>
        </w:r>
      </w:hyperlink>
      <w:r>
        <w:rPr>
          <w:lang w:val="pt_PT" w:bidi="pt_PT"/>
        </w:rPr>
        <w:t xml:space="preserve"> (3.8 MB)</w:t>
      </w:r>
      <w:r>
        <w:rPr>
          <w:lang w:val="pt_PT" w:bidi="pt_PT"/>
        </w:rPr>
      </w:r>
    </w:p>
    <w:p>
      <w:pPr>
        <w:pStyle w:val="ListBullet"/>
        <w:spacing w:line="240" w:lineRule="auto"/>
        <w:ind w:left="720"/>
      </w:pPr>
      <w:r>
        <w:rPr>
          <w:lang w:val="pt_PT" w:bidi="pt_PT"/>
        </w:rPr>
      </w:r>
      <w:hyperlink r:id="rId193">
        <w:r>
          <w:rPr>
            <w:lang w:val="pt_PT" w:bidi="pt_PT"/>
          </w:rPr>
          <w:rPr>
            <w:color w:val="0000EE"/>
            <w:u w:val="single"/>
          </w:rPr>
          <w:t>Identificando as Cenas</w:t>
        </w:r>
      </w:hyperlink>
      <w:r>
        <w:rPr>
          <w:lang w:val="pt_PT" w:bidi="pt_PT"/>
        </w:rPr>
        <w:t xml:space="preserve"> (3.3 MB)</w:t>
      </w:r>
      <w:r>
        <w:rPr>
          <w:lang w:val="pt_PT" w:bidi="pt_PT"/>
        </w:rPr>
      </w:r>
    </w:p>
    <w:p>
      <w:pPr>
        <w:pStyle w:val="ListBullet"/>
        <w:spacing w:line="240" w:lineRule="auto"/>
        <w:ind w:left="720"/>
      </w:pPr>
      <w:r>
        <w:rPr>
          <w:lang w:val="pt_PT" w:bidi="pt_PT"/>
        </w:rPr>
      </w:r>
      <w:hyperlink r:id="rId194">
        <w:r>
          <w:rPr>
            <w:lang w:val="pt_PT" w:bidi="pt_PT"/>
          </w:rPr>
          <w:rPr>
            <w:color w:val="0000EE"/>
            <w:u w:val="single"/>
          </w:rPr>
          <w:t>Incorporando o Texto</w:t>
        </w:r>
      </w:hyperlink>
      <w:r>
        <w:rPr>
          <w:lang w:val="pt_PT" w:bidi="pt_PT"/>
        </w:rPr>
        <w:t xml:space="preserve"> (2.4 MB)</w:t>
      </w:r>
      <w:r>
        <w:rPr>
          <w:lang w:val="pt_PT" w:bidi="pt_PT"/>
        </w:rPr>
      </w:r>
    </w:p>
    <w:p>
      <w:pPr>
        <w:pStyle w:val="ListBullet"/>
        <w:spacing w:line="240" w:lineRule="auto"/>
        <w:ind w:left="720"/>
      </w:pPr>
      <w:r>
        <w:rPr>
          <w:lang w:val="pt_PT" w:bidi="pt_PT"/>
        </w:rPr>
      </w:r>
      <w:hyperlink r:id="rId195">
        <w:r>
          <w:rPr>
            <w:lang w:val="pt_PT" w:bidi="pt_PT"/>
          </w:rPr>
          <w:rPr>
            <w:color w:val="0000EE"/>
            <w:u w:val="single"/>
          </w:rPr>
          <w:t>Preenchendo as Lacunas</w:t>
        </w:r>
      </w:hyperlink>
      <w:r>
        <w:rPr>
          <w:lang w:val="pt_PT" w:bidi="pt_PT"/>
        </w:rPr>
        <w:t xml:space="preserve"> (2.1 MB)</w:t>
      </w:r>
      <w:r>
        <w:rPr>
          <w:lang w:val="pt_PT" w:bidi="pt_PT"/>
        </w:rPr>
      </w:r>
    </w:p>
    <w:p>
      <w:pPr>
        <w:pStyle w:val="ListBullet"/>
        <w:spacing w:line="240" w:lineRule="auto"/>
        <w:ind w:left="720"/>
      </w:pPr>
      <w:r>
        <w:rPr>
          <w:lang w:val="pt_PT" w:bidi="pt_PT"/>
        </w:rPr>
      </w:r>
      <w:hyperlink r:id="rId19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22:1–19</w:t>
      </w:r>
      <w:r>
        <w:rPr>
          <w:lang w:val="pt_PT" w:bidi="pt_PT"/>
        </w:rPr>
      </w:r>
    </w:p>
    <w:p>
      <w:pPr>
        <w:pStyle w:val="Heading3"/>
      </w:pPr>
      <w:r>
        <w:rPr>
          <w:lang w:val="pt_PT" w:bidi="pt_PT"/>
        </w:rPr>
        <w:t>Ouvir e Sentir</w:t>
      </w:r>
    </w:p>
    <w:p>
      <w:pPr/>
      <w:r>
        <w:rPr>
          <w:lang w:val="pt_PT" w:bidi="pt_PT"/>
        </w:rPr>
      </w:r>
      <w:r>
        <w:rPr>
          <w:lang w:val="pt_PT" w:bidi="pt_PT"/>
        </w:rPr>
        <w:t>Nesta etapa, ouçam Gênesis 22:1–19 e guardem em seus corações. Ouça uma versão em áudio de Gênesis 22:1–19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22:1–19 na tradução mais fácil de entender.</w:t>
      </w:r>
    </w:p>
    <w:p>
      <w:pPr/>
      <w:r>
        <w:rPr>
          <w:lang w:val="pt_PT" w:bidi="pt_PT"/>
        </w:rPr>
      </w:r>
      <w:r>
        <w:rPr>
          <w:lang w:val="pt_PT" w:bidi="pt_PT"/>
        </w:rPr>
        <w:t>Essa história é a mais importante de todas as histórias sobre Abraão. Nessa história, Deus testa Abraão pedindo a ele que sacrifique Isaque, o único filho de Abraão. Abraão mostra o quanto ele confia em Deus e nas promessas de Deus ao estar disposto a sacrificar Isaque. Deus mais uma vez promete abençoar Abraão e também abençoar toda a humanidade por meio dos descendentes de Abraão.</w:t>
      </w:r>
    </w:p>
    <w:p>
      <w:pPr/>
      <w:r>
        <w:rPr>
          <w:lang w:val="pt_PT" w:bidi="pt_PT"/>
        </w:rPr>
      </w:r>
      <w:r>
        <w:rPr>
          <w:lang w:val="pt_PT" w:bidi="pt_PT"/>
        </w:rPr>
        <w:t>Algum tempo depois da última história, Deus testa Abraão. Testar Abraão significa que Deus tomou uma ação para ver se Abraão confiava em Deus.</w:t>
      </w:r>
    </w:p>
    <w:p>
      <w:pPr/>
      <w:r>
        <w:rPr>
          <w:lang w:val="pt_PT" w:bidi="pt_PT"/>
        </w:rPr>
      </w:r>
      <w:r>
        <w:rPr>
          <w:lang w:val="pt_PT" w:bidi="pt_PT"/>
        </w:rPr>
        <w:t>Deus disse a Abraão: “Abraão! Abraão”.</w:t>
      </w:r>
    </w:p>
    <w:p>
      <w:pPr/>
      <w:r>
        <w:rPr>
          <w:lang w:val="pt_PT" w:bidi="pt_PT"/>
        </w:rPr>
      </w:r>
      <w:r>
        <w:rPr>
          <w:lang w:val="pt_PT" w:bidi="pt_PT"/>
        </w:rPr>
        <w:t>Abraão respondeu: “Aqui estou”.</w:t>
      </w:r>
    </w:p>
    <w:p>
      <w:pPr/>
      <w:r>
        <w:rPr>
          <w:lang w:val="pt_PT" w:bidi="pt_PT"/>
        </w:rPr>
      </w:r>
      <w:r>
        <w:rPr>
          <w:lang w:val="pt_PT" w:bidi="pt_PT"/>
        </w:rPr>
        <w:t>Deus disse: “Pegue seu único filho, o filho que você ama, Isaque, e vá para a área de Moriá”. Sabemos de passagens anteriores que Abraão teve outro filho, Ismael. Nessa história, Deus considera Isaque o único filho de Abraão porque ele é o único filho que compartilhará a aliança que Deus fez com Abraão. Abraão amava Isaque muito como um pai amaria seu filho. Quando as pessoas amavam um membro da família assim, elas mostravam bondade a ele e tinham afeto por ele. Provavelmente era difícil para Abraão obedecer a esse mandamento de Deus porque ele amava muito seu filho.</w:t>
      </w:r>
    </w:p>
    <w:p>
      <w:pPr/>
      <w:r>
        <w:rPr>
          <w:lang w:val="pt_PT" w:bidi="pt_PT"/>
        </w:rPr>
      </w:r>
      <w:r>
        <w:rPr>
          <w:lang w:val="pt_PT" w:bidi="pt_PT"/>
        </w:rPr>
        <w:t>Pare aqui. Em grupo, olhem para uma imagem de onde a área de Moriá pode ter estado em um mapa. Pause este áudio aqui.</w:t>
      </w:r>
    </w:p>
    <w:p>
      <w:pPr/>
      <w:r>
        <w:rPr>
          <w:lang w:val="pt_PT" w:bidi="pt_PT"/>
        </w:rPr>
      </w:r>
      <w:r>
        <w:rPr>
          <w:lang w:val="pt_PT" w:bidi="pt_PT"/>
        </w:rPr>
        <w:t>Deus continuou: “Ofereça seu filho lá como uma oferta queimada em uma das montanhas que mostrarei a você”. As pessoas muitas vezes sacrificavam animais a Deus durante esse tempo. Um sacrifício é algo oferecido a Deus para dar graças ou pedir perdão a Ele. Os adoradores matavam e queimavam animais como um presente a Deus para mostrar que eles eram plenamente dedicados a Deus. Quando alguém fazia uma oferta queimada, ele a matava e a queimava completamente como um sacrifício a Deus. Em algumas das culturas ao redor de Abraão, algumas pessoas adoravam seus deuses sacrificando seus filhos a seus deuses. Deus pediu a Abraão que sacrificasse Isaque apenas como um teste — Deus não pedia às pessoas que sacrificassem outros humanos a ele.</w:t>
      </w:r>
    </w:p>
    <w:p>
      <w:pPr/>
      <w:r>
        <w:rPr>
          <w:lang w:val="pt_PT" w:bidi="pt_PT"/>
        </w:rPr>
      </w:r>
      <w:r>
        <w:rPr>
          <w:lang w:val="pt_PT" w:bidi="pt_PT"/>
        </w:rPr>
        <w:t>Pare aqui e discuta essa pergunta como um grupo: Como as pessoas adoram em sua cultura? Como você oferece coisas a Deus? O que você oferece a Deus? Pause este áudio aqui.</w:t>
      </w:r>
    </w:p>
    <w:p>
      <w:pPr/>
      <w:r>
        <w:rPr>
          <w:lang w:val="pt_PT" w:bidi="pt_PT"/>
        </w:rPr>
      </w:r>
      <w:r>
        <w:rPr>
          <w:lang w:val="pt_PT" w:bidi="pt_PT"/>
        </w:rPr>
        <w:t>Então Abraão se levantou cedo e carregou seu burro.</w:t>
      </w:r>
    </w:p>
    <w:p>
      <w:pPr/>
      <w:r>
        <w:rPr>
          <w:lang w:val="pt_PT" w:bidi="pt_PT"/>
        </w:rPr>
      </w:r>
      <w:r>
        <w:rPr>
          <w:lang w:val="pt_PT" w:bidi="pt_PT"/>
        </w:rPr>
        <w:t>Pare aqui. Em grupo, olhem para uma imagem de um burro. Pause este áudio aqui.</w:t>
      </w:r>
    </w:p>
    <w:p>
      <w:pPr/>
      <w:r>
        <w:rPr>
          <w:lang w:val="pt_PT" w:bidi="pt_PT"/>
        </w:rPr>
      </w:r>
      <w:r>
        <w:rPr>
          <w:lang w:val="pt_PT" w:bidi="pt_PT"/>
        </w:rPr>
        <w:t>Abraão levou Isaque e dois de seus servos com ele. Abraão cortou madeira para a oferta queimada e começou a viajar para o lugar onde Deus havia dito a ele para ir.</w:t>
      </w:r>
    </w:p>
    <w:p>
      <w:pPr/>
      <w:r>
        <w:rPr>
          <w:lang w:val="pt_PT" w:bidi="pt_PT"/>
        </w:rPr>
      </w:r>
      <w:r>
        <w:rPr>
          <w:lang w:val="pt_PT" w:bidi="pt_PT"/>
        </w:rPr>
        <w:t>No terceiro dia, Abraão viu o lugar de longe. Então Abraão disse a seus dois servos: “Fiquem aqui com o burro. O menino e eu viajaremos um pouco mais longe. Iremos lá para adorar, e então voltaremos para vocês”. Aqui, Abraão pode ter estado mentindo para seus servos para esconder deles o que estava prestes a acontecer, ou ele pode ter estado confiante de que Deus forneceria um sacrifício que não o próprio Isaque.</w:t>
      </w:r>
    </w:p>
    <w:p>
      <w:pPr/>
      <w:r>
        <w:rPr>
          <w:lang w:val="pt_PT" w:bidi="pt_PT"/>
        </w:rPr>
      </w:r>
      <w:r>
        <w:rPr>
          <w:lang w:val="pt_PT" w:bidi="pt_PT"/>
        </w:rPr>
        <w:t>Abraão pegou a madeira para a oferta queimada e a colocou nos ombros de Isaque. Abraão carregava o fogo e a faca necessários para fazer o sacrifício. Aqui, Abraão provavelmente carregava um recipiente com carvão quente de sua fogueira para fazer um novo fogo para o sacrifício, ou ele carregava coisas para fazer fogo.</w:t>
      </w:r>
    </w:p>
    <w:p>
      <w:pPr/>
      <w:r>
        <w:rPr>
          <w:lang w:val="pt_PT" w:bidi="pt_PT"/>
        </w:rPr>
      </w:r>
      <w:r>
        <w:rPr>
          <w:lang w:val="pt_PT" w:bidi="pt_PT"/>
        </w:rPr>
        <w:t>Pare aqui. Em grupo, olhem para uma imagem de um recipiente para carregar carvões quentes. Olhe para uma imagem do tipo de faca que Abraão pode ter usado. Pause este áudio aqui.</w:t>
      </w:r>
    </w:p>
    <w:p>
      <w:pPr/>
      <w:r>
        <w:rPr>
          <w:lang w:val="pt_PT" w:bidi="pt_PT"/>
        </w:rPr>
      </w:r>
      <w:r>
        <w:rPr>
          <w:lang w:val="pt_PT" w:bidi="pt_PT"/>
        </w:rPr>
        <w:t>Abraão e Isaque foram juntos. Isaque disse a Abraão: “Pai?”.</w:t>
      </w:r>
    </w:p>
    <w:p>
      <w:pPr/>
      <w:r>
        <w:rPr>
          <w:lang w:val="pt_PT" w:bidi="pt_PT"/>
        </w:rPr>
      </w:r>
      <w:r>
        <w:rPr>
          <w:lang w:val="pt_PT" w:bidi="pt_PT"/>
        </w:rPr>
        <w:t>Abraão respondeu: “Aqui estou eu, meu filho”.</w:t>
      </w:r>
    </w:p>
    <w:p>
      <w:pPr/>
      <w:r>
        <w:rPr>
          <w:lang w:val="pt_PT" w:bidi="pt_PT"/>
        </w:rPr>
      </w:r>
      <w:r>
        <w:rPr>
          <w:lang w:val="pt_PT" w:bidi="pt_PT"/>
        </w:rPr>
        <w:t>Isaque disse: “O fogo e a madeira estão aqui, mas onde estão as jovens ovelhas para a oferta queimada?" Jovens ovelhas eram animais muitas vezes usados para sacrifício.</w:t>
      </w:r>
    </w:p>
    <w:p>
      <w:pPr/>
      <w:r>
        <w:rPr>
          <w:lang w:val="pt_PT" w:bidi="pt_PT"/>
        </w:rPr>
      </w:r>
      <w:r>
        <w:rPr>
          <w:lang w:val="pt_PT" w:bidi="pt_PT"/>
        </w:rPr>
        <w:t>Pare aqui. Em grupo, olhem para uma imagem de uma jovem ovelha. Pause este áudio aqui.</w:t>
      </w:r>
    </w:p>
    <w:p>
      <w:pPr/>
      <w:r>
        <w:rPr>
          <w:lang w:val="pt_PT" w:bidi="pt_PT"/>
        </w:rPr>
      </w:r>
      <w:r>
        <w:rPr>
          <w:lang w:val="pt_PT" w:bidi="pt_PT"/>
        </w:rPr>
        <w:t>Abraão respondeu: “Meu filho, o próprio Deus fornecerá uma ovelha para a oferta queimada'.</w:t>
      </w:r>
    </w:p>
    <w:p>
      <w:pPr/>
      <w:r>
        <w:rPr>
          <w:lang w:val="pt_PT" w:bidi="pt_PT"/>
        </w:rPr>
      </w:r>
      <w:r>
        <w:rPr>
          <w:lang w:val="pt_PT" w:bidi="pt_PT"/>
        </w:rPr>
        <w:t>Então eles viajaram juntos.</w:t>
      </w:r>
    </w:p>
    <w:p>
      <w:pPr/>
      <w:r>
        <w:rPr>
          <w:lang w:val="pt_PT" w:bidi="pt_PT"/>
        </w:rPr>
      </w:r>
      <w:r>
        <w:rPr>
          <w:lang w:val="pt_PT" w:bidi="pt_PT"/>
        </w:rPr>
        <w:t>Quando eles chegaram ao lugar onde Deus havia dito a Abraão para ir, Abraão construiu um altar. Um altar é um lugar onde os animais são mortos e queimados como uma oferta a Deus. As pessoas muitas vezes constroem altares de pedra e os moldam como uma mesa ou uma pequena plataforma.</w:t>
      </w:r>
    </w:p>
    <w:p>
      <w:pPr/>
      <w:r>
        <w:rPr>
          <w:lang w:val="pt_PT" w:bidi="pt_PT"/>
        </w:rPr>
      </w:r>
      <w:r>
        <w:rPr>
          <w:lang w:val="pt_PT" w:bidi="pt_PT"/>
        </w:rPr>
        <w:t>Pare aqui. Em grupo, olhem para uma imagem de um altar. Pause este áudio aqui.</w:t>
      </w:r>
    </w:p>
    <w:p>
      <w:pPr/>
      <w:r>
        <w:rPr>
          <w:lang w:val="pt_PT" w:bidi="pt_PT"/>
        </w:rPr>
      </w:r>
      <w:r>
        <w:rPr>
          <w:lang w:val="pt_PT" w:bidi="pt_PT"/>
        </w:rPr>
        <w:t>Abraão colocou a madeira no altar. Ele amarrou seu filho Isaque e o colocou em cima do altar, em cima da madeira. Então Abraão estendeu a mão. A frase “estendeu sua mão” enfatiza a ação de Abraão e mostra que o que acontece em seguida é importante. Abraão pegou sua faca para matar Isaque. Mas o Anjo de Yavé chamou Abraão do céu. Anjo de Yavé muitas vezes se refere a Deus aparecendo a alguém em forma humana. Aqui, provavelmente se refere ao próprio Deus falando com Abraão.</w:t>
      </w:r>
    </w:p>
    <w:p>
      <w:pPr/>
      <w:r>
        <w:rPr>
          <w:lang w:val="pt_PT" w:bidi="pt_PT"/>
        </w:rPr>
      </w:r>
      <w:r>
        <w:rPr>
          <w:lang w:val="pt_PT" w:bidi="pt_PT"/>
        </w:rPr>
        <w:t>O Anjo de Yavé disse: “Abraão, Abraão!”.</w:t>
      </w:r>
    </w:p>
    <w:p>
      <w:pPr/>
      <w:r>
        <w:rPr>
          <w:lang w:val="pt_PT" w:bidi="pt_PT"/>
        </w:rPr>
      </w:r>
      <w:r>
        <w:rPr>
          <w:lang w:val="pt_PT" w:bidi="pt_PT"/>
        </w:rPr>
        <w:t>Abraão respondeu: “Aqui estou eu”.</w:t>
      </w:r>
    </w:p>
    <w:p>
      <w:pPr/>
      <w:r>
        <w:rPr>
          <w:lang w:val="pt_PT" w:bidi="pt_PT"/>
        </w:rPr>
      </w:r>
      <w:r>
        <w:rPr>
          <w:lang w:val="pt_PT" w:bidi="pt_PT"/>
        </w:rPr>
        <w:t>Deus disse: “Não fira o menino ou faça nada com ele. Agora sei que você teme a Deus”. Temer a Deus significa ter reverência, honra e respeito a Deus. Mostra santa reverência ou o medo da punição. Aqui, provavelmente significa que Abraão mostrou que ele obedeceria a Deus porque ele respeita muito a Deus. Isso é o que torna a fé de Abraão em Deus tão forte.</w:t>
      </w:r>
    </w:p>
    <w:p>
      <w:pPr/>
      <w:r>
        <w:rPr>
          <w:lang w:val="pt_PT" w:bidi="pt_PT"/>
        </w:rPr>
      </w:r>
      <w:r>
        <w:rPr>
          <w:lang w:val="pt_PT" w:bidi="pt_PT"/>
        </w:rPr>
        <w:t>Deus continuou: “Vejo que você não manteve seu filho, seu único filho, de mim”.</w:t>
      </w:r>
    </w:p>
    <w:p>
      <w:pPr/>
      <w:r>
        <w:rPr>
          <w:lang w:val="pt_PT" w:bidi="pt_PT"/>
        </w:rPr>
      </w:r>
      <w:r>
        <w:rPr>
          <w:lang w:val="pt_PT" w:bidi="pt_PT"/>
        </w:rPr>
        <w:t>Abraão olhou para cima, e atrás dele estava um carneiro, ou uma ovelha, preso em um arbusto perto dos chifres.</w:t>
      </w:r>
    </w:p>
    <w:p>
      <w:pPr/>
      <w:r>
        <w:rPr>
          <w:lang w:val="pt_PT" w:bidi="pt_PT"/>
        </w:rPr>
      </w:r>
      <w:r>
        <w:rPr>
          <w:lang w:val="pt_PT" w:bidi="pt_PT"/>
        </w:rPr>
        <w:t>Pare aqui. Em grupo, olhem para uma imagem de um carneiro. Pause este áudio aqui.</w:t>
      </w:r>
    </w:p>
    <w:p>
      <w:pPr/>
      <w:r>
        <w:rPr>
          <w:lang w:val="pt_PT" w:bidi="pt_PT"/>
        </w:rPr>
      </w:r>
      <w:r>
        <w:rPr>
          <w:lang w:val="pt_PT" w:bidi="pt_PT"/>
        </w:rPr>
        <w:t>Abraão pegou o carneiro e o sacrificou em vez de seu filho. Então Abraão chamou esse lugar de “Yavé fornecerá” ou “Yavé vê”.</w:t>
      </w:r>
    </w:p>
    <w:p>
      <w:pPr/>
      <w:r>
        <w:rPr>
          <w:lang w:val="pt_PT" w:bidi="pt_PT"/>
        </w:rPr>
      </w:r>
      <w:r>
        <w:rPr>
          <w:lang w:val="pt_PT" w:bidi="pt_PT"/>
        </w:rPr>
        <w:t>É por isso que um provérbio posterior disse: “Na montanha de Yavé, será fornecido”. Essa frase também pode significar: “Na montanha de Yavé, é visto”, mas esse significado é menos provável. Provérbios são declarações curtas usadas para dar às pessoas conselhos em culturas específicas. O autor de Gênesis está dando uma explicação de por que as pessoas dizem esse provérbio.</w:t>
      </w:r>
    </w:p>
    <w:p>
      <w:pPr/>
      <w:r>
        <w:rPr>
          <w:lang w:val="pt_PT" w:bidi="pt_PT"/>
        </w:rPr>
      </w:r>
      <w:r>
        <w:rPr>
          <w:lang w:val="pt_PT" w:bidi="pt_PT"/>
        </w:rPr>
        <w:t>O Anjo de Yavé chamou Abraão pela segunda vez do céu. O Anjo de Yavé disse: “Isso é o que Deus diz. Como você me obedeceu e não manteve de mim nem mesmo seu filho, seu único filho, juro por meu próprio nome que definitivamente abençoarei você”. Esta é a única vez em Gênesis que Deus introduz uma promessa jurando por seu próprio nome. Isso mostra a importância do que Deus disse aqui.</w:t>
      </w:r>
    </w:p>
    <w:p>
      <w:pPr/>
      <w:r>
        <w:rPr>
          <w:lang w:val="pt_PT" w:bidi="pt_PT"/>
        </w:rPr>
      </w:r>
      <w:r>
        <w:rPr>
          <w:lang w:val="pt_PT" w:bidi="pt_PT"/>
        </w:rPr>
        <w:t>Deus continua: “Darei a você tantos descendentes que você não poderá contá-los, como você não pode contar as estrelas no céu ou a areia na costa da praia”. Uma costa é uma grande área arenosa ao lado de um mar, que é um grande corpo de água.</w:t>
      </w:r>
    </w:p>
    <w:p>
      <w:pPr/>
      <w:r>
        <w:rPr>
          <w:lang w:val="pt_PT" w:bidi="pt_PT"/>
        </w:rPr>
      </w:r>
      <w:r>
        <w:rPr>
          <w:lang w:val="pt_PT" w:bidi="pt_PT"/>
        </w:rPr>
        <w:t>Pare aqui. Em grupo, olhem para uma imagem de areia perto do mar. Pause este áudio aqui.</w:t>
      </w:r>
    </w:p>
    <w:p>
      <w:pPr/>
      <w:r>
        <w:rPr>
          <w:lang w:val="pt_PT" w:bidi="pt_PT"/>
        </w:rPr>
      </w:r>
      <w:r>
        <w:rPr>
          <w:lang w:val="pt_PT" w:bidi="pt_PT"/>
        </w:rPr>
        <w:t>Deus continua: “Seus descendentes conquistarão as cidades de seus inimigos. E como você me obedeceu, por meio de seus descendentes, abençoarei, ou farei o bem para todas as nações, todos os grupos de pessoas”.</w:t>
      </w:r>
    </w:p>
    <w:p>
      <w:pPr/>
      <w:r>
        <w:rPr>
          <w:lang w:val="pt_PT" w:bidi="pt_PT"/>
        </w:rPr>
      </w:r>
      <w:r>
        <w:rPr>
          <w:lang w:val="pt_PT" w:bidi="pt_PT"/>
        </w:rPr>
        <w:t>Então Abraão e Isaque retornaram para os servos de Abraão e viajaram de volta para Berseba, onde Abraão continuou vivendo.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22:1–19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algum tempo depois, Deus queria examinar Abraão para ver se ele obedeceria a Deus. Então Deus disse a Abraão para sacrificar seu filho, Isaque, em uma montanha.</w:t>
      </w:r>
    </w:p>
    <w:p>
      <w:pPr/>
      <w:r>
        <w:rPr>
          <w:lang w:val="pt_PT" w:bidi="pt_PT"/>
        </w:rPr>
      </w:r>
      <w:r>
        <w:rPr>
          <w:b/>
          <w:lang w:val="pt_PT" w:bidi="pt_PT"/>
        </w:rPr>
        <w:t>Na segunda cena:</w:t>
      </w:r>
      <w:r>
        <w:rPr>
          <w:lang w:val="pt_PT" w:bidi="pt_PT"/>
        </w:rPr>
        <w:t xml:space="preserve"> Então cedo na manhã seguinte, Abraão se levantou e carregou seu burro. Ele levou dois de seus servos e seu filho Isaque com ele. Depois que eles haviam estado viajando quase três dias, Abraão viu o lugar onde Deus havia dito a ele para ir. Abraão disse a seus dois servos para ficar para trás, e ele e Isaque continuaram viajando.</w:t>
      </w:r>
    </w:p>
    <w:p>
      <w:pPr/>
      <w:r>
        <w:rPr>
          <w:lang w:val="pt_PT" w:bidi="pt_PT"/>
        </w:rPr>
      </w:r>
      <w:r>
        <w:rPr>
          <w:b/>
          <w:lang w:val="pt_PT" w:bidi="pt_PT"/>
        </w:rPr>
        <w:t>Na terceira cena:</w:t>
      </w:r>
      <w:r>
        <w:rPr>
          <w:lang w:val="pt_PT" w:bidi="pt_PT"/>
        </w:rPr>
        <w:t xml:space="preserve"> enquanto eles caminhavam juntos, Isaque perguntou a Abraão por que eles não haviam trazido uma ovelha para sacrifício. Abraão disse a Isaque que Deus forneceria uma ovelha.</w:t>
      </w:r>
    </w:p>
    <w:p>
      <w:pPr/>
      <w:r>
        <w:rPr>
          <w:lang w:val="pt_PT" w:bidi="pt_PT"/>
        </w:rPr>
      </w:r>
      <w:r>
        <w:rPr>
          <w:b/>
          <w:lang w:val="pt_PT" w:bidi="pt_PT"/>
        </w:rPr>
        <w:t>Na quarta cena:</w:t>
      </w:r>
      <w:r>
        <w:rPr>
          <w:lang w:val="pt_PT" w:bidi="pt_PT"/>
        </w:rPr>
        <w:t xml:space="preserve"> quando eles chegaram ao lugar onde Deus havia dito a Abraão para ir, Abraão construiu um altar e colocou a madeira para o fogo em cima dele. Então ele colocou Isaque na madeira. Então Abraão pegou a faca para matar seu filho. De repente, o Anjo de Yavé, que estava no céu, falou em uma voz alta e disse a Abraão para não matar Isaque.</w:t>
      </w:r>
    </w:p>
    <w:p>
      <w:pPr/>
      <w:r>
        <w:rPr>
          <w:lang w:val="pt_PT" w:bidi="pt_PT"/>
        </w:rPr>
      </w:r>
      <w:r>
        <w:rPr>
          <w:lang w:val="pt_PT" w:bidi="pt_PT"/>
        </w:rPr>
        <w:t>Então Abraão olhou para trás e viu um carneiro, cujos chifres estavam presos em um arbusto. Abraão sacrificou o carneiro em vez de Isaque.</w:t>
      </w:r>
    </w:p>
    <w:p>
      <w:pPr/>
      <w:r>
        <w:rPr>
          <w:lang w:val="pt_PT" w:bidi="pt_PT"/>
        </w:rPr>
      </w:r>
      <w:r>
        <w:rPr>
          <w:b/>
          <w:lang w:val="pt_PT" w:bidi="pt_PT"/>
        </w:rPr>
        <w:t>Na quinta cena:</w:t>
      </w:r>
      <w:r>
        <w:rPr>
          <w:lang w:val="pt_PT" w:bidi="pt_PT"/>
        </w:rPr>
        <w:t xml:space="preserve"> o Anjo de Yavé chamou do céu pela segunda vez e prometeu abençoar Abraão.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Deus, e o Anjo de Deus</w:t>
      </w:r>
    </w:p>
    <w:p>
      <w:pPr>
        <w:pStyle w:val="ListBullet"/>
        <w:spacing w:line="240" w:lineRule="auto"/>
        <w:ind w:left="720"/>
      </w:pPr>
      <w:r>
        <w:rPr>
          <w:lang w:val="pt_PT" w:bidi="pt_PT"/>
        </w:rPr>
      </w:r>
      <w:r>
        <w:rPr>
          <w:lang w:val="pt_PT" w:bidi="pt_PT"/>
        </w:rPr>
        <w:t>e dois dos servos de Abraão</w:t>
      </w:r>
    </w:p>
    <w:p>
      <w:pPr/>
      <w:r>
        <w:rPr>
          <w:lang w:val="pt_PT" w:bidi="pt_PT"/>
        </w:rPr>
      </w:r>
      <w:r>
        <w:rPr>
          <w:lang w:val="pt_PT" w:bidi="pt_PT"/>
        </w:rPr>
        <w:t>Em grupo, prestem atenção às partes do cenário da passagem:</w:t>
      </w:r>
    </w:p>
    <w:p>
      <w:pPr/>
      <w:r>
        <w:rPr>
          <w:lang w:val="pt_PT" w:bidi="pt_PT"/>
        </w:rPr>
      </w:r>
      <w:r>
        <w:rPr>
          <w:lang w:val="pt_PT" w:bidi="pt_PT"/>
        </w:rPr>
        <w:t>Na cena um, a história começa com uma palavra que mostra que um novo evento está prestes a acontecer. Visualize a conversa entre Deus e Abraão. Nessa conversa, Deus chama Abraão e Abraão responde. Isso mostra que algo importante está prestes a acontecer.</w:t>
      </w:r>
    </w:p>
    <w:p>
      <w:pPr/>
      <w:r>
        <w:rPr>
          <w:lang w:val="pt_PT" w:bidi="pt_PT"/>
        </w:rPr>
      </w:r>
      <w:r>
        <w:rPr>
          <w:lang w:val="pt_PT" w:bidi="pt_PT"/>
        </w:rPr>
        <w:t>Deus testa Abraão. Ele diz a Abraão: “Abraão! Abraão!”. Ele chama Abraão duas vezes para mostrar o quão urgente é que Abraão o ouça.</w:t>
      </w:r>
    </w:p>
    <w:p>
      <w:pPr/>
      <w:r>
        <w:rPr>
          <w:lang w:val="pt_PT" w:bidi="pt_PT"/>
        </w:rPr>
      </w:r>
      <w:r>
        <w:rPr>
          <w:lang w:val="pt_PT" w:bidi="pt_PT"/>
        </w:rPr>
        <w:t>Abraão respondeu: “Aqui estou eu”. Essa resposta pode ser a maneira de Abraão de dizer que ele está esperando e pronto para ouvir mais de Deus.</w:t>
      </w:r>
    </w:p>
    <w:p>
      <w:pPr/>
      <w:r>
        <w:rPr>
          <w:lang w:val="pt_PT" w:bidi="pt_PT"/>
        </w:rPr>
      </w:r>
      <w:r>
        <w:rPr>
          <w:lang w:val="pt_PT" w:bidi="pt_PT"/>
        </w:rPr>
        <w:t>Deus diz: “Pegue seu filho, seu único filho, que você ama, e vá para a terra de Moriá”. Aqui, Deus descreve Isaque dizendo “seu filho, seu único filho, que você ama”, para enfatizar que Deus está falando sobre Isaque e que Isaque é o único filho de Abraão que receberá as promessas da aliança de Deus.</w:t>
      </w:r>
    </w:p>
    <w:p>
      <w:pPr/>
      <w:r>
        <w:rPr>
          <w:lang w:val="pt_PT" w:bidi="pt_PT"/>
        </w:rPr>
      </w:r>
      <w:r>
        <w:rPr>
          <w:lang w:val="pt_PT" w:bidi="pt_PT"/>
        </w:rPr>
        <w:t>Pare aqui. Em grupo, olhem para a área de Moriá em um mapa. Pause este áudio aqui.</w:t>
      </w:r>
    </w:p>
    <w:p>
      <w:pPr/>
      <w:r>
        <w:rPr>
          <w:lang w:val="pt_PT" w:bidi="pt_PT"/>
        </w:rPr>
      </w:r>
      <w:r>
        <w:rPr>
          <w:lang w:val="pt_PT" w:bidi="pt_PT"/>
        </w:rPr>
        <w:t>Deus continua: “Ofereça Isaque como uma oferta queimada nas montanhas das quais falo a vocês”.</w:t>
      </w:r>
    </w:p>
    <w:p>
      <w:pPr/>
      <w:r>
        <w:rPr>
          <w:lang w:val="pt_PT" w:bidi="pt_PT"/>
        </w:rPr>
      </w:r>
      <w:r>
        <w:rPr>
          <w:lang w:val="pt_PT" w:bidi="pt_PT"/>
        </w:rPr>
        <w:t>Na segunda cena, você pode querer reordenar os eventos para mostrar a ordem em que eles realmente aconteceram. Abraão se levanta, corta alguma madeira para usar para o sacrifício, e carrega a madeira em seu burro. Abraão pode ter cortado a madeira primeiro. Ele pode ter cortado a madeira para esconder a razão real da jornada de Isaque e dos servos, ou ele pode ter passado tempo cortando a madeira porque ele estava hesitante em começar a jornada. Então Abraão reúne dois de seus servos e seu filho, Isaque, e eles começam a viajar para o lugar que Deus disse a Abraão para ir.</w:t>
      </w:r>
    </w:p>
    <w:p>
      <w:pPr/>
      <w:r>
        <w:rPr>
          <w:lang w:val="pt_PT" w:bidi="pt_PT"/>
        </w:rPr>
      </w:r>
      <w:r>
        <w:rPr>
          <w:lang w:val="pt_PT" w:bidi="pt_PT"/>
        </w:rPr>
        <w:t>Eles viajam por três dias. Quando Abraão vê o lugar sobre o qual Deus falou a ele à distância, Abraão diz aos servos que viajam com ele: “Fiquem aqui com o burro. Irei lá com Isaque e adorarei, e então retornarei para vocês”. Abraão pegou a madeira para a oferta queimada e a colocou nos ombros de Isaque. Isaque carrega a madeira, e Abraão carrega os carvões para o fogo e a faca para matar o sacrifício.</w:t>
      </w:r>
    </w:p>
    <w:p>
      <w:pPr/>
      <w:r>
        <w:rPr>
          <w:lang w:val="pt_PT" w:bidi="pt_PT"/>
        </w:rPr>
      </w:r>
      <w:r>
        <w:rPr>
          <w:lang w:val="pt_PT" w:bidi="pt_PT"/>
        </w:rPr>
        <w:t>A cena três acontece enquanto Abraão e Isaque caminham juntos. Nessa cena e na próxima, a passagem cria suspense tornando a ação mais longa e adicionando muito diálogo. Isso ajuda a mostrar a parte mais importante da história. Visualize sua conversa. Isaque pergunta: “Pai?”. Aqui, Isaque usa uma linguagem respeitosa quando ele fala com Abraão.</w:t>
      </w:r>
    </w:p>
    <w:p>
      <w:pPr/>
      <w:r>
        <w:rPr>
          <w:lang w:val="pt_PT" w:bidi="pt_PT"/>
        </w:rPr>
      </w:r>
      <w:r>
        <w:rPr>
          <w:lang w:val="pt_PT" w:bidi="pt_PT"/>
        </w:rPr>
        <w:t>Abraão respondeu: “Aqui estou eu, meu filho”.</w:t>
      </w:r>
    </w:p>
    <w:p>
      <w:pPr/>
      <w:r>
        <w:rPr>
          <w:lang w:val="pt_PT" w:bidi="pt_PT"/>
        </w:rPr>
      </w:r>
      <w:r>
        <w:rPr>
          <w:lang w:val="pt_PT" w:bidi="pt_PT"/>
        </w:rPr>
        <w:t>Isaque diz: “Olha, aqui está o fogo e a madeira, mas onde está o cordeiro para a oferta queimada?</w:t>
      </w:r>
    </w:p>
    <w:p>
      <w:pPr/>
      <w:r>
        <w:rPr>
          <w:lang w:val="pt_PT" w:bidi="pt_PT"/>
        </w:rPr>
      </w:r>
      <w:r>
        <w:rPr>
          <w:lang w:val="pt_PT" w:bidi="pt_PT"/>
        </w:rPr>
        <w:t>Abraão responde: “Deus fornecerá o cordeiro para uma oferta queimada para si mesmo, meu filho”. E eles continuam caminhando juntos.</w:t>
      </w:r>
    </w:p>
    <w:p>
      <w:pPr/>
      <w:r>
        <w:rPr>
          <w:lang w:val="pt_PT" w:bidi="pt_PT"/>
        </w:rPr>
      </w:r>
      <w:r>
        <w:rPr>
          <w:lang w:val="pt_PT" w:bidi="pt_PT"/>
        </w:rPr>
        <w:t>A cena quatro acontece quando Abraão e Isaque vão para o lugar sobre o qual Deus disse a Abraão. Abraão constrói um altar lá, organiza a madeira em cima do altar, amarra Isaque e coloca Isaque em cima da madeira. Então Abraão alcança a faca para matar Isaque. Mas o Anjo de Yavé chamou Abraão do céu. O Anjo chama: “Abraão, Abraão!”. O Anjo chama o nome de Abraão duas vezes para mostrar o quão urgentemente o Anjo de Yavé está falando com Abraão.</w:t>
      </w:r>
    </w:p>
    <w:p>
      <w:pPr/>
      <w:r>
        <w:rPr>
          <w:lang w:val="pt_PT" w:bidi="pt_PT"/>
        </w:rPr>
      </w:r>
      <w:r>
        <w:rPr>
          <w:lang w:val="pt_PT" w:bidi="pt_PT"/>
        </w:rPr>
        <w:t>O Anjo de Yavé diz: “Não mate Isaque ou faça nada com ele! Agora sei que você teme Yavé, porque você não manteve seu filho, seu único filho, de mim”. Abraão olha para cima e de repente vê um carneiro preso pelos chifres nos arbustos atrás dele.</w:t>
      </w:r>
    </w:p>
    <w:p>
      <w:pPr/>
      <w:r>
        <w:rPr>
          <w:lang w:val="pt_PT" w:bidi="pt_PT"/>
        </w:rPr>
      </w:r>
      <w:r>
        <w:rPr>
          <w:lang w:val="pt_PT" w:bidi="pt_PT"/>
        </w:rPr>
        <w:t>Abraão vai para o carneiro, o mata e o queima como uma oferta queimada em vez de seu filho. Então Abraão chamou esse lugar de “Yavé fornecerá”. Um provérbio diz: “Na montanha de Yavé, será fornecido”, ou “Na montanha de Yavé, Yavé fornece o que precisamos”.</w:t>
      </w:r>
    </w:p>
    <w:p>
      <w:pPr/>
      <w:r>
        <w:rPr>
          <w:lang w:val="pt_PT" w:bidi="pt_PT"/>
        </w:rPr>
      </w:r>
      <w:r>
        <w:rPr>
          <w:lang w:val="pt_PT" w:bidi="pt_PT"/>
        </w:rPr>
        <w:t>Pare aqui e discuta essa pergunta como um grupo: Provérbios são ditados curtos que ensinam algo ou dão algum tipo de sabedoria. Dê exemplos de seus provérbios favoritos. De onde eles vieram? Como eles começaram? Que tipo de linguagem você usa em provérbios? Como as pessoas sabem quando você está dizendo um provérbio? Pausem o áudio aqui.</w:t>
      </w:r>
    </w:p>
    <w:p>
      <w:pPr/>
      <w:r>
        <w:rPr>
          <w:lang w:val="pt_PT" w:bidi="pt_PT"/>
        </w:rPr>
      </w:r>
      <w:r>
        <w:rPr>
          <w:lang w:val="pt_PT" w:bidi="pt_PT"/>
        </w:rPr>
        <w:t>A cena cinco é o clímax dessa história e todas as histórias sobre Abraão. O Anjo de Yavé chama Abraão pela segunda vez. Ele diz: “Isso é o que Yavé diz. Juro isso por mim mesmo”. Aqui, Deus diz: “isso é o que Yavé diz” e “Juro isso por mim mesmo” para enfatizar a importância do que ele está prestes a dizer.</w:t>
      </w:r>
    </w:p>
    <w:p>
      <w:pPr/>
      <w:r>
        <w:rPr>
          <w:lang w:val="pt_PT" w:bidi="pt_PT"/>
        </w:rPr>
      </w:r>
      <w:r>
        <w:rPr>
          <w:lang w:val="pt_PT" w:bidi="pt_PT"/>
        </w:rPr>
        <w:t>Pare aqui e discuta essa pergunta como um grupo: Como você mostra que algo é a parte mais importante de uma história quando você conta histórias em sua cultura? Pause este áudio aqui.</w:t>
      </w:r>
    </w:p>
    <w:p>
      <w:pPr/>
      <w:r>
        <w:rPr>
          <w:lang w:val="pt_PT" w:bidi="pt_PT"/>
        </w:rPr>
      </w:r>
      <w:r>
        <w:rPr>
          <w:lang w:val="pt_PT" w:bidi="pt_PT"/>
        </w:rPr>
        <w:t>O Anjo de Yavé continua: “Definitivamente abençoarei você, e você terá tantos descendentes que serão tantos quanto as estrelas no céu e a areia perto do mar”.</w:t>
      </w:r>
    </w:p>
    <w:p>
      <w:pPr/>
      <w:r>
        <w:rPr>
          <w:lang w:val="pt_PT" w:bidi="pt_PT"/>
        </w:rPr>
      </w:r>
      <w:r>
        <w:rPr>
          <w:lang w:val="pt_PT" w:bidi="pt_PT"/>
        </w:rPr>
        <w:t>Yavé continua: “Seus descendentes derrotarão seus inimigos e conquistarão suas cidades. Abençoarei todas as pessoas na terra por meio de seus descendentes, porque você me obedeceu”.</w:t>
      </w:r>
    </w:p>
    <w:p>
      <w:pPr/>
      <w:r>
        <w:rPr>
          <w:lang w:val="pt_PT" w:bidi="pt_PT"/>
        </w:rPr>
      </w:r>
      <w:r>
        <w:rPr>
          <w:lang w:val="pt_PT" w:bidi="pt_PT"/>
        </w:rPr>
        <w:t>Então Abraão e Isaque retornam para os servos e viajam de volta para Berseba, onde Abraão vive.</w:t>
      </w:r>
    </w:p>
    <w:p>
      <w:pPr/>
      <w:r>
        <w:rPr>
          <w:lang w:val="pt_PT" w:bidi="pt_PT"/>
        </w:rPr>
      </w:r>
      <w:r>
        <w:rPr>
          <w:lang w:val="pt_PT" w:bidi="pt_PT"/>
        </w:rPr>
        <w:t>Pare aqui. Em grupo, olhem para Berseba em um mapa.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22:1–19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Deus, e o Anjo de Deus</w:t>
      </w:r>
    </w:p>
    <w:p>
      <w:pPr>
        <w:pStyle w:val="ListBullet"/>
        <w:spacing w:line="240" w:lineRule="auto"/>
        <w:ind w:left="720"/>
      </w:pPr>
      <w:r>
        <w:rPr>
          <w:lang w:val="pt_PT" w:bidi="pt_PT"/>
        </w:rPr>
      </w:r>
      <w:r>
        <w:rPr>
          <w:lang w:val="pt_PT" w:bidi="pt_PT"/>
        </w:rPr>
        <w:t>Isaac</w:t>
      </w:r>
    </w:p>
    <w:p>
      <w:pPr>
        <w:pStyle w:val="ListBullet"/>
        <w:spacing w:line="240" w:lineRule="auto"/>
        <w:ind w:left="720"/>
      </w:pPr>
      <w:r>
        <w:rPr>
          <w:lang w:val="pt_PT" w:bidi="pt_PT"/>
        </w:rPr>
      </w:r>
      <w:r>
        <w:rPr>
          <w:lang w:val="pt_PT" w:bidi="pt_PT"/>
        </w:rPr>
        <w:t>e dois servos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Deus testa a fé de Abraão. Deus chama: “Abraão! Abraão!”. </w:t>
      </w:r>
    </w:p>
    <w:p>
      <w:pPr/>
      <w:r>
        <w:rPr>
          <w:lang w:val="pt_PT" w:bidi="pt_PT"/>
        </w:rPr>
      </w:r>
      <w:r>
        <w:rPr>
          <w:lang w:val="pt_PT" w:bidi="pt_PT"/>
        </w:rPr>
        <w:t>E Abraão responde: “Sim, aqui estou eu!”.</w:t>
      </w:r>
    </w:p>
    <w:p>
      <w:pPr/>
      <w:r>
        <w:rPr>
          <w:lang w:val="pt_PT" w:bidi="pt_PT"/>
        </w:rPr>
      </w:r>
      <w:r>
        <w:rPr>
          <w:lang w:val="pt_PT" w:bidi="pt_PT"/>
        </w:rPr>
        <w:t>Então Deus diz: “Pegue seu filho Isaque, seu único filho, que você ama, e vá para a área chamada Moriá. Mate e queime Isaque como um sacrifício queimado na montanha Mostro a vocês lá”.</w:t>
      </w:r>
    </w:p>
    <w:p>
      <w:pPr/>
      <w:r>
        <w:rPr>
          <w:lang w:val="pt_PT" w:bidi="pt_PT"/>
        </w:rPr>
      </w:r>
      <w:r>
        <w:rPr>
          <w:lang w:val="pt_PT" w:bidi="pt_PT"/>
        </w:rPr>
        <w:t>Pause a encenação. Pergunte à pessoa que interpreta Deus: “O que você está sentindo ou pensando?” A pessoa pode responder coisas como: “Quero ver se Abraão confia em mim”, ou “Sei o quão difícil será para Abraão confiar em mim quando peço isso”, ou “Estou dando a Abraão um teste para ver se ele realmente tem fé em mim”. Reiniciem a encenação.</w:t>
      </w:r>
    </w:p>
    <w:p>
      <w:pPr/>
      <w:r>
        <w:rPr>
          <w:lang w:val="pt_PT" w:bidi="pt_PT"/>
        </w:rPr>
      </w:r>
      <w:r>
        <w:rPr>
          <w:lang w:val="pt_PT" w:bidi="pt_PT"/>
        </w:rPr>
        <w:t>Na manhã seguinte, Abraão se levantou cedo. Ele picou madeira para uma oferta queimada e carregou um burro. Abraão, dois de seus servos e Isaque começam a viajar para a montanha que Deus disse a Abraão para viajar. Depois de três dias de viagem, Abraão vê a montanha. Ele diz aos dois servos: “Fiquem aqui com o burro. O menino e eu viajaremos um pouco mais longe. Adoraremos lá, e então voltaremos”.</w:t>
      </w:r>
    </w:p>
    <w:p>
      <w:pPr/>
      <w:r>
        <w:rPr>
          <w:lang w:val="pt_PT" w:bidi="pt_PT"/>
        </w:rPr>
      </w:r>
      <w:r>
        <w:rPr>
          <w:lang w:val="pt_PT" w:bidi="pt_PT"/>
        </w:rPr>
        <w:t>Pause a encenação. Pergunte à pessoa que interpreta Abraão: “O que você está sentindo ou pensando?”. A pessoa pode responder coisas como: “Estou incrivelmente triste, porque quero obedecer a Deus, mas amo muito meu filho Isaque”, ou “Não entendo como Deus me dará muitos descendentes se o filho que ele me deu está morto”, ou “Acabei de perder Ismael, e agora estou prestes a perder Isaque também”, ou “Estou hesitante em fazer isso”. Reiniciem a encenação.</w:t>
      </w:r>
    </w:p>
    <w:p>
      <w:pPr/>
      <w:r>
        <w:rPr>
          <w:lang w:val="pt_PT" w:bidi="pt_PT"/>
        </w:rPr>
      </w:r>
      <w:r>
        <w:rPr>
          <w:lang w:val="pt_PT" w:bidi="pt_PT"/>
        </w:rPr>
        <w:t>Então Abraão coloca a madeira para a oferta queimada nos ombros de Isaque. Abraão carrega os carvões de fogo e uma faca. Enquanto eles caminham juntos, Isaque pergunta: “Pai?”.</w:t>
      </w:r>
    </w:p>
    <w:p>
      <w:pPr/>
      <w:r>
        <w:rPr>
          <w:lang w:val="pt_PT" w:bidi="pt_PT"/>
        </w:rPr>
      </w:r>
      <w:r>
        <w:rPr>
          <w:lang w:val="pt_PT" w:bidi="pt_PT"/>
        </w:rPr>
        <w:t>Abraão responde: “Sim, meu filho?”.</w:t>
      </w:r>
    </w:p>
    <w:p>
      <w:pPr/>
      <w:r>
        <w:rPr>
          <w:lang w:val="pt_PT" w:bidi="pt_PT"/>
        </w:rPr>
      </w:r>
      <w:r>
        <w:rPr>
          <w:lang w:val="pt_PT" w:bidi="pt_PT"/>
        </w:rPr>
        <w:t>Isaque pergunta: “Temos fogo e madeira, mas onde estão as ovelhas para a oferta queimada?</w:t>
      </w:r>
    </w:p>
    <w:p>
      <w:pPr/>
      <w:r>
        <w:rPr>
          <w:lang w:val="pt_PT" w:bidi="pt_PT"/>
        </w:rPr>
      </w:r>
      <w:r>
        <w:rPr>
          <w:lang w:val="pt_PT" w:bidi="pt_PT"/>
        </w:rPr>
        <w:t>Abraão responde: “Deus fornecerá uma ovelha para a oferta queimada". E eles continuam caminhando.</w:t>
      </w:r>
    </w:p>
    <w:p>
      <w:pPr/>
      <w:r>
        <w:rPr>
          <w:lang w:val="pt_PT" w:bidi="pt_PT"/>
        </w:rPr>
      </w:r>
      <w:r>
        <w:rPr>
          <w:lang w:val="pt_PT" w:bidi="pt_PT"/>
        </w:rPr>
        <w:t>Pause a encenação. Pergunte à pessoa que interpreta Isaque: “O que você está sentindo ou pensando?” A pessoa pode responder coisas como: “Estou confuso”, ou “Sei o que está envolvido em um sacrifício, e não vejo tudo aqui”, ou “Não sei o que está acontecendo, mas confio em meu pai”. Reiniciem a encenação.</w:t>
      </w:r>
    </w:p>
    <w:p>
      <w:pPr/>
      <w:r>
        <w:rPr>
          <w:lang w:val="pt_PT" w:bidi="pt_PT"/>
        </w:rPr>
      </w:r>
      <w:r>
        <w:rPr>
          <w:lang w:val="pt_PT" w:bidi="pt_PT"/>
        </w:rPr>
        <w:t xml:space="preserve">Quando eles chegam ao lugar onde Deus disse a Abraão para ir, Abraão constrói um altar e organiza a madeira em cima do altar. Então ele amarra Isaque e coloca Isaque em cima da madeira. Abraão pega a faca para matar Isaque como um sacrifício, quando de repente o Anjo de Yavé chama para ele do céu e diz: “Abraão! Abraão!”. </w:t>
      </w:r>
    </w:p>
    <w:p>
      <w:pPr/>
      <w:r>
        <w:rPr>
          <w:lang w:val="pt_PT" w:bidi="pt_PT"/>
        </w:rPr>
      </w:r>
      <w:r>
        <w:rPr>
          <w:lang w:val="pt_PT" w:bidi="pt_PT"/>
        </w:rPr>
        <w:t>E Abraão responde: “Sim, aqui estou eu!”.</w:t>
      </w:r>
    </w:p>
    <w:p>
      <w:pPr/>
      <w:r>
        <w:rPr>
          <w:lang w:val="pt_PT" w:bidi="pt_PT"/>
        </w:rPr>
      </w:r>
      <w:r>
        <w:rPr>
          <w:lang w:val="pt_PT" w:bidi="pt_PT"/>
        </w:rPr>
        <w:t>O Anjo diz: “Não mate o menino! Não o fira de nenhuma maneira! Agora sei que você realmente tem respeito por mim, Yavé, porque você não se recusou a sacrificar seu único filho como uma oferta queimada para mim”.</w:t>
      </w:r>
    </w:p>
    <w:p>
      <w:pPr/>
      <w:r>
        <w:rPr>
          <w:lang w:val="pt_PT" w:bidi="pt_PT"/>
        </w:rPr>
      </w:r>
      <w:r>
        <w:rPr>
          <w:lang w:val="pt_PT" w:bidi="pt_PT"/>
        </w:rPr>
        <w:t>Então Abraão olha para cima e vê um carneiro preso por seus chifres nos arbustos próximos. Então Abraão pega o carneiro e o sacrifica em vez de Isaque. Abraão chamou o lugar de “Yavé fornecerá”, e até hoje as pessoas dizem: “Na montanha de Yavé, será fornecido”.</w:t>
      </w:r>
    </w:p>
    <w:p>
      <w:pPr/>
      <w:r>
        <w:rPr>
          <w:lang w:val="pt_PT" w:bidi="pt_PT"/>
        </w:rPr>
      </w:r>
      <w:r>
        <w:rPr>
          <w:lang w:val="pt_PT" w:bidi="pt_PT"/>
        </w:rPr>
        <w:t>Pause a encenação. Pergunte à pessoa que interpreta Abraão: “O que você está sentindo ou pensando?”. A pessoa pode responder coisas como: “Estou incrivelmente aliviado”, ou “Estou tão feliz que não tenho que matar meu filho”, ou “Sabia que poderia confiar em Deus”. Pergunte à pessoa que interpreta Isaque: “O que você está sentindo ou pensando?”. Você pode ouvir coisas como: “Estava disposto a deixar meu pai me matar”, ou “Estou tão feliz por estar vivo”, ou “Estou tão feliz por Deus me salvar da morte” ou “Meu coração está batendo rápido e quero chorar”. Reiniciem a encenação.</w:t>
      </w:r>
    </w:p>
    <w:p>
      <w:pPr/>
      <w:r>
        <w:rPr>
          <w:lang w:val="pt_PT" w:bidi="pt_PT"/>
        </w:rPr>
      </w:r>
      <w:r>
        <w:rPr>
          <w:lang w:val="pt_PT" w:bidi="pt_PT"/>
        </w:rPr>
        <w:t>Então o Anjo de Yavé chama do céu novamente e diz: “Isso é o que Yavé diz. Como você me obedeceu e não se recusou a sacrificar seu filho, seu único filho, juro por meu próprio nome que darei a você muitos descendentes. Darei a você tantos descendentes que você não poderá contá-los, como as estrelas no céu ou a areia perto do mar. E como você me obedeceu, por meio de seus descendentes, todas as nações da terra serão abençoadas”.</w:t>
      </w:r>
    </w:p>
    <w:p>
      <w:pPr/>
      <w:r>
        <w:rPr>
          <w:lang w:val="pt_PT" w:bidi="pt_PT"/>
        </w:rPr>
      </w:r>
      <w:r>
        <w:rPr>
          <w:lang w:val="pt_PT" w:bidi="pt_PT"/>
        </w:rPr>
        <w:t>Termine a encenação. Pergunte à pessoa que interpreta Deus: “O que você está sentindo ou pensando?” A pessoa pode responder coisas como: “Sabia que Abraão confiaria em mim”, ou “Estou feliz por ver que Abraão fará o que eu pedir, até mesmo matar seu filho”, ou “Nunca ia deixar Abraão matar seu filho”, ou “Agora prometo que cada nação da terra será abençoada por causa da confiança de Abraão em mim”.</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22:1–19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Mais tarde, </w:t>
      </w:r>
      <w:r>
        <w:rPr>
          <w:b/>
          <w:lang w:val="pt_PT" w:bidi="pt_PT"/>
        </w:rPr>
        <w:t>Deus</w:t>
      </w:r>
      <w:r>
        <w:rPr>
          <w:b/>
          <w:lang w:val="pt_PT" w:bidi="pt_PT"/>
        </w:rPr>
        <w:t xml:space="preserve"> testou</w:t>
      </w:r>
      <w:r>
        <w:rPr>
          <w:lang w:val="pt_PT" w:bidi="pt_PT"/>
        </w:rPr>
        <w:t xml:space="preserve"> Abraão. “Teste” significa que Deus fez algo para ver se Abraão tinha fé e confiava nele. Não significa que Deus esperava que Abraão falhasse. Aqui, a história usa a palavra geral para Deus. Use a mesma palavra para Deus que você usou em passagens anteriores. </w:t>
      </w:r>
    </w:p>
    <w:p>
      <w:pPr/>
      <w:r>
        <w:rPr>
          <w:lang w:val="pt_PT" w:bidi="pt_PT"/>
        </w:rPr>
      </w:r>
      <w:r>
        <w:rPr>
          <w:lang w:val="pt_PT" w:bidi="pt_PT"/>
        </w:rPr>
        <w:t>Deus chamou Abraão,</w:t>
      </w:r>
    </w:p>
    <w:p>
      <w:pPr/>
      <w:r>
        <w:rPr>
          <w:lang w:val="pt_PT" w:bidi="pt_PT"/>
        </w:rPr>
      </w:r>
      <w:r>
        <w:rPr>
          <w:lang w:val="pt_PT" w:bidi="pt_PT"/>
        </w:rPr>
        <w:t>E Abraão respondeu: “Sim, aqui estou eu!”.</w:t>
      </w:r>
    </w:p>
    <w:p>
      <w:pPr/>
      <w:r>
        <w:rPr>
          <w:lang w:val="pt_PT" w:bidi="pt_PT"/>
        </w:rPr>
      </w:r>
      <w:r>
        <w:rPr>
          <w:lang w:val="pt_PT" w:bidi="pt_PT"/>
        </w:rPr>
        <w:t xml:space="preserve">Deus disse: “Pegue seu filho Isaque, seu único filho, o filho que você ama, e vá para a área chamada Moriá, e ofereça Isaque como um </w:t>
      </w:r>
      <w:r>
        <w:rPr>
          <w:b/>
          <w:lang w:val="pt_PT" w:bidi="pt_PT"/>
        </w:rPr>
        <w:t>sacrifício</w:t>
      </w:r>
      <w:r>
        <w:rPr>
          <w:lang w:val="pt_PT" w:bidi="pt_PT"/>
        </w:rPr>
        <w:t xml:space="preserve"> queimado na montanha que direi a você”. Um sacrifício é algo oferecido a Deus para dar graças ou pedir perdão a Ele. Esse era um sacrifício queimado, que incluía matar e queimar um animal. O sacrifício animal era uma prática comum no Antigo Testamento. O adorador mataria e queimaria um animal como um presente a Deus para mostrar que ele era plenamente dedicado a Deus. Procure </w:t>
      </w:r>
      <w:r>
        <w:rPr>
          <w:lang w:val="pt_PT" w:bidi="pt_PT"/>
        </w:rPr>
        <w:t>sacrifício</w:t>
      </w:r>
      <w:r>
        <w:rPr>
          <w:lang w:val="pt_PT" w:bidi="pt_PT"/>
        </w:rPr>
        <w:t xml:space="preserve"> no Glossário Mestre e use a mesma palavra aqui que você usou em passagens anteriores.</w:t>
      </w:r>
    </w:p>
    <w:p>
      <w:pPr/>
      <w:r>
        <w:rPr>
          <w:lang w:val="pt_PT" w:bidi="pt_PT"/>
        </w:rPr>
      </w:r>
      <w:r>
        <w:rPr>
          <w:lang w:val="pt_PT" w:bidi="pt_PT"/>
        </w:rPr>
        <w:t xml:space="preserve">Abraão ama seu </w:t>
      </w:r>
      <w:r>
        <w:rPr>
          <w:b/>
          <w:lang w:val="pt_PT" w:bidi="pt_PT"/>
        </w:rPr>
        <w:t>filho</w:t>
      </w:r>
      <w:r>
        <w:rPr>
          <w:lang w:val="pt_PT" w:bidi="pt_PT"/>
        </w:rPr>
        <w:t xml:space="preserve"> Isaque como um bom pai ama seu filho. Use uma palavra para amor que mostre o afeto e bondade que um pai sente por seu filho</w:t>
      </w:r>
    </w:p>
    <w:p>
      <w:pPr/>
      <w:r>
        <w:rPr>
          <w:lang w:val="pt_PT" w:bidi="pt_PT"/>
        </w:rPr>
      </w:r>
      <w:r>
        <w:rPr>
          <w:lang w:val="pt_PT" w:bidi="pt_PT"/>
        </w:rPr>
        <w:t xml:space="preserve">Eles começaram a viajar para o lugar sobre o qual Deus havia dito a Abraão. Três dias depois, Abraão olhou para cima e viu a montanha que Deus havia dito a ele para ir. Então Abraão disse a seus dois servos: “Fiquem aqui com o burro. O menino, Isaque, e eu iremos lá, </w:t>
      </w:r>
      <w:r>
        <w:rPr>
          <w:b/>
          <w:lang w:val="pt_PT" w:bidi="pt_PT"/>
        </w:rPr>
        <w:t>adoraremos</w:t>
      </w:r>
      <w:r>
        <w:rPr>
          <w:lang w:val="pt_PT" w:bidi="pt_PT"/>
        </w:rPr>
        <w:t xml:space="preserve"> e voltaremos para vocês”. Adoração significa mostrar admiração a Deus. Diferentes culturas e idiomas têm palavras diferentes para adoração, algumas das quais se referem apenas a certas cerimônias ou rituais que se deve fazer. Em muitas histórias onde a palavra adoração é usada, ela implica mais do que apenas realizar rituais — ela inclui o amor, admiração e louvor a Deus. Tenha certeza de que a palavra ou combinação de palavras que você escolhe para adoração inclui Procure </w:t>
      </w:r>
      <w:r>
        <w:rPr>
          <w:lang w:val="pt_PT" w:bidi="pt_PT"/>
        </w:rPr>
        <w:t>adoração</w:t>
      </w:r>
      <w:r>
        <w:rPr>
          <w:lang w:val="pt_PT" w:bidi="pt_PT"/>
        </w:rPr>
        <w:t xml:space="preserve"> no Glossário Mestre e use a mesma palavra aqui que você usou em passagens anteriores.</w:t>
      </w:r>
    </w:p>
    <w:p>
      <w:pPr/>
      <w:r>
        <w:rPr>
          <w:lang w:val="pt_PT" w:bidi="pt_PT"/>
        </w:rPr>
      </w:r>
      <w:r>
        <w:rPr>
          <w:lang w:val="pt_PT" w:bidi="pt_PT"/>
        </w:rPr>
        <w:t xml:space="preserve">Quando eles chegaram ao lugar o qual Deus havia dito a Abraão, Abraão construiu um </w:t>
      </w:r>
      <w:r>
        <w:rPr>
          <w:b/>
          <w:lang w:val="pt_PT" w:bidi="pt_PT"/>
        </w:rPr>
        <w:t>altar</w:t>
      </w:r>
      <w:r>
        <w:rPr>
          <w:lang w:val="pt_PT" w:bidi="pt_PT"/>
        </w:rPr>
        <w:t xml:space="preserve">. Aqui, “altar” se refere a um lugar onde as pessoas matam e queimam animais como uma oferta a Deus. As pessoas muitas vezes constroem altares de pedras e os moldam como uma mesa ou uma pequena plataforma. Procure </w:t>
      </w:r>
      <w:r>
        <w:rPr>
          <w:lang w:val="pt_PT" w:bidi="pt_PT"/>
        </w:rPr>
        <w:t>altar</w:t>
      </w:r>
      <w:r>
        <w:rPr>
          <w:lang w:val="pt_PT" w:bidi="pt_PT"/>
        </w:rPr>
        <w:t xml:space="preserve"> no Glossário Mestre e use a mesma palavra aqui que você usou em passagens anteriores.</w:t>
      </w:r>
    </w:p>
    <w:p>
      <w:pPr/>
      <w:r>
        <w:rPr>
          <w:lang w:val="pt_PT" w:bidi="pt_PT"/>
        </w:rPr>
      </w:r>
      <w:r>
        <w:rPr>
          <w:lang w:val="pt_PT" w:bidi="pt_PT"/>
        </w:rPr>
        <w:t xml:space="preserve">Abraão organizou a madeira em cima do altar, amarrou Isaque e o colocou no altar em cima da madeira. Então Abraão pegou a faca para matar seu filho. Mas o </w:t>
      </w:r>
      <w:r>
        <w:rPr>
          <w:b/>
          <w:lang w:val="pt_PT" w:bidi="pt_PT"/>
        </w:rPr>
        <w:t>Anjo de Yavé</w:t>
      </w:r>
      <w:r>
        <w:rPr>
          <w:lang w:val="pt_PT" w:bidi="pt_PT"/>
        </w:rPr>
        <w:t xml:space="preserve"> chamou Abraão do </w:t>
      </w:r>
      <w:r>
        <w:rPr>
          <w:b/>
          <w:lang w:val="pt_PT" w:bidi="pt_PT"/>
        </w:rPr>
        <w:t>céu</w:t>
      </w:r>
      <w:r>
        <w:rPr>
          <w:lang w:val="pt_PT" w:bidi="pt_PT"/>
        </w:rPr>
        <w:t xml:space="preserve">. Céu se refere ao lugar onde Deus vive. Use a mesma palavra para céu que você usou em passagens anteriores, e lembre-se de que </w:t>
      </w:r>
      <w:r>
        <w:rPr>
          <w:lang w:val="pt_PT" w:bidi="pt_PT"/>
        </w:rPr>
        <w:t>céu</w:t>
      </w:r>
      <w:r>
        <w:rPr>
          <w:lang w:val="pt_PT" w:bidi="pt_PT"/>
        </w:rPr>
        <w:t xml:space="preserve"> está no Glossário Mestre.</w:t>
      </w:r>
    </w:p>
    <w:p>
      <w:pPr/>
      <w:r>
        <w:rPr>
          <w:lang w:val="pt_PT" w:bidi="pt_PT"/>
        </w:rPr>
      </w:r>
      <w:r>
        <w:rPr>
          <w:lang w:val="pt_PT" w:bidi="pt_PT"/>
        </w:rPr>
        <w:t xml:space="preserve">O </w:t>
      </w:r>
      <w:r>
        <w:rPr>
          <w:b/>
          <w:lang w:val="pt_PT" w:bidi="pt_PT"/>
        </w:rPr>
        <w:t>Anjo do Senhor</w:t>
      </w:r>
      <w:r>
        <w:rPr>
          <w:lang w:val="pt_PT" w:bidi="pt_PT"/>
        </w:rPr>
        <w:t xml:space="preserve">, ou </w:t>
      </w:r>
      <w:r>
        <w:rPr>
          <w:b/>
          <w:lang w:val="pt_PT" w:bidi="pt_PT"/>
        </w:rPr>
        <w:t>Anjo de Yavé</w:t>
      </w:r>
      <w:r>
        <w:rPr>
          <w:lang w:val="pt_PT" w:bidi="pt_PT"/>
        </w:rPr>
        <w:t xml:space="preserve">, provavelmente se referia à presença de Deus aparecendo em forma humana. Pode ter se referido a um Anjo que representava Deus. Procure Anjo do </w:t>
      </w:r>
      <w:r>
        <w:rPr>
          <w:lang w:val="pt_PT" w:bidi="pt_PT"/>
        </w:rPr>
        <w:t>Senhor</w:t>
      </w:r>
      <w:r>
        <w:rPr>
          <w:lang w:val="pt_PT" w:bidi="pt_PT"/>
        </w:rPr>
        <w:t xml:space="preserve"> ou </w:t>
      </w:r>
      <w:r>
        <w:rPr>
          <w:lang w:val="pt_PT" w:bidi="pt_PT"/>
        </w:rPr>
        <w:t>Anjo de Yavé</w:t>
      </w:r>
      <w:r>
        <w:rPr>
          <w:lang w:val="pt_PT" w:bidi="pt_PT"/>
        </w:rPr>
        <w:t xml:space="preserve"> no Glossário Mestre e use a mesma palavra ou frase para Anjo de Yavé que você usou em histórias anteriores.</w:t>
      </w:r>
    </w:p>
    <w:p>
      <w:pPr/>
      <w:r>
        <w:rPr>
          <w:lang w:val="pt_PT" w:bidi="pt_PT"/>
        </w:rPr>
      </w:r>
      <w:r>
        <w:rPr>
          <w:lang w:val="pt_PT" w:bidi="pt_PT"/>
        </w:rPr>
        <w:t xml:space="preserve">O Anjo de Yavé disse: “Abraão, Abraão!”. E Abraão respondeu: “Sim, aqui estou eu”. O Anjo disse: “Não mate o menino ou faça nada com ele, porque agora sei que você </w:t>
      </w:r>
      <w:r>
        <w:rPr>
          <w:b/>
          <w:lang w:val="pt_PT" w:bidi="pt_PT"/>
        </w:rPr>
        <w:t>teme a Deus</w:t>
      </w:r>
      <w:r>
        <w:rPr>
          <w:lang w:val="pt_PT" w:bidi="pt_PT"/>
        </w:rPr>
        <w:t>”. Esta é a primeira vez que essa frase é usada no Antigo Testamento. Temer a Deus significa ter reverência, honra e respeito a Deus. Aqui, “temor” se refere a obediência positiva causada por reverência a Deus. O temor de Deus é uma parte essencial da fé em Deus.</w:t>
      </w:r>
    </w:p>
    <w:p>
      <w:pPr/>
      <w:r>
        <w:rPr>
          <w:lang w:val="pt_PT" w:bidi="pt_PT"/>
        </w:rPr>
      </w:r>
      <w:r>
        <w:rPr>
          <w:lang w:val="pt_PT" w:bidi="pt_PT"/>
        </w:rPr>
        <w:t xml:space="preserve">Pare aqui e procure </w:t>
      </w:r>
      <w:r>
        <w:rPr>
          <w:lang w:val="pt_PT" w:bidi="pt_PT"/>
        </w:rPr>
        <w:t>temor de Deus</w:t>
      </w:r>
      <w:r>
        <w:rPr>
          <w:lang w:val="pt_PT" w:bidi="pt_PT"/>
        </w:rPr>
        <w:t xml:space="preserve"> no Glossário Mestre. Use a mesma frase para temor de Deus em outras histórias. Pause este áudio aqui.</w:t>
      </w:r>
    </w:p>
    <w:p>
      <w:pPr/>
      <w:r>
        <w:rPr>
          <w:lang w:val="pt_PT" w:bidi="pt_PT"/>
        </w:rPr>
      </w:r>
      <w:r>
        <w:rPr>
          <w:lang w:val="pt_PT" w:bidi="pt_PT"/>
        </w:rPr>
        <w:t xml:space="preserve">Então Abraão pegou o </w:t>
      </w:r>
      <w:r>
        <w:rPr>
          <w:b/>
          <w:lang w:val="pt_PT" w:bidi="pt_PT"/>
        </w:rPr>
        <w:t>carneiro</w:t>
      </w:r>
      <w:r>
        <w:rPr>
          <w:lang w:val="pt_PT" w:bidi="pt_PT"/>
        </w:rPr>
        <w:t xml:space="preserve">, o matou e o sacrificou a Deus em vez de seu filho. Então Abraão chamou esse lugar de </w:t>
      </w:r>
      <w:r>
        <w:rPr>
          <w:b/>
          <w:lang w:val="pt_PT" w:bidi="pt_PT"/>
        </w:rPr>
        <w:t>Yavé Yiré</w:t>
      </w:r>
      <w:r>
        <w:rPr>
          <w:lang w:val="pt_PT" w:bidi="pt_PT"/>
        </w:rPr>
        <w:t>. Yavé Yiré significa “Deus fornecerá” ou “Deus verá”. Mais tarde, as pessoas usavam esse nome em um provérbio que dizia: “Na montanha de Deus, será fornecido”.</w:t>
      </w:r>
    </w:p>
    <w:p>
      <w:pPr/>
      <w:r>
        <w:rPr>
          <w:lang w:val="pt_PT" w:bidi="pt_PT"/>
        </w:rPr>
      </w:r>
      <w:r>
        <w:rPr>
          <w:lang w:val="pt_PT" w:bidi="pt_PT"/>
        </w:rPr>
        <w:t xml:space="preserve">O Anjo de Yavé disse a Abraão que ele o abençoaria porque ele estava </w:t>
      </w:r>
      <w:r>
        <w:rPr>
          <w:b/>
          <w:lang w:val="pt_PT" w:bidi="pt_PT"/>
        </w:rPr>
        <w:t>disposto</w:t>
      </w:r>
      <w:r>
        <w:rPr>
          <w:lang w:val="pt_PT" w:bidi="pt_PT"/>
        </w:rPr>
        <w:t xml:space="preserve"> a sacrificar Isaque. Abençoar refere-se a quando Deus ajuda, faz algo bom, ou favorece alguém, ou algo. Procure benção no </w:t>
      </w:r>
      <w:r>
        <w:rPr>
          <w:lang w:val="pt_PT" w:bidi="pt_PT"/>
        </w:rPr>
        <w:t>Glossário</w:t>
      </w:r>
      <w:r>
        <w:rPr>
          <w:lang w:val="pt_PT" w:bidi="pt_PT"/>
        </w:rPr>
        <w:t xml:space="preserve"> Mestre e use a mesma palavra aqui que você usou em passagens anteriores.</w:t>
      </w:r>
    </w:p>
    <w:p>
      <w:pPr/>
      <w:r>
        <w:rPr>
          <w:lang w:val="pt_PT" w:bidi="pt_PT"/>
        </w:rPr>
      </w:r>
      <w:r>
        <w:rPr>
          <w:lang w:val="pt_PT" w:bidi="pt_PT"/>
        </w:rPr>
        <w:t xml:space="preserve">O Anjo de Yavé continuou: “Darei a você tantos </w:t>
      </w:r>
      <w:r>
        <w:rPr>
          <w:b/>
          <w:lang w:val="pt_PT" w:bidi="pt_PT"/>
        </w:rPr>
        <w:t>descendentes</w:t>
      </w:r>
      <w:r>
        <w:rPr>
          <w:lang w:val="pt_PT" w:bidi="pt_PT"/>
        </w:rPr>
        <w:t xml:space="preserve"> que serão como as estrelas no céu ou a areia perto do mar”. Descendentes se refere a todos os filhos de Abraão, e qualquer um que consideraria Abraão um ancestral.</w:t>
      </w:r>
    </w:p>
    <w:p>
      <w:pPr/>
      <w:r>
        <w:rPr>
          <w:lang w:val="pt_PT" w:bidi="pt_PT"/>
        </w:rPr>
      </w:r>
      <w:r>
        <w:rPr>
          <w:lang w:val="pt_PT" w:bidi="pt_PT"/>
        </w:rPr>
        <w:t xml:space="preserve">O Anjo de Yavé continuou: “Seus descendentes derrotarão seus inimigos. Por meio de seus descendentes, todas as </w:t>
      </w:r>
      <w:r>
        <w:rPr>
          <w:b/>
          <w:lang w:val="pt_PT" w:bidi="pt_PT"/>
        </w:rPr>
        <w:t>nações</w:t>
      </w:r>
      <w:r>
        <w:rPr>
          <w:lang w:val="pt_PT" w:bidi="pt_PT"/>
        </w:rPr>
        <w:t xml:space="preserve"> da </w:t>
      </w:r>
      <w:r>
        <w:rPr>
          <w:b/>
          <w:lang w:val="pt_PT" w:bidi="pt_PT"/>
        </w:rPr>
        <w:t>terra</w:t>
      </w:r>
      <w:r>
        <w:rPr>
          <w:lang w:val="pt_PT" w:bidi="pt_PT"/>
        </w:rPr>
        <w:t xml:space="preserve"> serão abençoadas, porque você me obedeceu”. </w:t>
      </w:r>
      <w:r>
        <w:rPr>
          <w:b/>
          <w:lang w:val="pt_PT" w:bidi="pt_PT"/>
        </w:rPr>
        <w:t>Uma nação</w:t>
      </w:r>
      <w:r>
        <w:rPr>
          <w:lang w:val="pt_PT" w:bidi="pt_PT"/>
        </w:rPr>
        <w:t xml:space="preserve"> aqui significa um grupo de pessoas que têm um território e governo específicos. </w:t>
      </w:r>
      <w:r>
        <w:rPr>
          <w:b/>
          <w:lang w:val="pt_PT" w:bidi="pt_PT"/>
        </w:rPr>
        <w:t>A terra</w:t>
      </w:r>
      <w:r>
        <w:rPr>
          <w:lang w:val="pt_PT" w:bidi="pt_PT"/>
        </w:rPr>
        <w:t xml:space="preserve"> se refere a todas as nações no mundo. Use a mesma palavra para "nação" que você usou em passagens anteriores e lembre-se de que </w:t>
      </w:r>
      <w:r>
        <w:rPr>
          <w:lang w:val="pt_PT" w:bidi="pt_PT"/>
        </w:rPr>
        <w:t>nação</w:t>
      </w:r>
      <w:r>
        <w:rPr>
          <w:lang w:val="pt_PT" w:bidi="pt_PT"/>
        </w:rPr>
        <w:t xml:space="preserve"> está no Glossário Mestre.</w:t>
      </w:r>
    </w:p>
    <w:p>
      <w:pPr/>
      <w:r>
        <w:rPr>
          <w:lang w:val="pt_PT" w:bidi="pt_PT"/>
        </w:rPr>
      </w:r>
      <w:r>
        <w:rPr>
          <w:lang w:val="pt_PT" w:bidi="pt_PT"/>
        </w:rPr>
        <w:t>Então Abraão retornou para seus servos, e eles foram para Berseba juntos, e Abraão continuou a viver em Berseba.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22:1–19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197">
        <w:r>
          <w:rPr>
            <w:lang w:val="pt_PT" w:bidi="pt_PT"/>
          </w:rPr>
          <w:rPr>
            <w:color w:val="0000EE"/>
            <w:u w:val="single"/>
          </w:rPr>
          <w:t>Ouvir e Sentir</w:t>
        </w:r>
      </w:hyperlink>
      <w:r>
        <w:rPr>
          <w:lang w:val="pt_PT" w:bidi="pt_PT"/>
        </w:rPr>
        <w:t xml:space="preserve"> (497 KB)</w:t>
      </w:r>
      <w:r>
        <w:rPr>
          <w:lang w:val="pt_PT" w:bidi="pt_PT"/>
        </w:rPr>
      </w:r>
    </w:p>
    <w:p>
      <w:pPr>
        <w:pStyle w:val="ListBullet"/>
        <w:spacing w:line="240" w:lineRule="auto"/>
        <w:ind w:left="720"/>
      </w:pPr>
      <w:r>
        <w:rPr>
          <w:lang w:val="pt_PT" w:bidi="pt_PT"/>
        </w:rPr>
      </w:r>
      <w:hyperlink r:id="rId198">
        <w:r>
          <w:rPr>
            <w:lang w:val="pt_PT" w:bidi="pt_PT"/>
          </w:rPr>
          <w:rPr>
            <w:color w:val="0000EE"/>
            <w:u w:val="single"/>
          </w:rPr>
          <w:t>Preparando o Cenário</w:t>
        </w:r>
      </w:hyperlink>
      <w:r>
        <w:rPr>
          <w:lang w:val="pt_PT" w:bidi="pt_PT"/>
        </w:rPr>
        <w:t xml:space="preserve"> (5.2 MB)</w:t>
      </w:r>
      <w:r>
        <w:rPr>
          <w:lang w:val="pt_PT" w:bidi="pt_PT"/>
        </w:rPr>
      </w:r>
    </w:p>
    <w:p>
      <w:pPr>
        <w:pStyle w:val="ListBullet"/>
        <w:spacing w:line="240" w:lineRule="auto"/>
        <w:ind w:left="720"/>
      </w:pPr>
      <w:r>
        <w:rPr>
          <w:lang w:val="pt_PT" w:bidi="pt_PT"/>
        </w:rPr>
      </w:r>
      <w:hyperlink r:id="rId199">
        <w:r>
          <w:rPr>
            <w:lang w:val="pt_PT" w:bidi="pt_PT"/>
          </w:rPr>
          <w:rPr>
            <w:color w:val="0000EE"/>
            <w:u w:val="single"/>
          </w:rPr>
          <w:t>Identificando as Cenas</w:t>
        </w:r>
      </w:hyperlink>
      <w:r>
        <w:rPr>
          <w:lang w:val="pt_PT" w:bidi="pt_PT"/>
        </w:rPr>
        <w:t xml:space="preserve"> (4.9 MB)</w:t>
      </w:r>
      <w:r>
        <w:rPr>
          <w:lang w:val="pt_PT" w:bidi="pt_PT"/>
        </w:rPr>
      </w:r>
    </w:p>
    <w:p>
      <w:pPr>
        <w:pStyle w:val="ListBullet"/>
        <w:spacing w:line="240" w:lineRule="auto"/>
        <w:ind w:left="720"/>
      </w:pPr>
      <w:r>
        <w:rPr>
          <w:lang w:val="pt_PT" w:bidi="pt_PT"/>
        </w:rPr>
      </w:r>
      <w:hyperlink r:id="rId200">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201">
        <w:r>
          <w:rPr>
            <w:lang w:val="pt_PT" w:bidi="pt_PT"/>
          </w:rPr>
          <w:rPr>
            <w:color w:val="0000EE"/>
            <w:u w:val="single"/>
          </w:rPr>
          <w:t>Preenchendo as Lacunas</w:t>
        </w:r>
      </w:hyperlink>
      <w:r>
        <w:rPr>
          <w:lang w:val="pt_PT" w:bidi="pt_PT"/>
        </w:rPr>
        <w:t xml:space="preserve"> (3.8 MB)</w:t>
      </w:r>
      <w:r>
        <w:rPr>
          <w:lang w:val="pt_PT" w:bidi="pt_PT"/>
        </w:rPr>
      </w:r>
    </w:p>
    <w:p>
      <w:pPr>
        <w:pStyle w:val="ListBullet"/>
        <w:spacing w:line="240" w:lineRule="auto"/>
        <w:ind w:left="720"/>
      </w:pPr>
      <w:r>
        <w:rPr>
          <w:lang w:val="pt_PT" w:bidi="pt_PT"/>
        </w:rPr>
      </w:r>
      <w:hyperlink r:id="rId20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22:20–24</w:t>
      </w:r>
      <w:r>
        <w:rPr>
          <w:lang w:val="pt_PT" w:bidi="pt_PT"/>
        </w:rPr>
      </w:r>
    </w:p>
    <w:p>
      <w:pPr>
        <w:pStyle w:val="Heading3"/>
      </w:pPr>
      <w:r>
        <w:rPr>
          <w:lang w:val="pt_PT" w:bidi="pt_PT"/>
        </w:rPr>
        <w:t>Ouvir e Sentir</w:t>
      </w:r>
    </w:p>
    <w:p>
      <w:pPr/>
      <w:r>
        <w:rPr>
          <w:lang w:val="pt_PT" w:bidi="pt_PT"/>
        </w:rPr>
      </w:r>
      <w:r>
        <w:rPr>
          <w:lang w:val="pt_PT" w:bidi="pt_PT"/>
        </w:rPr>
        <w:t>Nesta etapa, ouçam Gênesis 22:20–24 e guardem em seus corações. Ouça uma versão em áudio de Gênesis 22:20–24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Gênesis 22:20–24 na tradução mais fácil de entender.</w:t>
      </w:r>
    </w:p>
    <w:p>
      <w:pPr/>
      <w:r>
        <w:rPr>
          <w:lang w:val="pt_PT" w:bidi="pt_PT"/>
        </w:rPr>
      </w:r>
      <w:r>
        <w:rPr>
          <w:lang w:val="pt_PT" w:bidi="pt_PT"/>
        </w:rPr>
        <w:t>Essa é uma genealogia, ou lista, dos descendentes do irmão de Abraão. Essa passagem também introduz pessoas que aparecerão em histórias posteriores quando Abraão envia alguém para sua família para encontrar uma esposa para seu filho.</w:t>
      </w:r>
    </w:p>
    <w:p>
      <w:pPr/>
      <w:r>
        <w:rPr>
          <w:lang w:val="pt_PT" w:bidi="pt_PT"/>
        </w:rPr>
      </w:r>
      <w:r>
        <w:rPr>
          <w:lang w:val="pt_PT" w:bidi="pt_PT"/>
        </w:rPr>
        <w:t>Algum tempo depois, alguém disse a Abraão que Milca, a esposa de seu irmão Naor, havia dado à luz filhos. Nor e sua família provavelmente ainda viviam longe em Harã. Lembre-se de que Harã é onde Abraão vivia quando ele deixou a casa de seu pai muitos anos antes e seguiiu a Deus para a terra que Deus havia prometido a ele. Essas teriam sido boas novas para Abraão ouvir que seu irmão tinha muitos filhos.</w:t>
      </w:r>
    </w:p>
    <w:p>
      <w:pPr/>
      <w:r>
        <w:rPr>
          <w:lang w:val="pt_PT" w:bidi="pt_PT"/>
        </w:rPr>
      </w:r>
      <w:r>
        <w:rPr>
          <w:lang w:val="pt_PT" w:bidi="pt_PT"/>
        </w:rPr>
        <w:t>Pare e discuta essa pergunta como um grupo: Como você dá às pessoas notícias que vieram de longe em sua cultura? Pause este áudio aqui.</w:t>
      </w:r>
    </w:p>
    <w:p>
      <w:pPr/>
      <w:r>
        <w:rPr>
          <w:lang w:val="pt_PT" w:bidi="pt_PT"/>
        </w:rPr>
      </w:r>
      <w:r>
        <w:rPr>
          <w:lang w:val="pt_PT" w:bidi="pt_PT"/>
        </w:rPr>
        <w:t>O primeiro filho nascido de Nacor era chamado Uz. O mais velho era chamado Buz, seguido por Quemuel, que era o pai de Arão. Arão provavelmente se referia a um grupo de pessoas, e Kemuel era seu ancestral.</w:t>
      </w:r>
    </w:p>
    <w:p>
      <w:pPr/>
      <w:r>
        <w:rPr>
          <w:lang w:val="pt_PT" w:bidi="pt_PT"/>
        </w:rPr>
      </w:r>
      <w:r>
        <w:rPr>
          <w:lang w:val="pt_PT" w:bidi="pt_PT"/>
        </w:rPr>
        <w:t>O resto dos filhos eram chamados Quesede, Hazo, Pildas, Jidlafe e Betuel. Betuel se tornou o pai de Rebeca. Em outras palavras, Rebeca era a filha de Betuel. Embora a passagem ainda não nos diga isso, sabemos que mais tarde, Rebeca se casou com o filho de Abraão, Isaque. Esses eram os oito filhos de Naor, o irmão de Abraão.</w:t>
      </w:r>
    </w:p>
    <w:p>
      <w:pPr/>
      <w:r>
        <w:rPr>
          <w:lang w:val="pt_PT" w:bidi="pt_PT"/>
        </w:rPr>
      </w:r>
      <w:r>
        <w:rPr>
          <w:lang w:val="pt_PT" w:bidi="pt_PT"/>
        </w:rPr>
        <w:t>A concubina de Naor, que era chamada Reuma, também teve filhos. Uma “concubina” se refere a uma segunda esposa que não tinha todos os mesmos direitos que a primeira esposa. As concubinas às vezes eram capturadas na guerra ou compradas como escravas.</w:t>
      </w:r>
    </w:p>
    <w:p>
      <w:pPr/>
      <w:r>
        <w:rPr>
          <w:lang w:val="pt_PT" w:bidi="pt_PT"/>
        </w:rPr>
      </w:r>
      <w:r>
        <w:rPr>
          <w:lang w:val="pt_PT" w:bidi="pt_PT"/>
        </w:rPr>
        <w:t>Os filhos de Reuma eram chamados Tebá, Gaão, Taás e Maaca.</w:t>
      </w:r>
    </w:p>
    <w:p>
      <w:pPr/>
      <w:r>
        <w:rPr>
          <w:lang w:val="pt_PT" w:bidi="pt_PT"/>
        </w:rPr>
      </w:r>
      <w:r>
        <w:rPr>
          <w:lang w:val="pt_PT" w:bidi="pt_PT"/>
        </w:rPr>
        <w:t>Pare aqui e discuta essa pergunta como um grupo: Como as pessoas descrevem genealogias em sua cultura? Peça a alguém no grupo que descreva sua linha familiar. Prestem atenção às palavras e à linguagem que eles usam.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Gênesis 22:20–24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seção tem uma cena.</w:t>
      </w:r>
    </w:p>
    <w:p>
      <w:pPr/>
      <w:r>
        <w:rPr>
          <w:lang w:val="pt_PT" w:bidi="pt_PT"/>
        </w:rPr>
      </w:r>
      <w:r>
        <w:rPr>
          <w:lang w:val="pt_PT" w:bidi="pt_PT"/>
        </w:rPr>
        <w:t>Nessa primeira cena: algum tempo depois, alguém disse a Abraão que a esposa de seu irmão Naor, Milca, havia dado à luz oito filhos. Essa passagem nomeia esses filhos.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Milca</w:t>
      </w:r>
    </w:p>
    <w:p>
      <w:pPr>
        <w:pStyle w:val="ListBullet"/>
        <w:spacing w:line="240" w:lineRule="auto"/>
        <w:ind w:left="720"/>
      </w:pPr>
      <w:r>
        <w:rPr>
          <w:lang w:val="pt_PT" w:bidi="pt_PT"/>
        </w:rPr>
      </w:r>
      <w:r>
        <w:rPr>
          <w:lang w:val="pt_PT" w:bidi="pt_PT"/>
        </w:rPr>
        <w:t>Os oito filhos de Milca: Uz, Buz, Quemuel, Quesede, Hazo, Pildas, Jidlafe, Betuel</w:t>
      </w:r>
    </w:p>
    <w:p>
      <w:pPr>
        <w:pStyle w:val="ListBullet"/>
        <w:spacing w:line="240" w:lineRule="auto"/>
        <w:ind w:left="720"/>
      </w:pPr>
      <w:r>
        <w:rPr>
          <w:lang w:val="pt_PT" w:bidi="pt_PT"/>
        </w:rPr>
      </w:r>
      <w:r>
        <w:rPr>
          <w:lang w:val="pt_PT" w:bidi="pt_PT"/>
        </w:rPr>
        <w:t>O filho de Quemuel, Arão</w:t>
      </w:r>
    </w:p>
    <w:p>
      <w:pPr>
        <w:pStyle w:val="ListBullet"/>
        <w:spacing w:line="240" w:lineRule="auto"/>
        <w:ind w:left="720"/>
      </w:pPr>
      <w:r>
        <w:rPr>
          <w:lang w:val="pt_PT" w:bidi="pt_PT"/>
        </w:rPr>
      </w:r>
      <w:r>
        <w:rPr>
          <w:lang w:val="pt_PT" w:bidi="pt_PT"/>
        </w:rPr>
        <w:t>A filha de Betuel, Rebeca</w:t>
      </w:r>
    </w:p>
    <w:p>
      <w:pPr>
        <w:pStyle w:val="ListBullet"/>
        <w:spacing w:line="240" w:lineRule="auto"/>
        <w:ind w:left="720"/>
      </w:pPr>
      <w:r>
        <w:rPr>
          <w:lang w:val="pt_PT" w:bidi="pt_PT"/>
        </w:rPr>
      </w:r>
      <w:r>
        <w:rPr>
          <w:lang w:val="pt_PT" w:bidi="pt_PT"/>
        </w:rPr>
        <w:t>Reuma</w:t>
      </w:r>
    </w:p>
    <w:p>
      <w:pPr>
        <w:pStyle w:val="ListBullet"/>
        <w:spacing w:line="240" w:lineRule="auto"/>
        <w:ind w:left="720"/>
      </w:pPr>
      <w:r>
        <w:rPr>
          <w:lang w:val="pt_PT" w:bidi="pt_PT"/>
        </w:rPr>
      </w:r>
      <w:r>
        <w:rPr>
          <w:lang w:val="pt_PT" w:bidi="pt_PT"/>
        </w:rPr>
        <w:t>e os quatro filhos de Reuma: Tebá, Gaão, Tacás, Maaca</w:t>
      </w:r>
    </w:p>
    <w:p>
      <w:pPr/>
      <w:r>
        <w:rPr>
          <w:lang w:val="pt_PT" w:bidi="pt_PT"/>
        </w:rPr>
      </w:r>
      <w:r>
        <w:rPr>
          <w:lang w:val="pt_PT" w:bidi="pt_PT"/>
        </w:rPr>
        <w:t>Em grupo, prestem atenção às partes do cenário da passagem:</w:t>
      </w:r>
    </w:p>
    <w:p>
      <w:pPr/>
      <w:r>
        <w:rPr>
          <w:lang w:val="pt_PT" w:bidi="pt_PT"/>
        </w:rPr>
      </w:r>
      <w:r>
        <w:rPr>
          <w:lang w:val="pt_PT" w:bidi="pt_PT"/>
        </w:rPr>
        <w:t>Essa cena começa com as palavras “algum tempo depois”, o que significa que isso aconteceu algum tempo depois que Abraão vai para Moriá para sacrificar Isaque. Não sabemos quanto tempo depois, mas alguém vem para dizer a Abraão sobre os filhos do irmão de Abraão, Naor.</w:t>
      </w:r>
    </w:p>
    <w:p>
      <w:pPr/>
      <w:r>
        <w:rPr>
          <w:lang w:val="pt_PT" w:bidi="pt_PT"/>
        </w:rPr>
      </w:r>
      <w:r>
        <w:rPr>
          <w:lang w:val="pt_PT" w:bidi="pt_PT"/>
        </w:rPr>
        <w:t>Pare aqui. Em grupo, olhem para Harã, onde Naor e sua família provavelmente viviam, em um mapa. Pause este áudio aqui.</w:t>
      </w:r>
    </w:p>
    <w:p>
      <w:pPr/>
      <w:r>
        <w:rPr>
          <w:lang w:val="pt_PT" w:bidi="pt_PT"/>
        </w:rPr>
      </w:r>
      <w:r>
        <w:rPr>
          <w:lang w:val="pt_PT" w:bidi="pt_PT"/>
        </w:rPr>
        <w:t>Milca, a esposa de Naor, havia dado à luz oito filhos. Você pode querer reorganizar as informações sobre os filhos de Milca para dar mais clareza. O primeiro filho era chamado Uz. O segundo filho era Buz. Seu irmão era chamado Quemuel. Então havia Quesede, Hazo, Pildas, Jidlafe e Betuel. Quemuel mais tarde teve um filho chamado Arão. Betuel mais tarde teve uma filha chamada Rebeca.</w:t>
      </w:r>
    </w:p>
    <w:p>
      <w:pPr/>
      <w:r>
        <w:rPr>
          <w:lang w:val="pt_PT" w:bidi="pt_PT"/>
        </w:rPr>
      </w:r>
      <w:r>
        <w:rPr>
          <w:lang w:val="pt_PT" w:bidi="pt_PT"/>
        </w:rPr>
        <w:t>Além disso, a segunda esposa de Naor, ou concubina, que era chamada Reuma, havia dado à luz Tebá, Gaão, Tacás e Maaca.</w:t>
      </w:r>
    </w:p>
    <w:p>
      <w:pPr/>
      <w:r>
        <w:rPr>
          <w:lang w:val="pt_PT" w:bidi="pt_PT"/>
        </w:rPr>
      </w:r>
      <w:r>
        <w:rPr>
          <w:lang w:val="pt_PT" w:bidi="pt_PT"/>
        </w:rPr>
        <w:t>Pare aqui. Em grupo, encontrem uma maneira de lembrar dos nomes dessa genealogia. Você pode inventar uma música ou rima para lembrar dos nomes.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Gênesis 22:20–24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seção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Naor</w:t>
      </w:r>
    </w:p>
    <w:p>
      <w:pPr>
        <w:pStyle w:val="ListBullet"/>
        <w:spacing w:line="240" w:lineRule="auto"/>
        <w:ind w:left="720"/>
      </w:pPr>
      <w:r>
        <w:rPr>
          <w:lang w:val="pt_PT" w:bidi="pt_PT"/>
        </w:rPr>
      </w:r>
      <w:r>
        <w:rPr>
          <w:lang w:val="pt_PT" w:bidi="pt_PT"/>
        </w:rPr>
        <w:t>Milca</w:t>
      </w:r>
    </w:p>
    <w:p>
      <w:pPr>
        <w:pStyle w:val="ListBullet"/>
        <w:spacing w:line="240" w:lineRule="auto"/>
        <w:ind w:left="720"/>
      </w:pPr>
      <w:r>
        <w:rPr>
          <w:lang w:val="pt_PT" w:bidi="pt_PT"/>
        </w:rPr>
      </w:r>
      <w:r>
        <w:rPr>
          <w:lang w:val="pt_PT" w:bidi="pt_PT"/>
        </w:rPr>
        <w:t>Os oito filhos de Milca: Uz, Ruz, Quemuel, Quesede, Hazo, Pildas, Pilafe, Betuel</w:t>
      </w:r>
    </w:p>
    <w:p>
      <w:pPr>
        <w:pStyle w:val="ListBullet"/>
        <w:spacing w:line="240" w:lineRule="auto"/>
        <w:ind w:left="720"/>
      </w:pPr>
      <w:r>
        <w:rPr>
          <w:lang w:val="pt_PT" w:bidi="pt_PT"/>
        </w:rPr>
      </w:r>
      <w:r>
        <w:rPr>
          <w:lang w:val="pt_PT" w:bidi="pt_PT"/>
        </w:rPr>
        <w:t>O filho de Quemuel, Arão</w:t>
      </w:r>
    </w:p>
    <w:p>
      <w:pPr>
        <w:pStyle w:val="ListBullet"/>
        <w:spacing w:line="240" w:lineRule="auto"/>
        <w:ind w:left="720"/>
      </w:pPr>
      <w:r>
        <w:rPr>
          <w:lang w:val="pt_PT" w:bidi="pt_PT"/>
        </w:rPr>
      </w:r>
      <w:r>
        <w:rPr>
          <w:lang w:val="pt_PT" w:bidi="pt_PT"/>
        </w:rPr>
        <w:t>A filha de Betuel, Rebeca</w:t>
      </w:r>
    </w:p>
    <w:p>
      <w:pPr>
        <w:pStyle w:val="ListBullet"/>
        <w:spacing w:line="240" w:lineRule="auto"/>
        <w:ind w:left="720"/>
      </w:pPr>
      <w:r>
        <w:rPr>
          <w:lang w:val="pt_PT" w:bidi="pt_PT"/>
        </w:rPr>
      </w:r>
      <w:r>
        <w:rPr>
          <w:lang w:val="pt_PT" w:bidi="pt_PT"/>
        </w:rPr>
        <w:t>Reuma</w:t>
      </w:r>
    </w:p>
    <w:p>
      <w:pPr>
        <w:pStyle w:val="ListBullet"/>
        <w:spacing w:line="240" w:lineRule="auto"/>
        <w:ind w:left="720"/>
      </w:pPr>
      <w:r>
        <w:rPr>
          <w:lang w:val="pt_PT" w:bidi="pt_PT"/>
        </w:rPr>
      </w:r>
      <w:r>
        <w:rPr>
          <w:lang w:val="pt_PT" w:bidi="pt_PT"/>
        </w:rPr>
        <w:t>e os quatro filhos de Reuma: Teba, Gabão, Tacas, Maica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do drama, pare o drama e pergunte à pessoa que interpreta o personagem: “O que você está sentindo ou pensando?”. A pessoa que interpreta o personagem deve responder o que ela estaria sentindo ou pensando se ela fosse esse personagem. Então reiniciem a encenação.</w:t>
      </w:r>
    </w:p>
    <w:p>
      <w:pPr/>
      <w:r>
        <w:rPr>
          <w:lang w:val="pt_PT" w:bidi="pt_PT"/>
        </w:rPr>
      </w:r>
      <w:r>
        <w:rPr>
          <w:lang w:val="pt_PT" w:bidi="pt_PT"/>
        </w:rPr>
        <w:t>Pausem esse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Algum tempo depois, alguém disse a Abraão que a esposa de seu irmão Naor, Milca, também era mãe de oito filhos. Seus filhos eram chamados Uz, Ruz, Quemuel, Quesede, Hazo, Pildas, Pilafe e Betuel. Quemuel era o pai de Arão e Betuel se tornou o pai de Rebeca. A concubina de Naor, Reuma, também teve filhos, que eram chamados Teba, Gabão, Taãs e Maica.</w:t>
      </w:r>
    </w:p>
    <w:p>
      <w:pPr/>
      <w:r>
        <w:rPr>
          <w:lang w:val="pt_PT" w:bidi="pt_PT"/>
        </w:rPr>
      </w:r>
      <w:r>
        <w:rPr>
          <w:lang w:val="pt_PT" w:bidi="pt_PT"/>
        </w:rPr>
        <w:t>Termine a encenação. Pergunte à pessoa que interpreta Abraão: “O que você está sentindo ou pensando?”. A pessoa pode responder coisas como: “Estou feliz por ouvir que meu irmão também recebeu filhos e descendentes”, ou “Estou feliz por ouvir que Deus abençoou Nacor com filhos”, ou “Estou animado por ouvir notícias de minha família, sobre quem não ouvi em um longo tempo”.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Gênesis 22:20–24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Algum tempo depois, alguém disse a Abraão: “Ouça, Milca, a esposa de seu irmão Naor, também teve filhos. O primeiro nascido é chamado Uz. O próximo era chamado Buz, então Quemuel, que era o pai de Arão, então Quesede, Hazo, Pildas, Jidlafe e Betuel”.</w:t>
      </w:r>
    </w:p>
    <w:p>
      <w:pPr/>
      <w:r>
        <w:rPr>
          <w:lang w:val="pt_PT" w:bidi="pt_PT"/>
        </w:rPr>
      </w:r>
      <w:r>
        <w:rPr>
          <w:lang w:val="pt_PT" w:bidi="pt_PT"/>
        </w:rPr>
        <w:t>Betuel se tornou o pai de Rebeca. Milca deu à luz esses oito filhos para o irmão de Abraão, Naor.</w:t>
      </w:r>
    </w:p>
    <w:p>
      <w:pPr/>
      <w:r>
        <w:rPr>
          <w:lang w:val="pt_PT" w:bidi="pt_PT"/>
        </w:rPr>
      </w:r>
      <w:r>
        <w:rPr>
          <w:lang w:val="pt_PT" w:bidi="pt_PT"/>
        </w:rPr>
        <w:t xml:space="preserve">A </w:t>
      </w:r>
      <w:r>
        <w:rPr>
          <w:b/>
          <w:lang w:val="pt_PT" w:bidi="pt_PT"/>
        </w:rPr>
        <w:t>concubina</w:t>
      </w:r>
      <w:r>
        <w:rPr>
          <w:lang w:val="pt_PT" w:bidi="pt_PT"/>
        </w:rPr>
        <w:t xml:space="preserve"> de Naor, que era chamada Reuma, também teve filhos. Uma “concubina” se refere a uma segunda esposa que não tinha todos os mesmos direitos que a primeira esposa. Às vezes as concubinas eram capturadas na guerra ou compradas como escravas.</w:t>
      </w:r>
    </w:p>
    <w:p>
      <w:pPr/>
      <w:r>
        <w:rPr>
          <w:lang w:val="pt_PT" w:bidi="pt_PT"/>
        </w:rPr>
      </w:r>
      <w:r>
        <w:rPr>
          <w:lang w:val="pt_PT" w:bidi="pt_PT"/>
        </w:rPr>
        <w:t>Os filhos de Reuma eram chamados Tebá, Gaão, Taás e Maaca.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22:20–24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03">
        <w:r>
          <w:rPr>
            <w:lang w:val="pt_PT" w:bidi="pt_PT"/>
          </w:rPr>
          <w:rPr>
            <w:color w:val="0000EE"/>
            <w:u w:val="single"/>
          </w:rPr>
          <w:t>Ouvir e Sentir</w:t>
        </w:r>
      </w:hyperlink>
      <w:r>
        <w:rPr>
          <w:lang w:val="pt_PT" w:bidi="pt_PT"/>
        </w:rPr>
        <w:t xml:space="preserve"> (423 KB)</w:t>
      </w:r>
      <w:r>
        <w:rPr>
          <w:lang w:val="pt_PT" w:bidi="pt_PT"/>
        </w:rPr>
      </w:r>
    </w:p>
    <w:p>
      <w:pPr>
        <w:pStyle w:val="ListBullet"/>
        <w:spacing w:line="240" w:lineRule="auto"/>
        <w:ind w:left="720"/>
      </w:pPr>
      <w:r>
        <w:rPr>
          <w:lang w:val="pt_PT" w:bidi="pt_PT"/>
        </w:rPr>
      </w:r>
      <w:hyperlink r:id="rId204">
        <w:r>
          <w:rPr>
            <w:lang w:val="pt_PT" w:bidi="pt_PT"/>
          </w:rPr>
          <w:rPr>
            <w:color w:val="0000EE"/>
            <w:u w:val="single"/>
          </w:rPr>
          <w:t>Preparando o Cenário</w:t>
        </w:r>
      </w:hyperlink>
      <w:r>
        <w:rPr>
          <w:lang w:val="pt_PT" w:bidi="pt_PT"/>
        </w:rPr>
        <w:t xml:space="preserve"> (1.5 MB)</w:t>
      </w:r>
      <w:r>
        <w:rPr>
          <w:lang w:val="pt_PT" w:bidi="pt_PT"/>
        </w:rPr>
      </w:r>
    </w:p>
    <w:p>
      <w:pPr>
        <w:pStyle w:val="ListBullet"/>
        <w:spacing w:line="240" w:lineRule="auto"/>
        <w:ind w:left="720"/>
      </w:pPr>
      <w:r>
        <w:rPr>
          <w:lang w:val="pt_PT" w:bidi="pt_PT"/>
        </w:rPr>
      </w:r>
      <w:hyperlink r:id="rId205">
        <w:r>
          <w:rPr>
            <w:lang w:val="pt_PT" w:bidi="pt_PT"/>
          </w:rPr>
          <w:rPr>
            <w:color w:val="0000EE"/>
            <w:u w:val="single"/>
          </w:rPr>
          <w:t>Identificando as Cenas</w:t>
        </w:r>
      </w:hyperlink>
      <w:r>
        <w:rPr>
          <w:lang w:val="pt_PT" w:bidi="pt_PT"/>
        </w:rPr>
        <w:t xml:space="preserve"> (1.6 MB)</w:t>
      </w:r>
      <w:r>
        <w:rPr>
          <w:lang w:val="pt_PT" w:bidi="pt_PT"/>
        </w:rPr>
      </w:r>
    </w:p>
    <w:p>
      <w:pPr>
        <w:pStyle w:val="ListBullet"/>
        <w:spacing w:line="240" w:lineRule="auto"/>
        <w:ind w:left="720"/>
      </w:pPr>
      <w:r>
        <w:rPr>
          <w:lang w:val="pt_PT" w:bidi="pt_PT"/>
        </w:rPr>
      </w:r>
      <w:hyperlink r:id="rId206">
        <w:r>
          <w:rPr>
            <w:lang w:val="pt_PT" w:bidi="pt_PT"/>
          </w:rPr>
          <w:rPr>
            <w:color w:val="0000EE"/>
            <w:u w:val="single"/>
          </w:rPr>
          <w:t>Incorporando o Texto</w:t>
        </w:r>
      </w:hyperlink>
      <w:r>
        <w:rPr>
          <w:lang w:val="pt_PT" w:bidi="pt_PT"/>
        </w:rPr>
        <w:t xml:space="preserve"> (1.4 MB)</w:t>
      </w:r>
      <w:r>
        <w:rPr>
          <w:lang w:val="pt_PT" w:bidi="pt_PT"/>
        </w:rPr>
      </w:r>
    </w:p>
    <w:p>
      <w:pPr>
        <w:pStyle w:val="ListBullet"/>
        <w:spacing w:line="240" w:lineRule="auto"/>
        <w:ind w:left="720"/>
      </w:pPr>
      <w:r>
        <w:rPr>
          <w:lang w:val="pt_PT" w:bidi="pt_PT"/>
        </w:rPr>
      </w:r>
      <w:hyperlink r:id="rId207">
        <w:r>
          <w:rPr>
            <w:lang w:val="pt_PT" w:bidi="pt_PT"/>
          </w:rPr>
          <w:rPr>
            <w:color w:val="0000EE"/>
            <w:u w:val="single"/>
          </w:rPr>
          <w:t>Preenchendo as Lacunas</w:t>
        </w:r>
      </w:hyperlink>
      <w:r>
        <w:rPr>
          <w:lang w:val="pt_PT" w:bidi="pt_PT"/>
        </w:rPr>
        <w:t xml:space="preserve"> (723 KB)</w:t>
      </w:r>
      <w:r>
        <w:rPr>
          <w:lang w:val="pt_PT" w:bidi="pt_PT"/>
        </w:rPr>
      </w:r>
    </w:p>
    <w:p>
      <w:pPr>
        <w:pStyle w:val="ListBullet"/>
        <w:spacing w:line="240" w:lineRule="auto"/>
        <w:ind w:left="720"/>
      </w:pPr>
      <w:r>
        <w:rPr>
          <w:lang w:val="pt_PT" w:bidi="pt_PT"/>
        </w:rPr>
      </w:r>
      <w:hyperlink r:id="rId20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23:1–20</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Gênesis 23:1–20 e guarde em seu coração. Ouçam o texto três vezes (em três traduções diferentes, se possível). Em seguida, conversem em equipe sobre as seguintes perguntas:</w:t>
      </w:r>
    </w:p>
    <w:p>
      <w:pPr>
        <w:pStyle w:val="ListNumber"/>
        <w:numPr>
          <w:ilvl w:val="0"/>
          <w:numId w:val="16"/>
        </w:numPr>
        <w:spacing w:line="240" w:lineRule="auto"/>
        <w:ind w:left="720"/>
      </w:pPr>
      <w:r>
        <w:rPr>
          <w:lang w:val="pt_PT" w:bidi="pt_PT"/>
        </w:rPr>
      </w:r>
      <w:r>
        <w:rPr>
          <w:lang w:val="pt_PT" w:bidi="pt_PT"/>
        </w:rPr>
        <w:t>O que vocês gostam nessa história?</w:t>
      </w:r>
    </w:p>
    <w:p>
      <w:pPr>
        <w:pStyle w:val="ListNumber"/>
        <w:spacing w:line="240" w:lineRule="auto"/>
        <w:ind w:left="720"/>
      </w:pPr>
      <w:r>
        <w:rPr>
          <w:lang w:val="pt_PT" w:bidi="pt_PT"/>
        </w:rPr>
      </w:r>
      <w:r>
        <w:rPr>
          <w:lang w:val="pt_PT" w:bidi="pt_PT"/>
        </w:rPr>
        <w:t>O que vocês não gostam ou não compreendem?</w:t>
      </w:r>
    </w:p>
    <w:p>
      <w:pPr>
        <w:pStyle w:val="ListNumber"/>
        <w:spacing w:line="240" w:lineRule="auto"/>
        <w:ind w:left="720"/>
      </w:pPr>
      <w:r>
        <w:rPr>
          <w:lang w:val="pt_PT" w:bidi="pt_PT"/>
        </w:rPr>
      </w:r>
      <w:r>
        <w:rPr>
          <w:lang w:val="pt_PT" w:bidi="pt_PT"/>
        </w:rPr>
        <w:t>O que essa história nos conta sobre Deus?</w:t>
      </w:r>
    </w:p>
    <w:p>
      <w:pPr>
        <w:pStyle w:val="ListNumber"/>
        <w:spacing w:line="240" w:lineRule="auto"/>
        <w:ind w:left="720"/>
      </w:pPr>
      <w:r>
        <w:rPr>
          <w:lang w:val="pt_PT" w:bidi="pt_PT"/>
        </w:rPr>
      </w:r>
      <w:r>
        <w:rPr>
          <w:lang w:val="pt_PT" w:bidi="pt_PT"/>
        </w:rPr>
        <w:t>O que essa história nos conta sobre as pessoas?</w:t>
      </w:r>
    </w:p>
    <w:p>
      <w:pPr>
        <w:pStyle w:val="ListNumber"/>
        <w:spacing w:line="240" w:lineRule="auto"/>
        <w:ind w:left="720"/>
      </w:pPr>
      <w:r>
        <w:rPr>
          <w:lang w:val="pt_PT" w:bidi="pt_PT"/>
        </w:rPr>
      </w:r>
      <w:r>
        <w:rPr>
          <w:lang w:val="pt_PT" w:bidi="pt_PT"/>
        </w:rPr>
        <w:t>Como essa passagem impacta o nosso dia a dia?</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Nas últimas passagens, Abraão e Isaque retornaram do lugar de sacrifício para sua casa em Berseba. Abraão recebeu notícias sobre a família de seu irmão. Os eventos dessa narrativa histórica acontecem anos depois disso, e Abraão se mudou para Hebrom. Essa história é uma das últimas histórias da vida de Abraão.</w:t>
      </w:r>
    </w:p>
    <w:p>
      <w:pPr/>
      <w:r>
        <w:rPr>
          <w:lang w:val="pt_PT" w:bidi="pt_PT"/>
        </w:rPr>
      </w:r>
      <w:r>
        <w:rPr>
          <w:lang w:val="pt_PT" w:bidi="pt_PT"/>
        </w:rPr>
        <w:t>A introdução e conclusão de Gênesis 23 incluem a morte e o sepultamento de Sara. A história também conta como Abraão comprou um lote de terra para o lote de sepultamento familiar. Ele comprou a terra legalmente na frente dos líderes locais. A área era chamada Hebrom. Estava perto do lugar onde Deus disse a Abraão que sua esposa Sara, que tinha 89 anos de idade, daria à luz seu filho. Abraão não retorna para a casa de seu pai para enterrar sua esposa. Ele compra o lote de sepultamento familiar na terra que Deus prometeu a ele. Os patriarcas Abraão, Isaque, Rebeca, Jacó e Lia serão enterrados lá também. Esse pedaço de terra é importante na história dos descendentes de Abraão. Embora Deus tenha prometido a terra a Abraão, Abraão comprou a terra legalmente por meio dos meios financeiros que Deus forneceu.</w:t>
      </w:r>
    </w:p>
    <w:p>
      <w:pPr/>
      <w:r>
        <w:rPr>
          <w:lang w:val="pt_PT" w:bidi="pt_PT"/>
        </w:rPr>
      </w:r>
      <w:r>
        <w:rPr>
          <w:lang w:val="pt_PT" w:bidi="pt_PT"/>
        </w:rPr>
        <w:t>Veja um mapa que mostra o quão perto Hebrom está de Jerusalém.</w:t>
      </w:r>
    </w:p>
    <w:p>
      <w:pPr/>
      <w:r>
        <w:rPr>
          <w:lang w:val="pt_PT" w:bidi="pt_PT"/>
        </w:rPr>
      </w:r>
      <w:r>
        <w:rPr>
          <w:lang w:val="pt_PT" w:bidi="pt_PT"/>
        </w:rPr>
        <w:t>Veja um mapa que inclui a jornada de Abraão de Ur dos caldeus por Harã para Hebrom.</w:t>
      </w:r>
    </w:p>
    <w:p>
      <w:pPr/>
      <w:r>
        <w:rPr>
          <w:lang w:val="pt_PT" w:bidi="pt_PT"/>
        </w:rPr>
      </w:r>
      <w:r>
        <w:rPr>
          <w:lang w:val="pt_PT" w:bidi="pt_PT"/>
        </w:rPr>
        <w:t>Abraão chorou a morte de sua esposa Sara.</w:t>
      </w:r>
    </w:p>
    <w:p>
      <w:pPr/>
      <w:r>
        <w:rPr>
          <w:lang w:val="pt_PT" w:bidi="pt_PT"/>
        </w:rPr>
      </w:r>
      <w:r>
        <w:rPr>
          <w:lang w:val="pt_PT" w:bidi="pt_PT"/>
        </w:rPr>
        <w:t>Passe algum tempo discutindo a seguinte pergunta: Como as pessoas em sua cultura expressam luto pela morte de um parente amado?</w:t>
      </w:r>
    </w:p>
    <w:p>
      <w:pPr/>
      <w:r>
        <w:rPr>
          <w:lang w:val="pt_PT" w:bidi="pt_PT"/>
        </w:rPr>
      </w:r>
      <w:r>
        <w:rPr>
          <w:lang w:val="pt_PT" w:bidi="pt_PT"/>
        </w:rPr>
        <w:t>Abraão vivia na terra de Canaã a 62 anos quando Sara morreu. Abraão não era um nativo, mas um estrangeiro, um estrangeiro que vivia na terra, mas não a possuía. Durante o tempo de Abraão, um povo chamado hititas vivia nessa área chamada Canaã. Os hititas chamavam Abraão de príncipe como um título de respeito. Abraão respeitava os costumes dos proprietários de terra locais e usou uma maneira educada para pedir para comprar terra. Abraão não queria pegar emprestado um túmulo - ele queria possuir um. Abraão se levantou para que ele pudesse se curvar diante dos hititas para começar as negociações formais para o enredo de enterro. Os homens se sentavam em uma posição casual nessa cultura para conduzir negócios.</w:t>
      </w:r>
    </w:p>
    <w:p>
      <w:pPr/>
      <w:r>
        <w:rPr>
          <w:lang w:val="pt_PT" w:bidi="pt_PT"/>
        </w:rPr>
      </w:r>
      <w:r>
        <w:rPr>
          <w:lang w:val="pt_PT" w:bidi="pt_PT"/>
        </w:rPr>
        <w:t>Passe algum tempo discutindo a seguinte pergunta: Como as pessoas compram e vendem terra em sua cultura? Como os estrangeiros compram e vendem terra em sua cultura? Contem uns aos outros sobre um momento em que alguém comprou ou vendeu terra para outra pessoa.</w:t>
      </w:r>
    </w:p>
    <w:p>
      <w:pPr/>
      <w:r>
        <w:rPr>
          <w:lang w:val="pt_PT" w:bidi="pt_PT"/>
        </w:rPr>
      </w:r>
      <w:r>
        <w:rPr>
          <w:lang w:val="pt_PT" w:bidi="pt_PT"/>
        </w:rPr>
        <w:t>A prática de sepultamento era um túmulo cortado na rocha, não enterrado em um buraco na terra. A família colocava o corpo morto em uma prateleira de rochas onde ele se decomporia. Algum tempo depois, a família reunia os ossos e os colocava em um recipiente de rocha para fazer espaço para o corpo do próximo parente morto. Abraão comprou a terra para garantir direitos permanentes sobre a terra. Se a terra tivesse sido presenteada, haveria uma ameaça de gerações futuras tentarem recuperar a propriedade.</w:t>
      </w:r>
    </w:p>
    <w:p>
      <w:pPr/>
      <w:r>
        <w:rPr>
          <w:lang w:val="pt_PT" w:bidi="pt_PT"/>
        </w:rPr>
      </w:r>
      <w:r>
        <w:rPr>
          <w:lang w:val="pt_PT" w:bidi="pt_PT"/>
        </w:rPr>
        <w:t>Pare aqui e mostre a imagem de um túmulo.</w:t>
      </w:r>
    </w:p>
    <w:p>
      <w:pPr/>
      <w:r>
        <w:rPr>
          <w:lang w:val="pt_PT" w:bidi="pt_PT"/>
        </w:rPr>
      </w:r>
      <w:r>
        <w:rPr>
          <w:lang w:val="pt_PT" w:bidi="pt_PT"/>
        </w:rPr>
        <w:t>Abraão se curvou e foi humilde na frente dos anciãos e homens da comunidade no portão da cidade. Uma parede fechava a cidade para proteção e tinha portões de entrada e saída. Os portões fechados protegiam a cidade à noite ou durante ataques. Negócios jurídicos, conversas, bens de mercado e notícias eram trocados no portão da cidade.</w:t>
      </w:r>
    </w:p>
    <w:p>
      <w:pPr/>
      <w:r>
        <w:rPr>
          <w:lang w:val="pt_PT" w:bidi="pt_PT"/>
        </w:rPr>
      </w:r>
      <w:r>
        <w:rPr>
          <w:lang w:val="pt_PT" w:bidi="pt_PT"/>
        </w:rPr>
        <w:t>Abraão negociou o local de sepultamento que ele queria. Efrom, o proprietário, falou intencionalmente. Ele se dirigiu a Abraão educadamente como senhor. Efrom usou uma frase comum: “A terra vale apenas 400 peças de prata, mas o que é isso entre amigos?”. Essa frase permanece uma prática de barganha hoje nessa região do mundo. Parece que Efrom tentou minimizar o valor indicando “</w:t>
      </w:r>
      <w:r>
        <w:rPr>
          <w:i/>
          <w:lang w:val="pt_PT" w:bidi="pt_PT"/>
        </w:rPr>
        <w:t>apenas</w:t>
      </w:r>
      <w:r>
        <w:rPr>
          <w:lang w:val="pt_PT" w:bidi="pt_PT"/>
        </w:rPr>
        <w:t xml:space="preserve"> 400 peças ou siqueles de prata”. É uma soma significativa comparada ao fato de que o salário médio era 10 siquelas por ano. As Escrituras não detalham a quantidade e o valor exato da terra no preço de compra. Você não deve afirmar se esse era um pequeno ou grande preço pela terra. Abraão estava disposto e pagou publicamente o preço total do proprietário, sem negociação.</w:t>
      </w:r>
    </w:p>
    <w:p>
      <w:pPr/>
      <w:r>
        <w:rPr>
          <w:lang w:val="pt_PT" w:bidi="pt_PT"/>
        </w:rPr>
      </w:r>
      <w:r>
        <w:rPr>
          <w:lang w:val="pt_PT" w:bidi="pt_PT"/>
        </w:rPr>
        <w:t>Discuta: há um momento em que as pessoas não negociam negócios de terra e pagam o preço total?</w:t>
      </w:r>
    </w:p>
    <w:p>
      <w:pPr/>
      <w:r>
        <w:rPr>
          <w:lang w:val="pt_PT" w:bidi="pt_PT"/>
        </w:rPr>
      </w:r>
      <w:r>
        <w:rPr>
          <w:lang w:val="pt_PT" w:bidi="pt_PT"/>
        </w:rPr>
        <w:t>A negociação pública e o pagamento total da terra na frente dos anciãos e da comunidade serviam para mostrar uma compra oficial de terra para o propósito do enterro. Também mostrava que Abraão confiava em Deus para cumprir seu acordo de aliança de que a terra pertenceria aos descendentes de Abraão no futuro.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Sara morreu com a idade de 127 anos em Hebrom. Abraão chorou sua morte. A morte e o sepultamento de Sara emolduram o contexto de Gênesis 23, com as informações de introdução e conclusão que cercam as negociações de Abraão com os anciãos hititas para comprar um local de sepultamento para sua família.</w:t>
      </w:r>
    </w:p>
    <w:p>
      <w:pPr/>
      <w:r>
        <w:rPr>
          <w:lang w:val="pt_PT" w:bidi="pt_PT"/>
        </w:rPr>
      </w:r>
      <w:r>
        <w:rPr>
          <w:b/>
          <w:lang w:val="pt_PT" w:bidi="pt_PT"/>
        </w:rPr>
        <w:t>Segunda cena:</w:t>
      </w:r>
      <w:r>
        <w:rPr>
          <w:lang w:val="pt_PT" w:bidi="pt_PT"/>
        </w:rPr>
        <w:t xml:space="preserve"> Abraão deixa o corpo de Sara para buscar a compra de um lote de sepultamento familiar dos residentes da terra, os hititas, no portão da cidade.</w:t>
      </w:r>
    </w:p>
    <w:p>
      <w:pPr/>
      <w:r>
        <w:rPr>
          <w:lang w:val="pt_PT" w:bidi="pt_PT"/>
        </w:rPr>
      </w:r>
      <w:r>
        <w:rPr>
          <w:b/>
          <w:lang w:val="pt_PT" w:bidi="pt_PT"/>
        </w:rPr>
        <w:t>Terceira cena:</w:t>
      </w:r>
      <w:r>
        <w:rPr>
          <w:lang w:val="pt_PT" w:bidi="pt_PT"/>
        </w:rPr>
        <w:t xml:space="preserve"> Abraão pede a caverna de Efrom, e Efrom concorda. Abraão aceita o preço que Efrom sugere sem negociação.</w:t>
      </w:r>
    </w:p>
    <w:p>
      <w:pPr/>
      <w:r>
        <w:rPr>
          <w:lang w:val="pt_PT" w:bidi="pt_PT"/>
        </w:rPr>
      </w:r>
      <w:r>
        <w:rPr>
          <w:b/>
          <w:lang w:val="pt_PT" w:bidi="pt_PT"/>
        </w:rPr>
        <w:t>Quarta cena:</w:t>
      </w:r>
      <w:r>
        <w:rPr>
          <w:lang w:val="pt_PT" w:bidi="pt_PT"/>
        </w:rPr>
        <w:t xml:space="preserve"> Abraão pega o dinheiro, os siqueles, e os conta na frente de todos no portão da cidade. Abraão compra legalmente o local.</w:t>
      </w:r>
    </w:p>
    <w:p>
      <w:pPr/>
      <w:r>
        <w:rPr>
          <w:lang w:val="pt_PT" w:bidi="pt_PT"/>
        </w:rPr>
      </w:r>
      <w:r>
        <w:rPr>
          <w:b/>
          <w:lang w:val="pt_PT" w:bidi="pt_PT"/>
        </w:rPr>
        <w:t>Quinta cena:</w:t>
      </w:r>
      <w:r>
        <w:rPr>
          <w:lang w:val="pt_PT" w:bidi="pt_PT"/>
        </w:rPr>
        <w:t xml:space="preserve"> a última cena resume a transação. Inclui as características geográficas onde Abraão enterrou Sara.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Hititas</w:t>
      </w:r>
    </w:p>
    <w:p>
      <w:pPr>
        <w:pStyle w:val="ListBullet"/>
        <w:spacing w:line="240" w:lineRule="auto"/>
        <w:ind w:left="720"/>
      </w:pPr>
      <w:r>
        <w:rPr>
          <w:lang w:val="pt_PT" w:bidi="pt_PT"/>
        </w:rPr>
      </w:r>
      <w:r>
        <w:rPr>
          <w:lang w:val="pt_PT" w:bidi="pt_PT"/>
        </w:rPr>
        <w:t>Efrom, o hitita</w:t>
      </w:r>
    </w:p>
    <w:p>
      <w:pPr>
        <w:pStyle w:val="ListBullet"/>
        <w:spacing w:line="240" w:lineRule="auto"/>
        <w:ind w:left="720"/>
      </w:pPr>
      <w:r>
        <w:rPr>
          <w:lang w:val="pt_PT" w:bidi="pt_PT"/>
        </w:rPr>
      </w:r>
      <w:r>
        <w:rPr>
          <w:lang w:val="pt_PT" w:bidi="pt_PT"/>
        </w:rPr>
        <w:t>Hebrom</w:t>
      </w:r>
    </w:p>
    <w:p>
      <w:pPr>
        <w:pStyle w:val="ListBullet"/>
        <w:spacing w:line="240" w:lineRule="auto"/>
        <w:ind w:left="720"/>
      </w:pPr>
      <w:r>
        <w:rPr>
          <w:lang w:val="pt_PT" w:bidi="pt_PT"/>
        </w:rPr>
      </w:r>
      <w:r>
        <w:rPr>
          <w:lang w:val="pt_PT" w:bidi="pt_PT"/>
        </w:rPr>
        <w:t>Narrador</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Caminhem pela história cronologicamente e fale sobre as coisas que seriam importantes para descrever ou encenar em cada cena para entender plenamente o que está acontecendo na história.</w:t>
      </w:r>
    </w:p>
    <w:p>
      <w:pPr/>
      <w:r>
        <w:rPr>
          <w:lang w:val="pt_PT" w:bidi="pt_PT"/>
        </w:rPr>
      </w:r>
      <w:r>
        <w:rPr>
          <w:lang w:val="pt_PT" w:bidi="pt_PT"/>
        </w:rPr>
        <w:t>A morte e o sepultamento de Sara são mencionados na introdução e conclusão de Gênesis 23. Essas informações emolduram as negociações de Abraão com os anciãos hititas para comprar um local de sepultamento para sua família.</w:t>
      </w:r>
    </w:p>
    <w:p>
      <w:pPr/>
      <w:r>
        <w:rPr>
          <w:lang w:val="pt_PT" w:bidi="pt_PT"/>
        </w:rPr>
      </w:r>
      <w:r>
        <w:rPr>
          <w:lang w:val="pt_PT" w:bidi="pt_PT"/>
        </w:rPr>
        <w:t>A esposa de Abraão, Sara, morreu onde agora é chamado Hebrom na terra de Canaã. Essa é a terra que Deus havia prometido a Abraão que os descendentes de Abraão possuiriam. A cidade de Hebrom continuará a desempenhar um papel importante na vida dos patriarcas e na história dos israelitas. Abraão chorou e chorou por sua esposa Sara.</w:t>
      </w:r>
    </w:p>
    <w:p>
      <w:pPr/>
      <w:r>
        <w:rPr>
          <w:lang w:val="pt_PT" w:bidi="pt_PT"/>
        </w:rPr>
      </w:r>
      <w:r>
        <w:rPr>
          <w:lang w:val="pt_PT" w:bidi="pt_PT"/>
        </w:rPr>
        <w:t>Abraão agiu apropriadamente na frente dos anciãos da comunidade para comprar o lote de enterro. Abraão identifica seu status legal como um estrangeiro residente, o termo usado para um estrangeiro que não possui terra. Abraão teria cumprimentado os anciãos hititas, bem como outros homens da comunidade lá no portão da cidade. O portão da cidade é onde as transações oficiais acontecem entre os anciãos e homens importantes da comunidade. Abraão, sua família e os servos viveram na área por anos, mas não possuíam nenhuma propriedade.</w:t>
      </w:r>
    </w:p>
    <w:p>
      <w:pPr/>
      <w:r>
        <w:rPr>
          <w:lang w:val="pt_PT" w:bidi="pt_PT"/>
        </w:rPr>
      </w:r>
      <w:r>
        <w:rPr>
          <w:lang w:val="pt_PT" w:bidi="pt_PT"/>
        </w:rPr>
        <w:t>A frase “enterrar os mortos” é repetida várias vezes em todo o texto porque é um tema importante dessa história.</w:t>
      </w:r>
    </w:p>
    <w:p>
      <w:pPr/>
      <w:r>
        <w:rPr>
          <w:lang w:val="pt_PT" w:bidi="pt_PT"/>
        </w:rPr>
      </w:r>
      <w:r>
        <w:rPr>
          <w:lang w:val="pt_PT" w:bidi="pt_PT"/>
        </w:rPr>
        <w:t>É importante ver que Abraão vivia de uma maneira honrada entre os hititas. “Você é um príncipe honrado entre nós. Escolha o melhor túmulo entre os nossos e enterre-a lá. Ninguém aqui se recusará a ajudar você dessa maneira”. Abraão se levantou para pedir adequadamente curvando-se e disse: “Como você está disposto a me ajudar, por favor, seja gentil o suficiente para pedir a Efrom, filho de Zoar, que me deixe comprar sua caverna em Macpela, no final de seu campo. Pagarei o preço total na presença de testemunhas, então terei um lugar de sepultamento permanente para minha família”. Efrom estava presente e ouviu o pedido de Abraão. Abraão pediu à comunidade de anciãos de uma maneira que os fazia agir como um mediador entre ele e Efrom. No texto, Abraão teve 3 discussões separadas durante o negócio da terra. Esse é um dispositivo de narração hebraico.</w:t>
      </w:r>
    </w:p>
    <w:p>
      <w:pPr/>
      <w:r>
        <w:rPr>
          <w:lang w:val="pt_PT" w:bidi="pt_PT"/>
        </w:rPr>
      </w:r>
      <w:r>
        <w:rPr>
          <w:lang w:val="pt_PT" w:bidi="pt_PT"/>
        </w:rPr>
        <w:t>Efrom estava lá sentado entre os anciãos no portão. Efrom respondeu a Abraão publicamente: “Por favor, me ouça, darei a você o campo e a caverna. Aqui na frente de meu povo, dou a você, Abraão. Vá e enterre seus mortos”.</w:t>
      </w:r>
    </w:p>
    <w:p>
      <w:pPr/>
      <w:r>
        <w:rPr>
          <w:lang w:val="pt_PT" w:bidi="pt_PT"/>
        </w:rPr>
      </w:r>
      <w:r>
        <w:rPr>
          <w:lang w:val="pt_PT" w:bidi="pt_PT"/>
        </w:rPr>
        <w:t>Abraão novamente se curvou na frente dos hititas e disse: “Não, me ouça, o comprarei de você. Deixe-me pagar o preço total, para que eu possa enterrar meus mortos lá”. Efrom respondeu a Abraão: “Meu senhor, por favor ouça, a terra vale apenas 400 peças de prata, mas o que é isso entre nós? Enterre sua esposa lá”. Esta é uma pergunta retórica. Uma resposta oral não é esperada. Abraão concordou com o preço de Efrom e contou as 400 peças de prata para pagamento na presença dos hititas de acordo com o padrão do mercado local naquele momento.</w:t>
      </w:r>
    </w:p>
    <w:p>
      <w:pPr/>
      <w:r>
        <w:rPr>
          <w:lang w:val="pt_PT" w:bidi="pt_PT"/>
        </w:rPr>
      </w:r>
      <w:r>
        <w:rPr>
          <w:lang w:val="pt_PT" w:bidi="pt_PT"/>
        </w:rPr>
        <w:t>Abraão comprou o lote de terra pertencente a Efrom em Macpela, perto de Mamre, agora chamado Hebrom. Isso incluía o campo, a caverna que estava nele e todas as árvores ao redor. O proprietário transferiu o terreno para Abraão como sua posse permanente na presença dos anciãos hititas no portão da cidade. Abraão enterrou sua esposa, Sara, na caverna lá. O campo e a caverna foram transferidos dos hititas para Abraão para uso como um lugar de sepultamento permanente. Abraão agora oficialmente possuía a terra em Canaã.</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Sara</w:t>
      </w:r>
    </w:p>
    <w:p>
      <w:pPr>
        <w:pStyle w:val="ListBullet"/>
        <w:spacing w:line="240" w:lineRule="auto"/>
        <w:ind w:left="720"/>
      </w:pPr>
      <w:r>
        <w:rPr>
          <w:lang w:val="pt_PT" w:bidi="pt_PT"/>
        </w:rPr>
      </w:r>
      <w:r>
        <w:rPr>
          <w:lang w:val="pt_PT" w:bidi="pt_PT"/>
        </w:rPr>
        <w:t>Hititas</w:t>
      </w:r>
    </w:p>
    <w:p>
      <w:pPr>
        <w:pStyle w:val="ListBullet"/>
        <w:spacing w:line="240" w:lineRule="auto"/>
        <w:ind w:left="720"/>
      </w:pPr>
      <w:r>
        <w:rPr>
          <w:lang w:val="pt_PT" w:bidi="pt_PT"/>
        </w:rPr>
      </w:r>
      <w:r>
        <w:rPr>
          <w:lang w:val="pt_PT" w:bidi="pt_PT"/>
        </w:rPr>
        <w:t>Efrom, o hitita</w:t>
      </w:r>
    </w:p>
    <w:p>
      <w:pPr>
        <w:pStyle w:val="ListBullet"/>
        <w:spacing w:line="240" w:lineRule="auto"/>
        <w:ind w:left="720"/>
      </w:pPr>
      <w:r>
        <w:rPr>
          <w:lang w:val="pt_PT" w:bidi="pt_PT"/>
        </w:rPr>
      </w:r>
      <w:r>
        <w:rPr>
          <w:lang w:val="pt_PT" w:bidi="pt_PT"/>
        </w:rPr>
        <w:t>Hebrom</w:t>
      </w:r>
    </w:p>
    <w:p>
      <w:pPr>
        <w:pStyle w:val="ListBullet"/>
        <w:spacing w:line="240" w:lineRule="auto"/>
        <w:ind w:left="720"/>
      </w:pPr>
      <w:r>
        <w:rPr>
          <w:lang w:val="pt_PT" w:bidi="pt_PT"/>
        </w:rPr>
      </w:r>
      <w:r>
        <w:rPr>
          <w:lang w:val="pt_PT" w:bidi="pt_PT"/>
        </w:rPr>
        <w:t>Narrador</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Muitos anos depois que Abraão e Isaque retornaram do lugar de sacrifício, Abraão recebeu notícias familiares sobre seu irmão e seus filhos. Isso incluía a linhagem da futura noiva de Isaque, Rebeca.</w:t>
      </w:r>
    </w:p>
    <w:p>
      <w:pPr/>
      <w:r>
        <w:rPr>
          <w:lang w:val="pt_PT" w:bidi="pt_PT"/>
        </w:rPr>
      </w:r>
      <w:r>
        <w:rPr>
          <w:lang w:val="pt_PT" w:bidi="pt_PT"/>
        </w:rPr>
        <w:t>Pare a atuação: “Abraão, como você está se sentindo?”. Você pode ouvir coisas como: “Feliz por ouvir sobre meu irmão”, “Surpreso que ele tem tantos filhos”, “Grato por ter o filho Isaque, que Deus me prometeu”, “Pensativo. Isaque precisa de uma esposa. Lembrarei dos filhos de meu irmão”, “Surpreso, ele tem tantos filhos de uma mulher escrava”. Reinicie a encenação.</w:t>
      </w:r>
    </w:p>
    <w:p>
      <w:pPr/>
      <w:r>
        <w:rPr>
          <w:lang w:val="pt_PT" w:bidi="pt_PT"/>
        </w:rPr>
      </w:r>
      <w:r>
        <w:rPr>
          <w:lang w:val="pt_PT" w:bidi="pt_PT"/>
        </w:rPr>
        <w:t>A esposa de Abraão, Sara, viveu até os cento e vinte e sete anos de idade. Ela morreu onde agora é chamado Hebrom na terra Canaã. Lá Abraão chorou por Sara.</w:t>
      </w:r>
    </w:p>
    <w:p>
      <w:pPr/>
      <w:r>
        <w:rPr>
          <w:lang w:val="pt_PT" w:bidi="pt_PT"/>
        </w:rPr>
      </w:r>
      <w:r>
        <w:rPr>
          <w:lang w:val="pt_PT" w:bidi="pt_PT"/>
        </w:rPr>
        <w:t>Pare a atuação: Abraão, como você está se sentindo?”. Você pode ouvir coisas como: “Chateado, chorando, triste — minha esposa morreu”, “Responsável. Devo decidir onde enterrar ela e nossa família”, “Determinado. Confio em Deus para dar essa terra a meus descendentes”. “Deus, como você está se sentindo?”. Você pode ouvir algo como: “Estou com você, Abraão, vejo seu sofrimento”. Reinicie a encenação.</w:t>
      </w:r>
    </w:p>
    <w:p>
      <w:pPr/>
      <w:r>
        <w:rPr>
          <w:lang w:val="pt_PT" w:bidi="pt_PT"/>
        </w:rPr>
      </w:r>
      <w:r>
        <w:rPr>
          <w:lang w:val="pt_PT" w:bidi="pt_PT"/>
        </w:rPr>
        <w:t>Abraão deixou o corpo de Sara para falar com os anciãos hititas sentados em seu portão da cidade. “Aqui sou um estrangeiro, um estrangeiro em sua terra. Dê por um preço / venda-me uma propriedade para um lugar de sepultamento para minha esposa”.</w:t>
      </w:r>
    </w:p>
    <w:p>
      <w:pPr/>
      <w:r>
        <w:rPr>
          <w:lang w:val="pt_PT" w:bidi="pt_PT"/>
        </w:rPr>
      </w:r>
      <w:r>
        <w:rPr>
          <w:lang w:val="pt_PT" w:bidi="pt_PT"/>
        </w:rPr>
        <w:t>Pare a atuação: “Abraão, como você está se sentindo?”. Você pode ouvir coisas como: “Vulnerável. Esses caras vão se aproveitar de mim”, “Triste, ansioso”, “Humilhado, não tenho terra própria”. Hititas, como vocês estão se sentindo?” Você pode ouvir coisas como: “Simpatizantes à situação de Abraão”, “Ansiosos por fazer dinheiro extra com o estrangeiro”, “Curiosos. Confusos, por que ele apenas não vai para casa?”. Reinicie a encenação.</w:t>
      </w:r>
    </w:p>
    <w:p>
      <w:pPr/>
      <w:r>
        <w:rPr>
          <w:lang w:val="pt_PT" w:bidi="pt_PT"/>
        </w:rPr>
      </w:r>
      <w:r>
        <w:rPr>
          <w:lang w:val="pt_PT" w:bidi="pt_PT"/>
        </w:rPr>
        <w:t xml:space="preserve">Os hititas responderam a Abraão: “Você é um príncipe honrado entre nós. Escolha o melhor túmulo entre os nossos e enterre-a lá. Ninguém aqui se recusará a ajudar você dessa maneira”. Abraão se levantou para pedir adequadamente curvando-se e disse: “Como você está disposto a me ajudar, por favor, seja gentil o suficiente para pedir a Efrom, filho de Zoar, que me deixe comprar sua caverna em Macpela, no final de seu campo. Pagarei o preço total na presença de testemunhas, então terei um lugar de sepultamento permanente para minha família”. </w:t>
      </w:r>
    </w:p>
    <w:p>
      <w:pPr/>
      <w:r>
        <w:rPr>
          <w:lang w:val="pt_PT" w:bidi="pt_PT"/>
        </w:rPr>
      </w:r>
      <w:r>
        <w:rPr>
          <w:lang w:val="pt_PT" w:bidi="pt_PT"/>
        </w:rPr>
        <w:t>Pare a atuação: “Abraão, como você está se sentindo?”. Você pode ouvir coisas como: “Ainda triste, comprando o lugar para enterrar nossa primeira morta, Sara e para o resto de nossa família”, “Preocupado, como essas negociações serão?”. “Humilhado. Pressionado. Não possuo terra, então devo negociar cuidadosamente esse negócio”, “Determinado. Essa é a terra que Deus prometeu. Ele fornecerá”. “Deus, como você se sente?”. Você pode ouvir algo como isso: “Feliz, Abraão está acreditando na promessa que fiz a ele de que seus descendentes possuirão essa terra”, “Estou aqui, Abraão, estou assistindo”, “Fornecerei a Abraão”. Reinicie a encenação.</w:t>
      </w:r>
    </w:p>
    <w:p>
      <w:pPr/>
      <w:r>
        <w:rPr>
          <w:lang w:val="pt_PT" w:bidi="pt_PT"/>
        </w:rPr>
      </w:r>
      <w:r>
        <w:rPr>
          <w:lang w:val="pt_PT" w:bidi="pt_PT"/>
        </w:rPr>
        <w:t>Efrom estava lá sentado entre os anciãos no portão. Efrom respondeu a Abraão publicamente: “Por favor, me ouça, darei a você o campo e a caverna. Aqui na frente de meu povo, dou a você, Abraão. Vá e enterre seus mortos”. Abraão novamente se curvou na frente dos hititas e disse: “Não, me ouça, o comprarei de você. Deixe-me pagar o preço total, para que eu possa enterrar meus mortos lá”. Efrom respondeu a Abraão: “Meu senhor, por favor ouça, a terra vale apenas 400 peças de prata, mas o que é isso entre nós? Enterre sua esposa lá”. Abraão concordou com o preço de Efrom e contou as 400 peças de prata para pagamento na presença dos hititas de acordo com o padrão do mercado local naquele momento.</w:t>
      </w:r>
    </w:p>
    <w:p>
      <w:pPr/>
      <w:r>
        <w:rPr>
          <w:lang w:val="pt_PT" w:bidi="pt_PT"/>
        </w:rPr>
      </w:r>
      <w:r>
        <w:rPr>
          <w:lang w:val="pt_PT" w:bidi="pt_PT"/>
        </w:rPr>
        <w:t>Pare a atuação: “Abraão, como você está se sentindo?”. Você pode ouvir coisas como: “Aliviado”, “Feliz”, “Triste”, “Pensativo, esse é nosso local de sepultamento familiar. Serei enterrado aqui um dia”, “Grato. O SENHOR forneceu”. “Deus, como você se sente?”. Você pode ouvir algo como isso: “Feliz, Abraão está acreditando na promessa que fiz a ele de que seus descendentes possuirão essa terra”, “Estou aqui, Abraão, estou assistindo”, Efrom, como você se sente?”. Você pode ouvir algo como isso: “Feliz! Sou rico! Arrogante. Ha, enganei o estrangeiro rico”. Reinicie a encenação.</w:t>
      </w:r>
    </w:p>
    <w:p>
      <w:pPr/>
      <w:r>
        <w:rPr>
          <w:lang w:val="pt_PT" w:bidi="pt_PT"/>
        </w:rPr>
      </w:r>
      <w:r>
        <w:rPr>
          <w:lang w:val="pt_PT" w:bidi="pt_PT"/>
        </w:rPr>
        <w:t xml:space="preserve">Abraão comprou o lote de terra pertencente a Efrom em Macpela, perto de Mamre, agora chamado Hebrom. Isso incluía o campo, a caverna que estava nele e todas as árvores ao redor. O proprietário transferiu o terreno para Abraão como sua posse permanente na presença dos anciãos hititas no portão da cidade. Abraão enterrou sua esposa, Sara, na caverna lá. O campo e a caverna foram transferidos dos hititas para Abraão para uso como um lugar de sepultamento permanente. </w:t>
      </w:r>
    </w:p>
    <w:p>
      <w:pPr/>
      <w:r>
        <w:rPr>
          <w:lang w:val="pt_PT" w:bidi="pt_PT"/>
        </w:rPr>
      </w:r>
      <w:r>
        <w:rPr>
          <w:lang w:val="pt_PT" w:bidi="pt_PT"/>
        </w:rPr>
        <w:t>“Abraão, como você está se sentindo?”. Você pode ouvir coisas como: “Aliviado, feliz, completo”, “Triste, minha esposa está morta”, “Pensativo, esse é o lugar de descanso final de nossa família”. “Deus, como você se sente?”. Você pode ouvir algo como isso: “Feliz! “Hititas, como vocês se sentem?”. Você pode ouvir algo como isso: “Feliz por ter feito dinheiro do estrangeiro rico. Resignado por Abraão ter um lugar permanente entre nós. Ele não negociou. Ele fez tudo legalmente na frente de testemunhas”.</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esposa de Abraão, Sara, viveu até os cento e vinte e sete anos de idade. Ela morreu em Quiriate-arba, que agora é chamado </w:t>
      </w:r>
      <w:r>
        <w:rPr>
          <w:b/>
          <w:lang w:val="pt_PT" w:bidi="pt_PT"/>
        </w:rPr>
        <w:t>Hebrom</w:t>
      </w:r>
      <w:r>
        <w:rPr>
          <w:lang w:val="pt_PT" w:bidi="pt_PT"/>
        </w:rPr>
        <w:t xml:space="preserve">. Veja </w:t>
      </w:r>
      <w:hyperlink r:id="rId209">
        <w:r>
          <w:rPr>
            <w:lang w:val="pt_PT" w:bidi="pt_PT"/>
          </w:rPr>
          <w:rPr>
            <w:color w:val="0000EE"/>
            <w:u w:val="single"/>
          </w:rPr>
          <w:t>Hebrom</w:t>
        </w:r>
      </w:hyperlink>
      <w:r>
        <w:rPr>
          <w:lang w:val="pt_PT" w:bidi="pt_PT"/>
        </w:rPr>
        <w:t xml:space="preserve"> no Glossário Mestre. Lá Abraão </w:t>
      </w:r>
      <w:r>
        <w:rPr>
          <w:b/>
          <w:lang w:val="pt_PT" w:bidi="pt_PT"/>
        </w:rPr>
        <w:t>chorou</w:t>
      </w:r>
      <w:r>
        <w:rPr>
          <w:lang w:val="pt_PT" w:bidi="pt_PT"/>
        </w:rPr>
        <w:t xml:space="preserve">e </w:t>
      </w:r>
      <w:r>
        <w:rPr>
          <w:b/>
          <w:lang w:val="pt_PT" w:bidi="pt_PT"/>
        </w:rPr>
        <w:t>sofreu</w:t>
      </w:r>
      <w:r>
        <w:rPr>
          <w:lang w:val="pt_PT" w:bidi="pt_PT"/>
        </w:rPr>
        <w:t xml:space="preserve"> por Sara. Chorar é uma expressão de dor pela perda de uma pessoa amada. Chorar pode ser expresso em voz alta. Sofrer é uma dor intensa causada pelo luto. Abraão sofreu pela perda de sua esposa Sara. Abraão teria estado ao lado do corpo morto de Sara.</w:t>
      </w:r>
    </w:p>
    <w:p>
      <w:pPr/>
      <w:r>
        <w:rPr>
          <w:lang w:val="pt_PT" w:bidi="pt_PT"/>
        </w:rPr>
      </w:r>
      <w:r>
        <w:rPr>
          <w:lang w:val="pt_PT" w:bidi="pt_PT"/>
        </w:rPr>
        <w:t xml:space="preserve">Abraão deixou o corpo de Sara para falar com os anciãos </w:t>
      </w:r>
      <w:r>
        <w:rPr>
          <w:b/>
          <w:lang w:val="pt_PT" w:bidi="pt_PT"/>
        </w:rPr>
        <w:t>hititas</w:t>
      </w:r>
      <w:r>
        <w:rPr>
          <w:lang w:val="pt_PT" w:bidi="pt_PT"/>
        </w:rPr>
        <w:t xml:space="preserve"> sentados em seu </w:t>
      </w:r>
      <w:r>
        <w:rPr>
          <w:b/>
          <w:lang w:val="pt_PT" w:bidi="pt_PT"/>
        </w:rPr>
        <w:t>portão da cidade</w:t>
      </w:r>
      <w:r>
        <w:rPr>
          <w:lang w:val="pt_PT" w:bidi="pt_PT"/>
        </w:rPr>
        <w:t xml:space="preserve">. Os hititas viviam em Canaã antes de Abraão. O portão da cidade é onde os anciãos ou líderes da comunidade se sentavam para conduzir negócios, trocar notícias, bem como comprar e vender itens de mercado. Abraão disse aos anciãos: “Aqui sou um </w:t>
      </w:r>
      <w:r>
        <w:rPr>
          <w:b/>
          <w:lang w:val="pt_PT" w:bidi="pt_PT"/>
        </w:rPr>
        <w:t>estrangeiro, um peregrino</w:t>
      </w:r>
      <w:r>
        <w:rPr>
          <w:lang w:val="pt_PT" w:bidi="pt_PT"/>
        </w:rPr>
        <w:t xml:space="preserve"> em sua terra”. </w:t>
      </w:r>
      <w:r>
        <w:rPr>
          <w:b/>
          <w:lang w:val="pt_PT" w:bidi="pt_PT"/>
        </w:rPr>
        <w:t>Estrangeiro</w:t>
      </w:r>
      <w:r>
        <w:rPr>
          <w:lang w:val="pt_PT" w:bidi="pt_PT"/>
        </w:rPr>
        <w:t xml:space="preserve"> também é traduzido “estranho”, aquele que é um residente temporário em um país diferente do que em que alguém nasceu. </w:t>
      </w:r>
      <w:hyperlink r:id="rId210">
        <w:r>
          <w:rPr>
            <w:lang w:val="pt_PT" w:bidi="pt_PT"/>
          </w:rPr>
          <w:rPr>
            <w:color w:val="0000EE"/>
            <w:u w:val="single"/>
          </w:rPr>
          <w:t>Estrangeiro</w:t>
        </w:r>
      </w:hyperlink>
      <w:r>
        <w:rPr>
          <w:lang w:val="pt_PT" w:bidi="pt_PT"/>
        </w:rPr>
        <w:t xml:space="preserve"> ou </w:t>
      </w:r>
      <w:hyperlink r:id="rId211">
        <w:r>
          <w:rPr>
            <w:lang w:val="pt_PT" w:bidi="pt_PT"/>
          </w:rPr>
          <w:rPr>
            <w:color w:val="0000EE"/>
            <w:u w:val="single"/>
          </w:rPr>
          <w:t>peregrino</w:t>
        </w:r>
      </w:hyperlink>
      <w:r>
        <w:rPr>
          <w:lang w:val="pt_PT" w:bidi="pt_PT"/>
        </w:rPr>
        <w:t xml:space="preserve"> pode ser encontrado no Glossário Mestre.</w:t>
      </w:r>
    </w:p>
    <w:p>
      <w:pPr/>
      <w:r>
        <w:rPr>
          <w:lang w:val="pt_PT" w:bidi="pt_PT"/>
        </w:rPr>
      </w:r>
      <w:r>
        <w:rPr>
          <w:lang w:val="pt_PT" w:bidi="pt_PT"/>
        </w:rPr>
        <w:t xml:space="preserve">Então Abraão pediu: “Venda me uma propriedade para um </w:t>
      </w:r>
      <w:r>
        <w:rPr>
          <w:b/>
          <w:lang w:val="pt_PT" w:bidi="pt_PT"/>
        </w:rPr>
        <w:t>lugar de sepultamento</w:t>
      </w:r>
      <w:r>
        <w:rPr>
          <w:lang w:val="pt_PT" w:bidi="pt_PT"/>
        </w:rPr>
        <w:t xml:space="preserve"> para minha esposa”. O lugar de sepultamento que Abraão queria era uma caverna ou rocha que poderia ser cortada para colocar o corpo morto. Uma grande pedra então seria rolada na frente da entrada para proteger de ladrões ou animais selvagens. Não é uma tumba cavada na terra. O corpo seria colocado no túmulo cortado ou buraco da caverna. Depois que o corpo se decompunha, a família reuniria os ossos e os armazenaria em um recipiente menor feito de pedra. </w:t>
      </w:r>
      <w:hyperlink r:id="rId212">
        <w:r>
          <w:rPr>
            <w:lang w:val="pt_PT" w:bidi="pt_PT"/>
          </w:rPr>
          <w:rPr>
            <w:color w:val="0000EE"/>
            <w:u w:val="single"/>
          </w:rPr>
          <w:t>Túmulo</w:t>
        </w:r>
      </w:hyperlink>
      <w:r>
        <w:rPr>
          <w:lang w:val="pt_PT" w:bidi="pt_PT"/>
        </w:rPr>
        <w:t xml:space="preserve"> pode ser encontrado no Glossário Mestre.</w:t>
      </w:r>
    </w:p>
    <w:p>
      <w:pPr/>
      <w:r>
        <w:rPr>
          <w:lang w:val="pt_PT" w:bidi="pt_PT"/>
        </w:rPr>
      </w:r>
      <w:r>
        <w:rPr>
          <w:lang w:val="pt_PT" w:bidi="pt_PT"/>
        </w:rPr>
        <w:t xml:space="preserve">Os hititas responderam a Abraão: “Você é um </w:t>
      </w:r>
      <w:r>
        <w:rPr>
          <w:b/>
          <w:lang w:val="pt_PT" w:bidi="pt_PT"/>
        </w:rPr>
        <w:t>príncipe honrado</w:t>
      </w:r>
      <w:r>
        <w:rPr>
          <w:lang w:val="pt_PT" w:bidi="pt_PT"/>
        </w:rPr>
        <w:t xml:space="preserve"> entre nós. Os hititas reconheciam que Abraão não era um estrangeiro comum, mas aquele que tinha uma bênção de Deus. Escolha o melhor túmulo entre os nossos e enterre-a lá. Ninguém aqui se recusará a ajudar você dessa maneira”. </w:t>
      </w:r>
      <w:r>
        <w:rPr>
          <w:b/>
          <w:lang w:val="pt_PT" w:bidi="pt_PT"/>
        </w:rPr>
        <w:t>Abraão se levantou.</w:t>
      </w:r>
      <w:r>
        <w:rPr>
          <w:lang w:val="pt_PT" w:bidi="pt_PT"/>
        </w:rPr>
        <w:t xml:space="preserve"> Negócios no portão da cidade teriam acontecido em uma posição sentada. Abraão se levantou para se curvar e tornar um pedido oficial, pedir adequadamente curvando-se e disse: “Como você está disposto a me ajudar, por favor, seja gentil o suficiente para pedir a </w:t>
      </w:r>
      <w:r>
        <w:rPr>
          <w:b/>
          <w:lang w:val="pt_PT" w:bidi="pt_PT"/>
        </w:rPr>
        <w:t>Efrom</w:t>
      </w:r>
      <w:r>
        <w:rPr>
          <w:lang w:val="pt_PT" w:bidi="pt_PT"/>
        </w:rPr>
        <w:t xml:space="preserve">, filho de Zoar, que me </w:t>
      </w:r>
      <w:r>
        <w:rPr>
          <w:b/>
          <w:lang w:val="pt_PT" w:bidi="pt_PT"/>
        </w:rPr>
        <w:t>deixe</w:t>
      </w:r>
      <w:r>
        <w:rPr>
          <w:lang w:val="pt_PT" w:bidi="pt_PT"/>
        </w:rPr>
        <w:t xml:space="preserve"> comprar sua caverna em Macpela, no final de seu campo. Algumas traduções podem usar o verbo “dar” em vez de “comprar”, que significa “dar por um preço”, ou “vender”.</w:t>
      </w:r>
    </w:p>
    <w:p>
      <w:pPr/>
      <w:r>
        <w:rPr>
          <w:lang w:val="pt_PT" w:bidi="pt_PT"/>
        </w:rPr>
      </w:r>
      <w:r>
        <w:rPr>
          <w:lang w:val="pt_PT" w:bidi="pt_PT"/>
        </w:rPr>
        <w:t>Efrom deu a Abraão a propriedade da terra. Abraão se ofereceu para pagar o preço total.</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23:1–20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13">
        <w:r>
          <w:rPr>
            <w:lang w:val="pt_PT" w:bidi="pt_PT"/>
          </w:rPr>
          <w:rPr>
            <w:color w:val="0000EE"/>
            <w:u w:val="single"/>
          </w:rPr>
          <w:t>Ouvir e Sentir</w:t>
        </w:r>
      </w:hyperlink>
      <w:r>
        <w:rPr>
          <w:lang w:val="pt_PT" w:bidi="pt_PT"/>
        </w:rPr>
        <w:t xml:space="preserve"> (414 KB)</w:t>
      </w:r>
      <w:r>
        <w:rPr>
          <w:lang w:val="pt_PT" w:bidi="pt_PT"/>
        </w:rPr>
      </w:r>
    </w:p>
    <w:p>
      <w:pPr>
        <w:pStyle w:val="ListBullet"/>
        <w:spacing w:line="240" w:lineRule="auto"/>
        <w:ind w:left="720"/>
      </w:pPr>
      <w:r>
        <w:rPr>
          <w:lang w:val="pt_PT" w:bidi="pt_PT"/>
        </w:rPr>
      </w:r>
      <w:hyperlink r:id="rId214">
        <w:r>
          <w:rPr>
            <w:lang w:val="pt_PT" w:bidi="pt_PT"/>
          </w:rPr>
          <w:rPr>
            <w:color w:val="0000EE"/>
            <w:u w:val="single"/>
          </w:rPr>
          <w:t>Preparando o Cenário</w:t>
        </w:r>
      </w:hyperlink>
      <w:r>
        <w:rPr>
          <w:lang w:val="pt_PT" w:bidi="pt_PT"/>
        </w:rPr>
        <w:t xml:space="preserve"> (3.7 MB)</w:t>
      </w:r>
      <w:r>
        <w:rPr>
          <w:lang w:val="pt_PT" w:bidi="pt_PT"/>
        </w:rPr>
      </w:r>
    </w:p>
    <w:p>
      <w:pPr>
        <w:pStyle w:val="ListBullet"/>
        <w:spacing w:line="240" w:lineRule="auto"/>
        <w:ind w:left="720"/>
      </w:pPr>
      <w:r>
        <w:rPr>
          <w:lang w:val="pt_PT" w:bidi="pt_PT"/>
        </w:rPr>
      </w:r>
      <w:hyperlink r:id="rId215">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216">
        <w:r>
          <w:rPr>
            <w:lang w:val="pt_PT" w:bidi="pt_PT"/>
          </w:rPr>
          <w:rPr>
            <w:color w:val="0000EE"/>
            <w:u w:val="single"/>
          </w:rPr>
          <w:t>Incorporando o Texto</w:t>
        </w:r>
      </w:hyperlink>
      <w:r>
        <w:rPr>
          <w:lang w:val="pt_PT" w:bidi="pt_PT"/>
        </w:rPr>
        <w:t xml:space="preserve"> (4.9 MB)</w:t>
      </w:r>
      <w:r>
        <w:rPr>
          <w:lang w:val="pt_PT" w:bidi="pt_PT"/>
        </w:rPr>
      </w:r>
    </w:p>
    <w:p>
      <w:pPr>
        <w:pStyle w:val="ListBullet"/>
        <w:spacing w:line="240" w:lineRule="auto"/>
        <w:ind w:left="720"/>
      </w:pPr>
      <w:r>
        <w:rPr>
          <w:lang w:val="pt_PT" w:bidi="pt_PT"/>
        </w:rPr>
      </w:r>
      <w:hyperlink r:id="rId217">
        <w:r>
          <w:rPr>
            <w:lang w:val="pt_PT" w:bidi="pt_PT"/>
          </w:rPr>
          <w:rPr>
            <w:color w:val="0000EE"/>
            <w:u w:val="single"/>
          </w:rPr>
          <w:t>Preenchendo as Lacunas</w:t>
        </w:r>
      </w:hyperlink>
      <w:r>
        <w:rPr>
          <w:lang w:val="pt_PT" w:bidi="pt_PT"/>
        </w:rPr>
        <w:t xml:space="preserve"> (2.0 MB)</w:t>
      </w:r>
      <w:r>
        <w:rPr>
          <w:lang w:val="pt_PT" w:bidi="pt_PT"/>
        </w:rPr>
      </w:r>
    </w:p>
    <w:p>
      <w:pPr>
        <w:pStyle w:val="ListBullet"/>
        <w:spacing w:line="240" w:lineRule="auto"/>
        <w:ind w:left="720"/>
      </w:pPr>
      <w:r>
        <w:rPr>
          <w:lang w:val="pt_PT" w:bidi="pt_PT"/>
        </w:rPr>
      </w:r>
      <w:hyperlink r:id="rId21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24:1–14</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Gênesis 24:1–14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passagem, a esposa de Abraão, Sara morreu. Abraão não levou o corpo de Sara de volta para sua terra natal para enterrá-la. Abraão comprou terra lá em Canaã para enterrar seu corpo em uma caverna. Gênesis 24 é uma narrativa histórica. A história começa com Abraão, mas termina com Isaque como o personagem principal.</w:t>
      </w:r>
    </w:p>
    <w:p>
      <w:pPr/>
      <w:r>
        <w:rPr>
          <w:lang w:val="pt_PT" w:bidi="pt_PT"/>
        </w:rPr>
      </w:r>
      <w:r>
        <w:rPr>
          <w:lang w:val="pt_PT" w:bidi="pt_PT"/>
        </w:rPr>
        <w:t xml:space="preserve">Abraão era um homem muito velho. O Senhor </w:t>
      </w:r>
      <w:r>
        <w:rPr>
          <w:b/>
          <w:lang w:val="pt_PT" w:bidi="pt_PT"/>
        </w:rPr>
        <w:t>abençoava</w:t>
      </w:r>
      <w:r>
        <w:rPr>
          <w:lang w:val="pt_PT" w:bidi="pt_PT"/>
        </w:rPr>
        <w:t xml:space="preserve"> Abraão em tudo. Abençoar é um tema importante em todo esse capítulo. Abençoar significa “ajudar, fazer o bem, favorecer”. Aqui com Abraão, significa bem-estar físico e prosperidade financeira.</w:t>
      </w:r>
    </w:p>
    <w:p>
      <w:pPr/>
      <w:r>
        <w:rPr>
          <w:lang w:val="pt_PT" w:bidi="pt_PT"/>
        </w:rPr>
      </w:r>
      <w:r>
        <w:rPr>
          <w:lang w:val="pt_PT" w:bidi="pt_PT"/>
        </w:rPr>
        <w:t>Passe algum tempo discutindo a seguinte questão: Deus abençoou Abraão. Como seria isso na sua cultura? Como a bênção de Deus é diferente da bênção tradicional ou mundana?</w:t>
      </w:r>
    </w:p>
    <w:p>
      <w:pPr/>
      <w:r>
        <w:rPr>
          <w:lang w:val="pt_PT" w:bidi="pt_PT"/>
        </w:rPr>
      </w:r>
      <w:r>
        <w:rPr>
          <w:lang w:val="pt_PT" w:bidi="pt_PT"/>
        </w:rPr>
        <w:t>Abraão decidiu que era hora de seu filho Isaque se casar. As mulheres locais que viviam em Canaã não eram adequadas para Isaque se casar. As pessoas locais adoravam ídolos. Abraão queria que seus descendentes adorassem apenas a Deus.</w:t>
      </w:r>
    </w:p>
    <w:p>
      <w:pPr/>
      <w:r>
        <w:rPr>
          <w:lang w:val="pt_PT" w:bidi="pt_PT"/>
        </w:rPr>
      </w:r>
      <w:r>
        <w:rPr>
          <w:lang w:val="pt_PT" w:bidi="pt_PT"/>
        </w:rPr>
        <w:t>Abraão pediu ao seu servo mais velho e mais confiável em sua casa que voltasse para a terra natal de Abraão para procurar uma esposa para Isaque entre os parentes de Abraão. Alguns comentadores dizem que o servo era Eliezer mencionado anteriormente no livro de Gênesis. Abraão perguntou a Deus o que de bom ele teria quando ele não tinha herdeiros? Seu servo Eliezer seria seu herdeiro. As Escrituras não dizem que Eliezer é o mesmo homem que o servo dessa história. Abraão pediu ao servo que jurasse um juramento com Deus como a testemunha. Abraão chamou Deus, o Deus do céu e da terra. Deve estar claro em qualquer tradução que não levaria o leitor ou ouvinte a pensar que Abraão está falando sobre 2 deuses diferentes. Esse juramento era um gesto solene e simbólico. Abraão pediu a seu servo para colocar sua mão sob a coxa de Abraão. Essa era uma maneira educada e figurativa que se referia à área genital de Abraão. Esse gesto representava as futuras gerações da família de Abraão. Esse juramento colocou um fardo no servo. Se o servo confiável quebrasse o juramento, então Deus puniria o servo. O servo estava preocupado com o fato de a mulher poder se recusar a retornar com ele. Se a mulher que o servo encontrasse não estivesse disposta a retornar com o servo, então o servo seria liberado do juramento. O servo até mesmo perguntou se Isaque poderia ir com ele. Abraão se recusou a permitir que Isaque fosse. Abraão insistiu que “SENHOR Deus, Yavé, Deus do céu prometeu essa terra aos descendentes de Abraão”. Abraão ainda está falando com o único Deus. Abraão prometeu ao servo que Deus enviaria seu Anjo na frente do servo para encontrar a mulher apropriada. O Anjo de Deus é uma representação ou manifestação de Deus, mas não o próprio Deus. Deus era tão santo que ninguém poderia ver o próprio Deus e viver. O servo não seria capaz de ver a Deus e viver.</w:t>
      </w:r>
    </w:p>
    <w:p>
      <w:pPr/>
      <w:r>
        <w:rPr>
          <w:lang w:val="pt_PT" w:bidi="pt_PT"/>
        </w:rPr>
      </w:r>
      <w:r>
        <w:rPr>
          <w:lang w:val="pt_PT" w:bidi="pt_PT"/>
        </w:rPr>
        <w:t>Depois que o servo fez o juramento, ele carregou 10 camelos com muitos presentes. Um camelo é um animal muito grande e valioso que pode carregar muito peso a longas distâncias. Não requer muita água durante uma jornada. Os camelos e os presentes eram parte do preço da noiva para organizar o casamento com a família da noiva. O servo não estava comprando a mulher como uma escrava. Para um casamento ser organizado, a família do noivo deve fornecer um preço da noiva, enquanto a família da noiva fornece um dote.</w:t>
      </w:r>
    </w:p>
    <w:p>
      <w:pPr/>
      <w:r>
        <w:rPr>
          <w:lang w:val="pt_PT" w:bidi="pt_PT"/>
        </w:rPr>
      </w:r>
      <w:r>
        <w:rPr>
          <w:lang w:val="pt_PT" w:bidi="pt_PT"/>
        </w:rPr>
        <w:t>Pare e mostre a imagem de um camelo. Mostre uma imagem de uma caravana de camelos. Como as pessoas em sua cultura arranjam casamentos? Um preço da noiva está envolvido e, se assim for, como ele é organizado?</w:t>
      </w:r>
    </w:p>
    <w:p>
      <w:pPr/>
      <w:r>
        <w:rPr>
          <w:lang w:val="pt_PT" w:bidi="pt_PT"/>
        </w:rPr>
      </w:r>
      <w:r>
        <w:rPr>
          <w:lang w:val="pt_PT" w:bidi="pt_PT"/>
        </w:rPr>
        <w:t>A jornada teria levado pelo menos um mês na viagem de 800 quilômetros para a terra natal de Abraão. O servo chegou fora da cidade onde o irmão de Abraão, Naor, vivia. A cidade era provavelmente Harã, que é o norte do Iraque de hoje. Essa área era conhecida como a terra de dois rios. O servo parou ao lado da fonte de água, ele fez os camelos se ajoelharem para descansar e receber água. A fonte de água era uma fonte e um poço. Quando a água era abundante e perto da superfície, ela era considerada uma fonte. Nos meses mais secos, a água era retirada de baixo da superfície de um poço. Essa fonte de água estava fora da cidade, para que os rebanhos de animais pudessem ter fácil acesso. Estava de noite. Esse também é o momento em que jovens mulheres viriam da cidade para obter água. A água é uma coisa rara e importante no Oriente Médio seco. Teria sido normal que o poço fosse um lugar de encontro para viajantes e habitantes locais.</w:t>
      </w:r>
    </w:p>
    <w:p>
      <w:pPr/>
      <w:r>
        <w:rPr>
          <w:lang w:val="pt_PT" w:bidi="pt_PT"/>
        </w:rPr>
      </w:r>
      <w:r>
        <w:rPr>
          <w:lang w:val="pt_PT" w:bidi="pt_PT"/>
        </w:rPr>
        <w:t>Pare e discuta: as pessoas em sua cultura fazem juramentos solenes? Sobre o que eles fazem esses juramentos? Descreva esses costumes. Quem participa? Como os juramentos são resolvidos? Qual é uma maneira educada de se referir aos genitais de um homem em sua cultura que poderiam ser lidos na igreja ou ouvidos por homens e mulheres? Os poços são lugares de encontro comuns em sua cultura? Seria estranho que as pessoas se reunissem nesse lugar? Quais são fontes de água importantes em sua região?</w:t>
      </w:r>
    </w:p>
    <w:p>
      <w:pPr/>
      <w:r>
        <w:rPr>
          <w:lang w:val="pt_PT" w:bidi="pt_PT"/>
        </w:rPr>
      </w:r>
      <w:r>
        <w:rPr>
          <w:lang w:val="pt_PT" w:bidi="pt_PT"/>
        </w:rPr>
        <w:t>Veja um mapa que inclui Harã, bem como os rios Tigre e Eufrates. Isso é conhecido como norte do Iraque hoje.</w:t>
      </w:r>
    </w:p>
    <w:p>
      <w:pPr/>
      <w:r>
        <w:rPr>
          <w:lang w:val="pt_PT" w:bidi="pt_PT"/>
        </w:rPr>
      </w:r>
      <w:r>
        <w:rPr>
          <w:lang w:val="pt_PT" w:bidi="pt_PT"/>
        </w:rPr>
        <w:t>O servo orou ao SENHOR Deus, Yavé, o Deus de meu mestre, por sucesso em encontrar a futura noiva naquele mesmo dia. O servo orou uma oração informal e pessoal a Deus. O servo orou a Yavé para mostrar bondade amorosa. Essa palavra, bondade amorosa, se refere à fidelidade e amor que é encontrado no relacionamento de aliança entre Deus e Abraão. O servo pediu a Deus por dois sinais específicos para determinar a futura esposa de Isaque. A menina respeitaria o costume da hospitalidade e ofereceria um copo de água ao estranho. Ela então iria um passo mais longe e também se voluntariaria para dar água aos 10 camelos também. O servo chegou no final da tarde. Isso é quando as jovens mulheres iriam para o poço. Nessa cultura, jovens mulheres não casadas eram responsáveis por tirar água para sua casa e para os rebanhos de animais. As jovens mulheres carregavam jarros, um recipiente feito de argila, para segurar a água. Eles não seguravam mais de 11 litros de água.</w:t>
      </w:r>
    </w:p>
    <w:p>
      <w:pPr/>
      <w:r>
        <w:rPr>
          <w:lang w:val="pt_PT" w:bidi="pt_PT"/>
        </w:rPr>
      </w:r>
      <w:r>
        <w:rPr>
          <w:lang w:val="pt_PT" w:bidi="pt_PT"/>
        </w:rPr>
        <w:t>Pare e discuta como a oração sincera se parece em sua cultura.</w:t>
      </w:r>
    </w:p>
    <w:p>
      <w:pPr/>
      <w:r>
        <w:rPr>
          <w:lang w:val="pt_PT" w:bidi="pt_PT"/>
        </w:rPr>
      </w:r>
      <w:r>
        <w:rPr>
          <w:lang w:val="pt_PT" w:bidi="pt_PT"/>
        </w:rPr>
        <w:t>O servo era acompanhado por outros servos. Isso é mencionado mais tarde na história. Se ele viajasse sozinho, teria sido muito difícil lidar com os 10 camelos. Ele teria sido um alvo fácil para ladrões.</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Abraão é um homem muito velho. Ele decidiu que era hora de seu filho Isaque se casar. As mulheres canaanitas locais não eram adequadas. Abraão pediu a seu servo mais confiável para retornar à terra natal de Abraão para encontrar uma esposa para Isaque. Abraão pediu ao servo que jurasse um juramento com Deus como a testemunha. O servo aceitou e jurou o juramento.</w:t>
      </w:r>
    </w:p>
    <w:p>
      <w:pPr/>
      <w:r>
        <w:rPr>
          <w:lang w:val="pt_PT" w:bidi="pt_PT"/>
        </w:rPr>
      </w:r>
      <w:r>
        <w:rPr>
          <w:b/>
          <w:lang w:val="pt_PT" w:bidi="pt_PT"/>
        </w:rPr>
        <w:t>Segunda cena:</w:t>
      </w:r>
      <w:r>
        <w:rPr>
          <w:lang w:val="pt_PT" w:bidi="pt_PT"/>
        </w:rPr>
        <w:t xml:space="preserve"> o servo se prepara para a jornada. Em nome de Abraão, o servo prepara 10 camelos cada um carregado com presentes para a família da futura noiva. O servo viajou por um mês e 800 quilômetros para chegar à terra natal de Abraão.</w:t>
      </w:r>
    </w:p>
    <w:p>
      <w:pPr/>
      <w:r>
        <w:rPr>
          <w:lang w:val="pt_PT" w:bidi="pt_PT"/>
        </w:rPr>
      </w:r>
      <w:r>
        <w:rPr>
          <w:b/>
          <w:lang w:val="pt_PT" w:bidi="pt_PT"/>
        </w:rPr>
        <w:t>Terceira cena:</w:t>
      </w:r>
      <w:r>
        <w:rPr>
          <w:lang w:val="pt_PT" w:bidi="pt_PT"/>
        </w:rPr>
        <w:t xml:space="preserve"> o servo chegou fora da cidade onde o irmão de Abraão, Naor, vivia. O servo parou na comunidade para descansar e dar água aos camelos. No poço, o servo orou por 2 sinais específicos de Deus para saber qual mulher Deus havia escolhido para Isaque.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Isaque</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Caminhem pela história cronologicamente e fale sobre as coisas que seriam importantes para descrever ou encenar em cada cena para entender plenamente o que está acontecendo na história.</w:t>
      </w:r>
    </w:p>
    <w:p>
      <w:pPr/>
      <w:r>
        <w:rPr>
          <w:lang w:val="pt_PT" w:bidi="pt_PT"/>
        </w:rPr>
      </w:r>
      <w:r>
        <w:rPr>
          <w:lang w:val="pt_PT" w:bidi="pt_PT"/>
        </w:rPr>
        <w:t>É importante lembrar que essa narrativa começa quando Abraão é um homem muito velho. Deus o abençoou de todas as maneiras. A cena pode ser mais clara se você compartilhar algumas informações de fundo no início que aparecem mais tarde na história. Abraão está determinado que seus ancestrais fiquem na terra de Canaã que Deus prometeu a Abraão. Abraão decidiu que era hora de seu filho Isaque se casar. As mulheres locais eram adoradoras de ídolos pagãos e não adequadas para Isaque. Abraão pediu a seu servo mais confiável para ir para a terra natal de Abraão em busca de uma esposa adequada para Isaque. É importante lembrar que as Escrituras não dão o nome desse servo.</w:t>
      </w:r>
    </w:p>
    <w:p>
      <w:pPr/>
      <w:r>
        <w:rPr>
          <w:lang w:val="pt_PT" w:bidi="pt_PT"/>
        </w:rPr>
      </w:r>
      <w:r>
        <w:rPr>
          <w:lang w:val="pt_PT" w:bidi="pt_PT"/>
        </w:rPr>
        <w:t>Esse pedido ao servo era um pedido solene, na medida em que Abraão fez o servo jurar um juramento testemunhado por Deus para trazer uma mulher de volta de sua terra natal. A cerimônia de juramento envolvia o servo colocando sua mão na área genital de Abraão. Esse gesto representava os futuros descendentes de Abraão. Como o texto bíblico, a equipe deve escolher um termo educado ou uma maneira indireta de dizer a área genital de Abraão para o juramento. Se o servo quebrasse o juramento, então Deus o puniria. Se a mulher que o servo encontrasse não estivesse disposta a retornar com o servo, então o servo seria liberado do juramento. O servo até mesmo perguntou se Isaque poderia ir com ele. Abraão se recusou a permitir que Isaque fosse. Abraão disse: “oh, o Senhor Deus me trouxe daquela terra para essa terra e jurou que Ele daria essa terra a meus descendentes. O Anjo do Senhor irá antes de você e vocês encontrarão uma esposa para meu filho lá”. Abraão queria que Isaque ficasse na terra que Deus havia prometido.</w:t>
      </w:r>
    </w:p>
    <w:p>
      <w:pPr/>
      <w:r>
        <w:rPr>
          <w:lang w:val="pt_PT" w:bidi="pt_PT"/>
        </w:rPr>
      </w:r>
      <w:r>
        <w:rPr>
          <w:lang w:val="pt_PT" w:bidi="pt_PT"/>
        </w:rPr>
        <w:t>É importante lembrar que o servo preparou os camelos e outros presentes que compunham o preço da noiva. Era uma longa jornada de volta para a terra natal de Abraão que exigia preparação.</w:t>
      </w:r>
    </w:p>
    <w:p>
      <w:pPr/>
      <w:r>
        <w:rPr>
          <w:lang w:val="pt_PT" w:bidi="pt_PT"/>
        </w:rPr>
      </w:r>
      <w:r>
        <w:rPr>
          <w:lang w:val="pt_PT" w:bidi="pt_PT"/>
        </w:rPr>
        <w:t>O servo, os responsáveis pelos camelos e a caravana viajaram para a cidade onde Naor, o irmão de Abraão, vivia. Ele parou antes de entrar na cidade, na fonte de água fora da cidade. Ele fez os camelos se ajoelharem para descansar ao lado da fonte de água. O servo começou a orar para que Deus fizesse a escolha para a esposa de Isaque naquele mesmo dia. É importante que o servo não tenha escolhido a mulher. O servo orou para que Deus mostrasse ao servo quem Deus havia escolhido para Isaque. O servo pediu por 2 sinais. O primeiro era que a jovem senhora, uma virgem, ofereceria água para o servo beber como é o costume entre seu povo. O servo pediria por um copo de água. Ela responderia: “Sim” e se ofereceria para dar água aos camelos também. É importante lembrar que essa é a conversa que o servo teve com Deus. A resposta a essa oração específica refletiria o amor fiel de Deus por Abraão.</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O servo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Deus abençoou Abraão de todas as maneiras e agora Abraão era um homem muito velho. Abraão decidiu que era hora de seu filho Isaque se casar. Abraão falou com seu servo mais confiável de sua casa. Abraão explicou a situação ao servo. Abraão disse a seu servo: “Quero que você jure que você encontrará uma esposa para Isaque entre parentes em minha terra natal. Realize o juramento diante de Deus de colocar sua mão sob minha coxa. Não escolha uma esposa entre esses adoradores de ídolos pagãos”.</w:t>
      </w:r>
    </w:p>
    <w:p>
      <w:pPr/>
      <w:r>
        <w:rPr>
          <w:lang w:val="pt_PT" w:bidi="pt_PT"/>
        </w:rPr>
      </w:r>
      <w:r>
        <w:rPr>
          <w:lang w:val="pt_PT" w:bidi="pt_PT"/>
        </w:rPr>
        <w:t>Pare a atuação: “Abraão, como você está se sentindo?”. Você pode ouvir coisas: “Estou feliz porque Deus me abençoou de todas as maneiras! “Grato por ter o filho Isaque, que Deus me prometeu”. “Pensativo. Isaque precisa de uma esposa”. “Preocupado, espero que meu servo confiável realize esse pedido corretamente”. “Em paz. Deus manterá sua promessa a mim e meus descendentes”. "Servo, como você está se sentindo?”. Você pode ouvir coisas como: “Feliz, sim, é hora de Isaque se casar e começar uma família”. “Estressado, uau, isso é muita responsabilidade. “Senhor me ajude, me leve para a menina certa”. “Constrangido. Meu mestre me pediu para tocá-lo lá?”. Reinicie a encenação.</w:t>
      </w:r>
    </w:p>
    <w:p>
      <w:pPr/>
      <w:r>
        <w:rPr>
          <w:lang w:val="pt_PT" w:bidi="pt_PT"/>
        </w:rPr>
      </w:r>
      <w:r>
        <w:rPr>
          <w:lang w:val="pt_PT" w:bidi="pt_PT"/>
        </w:rPr>
        <w:t>O servo disse a Abraão: “E se a mulher não quiser ir comigo? Devo então levar Isaque lá?”. Abraão respondeu: “Não, não leve meu filho de volta para minha terra natal. Deus e o céu falaram comigo e disseram que Ele prometeu essa terra a meus descendentes. Ele enviará seu Anjo na frente de você e ajudará você a encontrar a mulher certa. Se a mulher não estiver disposta a retornar com você, você é liberado do juramento. Não leve meu filho lá”. O servo então pegou os dez camelos e outros presentes que deveriam ser usados para o preço da noiva.</w:t>
      </w:r>
    </w:p>
    <w:p>
      <w:pPr/>
      <w:r>
        <w:rPr>
          <w:lang w:val="pt_PT" w:bidi="pt_PT"/>
        </w:rPr>
      </w:r>
      <w:r>
        <w:rPr>
          <w:lang w:val="pt_PT" w:bidi="pt_PT"/>
        </w:rPr>
        <w:t>Pare a atuação: “Abraão, como você está se sentindo?”. Você pode ouvir coisas como: “Estou feliz por meu servo ter feito essa pergunta. Ele agora sabe o que espero. “Grato por ter um servo confiável”. “Grato, posso fornecer um grande preço de noiva para a futura esposa de Isaque”. “Em paz. Deus manterá sua promessa a mim e meus descendentes”. "Servo, como você está se sentindo?” Você pode ouvir coisas como: “Estressado, essa é uma tarefa importante. Ajude-me, Senhor!”. “Feliz, sim, pela oportunidade de servir meu mestre Abraão com isso”. “Confiante. O Anjo de Deus está indo na frente de mim. Não tenho nada com o que me preocupar”. Reinicie a encenação.</w:t>
      </w:r>
    </w:p>
    <w:p>
      <w:pPr/>
      <w:r>
        <w:rPr>
          <w:lang w:val="pt_PT" w:bidi="pt_PT"/>
        </w:rPr>
      </w:r>
      <w:r>
        <w:rPr>
          <w:lang w:val="pt_PT" w:bidi="pt_PT"/>
        </w:rPr>
        <w:t>O servo viajou na longa jornada. Ele chegou fora da cidade onde o irmão de Abraão, Naor, vivia. Ele parou seus camelos no poço para que eles pudessem descansar e beber água.</w:t>
      </w:r>
    </w:p>
    <w:p>
      <w:pPr/>
      <w:r>
        <w:rPr>
          <w:lang w:val="pt_PT" w:bidi="pt_PT"/>
        </w:rPr>
      </w:r>
      <w:r>
        <w:rPr>
          <w:lang w:val="pt_PT" w:bidi="pt_PT"/>
        </w:rPr>
        <w:t>Aqui, o servo orou a Deus e pediu a Deus por 2 coisas específicas. Primeiro, o servo pediu a Deus: “Oh Deus, a mulher que você escolheu para Isaque deve me oferecer água. Então, a mulher se oferecerá para dar água a meus 10 camelos. Se isso acontecer, saberei que você está mostrando seu amor por Abraão.</w:t>
      </w:r>
    </w:p>
    <w:p>
      <w:pPr/>
      <w:r>
        <w:rPr>
          <w:lang w:val="pt_PT" w:bidi="pt_PT"/>
        </w:rPr>
      </w:r>
      <w:r>
        <w:rPr>
          <w:lang w:val="pt_PT" w:bidi="pt_PT"/>
        </w:rPr>
        <w:t>Pare a atuação: “Servo, como você está se sentindo?”. Você pode ouvir coisas como: “Cansado. Essa era uma longa e difícil viagem em um camelo”. “Feliz, é bom estar aqui para ver o que Deus fará”. “Estressado, uau, isso é muita responsabilidade."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Abraão era muito velho. </w:t>
      </w:r>
      <w:r>
        <w:rPr>
          <w:b/>
          <w:lang w:val="pt_PT" w:bidi="pt_PT"/>
        </w:rPr>
        <w:t>Deus abençoou Abraão de todas as maneiras</w:t>
      </w:r>
      <w:r>
        <w:rPr>
          <w:lang w:val="pt_PT" w:bidi="pt_PT"/>
        </w:rPr>
        <w:t xml:space="preserve">. O termo </w:t>
      </w:r>
      <w:hyperlink r:id="rId219">
        <w:r>
          <w:rPr>
            <w:lang w:val="pt_PT" w:bidi="pt_PT"/>
          </w:rPr>
          <w:rPr>
            <w:color w:val="0000EE"/>
            <w:u w:val="single"/>
          </w:rPr>
          <w:t>Abençoou</w:t>
        </w:r>
      </w:hyperlink>
      <w:r>
        <w:rPr>
          <w:lang w:val="pt_PT" w:bidi="pt_PT"/>
        </w:rPr>
        <w:t xml:space="preserve"> pode ser encontrado no Glossário mestre. Abraão pediu a seu </w:t>
      </w:r>
      <w:r>
        <w:rPr>
          <w:b/>
          <w:lang w:val="pt_PT" w:bidi="pt_PT"/>
        </w:rPr>
        <w:t>servo mais confiável</w:t>
      </w:r>
      <w:r>
        <w:rPr>
          <w:lang w:val="pt_PT" w:bidi="pt_PT"/>
        </w:rPr>
        <w:t xml:space="preserve"> para voltar à terra natal de Abraão para encontrar uma esposa para o filho de Abraão, Isaque. O servo não é nomeado. Ele deveria organizar um casamento para Isaque com uma mulher da família de Abraão. Abraão pediu ao servo para fazer um </w:t>
      </w:r>
      <w:r>
        <w:rPr>
          <w:b/>
          <w:lang w:val="pt_PT" w:bidi="pt_PT"/>
        </w:rPr>
        <w:t>juramento solene diante de Deus</w:t>
      </w:r>
      <w:r>
        <w:rPr>
          <w:lang w:val="pt_PT" w:bidi="pt_PT"/>
        </w:rPr>
        <w:t xml:space="preserve"> colocando sua mão sob a coxa de Abraão. Esse gesto simbólico, tocar a área genital de Abraão, era um antigo costume que significava que Abraão confiava seus descendentes ao servo importante. Se o servo confiável quebrasse o juramento, então Deus puniria o servo.</w:t>
      </w:r>
    </w:p>
    <w:p>
      <w:pPr/>
      <w:r>
        <w:rPr>
          <w:lang w:val="pt_PT" w:bidi="pt_PT"/>
        </w:rPr>
      </w:r>
      <w:r>
        <w:rPr>
          <w:lang w:val="pt_PT" w:bidi="pt_PT"/>
        </w:rPr>
        <w:t xml:space="preserve">O servo disse a Abraão: “E se a mulher não quiser ir comigo? Devo então levar Isaque lá?”. Abraão respondeu: “Não, não leve meu filho de volta para minha terra natal. Deus e o céu falaram comigo e disseram que Ele prometeu essa terra a meus descendentes. Ele enviará o </w:t>
      </w:r>
      <w:hyperlink r:id="rId220">
        <w:r>
          <w:rPr>
            <w:lang w:val="pt_PT" w:bidi="pt_PT"/>
          </w:rPr>
          <w:rPr>
            <w:color w:val="0000EE"/>
            <w:u w:val="single"/>
          </w:rPr>
          <w:t>Anjo do Senhor</w:t>
        </w:r>
      </w:hyperlink>
      <w:r>
        <w:rPr>
          <w:lang w:val="pt_PT" w:bidi="pt_PT"/>
        </w:rPr>
        <w:t xml:space="preserve"> na frente e ajudará você a encontrar a mulher certa”. Por favor, veja o Glossário Mestre. Esse uso de Anjo não é um Anjo mensageiro que serve a Deus. É uma aparição de Deus. Não é Deus em pessoa porque ninguém pode ver a Deus e viver. Se a mulher não estiver disposta a retornar com você, você é liberado do juramento. Não leve meu filho lá”. O servo então fez o juramento.</w:t>
      </w:r>
    </w:p>
    <w:p>
      <w:pPr/>
      <w:r>
        <w:rPr>
          <w:lang w:val="pt_PT" w:bidi="pt_PT"/>
        </w:rPr>
      </w:r>
      <w:r>
        <w:rPr>
          <w:lang w:val="pt_PT" w:bidi="pt_PT"/>
        </w:rPr>
        <w:t xml:space="preserve">O servo pegou 10 dos </w:t>
      </w:r>
      <w:r>
        <w:rPr>
          <w:b/>
          <w:lang w:val="pt_PT" w:bidi="pt_PT"/>
        </w:rPr>
        <w:t>camelos</w:t>
      </w:r>
      <w:r>
        <w:rPr>
          <w:lang w:val="pt_PT" w:bidi="pt_PT"/>
        </w:rPr>
        <w:t xml:space="preserve"> de Abraão e os carregou com </w:t>
      </w:r>
      <w:r>
        <w:rPr>
          <w:b/>
          <w:lang w:val="pt_PT" w:bidi="pt_PT"/>
        </w:rPr>
        <w:t>presentes agradáveis</w:t>
      </w:r>
      <w:r>
        <w:rPr>
          <w:lang w:val="pt_PT" w:bidi="pt_PT"/>
        </w:rPr>
        <w:t>. Abraão deu a ele permissão. Os camelos são grandes animais e são valiosos. Juntamente com os presentes, eles seriam apresentados à família da jovem mulher como um preço da noiva. Esse costume não é comprar uma mulher. Ela não é uma escrava. É um presente de respeito à família para demonstrar a capacidade de sustentar ela no futuro. O servo viajou para a cidade onde o irmão de Abraão, Naor, vivia. Ficava na área de Harã da Mesopotâmia. Hoje está no norte do Iraque.</w:t>
      </w:r>
    </w:p>
    <w:p>
      <w:pPr/>
      <w:r>
        <w:rPr>
          <w:lang w:val="pt_PT" w:bidi="pt_PT"/>
        </w:rPr>
      </w:r>
      <w:r>
        <w:rPr>
          <w:lang w:val="pt_PT" w:bidi="pt_PT"/>
        </w:rPr>
        <w:t xml:space="preserve">Fora dessa cidade, o servo parou no </w:t>
      </w:r>
      <w:r>
        <w:rPr>
          <w:b/>
          <w:lang w:val="pt_PT" w:bidi="pt_PT"/>
        </w:rPr>
        <w:t>poço comunitário</w:t>
      </w:r>
      <w:r>
        <w:rPr>
          <w:lang w:val="pt_PT" w:bidi="pt_PT"/>
        </w:rPr>
        <w:t xml:space="preserve"> e fez os camelos se ajoelharem. Era noite, a hora em que as jovens mulheres da cidade viriam e tirariam água. O servo fez os camelos descansarem perto da fonte de água. Essa é uma terra seca e árida com fontes de água limitadas. A fonte de água era uma fonte onde a água estava na superfície, mas também um poço quando a fonte ficava seca.</w:t>
      </w:r>
    </w:p>
    <w:p>
      <w:pPr/>
      <w:r>
        <w:rPr>
          <w:lang w:val="pt_PT" w:bidi="pt_PT"/>
        </w:rPr>
      </w:r>
      <w:r>
        <w:rPr>
          <w:lang w:val="pt_PT" w:bidi="pt_PT"/>
        </w:rPr>
        <w:t xml:space="preserve">O servo então </w:t>
      </w:r>
      <w:r>
        <w:rPr>
          <w:b/>
          <w:lang w:val="pt_PT" w:bidi="pt_PT"/>
        </w:rPr>
        <w:t>orou</w:t>
      </w:r>
      <w:r>
        <w:rPr>
          <w:lang w:val="pt_PT" w:bidi="pt_PT"/>
        </w:rPr>
        <w:t xml:space="preserve">. </w:t>
      </w:r>
      <w:hyperlink r:id="rId221">
        <w:r>
          <w:rPr>
            <w:lang w:val="pt_PT" w:bidi="pt_PT"/>
          </w:rPr>
          <w:rPr>
            <w:color w:val="0000EE"/>
            <w:u w:val="single"/>
          </w:rPr>
          <w:t>Orar</w:t>
        </w:r>
      </w:hyperlink>
      <w:r>
        <w:rPr>
          <w:lang w:val="pt_PT" w:bidi="pt_PT"/>
        </w:rPr>
        <w:t xml:space="preserve"> pode ser encontrado no Glossário Mestre. “Oh </w:t>
      </w:r>
      <w:r>
        <w:rPr>
          <w:b/>
          <w:lang w:val="pt_PT" w:bidi="pt_PT"/>
        </w:rPr>
        <w:t>SENHOR Deus, Yavé</w:t>
      </w:r>
      <w:r>
        <w:rPr>
          <w:lang w:val="pt_PT" w:bidi="pt_PT"/>
        </w:rPr>
        <w:t xml:space="preserve"> de meu mestre Abraão, me conceda sucesso hoje e mostre seu </w:t>
      </w:r>
      <w:r>
        <w:rPr>
          <w:b/>
          <w:lang w:val="pt_PT" w:bidi="pt_PT"/>
        </w:rPr>
        <w:t>amor fiel</w:t>
      </w:r>
      <w:r>
        <w:rPr>
          <w:lang w:val="pt_PT" w:bidi="pt_PT"/>
        </w:rPr>
        <w:t xml:space="preserve"> a Abraão. O termo </w:t>
      </w:r>
      <w:hyperlink r:id="rId20">
        <w:r>
          <w:rPr>
            <w:lang w:val="pt_PT" w:bidi="pt_PT"/>
          </w:rPr>
          <w:rPr>
            <w:color w:val="0000EE"/>
            <w:u w:val="single"/>
          </w:rPr>
          <w:t>Yavé</w:t>
        </w:r>
      </w:hyperlink>
      <w:r>
        <w:rPr>
          <w:lang w:val="pt_PT" w:bidi="pt_PT"/>
        </w:rPr>
        <w:t xml:space="preserve"> pode ser encontrado no glossário mestre. Esse amor representa o relacionamento de aliança entre Deus e Abraão — o relacionamento nunca será quebrado. “Estou ao lado dessa fonte de água onde as jovens mulheres virão para tirar água em breve”. Jovens mulheres vinham para o poço na manhã e à noite para tirar água para a casa e os rebanhos de animais. “Deixe a jovem mulher mostrar seu jarro e dizer: “Beba, e darei água a seus camelos também”. Deixe essa ser a mulher que você escolheu para Isaque se casar. Por isso, saberei que essa é aquela que você escolheu, e você mostrará seu </w:t>
      </w:r>
      <w:r>
        <w:rPr>
          <w:b/>
          <w:lang w:val="pt_PT" w:bidi="pt_PT"/>
        </w:rPr>
        <w:t>amor firme</w:t>
      </w:r>
      <w:r>
        <w:rPr>
          <w:lang w:val="pt_PT" w:bidi="pt_PT"/>
        </w:rPr>
        <w:t xml:space="preserve"> a Abraão”.</w:t>
      </w:r>
    </w:p>
    <w:p>
      <w:pPr/>
      <w:r>
        <w:rPr>
          <w:lang w:val="pt_PT" w:bidi="pt_PT"/>
        </w:rPr>
      </w:r>
      <w:r>
        <w:rPr>
          <w:lang w:val="pt_PT" w:bidi="pt_PT"/>
        </w:rPr>
        <w:t>O servo era acompanhado por outros servos. Isso é mencionado mais tarde na história. Se ele viajasse sozinho, teria sido muito difícil lidar com os 10 camelos. Ele teria sido um alvo fácil para ladrões.</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24:1–14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22">
        <w:r>
          <w:rPr>
            <w:lang w:val="pt_PT" w:bidi="pt_PT"/>
          </w:rPr>
          <w:rPr>
            <w:color w:val="0000EE"/>
            <w:u w:val="single"/>
          </w:rPr>
          <w:t>Ouvir e Sentir</w:t>
        </w:r>
      </w:hyperlink>
      <w:r>
        <w:rPr>
          <w:lang w:val="pt_PT" w:bidi="pt_PT"/>
        </w:rPr>
        <w:t xml:space="preserve"> (388 KB)</w:t>
      </w:r>
      <w:r>
        <w:rPr>
          <w:lang w:val="pt_PT" w:bidi="pt_PT"/>
        </w:rPr>
      </w:r>
    </w:p>
    <w:p>
      <w:pPr>
        <w:pStyle w:val="ListBullet"/>
        <w:spacing w:line="240" w:lineRule="auto"/>
        <w:ind w:left="720"/>
      </w:pPr>
      <w:r>
        <w:rPr>
          <w:lang w:val="pt_PT" w:bidi="pt_PT"/>
        </w:rPr>
      </w:r>
      <w:hyperlink r:id="rId223">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224">
        <w:r>
          <w:rPr>
            <w:lang w:val="pt_PT" w:bidi="pt_PT"/>
          </w:rPr>
          <w:rPr>
            <w:color w:val="0000EE"/>
            <w:u w:val="single"/>
          </w:rPr>
          <w:t>Identificando as Cenas</w:t>
        </w:r>
      </w:hyperlink>
      <w:r>
        <w:rPr>
          <w:lang w:val="pt_PT" w:bidi="pt_PT"/>
        </w:rPr>
        <w:t xml:space="preserve"> (3.3 MB)</w:t>
      </w:r>
      <w:r>
        <w:rPr>
          <w:lang w:val="pt_PT" w:bidi="pt_PT"/>
        </w:rPr>
      </w:r>
    </w:p>
    <w:p>
      <w:pPr>
        <w:pStyle w:val="ListBullet"/>
        <w:spacing w:line="240" w:lineRule="auto"/>
        <w:ind w:left="720"/>
      </w:pPr>
      <w:r>
        <w:rPr>
          <w:lang w:val="pt_PT" w:bidi="pt_PT"/>
        </w:rPr>
      </w:r>
      <w:hyperlink r:id="rId225">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226">
        <w:r>
          <w:rPr>
            <w:lang w:val="pt_PT" w:bidi="pt_PT"/>
          </w:rPr>
          <w:rPr>
            <w:color w:val="0000EE"/>
            <w:u w:val="single"/>
          </w:rPr>
          <w:t>Preenchendo as Lacunas</w:t>
        </w:r>
      </w:hyperlink>
      <w:r>
        <w:rPr>
          <w:lang w:val="pt_PT" w:bidi="pt_PT"/>
        </w:rPr>
        <w:t xml:space="preserve"> (2.7 MB)</w:t>
      </w:r>
      <w:r>
        <w:rPr>
          <w:lang w:val="pt_PT" w:bidi="pt_PT"/>
        </w:rPr>
      </w:r>
    </w:p>
    <w:p>
      <w:pPr>
        <w:pStyle w:val="ListBullet"/>
        <w:spacing w:line="240" w:lineRule="auto"/>
        <w:ind w:left="720"/>
      </w:pPr>
      <w:r>
        <w:rPr>
          <w:lang w:val="pt_PT" w:bidi="pt_PT"/>
        </w:rPr>
      </w:r>
      <w:hyperlink r:id="rId227">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24:15–28</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Essa seção é a mesma todas as vezes, com apenas o texto mudado. A equipe de tradução processará cada passagem devocionalmente.</w:t>
      </w:r>
    </w:p>
    <w:p>
      <w:pPr/>
      <w:r>
        <w:rPr>
          <w:lang w:val="pt_PT" w:bidi="pt_PT"/>
        </w:rPr>
      </w:r>
      <w:r>
        <w:rPr>
          <w:lang w:val="pt_PT" w:bidi="pt_PT"/>
        </w:rPr>
        <w:t>Se você tiver apenas uma tradução, ouçam três vezes. Se você tiver mais de três traduções, escolha três delas para ouvir uma vez cada</w:t>
      </w:r>
    </w:p>
    <w:p>
      <w:pPr/>
      <w:r>
        <w:rPr>
          <w:lang w:val="pt_PT" w:bidi="pt_PT"/>
        </w:rPr>
      </w:r>
      <w:r>
        <w:rPr>
          <w:lang w:val="pt_PT" w:bidi="pt_PT"/>
        </w:rPr>
        <w:t>Maneiras de escolher:</w:t>
      </w:r>
    </w:p>
    <w:p>
      <w:pPr>
        <w:pStyle w:val="ListBullet"/>
        <w:spacing w:line="240" w:lineRule="auto"/>
        <w:ind w:left="720"/>
      </w:pPr>
      <w:r>
        <w:rPr>
          <w:lang w:val="pt_PT" w:bidi="pt_PT"/>
        </w:rPr>
      </w:r>
      <w:r>
        <w:rPr>
          <w:lang w:val="pt_PT" w:bidi="pt_PT"/>
        </w:rPr>
        <w:t>Versão mais usada</w:t>
      </w:r>
    </w:p>
    <w:p>
      <w:pPr>
        <w:pStyle w:val="ListBullet"/>
        <w:spacing w:line="240" w:lineRule="auto"/>
        <w:ind w:left="720"/>
      </w:pPr>
      <w:r>
        <w:rPr>
          <w:lang w:val="pt_PT" w:bidi="pt_PT"/>
        </w:rPr>
      </w:r>
      <w:r>
        <w:rPr>
          <w:lang w:val="pt_PT" w:bidi="pt_PT"/>
        </w:rPr>
        <w:t>Versão mais fácil de entender (linguagem mais simples)</w:t>
      </w:r>
    </w:p>
    <w:p>
      <w:pPr/>
      <w:r>
        <w:rPr>
          <w:lang w:val="pt_PT" w:bidi="pt_PT"/>
        </w:rPr>
      </w:r>
      <w:r>
        <w:rPr>
          <w:lang w:val="pt_PT" w:bidi="pt_PT"/>
        </w:rPr>
        <w:t>Esse é destinado como um momento de descoberta e permitir que o Espírito de Deus ensine as Escrituras.</w:t>
      </w:r>
    </w:p>
    <w:p>
      <w:pPr/>
      <w:r>
        <w:rPr>
          <w:lang w:val="pt_PT" w:bidi="pt_PT"/>
        </w:rPr>
      </w:r>
      <w:r>
        <w:rPr>
          <w:lang w:val="pt_PT" w:bidi="pt_PT"/>
        </w:rPr>
        <w:t>Você pode achar que você precisa reformular essas perguntas com base na cultura.</w:t>
      </w:r>
    </w:p>
    <w:p>
      <w:pPr/>
      <w:r>
        <w:rPr>
          <w:lang w:val="pt_PT" w:bidi="pt_PT"/>
        </w:rPr>
      </w:r>
      <w:r>
        <w:rPr>
          <w:lang w:val="pt_PT" w:bidi="pt_PT"/>
        </w:rPr>
        <w:t>Se a resposta de alguém não for clara ou você pensa que não é encontrada na história, em vez de corrigir, pergunte a ele onde ele encontrou isso na história.</w:t>
      </w:r>
    </w:p>
    <w:p>
      <w:pPr/>
      <w:r>
        <w:rPr>
          <w:lang w:val="pt_PT" w:bidi="pt_PT"/>
        </w:rPr>
      </w:r>
      <w:r>
        <w:rPr>
          <w:lang w:val="pt_PT" w:bidi="pt_PT"/>
        </w:rPr>
        <w:t>Ouça Gênesis 24:15–28 e guarde em seu coração. Ouçam o texto três vezes (em três traduções diferentes, se possível). Em seguida, conversem em equipe sobre as seguintes perguntas:</w:t>
      </w:r>
    </w:p>
    <w:p>
      <w:pPr>
        <w:pStyle w:val="ListNumber"/>
        <w:numPr>
          <w:ilvl w:val="0"/>
          <w:numId w:val="17"/>
        </w:numPr>
        <w:spacing w:line="240" w:lineRule="auto"/>
        <w:ind w:left="720"/>
      </w:pPr>
      <w:r>
        <w:rPr>
          <w:lang w:val="pt_PT" w:bidi="pt_PT"/>
        </w:rPr>
      </w:r>
      <w:r>
        <w:rPr>
          <w:lang w:val="pt_PT" w:bidi="pt_PT"/>
        </w:rPr>
        <w:t>O que vocês gostam nessa história?</w:t>
      </w:r>
    </w:p>
    <w:p>
      <w:pPr>
        <w:pStyle w:val="ListNumber"/>
        <w:spacing w:line="240" w:lineRule="auto"/>
        <w:ind w:left="720"/>
      </w:pPr>
      <w:r>
        <w:rPr>
          <w:lang w:val="pt_PT" w:bidi="pt_PT"/>
        </w:rPr>
      </w:r>
      <w:r>
        <w:rPr>
          <w:lang w:val="pt_PT" w:bidi="pt_PT"/>
        </w:rPr>
        <w:t>O que você não gosta ou não entende?</w:t>
      </w:r>
    </w:p>
    <w:p>
      <w:pPr>
        <w:pStyle w:val="ListNumber"/>
        <w:spacing w:line="240" w:lineRule="auto"/>
        <w:ind w:left="720"/>
      </w:pPr>
      <w:r>
        <w:rPr>
          <w:lang w:val="pt_PT" w:bidi="pt_PT"/>
        </w:rPr>
      </w:r>
      <w:r>
        <w:rPr>
          <w:lang w:val="pt_PT" w:bidi="pt_PT"/>
        </w:rPr>
        <w:t>O que essa história nos conta sobre Jesus?</w:t>
      </w:r>
    </w:p>
    <w:p>
      <w:pPr>
        <w:pStyle w:val="ListNumber"/>
        <w:spacing w:line="240" w:lineRule="auto"/>
        <w:ind w:left="720"/>
      </w:pPr>
      <w:r>
        <w:rPr>
          <w:lang w:val="pt_PT" w:bidi="pt_PT"/>
        </w:rPr>
      </w:r>
      <w:r>
        <w:rPr>
          <w:lang w:val="pt_PT" w:bidi="pt_PT"/>
        </w:rPr>
        <w:t>O que essa história nos conta sobre as pessoas?</w:t>
      </w:r>
    </w:p>
    <w:p>
      <w:pPr>
        <w:pStyle w:val="ListNumber"/>
        <w:spacing w:line="240" w:lineRule="auto"/>
        <w:ind w:left="720"/>
      </w:pPr>
      <w:r>
        <w:rPr>
          <w:lang w:val="pt_PT" w:bidi="pt_PT"/>
        </w:rPr>
      </w:r>
      <w:r>
        <w:rPr>
          <w:lang w:val="pt_PT" w:bidi="pt_PT"/>
        </w:rPr>
        <w:t>Como essa passagem impacta o nosso dia a dia?</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uma vez em uma versão mais fácil de entender.</w:t>
      </w:r>
    </w:p>
    <w:p>
      <w:pPr/>
      <w:r>
        <w:rPr>
          <w:lang w:val="pt_PT" w:bidi="pt_PT"/>
        </w:rPr>
      </w:r>
      <w:r>
        <w:rPr>
          <w:lang w:val="pt_PT" w:bidi="pt_PT"/>
        </w:rPr>
        <w:t>Na última passagem, Abraão pediu a seu servo mais confiável para encontrar uma esposa para o filho de Abraão, Isaque. O servo, camelos carregados com presentes e outros servos chegaram ao poço fora da cidade onde os parentes de Abraão viviam. Os outros servos que ajudaram o servo são mencionados mais tarde na história. O servo orou a Yavé, o Deus de seu mestre Abraão, para que a mulher escolhida de Deus oferecesse ao servo um copo de água e então se oferecesse para dar água aos camelos que ele trouxe com ele. Esses versículos começam e terminam com oração. O servo orou a Deus de uma maneira pessoal, como uma conversa. Isso era diferente dos rituais de outras religiões em todo o Oriente Médio.</w:t>
      </w:r>
    </w:p>
    <w:p>
      <w:pPr/>
      <w:r>
        <w:rPr>
          <w:lang w:val="pt_PT" w:bidi="pt_PT"/>
        </w:rPr>
      </w:r>
      <w:r>
        <w:rPr>
          <w:lang w:val="pt_PT" w:bidi="pt_PT"/>
        </w:rPr>
        <w:t>De repente o servo terminou de orar, e Rebeca veio para o poço fora da cidade. A história agora usa a palavra fonte para descrever a palavra. Uma fonte teria sido um lugar onde a água era acessível. Não exigia tirar a água do fundo do poço com uma corda. A história é interrompida para introduzir Rebeca e dar sua história familiar. O público descobre que Rebeca é da família de Abraão antes de o servo descobrir nessa narrativa histórica. Rebeca carregava um jarro de água de argila, em seu ombro. Esse jarro era usado para tirar e carregar água para os animais. O narrador então dá detalhes sobre o que é importante para uma noiva em potencial. Rebeca era bela, velha o suficiente para ser casada e ter filhos. Ela ainda era uma virgem. Ela não teve relações com nenhum homem.</w:t>
      </w:r>
    </w:p>
    <w:p>
      <w:pPr/>
      <w:r>
        <w:rPr>
          <w:lang w:val="pt_PT" w:bidi="pt_PT"/>
        </w:rPr>
      </w:r>
      <w:r>
        <w:rPr>
          <w:lang w:val="pt_PT" w:bidi="pt_PT"/>
        </w:rPr>
        <w:t>Pare e discuta: quais são traços importantes para uma noiva em potencial em sua cultura? Como os casamentos são organizados? Como vocês tiram e carregam água de um poço ou uma fonte? Quem vai tirar água?</w:t>
      </w:r>
    </w:p>
    <w:p>
      <w:pPr/>
      <w:r>
        <w:rPr>
          <w:lang w:val="pt_PT" w:bidi="pt_PT"/>
        </w:rPr>
      </w:r>
      <w:r>
        <w:rPr>
          <w:lang w:val="pt_PT" w:bidi="pt_PT"/>
        </w:rPr>
        <w:t xml:space="preserve">O servo de Abraão </w:t>
      </w:r>
      <w:r>
        <w:rPr>
          <w:i/>
          <w:lang w:val="pt_PT" w:bidi="pt_PT"/>
        </w:rPr>
        <w:t>correu</w:t>
      </w:r>
      <w:r>
        <w:rPr>
          <w:lang w:val="pt_PT" w:bidi="pt_PT"/>
        </w:rPr>
        <w:t xml:space="preserve"> para ela. Essa história é cheia de palavras e imagens. Antes de o servo terminar de orar, Deus respondeu sua oração. O servo </w:t>
      </w:r>
      <w:r>
        <w:rPr>
          <w:i/>
          <w:lang w:val="pt_PT" w:bidi="pt_PT"/>
        </w:rPr>
        <w:t>correu</w:t>
      </w:r>
      <w:r>
        <w:rPr>
          <w:lang w:val="pt_PT" w:bidi="pt_PT"/>
        </w:rPr>
        <w:t xml:space="preserve"> para pedir água. Rebeca se moveu </w:t>
      </w:r>
      <w:r>
        <w:rPr>
          <w:i/>
          <w:lang w:val="pt_PT" w:bidi="pt_PT"/>
        </w:rPr>
        <w:t>rapidamente</w:t>
      </w:r>
      <w:r>
        <w:rPr>
          <w:lang w:val="pt_PT" w:bidi="pt_PT"/>
        </w:rPr>
        <w:t xml:space="preserve"> para dar água aos camelos e </w:t>
      </w:r>
      <w:r>
        <w:rPr>
          <w:i/>
          <w:lang w:val="pt_PT" w:bidi="pt_PT"/>
        </w:rPr>
        <w:t>correu</w:t>
      </w:r>
      <w:r>
        <w:rPr>
          <w:lang w:val="pt_PT" w:bidi="pt_PT"/>
        </w:rPr>
        <w:t xml:space="preserve"> para dizer a sua família. O servo pediu por um “pouco” da água. Em sua cultura, era considerado educado pedir um “pouco” de algo. Não significava que o servo não estava com sede. Ele era educado. Rebeca respondeu exatamente como o servo orou. Ela disse: “Sim, Senhor”, um título de respeito como “senhor” para se dirigir a um ancião, o servo. Ela deu a ele água para beber. Rebeca disse: “Tirarei água para seus camelos, também, até que eles tenham o suficiente para beber”. Rebeca respondeu exatamente como o servo havia orado. Ela correu para a água e começou a encher o recipiente de água. Era um longo recipiente estreito, como uma caixa de pedra. É usado para segurar água ou comida para animais. Se os camelos não tivessem bebido água por alguns dias, essa seria muita água para cada camelo. Cada camelo poderia precisar de 95 litros cada! O jarro de Rebeca segurava apenas 11 litros. Esse era muito trabalho extra. A água é pesada!</w:t>
      </w:r>
    </w:p>
    <w:p>
      <w:pPr/>
      <w:r>
        <w:rPr>
          <w:lang w:val="pt_PT" w:bidi="pt_PT"/>
        </w:rPr>
      </w:r>
      <w:r>
        <w:rPr>
          <w:lang w:val="pt_PT" w:bidi="pt_PT"/>
        </w:rPr>
        <w:t>Pare e discuta: Rebeca demonstrou boas qualidades de uma jovem mulher? Como ela fez isso?</w:t>
      </w:r>
    </w:p>
    <w:p>
      <w:pPr/>
      <w:r>
        <w:rPr>
          <w:lang w:val="pt_PT" w:bidi="pt_PT"/>
        </w:rPr>
      </w:r>
      <w:r>
        <w:rPr>
          <w:lang w:val="pt_PT" w:bidi="pt_PT"/>
        </w:rPr>
        <w:t>Enquanto Rebeca trabalhava para dar água a todos os camelos, o servo a olhou de perto. Ele estava estudando a jovem mulher para determinar se essa era a mulher que Deus havia escolhido para Isaque. O servo não estava olhando por motivação sexual, mesmo que ela fosse bela e educada.</w:t>
      </w:r>
    </w:p>
    <w:p>
      <w:pPr/>
      <w:r>
        <w:rPr>
          <w:lang w:val="pt_PT" w:bidi="pt_PT"/>
        </w:rPr>
      </w:r>
      <w:r>
        <w:rPr>
          <w:lang w:val="pt_PT" w:bidi="pt_PT"/>
        </w:rPr>
        <w:t>Quando os camelos terminaram de beber, o servo de Abraão deu a Rebeca um anel de nariz e 2 grandes pulseiras de ouro para seu pulso. Em sua cultura, as pessoas medem o ouro por “siqueles”. O anel do nariz pesava cerca de 6 gramas de ouro. As pulseiras eram para seu pulso ou braços. Cada um pesava 120 gramas. Esses eram presentes valiosos. Essas são peças comuns de jóias para mulheres que viviam no Oriente Médio. O anel do nariz era um sinal de beleza e riqueza. O nariz de uma mulher era uma característica do corpo que era valorizada por elegância ou classe.</w:t>
      </w:r>
    </w:p>
    <w:p>
      <w:pPr/>
      <w:r>
        <w:rPr>
          <w:lang w:val="pt_PT" w:bidi="pt_PT"/>
        </w:rPr>
      </w:r>
      <w:r>
        <w:rPr>
          <w:lang w:val="pt_PT" w:bidi="pt_PT"/>
        </w:rPr>
        <w:t>Então o servo de Abraão fez a pergunta importante: “Por favor, me diga, de quem é filha? Seu pai teria espaço para nos hospedar pela noite?”. Nessa cultura, essa era a maneira educada de fazer essas perguntas. Betuel era o sobrinho de Abraão. Isso tornava Isaque e Rebeca primos. Isso não era considerado incesto nessa cultura. Deus mais tarde daria aos israelitas leis estritas sobre incesto no Livro de Levíticos.</w:t>
      </w:r>
    </w:p>
    <w:p>
      <w:pPr/>
      <w:r>
        <w:rPr>
          <w:lang w:val="pt_PT" w:bidi="pt_PT"/>
        </w:rPr>
      </w:r>
      <w:r>
        <w:rPr>
          <w:lang w:val="pt_PT" w:bidi="pt_PT"/>
        </w:rPr>
        <w:t>Pare e discuta: se casar com seu primo seria considerado incesto? Esse seria um detalhe perturbador para sua cultura, mesmo que ele tenha acontecido milhares de anos atrás?</w:t>
      </w:r>
    </w:p>
    <w:p>
      <w:pPr/>
      <w:r>
        <w:rPr>
          <w:lang w:val="pt_PT" w:bidi="pt_PT"/>
        </w:rPr>
      </w:r>
      <w:r>
        <w:rPr>
          <w:lang w:val="pt_PT" w:bidi="pt_PT"/>
        </w:rPr>
        <w:t>Rebeca respondeu: “Temos muita palha e comida para os camelos, bem como espaço para convidados”. Labão, o irmão, mais tarde fará o convite para o servo e a caravana ficarem em sua casa. O servo de Abraão, o homem, então se curvou e adorou o Senhor. Curvou e adorou são 2 palavras de ação muitas vezes usadas juntas. Curvar-se significa se ajoelhar com seu rosto no chão e braços esticados. Adorar nesse contexto também pode significar deitar com a face no chão. Esse era um ato de humildade profunda e sincera para agradecer a Deus. “Abençoar” significa louvar. “Louvem o SENHOR, o Deus, Yavé, de meu mestre, Abraão. Yavé mostrou amor infalível e fidelidade a meu mestre”. É uma expressão idiomática que significa: “tratou meu mestre com verdadeira lealdade”. Esse é o tipo de aliança que Yavé mostrou a Abraão. Yavé respondeu à oração do servo perfeitamente. Rebeca correu para casa para dizer a sua família o que havia acontecido.</w:t>
      </w:r>
    </w:p>
    <w:p>
      <w:pPr/>
      <w:r>
        <w:rPr>
          <w:lang w:val="pt_PT" w:bidi="pt_PT"/>
        </w:rPr>
      </w:r>
      <w:r>
        <w:rPr>
          <w:lang w:val="pt_PT" w:bidi="pt_PT"/>
        </w:rPr>
        <w:t>Pare e discuta: como alguém em sua cultura demonstra adoração humilde a Deus? Discuta um momento em sua vida quando você deu a Deus adoração humilde.</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mais uma vez em uma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o servo e os camelos estavam descansando ao lado da fonte/poço fora de Harã. Ele orou pela direção de Deus para a esposa de Isaque. Rebeca caminhou com seu jarro de água enquanto ele terminava de orar.</w:t>
      </w:r>
    </w:p>
    <w:p>
      <w:pPr/>
      <w:r>
        <w:rPr>
          <w:lang w:val="pt_PT" w:bidi="pt_PT"/>
        </w:rPr>
      </w:r>
      <w:r>
        <w:rPr>
          <w:b/>
          <w:lang w:val="pt_PT" w:bidi="pt_PT"/>
        </w:rPr>
        <w:t>Segunda cena:</w:t>
      </w:r>
      <w:r>
        <w:rPr>
          <w:lang w:val="pt_PT" w:bidi="pt_PT"/>
        </w:rPr>
        <w:t xml:space="preserve"> Rebeca vai e pega água. O servo pediu um pouco de água de seu jarro. Ela dá a ele. Ela se oferece para dar água a todos os seus camelos também.</w:t>
      </w:r>
    </w:p>
    <w:p>
      <w:pPr/>
      <w:r>
        <w:rPr>
          <w:lang w:val="pt_PT" w:bidi="pt_PT"/>
        </w:rPr>
      </w:r>
      <w:r>
        <w:rPr>
          <w:b/>
          <w:lang w:val="pt_PT" w:bidi="pt_PT"/>
        </w:rPr>
        <w:t>Terceira cena:</w:t>
      </w:r>
      <w:r>
        <w:rPr>
          <w:lang w:val="pt_PT" w:bidi="pt_PT"/>
        </w:rPr>
        <w:t xml:space="preserve"> quando ela terminou de dar água aos animais, o servo a recompensa com belas jóias. O servo perguntou quem eram seus pais e se seu pai tinha espaço para receber seu grupo. Rebeca disse a ele os nomes de seu pai e de seu avô. O servo para e louva a Deus por Ele ter respondido as orações do servo. Rebeca explicou que eles tinham espaço e comida para os animais.</w:t>
      </w:r>
    </w:p>
    <w:p>
      <w:pPr/>
      <w:r>
        <w:rPr>
          <w:lang w:val="pt_PT" w:bidi="pt_PT"/>
        </w:rPr>
      </w:r>
      <w:r>
        <w:rPr>
          <w:b/>
          <w:lang w:val="pt_PT" w:bidi="pt_PT"/>
        </w:rPr>
        <w:t>Quarta cena:</w:t>
      </w:r>
      <w:r>
        <w:rPr>
          <w:lang w:val="pt_PT" w:bidi="pt_PT"/>
        </w:rPr>
        <w:t xml:space="preserve"> Rebeca correu para casa para dizer a sua família tudo o que aconteceu.</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 de Abraão</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Os homens do servo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Caminhem pela história cronologicamente e fale sobre as coisas que seriam importantes para descrever ou encenar em cada cena para entender plenamente o que está acontecendo na história.</w:t>
      </w:r>
    </w:p>
    <w:p>
      <w:pPr/>
      <w:r>
        <w:rPr>
          <w:lang w:val="pt_PT" w:bidi="pt_PT"/>
        </w:rPr>
      </w:r>
      <w:r>
        <w:rPr>
          <w:lang w:val="pt_PT" w:bidi="pt_PT"/>
        </w:rPr>
        <w:t>Abraão enviou seu servo mais confiável para a terra natal de Abraão para encontrar uma esposa para Isaque. Lembre-se de que as Escrituras não dão o nome do servo. O servo até mesmo fez um juramento solene. Ele é acompanhado por outros servos para ajudar com os camelos e presentes. O servo chegou fora da cidade, e ele e os 10 camelos descansaram perto do poço. Estava de noite. Era o momento em que as jovens mulheres da aldeia viriam para obter água. O servo começa a orar a Deus. Ele pediu a Deus para mostrar ao servo a mulher que Deus escolheu para Isaque. Ele pediu a Deus que ela oferecesse ao servo um copo de água e se oferecesse para dar água a todos os camelos também.</w:t>
      </w:r>
    </w:p>
    <w:p>
      <w:pPr/>
      <w:r>
        <w:rPr>
          <w:lang w:val="pt_PT" w:bidi="pt_PT"/>
        </w:rPr>
      </w:r>
      <w:r>
        <w:rPr>
          <w:lang w:val="pt_PT" w:bidi="pt_PT"/>
        </w:rPr>
        <w:t>Antes de ele terminar sua oração, uma bela jovem veio para o poço carregando seu jarro de água em seu ombro. Era Rebeca. Ela desceu para a fonte e pegou água. O servo pediu a ela um pouco de água; ele foi educado. Ela disse: “Sim, meu senhor, pegue água. Darei água a seus camelos também”. Rebeca começou a dar água a 10 camelos. Lembre-se de que esse era muito trabalho, acima e além da bondade cultural. Rebeca deve agir como se ela estivesse trabalhando duro, fazendo muitas viagens para a fonte para obter água para camelos com sede.</w:t>
      </w:r>
    </w:p>
    <w:p>
      <w:pPr/>
      <w:r>
        <w:rPr>
          <w:lang w:val="pt_PT" w:bidi="pt_PT"/>
        </w:rPr>
      </w:r>
      <w:r>
        <w:rPr>
          <w:lang w:val="pt_PT" w:bidi="pt_PT"/>
        </w:rPr>
        <w:t>Enquanto Rebeca dava a água aos camelos, o servo a olhou e se perguntou: “essa é aquela que Deus escolheu?”. Quando ela terminou de dar água aos camelos, o servo deu a ela um anel de ouro para seu nariz e 2 pulseiras de ouro para pulsos ou braços. Lembre-se de que esses eram muito valiosos. Sem dúvida, Rebeca ficou agradavelmente surpresa com esses presentes agradáveis. O servo então perguntou: “De quem é filha? Seu pai teria um lugar para nós passarmos a noite?”.</w:t>
      </w:r>
    </w:p>
    <w:p>
      <w:pPr/>
      <w:r>
        <w:rPr>
          <w:lang w:val="pt_PT" w:bidi="pt_PT"/>
        </w:rPr>
      </w:r>
      <w:r>
        <w:rPr>
          <w:lang w:val="pt_PT" w:bidi="pt_PT"/>
        </w:rPr>
        <w:t>Rebeca respondeu: “Meu pai é Betuel e meus avós são Naor e Milca. Sim, temos palha e comida para seus animais, e muito espaço para convidados”. Quando o servo ouviu esses nomes, os nomes da família de seu mestre Abraão, ele se curvou em oração e adorou a Deus! Lembre-se de que o servo estava em uma posição humilde, ajoelhado com as mãos erguidas para o céu. O servo orou: “Oh SENHOR Deus, Yavé, de meu mestre Abraão. Yavé mostrou amor infalível a meu mestre Abraão. Você me levou diretamente para os parentes de meu mestre!”.</w:t>
      </w:r>
    </w:p>
    <w:p>
      <w:pPr/>
      <w:r>
        <w:rPr>
          <w:lang w:val="pt_PT" w:bidi="pt_PT"/>
        </w:rPr>
      </w:r>
      <w:r>
        <w:rPr>
          <w:lang w:val="pt_PT" w:bidi="pt_PT"/>
        </w:rPr>
        <w:t>Rebeca correu para casa para dizer a sua família tudo o que aconteceu. Lembre-se de que Rebeca está com pressa para mostrar suas novas jóias a sua família e dizer a eles sobre os visitantes.</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mais uma vez em uma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 de Abraão</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Os outros servos</w:t>
      </w:r>
    </w:p>
    <w:p>
      <w:pPr>
        <w:pStyle w:val="ListBullet"/>
        <w:spacing w:line="240" w:lineRule="auto"/>
        <w:ind w:left="720"/>
      </w:pPr>
      <w:r>
        <w:rPr>
          <w:lang w:val="pt_PT" w:bidi="pt_PT"/>
        </w:rPr>
      </w:r>
      <w:r>
        <w:rPr>
          <w:lang w:val="pt_PT" w:bidi="pt_PT"/>
        </w:rPr>
        <w:t>Camelos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Abraão enviou seu servo mais confiável para a terra natal de Abraão para encontrar uma esposa para Isaque. O servo até mesmo fez um juramento solene. Ele é acompanhado por outros servos para ajudar com os camelos e presentes para a mulher e sua família. Quando o servo chegou fora da cidade, ele fez os camelos se ajoelharem para descansar ao lado da fonte. Peça aos participantes para agirem como os camelos; eles devem se ajoelhar. Estava de noite. Era o momento em que as jovens mulheres da aldeia viriam para obter água. O servo começou a orar a Deus. Ele pediu a Deus para mostrar ao servo a mulher que Deus escolheu para Isaque. Ele pediu a Deus que ela oferecesse ao servo um copo de água e se oferecesse para dar água a todos os camelos também.</w:t>
      </w:r>
    </w:p>
    <w:p>
      <w:pPr/>
      <w:r>
        <w:rPr>
          <w:lang w:val="pt_PT" w:bidi="pt_PT"/>
        </w:rPr>
      </w:r>
      <w:r>
        <w:rPr>
          <w:lang w:val="pt_PT" w:bidi="pt_PT"/>
        </w:rPr>
        <w:t>Pare a atuação: “Servo, como você está se sentindo?”. Você pode ouvir coisas como: “Cansado. Essa foi uma longa viagem”, e “Preocupado, oh, Deus realmente me mostrará essa mulher para Isaque?”. e “Confiante. Sei que o Deus de meu mestre Abraão me mostrará essa mulher”, e “Pensativo. Isaque precisa de uma boa esposa, mas esses são muitos camelos com sede”. “Outros servos, como vocês estão se sentindo?”. “Cansado, essa foi uma longa viagem”, e “Feliz, estou feliz por não termos sido roubados e o Deus de Abraão nos protegeu”, e “Preocupado. Quanto tempo levará para encontrar essa esposa para Isaque?”. Reinicie a encenação.</w:t>
      </w:r>
    </w:p>
    <w:p>
      <w:pPr/>
      <w:r>
        <w:rPr>
          <w:lang w:val="pt_PT" w:bidi="pt_PT"/>
        </w:rPr>
      </w:r>
      <w:r>
        <w:rPr>
          <w:lang w:val="pt_PT" w:bidi="pt_PT"/>
        </w:rPr>
        <w:t>Antes de ele terminar sua oração, uma bela jovem veio para o poço carregando seu jarro de água em seu ombro. Era Rebeca. Ela desceu para a fonte e pegou água. O servo correu para ela e educadamente pediu um pouco de água. Ela disse: “Sim, meu senhor, pegue água. Darei água a seus camelos também”. Rebeca começou a dar água a 10 camelos.</w:t>
      </w:r>
    </w:p>
    <w:p>
      <w:pPr/>
      <w:r>
        <w:rPr>
          <w:lang w:val="pt_PT" w:bidi="pt_PT"/>
        </w:rPr>
      </w:r>
      <w:r>
        <w:rPr>
          <w:lang w:val="pt_PT" w:bidi="pt_PT"/>
        </w:rPr>
        <w:t>Pare a atuação: “Servo, como você está se sentindo?”. Vocês podem ouvir coisas como: “Curioso.” Olhe para essa menina bonita. Será que é ela?”. e “Feliz. Deus já respondeu essa oração?”. e “Confiante, mas sei que devo ser paciente. O Deus de meu mestre Abraão me mostrará a mulher para Isaque”. “E Rebeca, como você está se sentindo?”. “Bem. É hora de pegar água para minha família e os animais”, e “Curiosa, oh, olhe, há estranhos com muitos camelos no poço. De onde eles vieram? Onde eles estão indo?”. “Outros servos, como vocês estão se sentindo?”. “Curioso. O servo ora muito”, e “Feliz. Olha, aqui vem uma menina bonita”, e “Feliz que essa menina está dando aos camelos a água e não temos que fazer isso”. Reinicie a encenação.</w:t>
      </w:r>
    </w:p>
    <w:p>
      <w:pPr/>
      <w:r>
        <w:rPr>
          <w:lang w:val="pt_PT" w:bidi="pt_PT"/>
        </w:rPr>
      </w:r>
      <w:r>
        <w:rPr>
          <w:lang w:val="pt_PT" w:bidi="pt_PT"/>
        </w:rPr>
        <w:t>Enquanto Rebeca dava a água aos camelos, o servo a olhou e se perguntou: “essa é aquela que Deus escolheu?”. Quando ela terminou de dar água aos camelos, o servo deu a ela um anel de ouro para seu nariz e 2 pulseiras de ouro para pulsos ou braços. Lembre-se de que esses eram muito valiosos. O servo então perguntou: “De quem é filha? Seu pai teria um lugar para nós passarmos a noite?”.</w:t>
      </w:r>
    </w:p>
    <w:p>
      <w:pPr/>
      <w:r>
        <w:rPr>
          <w:lang w:val="pt_PT" w:bidi="pt_PT"/>
        </w:rPr>
      </w:r>
      <w:r>
        <w:rPr>
          <w:lang w:val="pt_PT" w:bidi="pt_PT"/>
        </w:rPr>
        <w:t>Interrompa a cena. "Servo, como você está se sentindo?” Você pode ouvir coisas como: “Feliz. Parabéns garota, por fazer esse trabalho difícil e ser educada”, e “Pensativo. Deus já respondeu essa oração?”. e “Feliz, por dar a essa jovem esses presentes agradáveis, e “Esperançoso. Quem é seu pai?”. “E Rebeca, como você está se sentindo?”. “Uau! Que belos presentes só por dar água a esses camelos!”. e “Curiosos. O que esses presentes agradáveis realmente significam?”. “Cautelosa. Devo ter cuidado com esses homens”. “Outros servos, como vocês estão se sentindo?”. “Feliz que essa menina está dando aos camelos a água e não temos que fazer isso”. Reinicie a encenação.</w:t>
      </w:r>
    </w:p>
    <w:p>
      <w:pPr/>
      <w:r>
        <w:rPr>
          <w:lang w:val="pt_PT" w:bidi="pt_PT"/>
        </w:rPr>
      </w:r>
      <w:r>
        <w:rPr>
          <w:lang w:val="pt_PT" w:bidi="pt_PT"/>
        </w:rPr>
        <w:t xml:space="preserve">Rebeca respondeu: “Meu pai é Betuel e meus avós são Naor e Milca. Sim, temos palha e comida para seus animais, e muito espaço para convidados”. Quando o servo ouviu esses nomes, os nomes da família de seu mestre Abraão, ele se curvou em oração e adorou a Deus! O servo orou: “Oh Senhor Deus de meu mestre Abraão. O Senhor mostrou amor infalível a meu mestre Abraão. Você me levou diretamente para os parentes de meu mestre!”. Rebeca correu para casa para dizer a sua família tudo o que aconteceu. </w:t>
      </w:r>
    </w:p>
    <w:p>
      <w:pPr/>
      <w:r>
        <w:rPr>
          <w:lang w:val="pt_PT" w:bidi="pt_PT"/>
        </w:rPr>
      </w:r>
      <w:r>
        <w:rPr>
          <w:lang w:val="pt_PT" w:bidi="pt_PT"/>
        </w:rPr>
        <w:t>Interrompa a cena. "Servo, como você está se sentindo?” Você pode ouvir coisas como: “Feliz. Louvado seja Deus, Ele me levou para a família de Abraão”, e “Pensativo. Yavé respondeu meus pedidos exatamente”, e “Pensativo. Agora devo me preparar para as discussões com seu pai e família”. "Rebeca, como você está se sentindo?” “Feliz! Não posso esperar para mostrar a minha mãe e família esses presentes”, “Animada. Devo me apressar para ir dizer a minha família para se preparar para os convidados”, “Curioso. O homem louvou a Deus? O que está acontecendo?”. “E outros servos, como vocês estão se sentindo?”. “Feliz, essa menina é da família de nosso mestre Abraão”.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em uma versão mais fácil de entender.</w:t>
      </w:r>
    </w:p>
    <w:p>
      <w:pPr/>
      <w:r>
        <w:rPr>
          <w:lang w:val="pt_PT" w:bidi="pt_PT"/>
        </w:rPr>
      </w:r>
      <w:r>
        <w:rPr>
          <w:lang w:val="pt_PT" w:bidi="pt_PT"/>
        </w:rPr>
        <w:t xml:space="preserve">Voltando a contar as partes da história com os </w:t>
      </w:r>
      <w:r>
        <w:rPr>
          <w:b/>
          <w:lang w:val="pt_PT" w:bidi="pt_PT"/>
        </w:rPr>
        <w:t>principais conceitos-chave</w:t>
      </w:r>
      <w:r>
        <w:rPr>
          <w:lang w:val="pt_PT" w:bidi="pt_PT"/>
        </w:rPr>
        <w:t xml:space="preserve"> em negrito. Explique cada conceito-chave em contexto.</w:t>
      </w:r>
    </w:p>
    <w:p>
      <w:pPr/>
      <w:r>
        <w:rPr>
          <w:lang w:val="pt_PT" w:bidi="pt_PT"/>
        </w:rPr>
      </w:r>
      <w:r>
        <w:rPr>
          <w:lang w:val="pt_PT" w:bidi="pt_PT"/>
        </w:rPr>
        <w:t>Abraão pediu a seu servo mais confiável para encontrar uma esposa para o filho de Abraão, Isaque. Ele disse ao servo para retornar à terra natal de Abraão e encontrar uma jovem mulher da família de Abraão. Abraão não permitiu que Isaque fosse nessa viagem. Ele não queria que Isaque se casasse com uma mulher lá de Canaã, onde eles viviam. Abraão acreditava em Deus que os descendentes de Abraão receberiam a terra que Deus havia prometido.</w:t>
      </w:r>
    </w:p>
    <w:p>
      <w:pPr/>
      <w:r>
        <w:rPr>
          <w:lang w:val="pt_PT" w:bidi="pt_PT"/>
        </w:rPr>
      </w:r>
      <w:r>
        <w:rPr>
          <w:lang w:val="pt_PT" w:bidi="pt_PT"/>
        </w:rPr>
        <w:t xml:space="preserve">O servo deixou Abraão e chegou ao poço fora da cidade onde os parentes de Abraão viviam. O servo </w:t>
      </w:r>
      <w:r>
        <w:rPr>
          <w:b/>
          <w:lang w:val="pt_PT" w:bidi="pt_PT"/>
        </w:rPr>
        <w:t>orou</w:t>
      </w:r>
      <w:r>
        <w:rPr>
          <w:lang w:val="pt_PT" w:bidi="pt_PT"/>
        </w:rPr>
        <w:t xml:space="preserve"> ao </w:t>
      </w:r>
      <w:r>
        <w:rPr>
          <w:b/>
          <w:lang w:val="pt_PT" w:bidi="pt_PT"/>
        </w:rPr>
        <w:t>Senhor Deus, Yavé</w:t>
      </w:r>
      <w:r>
        <w:rPr>
          <w:lang w:val="pt_PT" w:bidi="pt_PT"/>
        </w:rPr>
        <w:t xml:space="preserve"> — </w:t>
      </w:r>
      <w:hyperlink r:id="rId221">
        <w:r>
          <w:rPr>
            <w:lang w:val="pt_PT" w:bidi="pt_PT"/>
          </w:rPr>
          <w:rPr>
            <w:color w:val="0000EE"/>
            <w:u w:val="single"/>
          </w:rPr>
          <w:t>"Oração"</w:t>
        </w:r>
      </w:hyperlink>
      <w:r>
        <w:rPr>
          <w:lang w:val="pt_PT" w:bidi="pt_PT"/>
        </w:rPr>
        <w:t xml:space="preserve"> podem ser encontrado no Glossário Mestre, </w:t>
      </w:r>
      <w:hyperlink r:id="rId20">
        <w:r>
          <w:rPr>
            <w:lang w:val="pt_PT" w:bidi="pt_PT"/>
          </w:rPr>
          <w:rPr>
            <w:color w:val="0000EE"/>
            <w:u w:val="single"/>
          </w:rPr>
          <w:t>"Senhor Deus Yavé"</w:t>
        </w:r>
      </w:hyperlink>
      <w:r>
        <w:rPr>
          <w:lang w:val="pt_PT" w:bidi="pt_PT"/>
        </w:rPr>
        <w:t xml:space="preserve"> pode ser encontrado no Glossário Mestre — para que a mulher escolhida de Deus oferecesse ao servo um copo de água e então se oferecesse para dar água aos camelos que o servo trouxe com ele.</w:t>
      </w:r>
    </w:p>
    <w:p>
      <w:pPr/>
      <w:r>
        <w:rPr>
          <w:lang w:val="pt_PT" w:bidi="pt_PT"/>
        </w:rPr>
      </w:r>
      <w:r>
        <w:rPr>
          <w:lang w:val="pt_PT" w:bidi="pt_PT"/>
        </w:rPr>
        <w:t xml:space="preserve">Antes de o servo terminar de orar, ele viu </w:t>
      </w:r>
      <w:r>
        <w:rPr>
          <w:b/>
          <w:lang w:val="pt_PT" w:bidi="pt_PT"/>
        </w:rPr>
        <w:t>Rebeca</w:t>
      </w:r>
      <w:r>
        <w:rPr>
          <w:lang w:val="pt_PT" w:bidi="pt_PT"/>
        </w:rPr>
        <w:t xml:space="preserve"> vindo para o poço com um jarro — um jarro feito de argila que segurava água — e carregava água para animais e de volta para a cidade em seu ombro. Rebeca era a filha de Betuel, o filho do irmão de Abraão, Harã e Milca. Ela era a neta de Harã e Milca. Rebeca era bela. Ela era velha o suficiente para ser casada e ter filhos, mas ainda uma virgem. Ela não teve relações com nenhum homem. Ela desceu para a fonte e saiu novamente com água. A fonte estava perto do poço e fornecia água acessível sem ter que puxar a água da profundidade do poço.</w:t>
      </w:r>
    </w:p>
    <w:p>
      <w:pPr/>
      <w:r>
        <w:rPr>
          <w:lang w:val="pt_PT" w:bidi="pt_PT"/>
        </w:rPr>
      </w:r>
      <w:r>
        <w:rPr>
          <w:lang w:val="pt_PT" w:bidi="pt_PT"/>
        </w:rPr>
        <w:t xml:space="preserve">Quando ela voltou, o servo de Abraão correu para ela e pediu um </w:t>
      </w:r>
      <w:r>
        <w:rPr>
          <w:i/>
          <w:lang w:val="pt_PT" w:bidi="pt_PT"/>
        </w:rPr>
        <w:t>pouco</w:t>
      </w:r>
      <w:r>
        <w:rPr>
          <w:lang w:val="pt_PT" w:bidi="pt_PT"/>
        </w:rPr>
        <w:t xml:space="preserve"> da água. Ela disse: “Sim, meu Senhor, pegue um pouco”. O termo </w:t>
      </w:r>
      <w:hyperlink r:id="rId228">
        <w:r>
          <w:rPr>
            <w:lang w:val="pt_PT" w:bidi="pt_PT"/>
          </w:rPr>
          <w:rPr>
            <w:color w:val="0000EE"/>
            <w:u w:val="single"/>
          </w:rPr>
          <w:t>Senhor</w:t>
        </w:r>
      </w:hyperlink>
      <w:r>
        <w:rPr>
          <w:lang w:val="pt_PT" w:bidi="pt_PT"/>
        </w:rPr>
        <w:t xml:space="preserve"> pode ser encontrado no glossário mestre. Ela abaixou o jarro e deu a ele água para beber. Rebeca disse: “Tirarei água para seus camelos, também, até que eles tenham o suficiente para beber”. Ela esvaziou seu jarro colocando em um pote para aos animais. Era um longo recipiente estreito, como uma caixa de pedra. É usado para segurar água ou comida para animais. Dar água a esses muitos camelos era muito trabalhoso.</w:t>
      </w:r>
    </w:p>
    <w:p>
      <w:pPr/>
      <w:r>
        <w:rPr>
          <w:lang w:val="pt_PT" w:bidi="pt_PT"/>
        </w:rPr>
      </w:r>
      <w:r>
        <w:rPr>
          <w:lang w:val="pt_PT" w:bidi="pt_PT"/>
        </w:rPr>
        <w:t xml:space="preserve">Enquanto Rebeca trabalhava para dar água a todos os camelos, o servo a olhou de perto. Ele estava estudando a jovem mulher para determinar se essa era a mulher que Deus havia escolhido para Isaque. Ele não estava olhando para ela de uma maneira sexual. Quando os camelos terminaram de beber, o servo deu a Rebeca um anel de nariz que pesava 1/2 </w:t>
      </w:r>
      <w:r>
        <w:rPr>
          <w:b/>
          <w:lang w:val="pt_PT" w:bidi="pt_PT"/>
        </w:rPr>
        <w:t>siquel</w:t>
      </w:r>
      <w:r>
        <w:rPr>
          <w:lang w:val="pt_PT" w:bidi="pt_PT"/>
        </w:rPr>
        <w:t>, ou 6 gramas, de ouro e 2 grandes pulseiras de ouro para seu pulso, que cada uma pesava dez siqueles, 120 gramas de ouro. Esses eram presentes valiosos.</w:t>
      </w:r>
    </w:p>
    <w:p>
      <w:pPr/>
      <w:r>
        <w:rPr>
          <w:lang w:val="pt_PT" w:bidi="pt_PT"/>
        </w:rPr>
      </w:r>
      <w:r>
        <w:rPr>
          <w:lang w:val="pt_PT" w:bidi="pt_PT"/>
        </w:rPr>
        <w:t xml:space="preserve">Então o servo de Abraão perguntou: “Por favor, me diga, de quem você é </w:t>
      </w:r>
      <w:r>
        <w:rPr>
          <w:b/>
          <w:lang w:val="pt_PT" w:bidi="pt_PT"/>
        </w:rPr>
        <w:t>filha</w:t>
      </w:r>
      <w:r>
        <w:rPr>
          <w:lang w:val="pt_PT" w:bidi="pt_PT"/>
        </w:rPr>
        <w:t>? Seu pai teria espaço para nos hospedar pela noite?”. Rebeca respondeu: “Sou a filha de Betuel, o filho de Milca e Naor”. Naor era o irmão de Abraão. Betuel era o sobrinho de Abraão.</w:t>
      </w:r>
    </w:p>
    <w:p>
      <w:pPr/>
      <w:r>
        <w:rPr>
          <w:lang w:val="pt_PT" w:bidi="pt_PT"/>
        </w:rPr>
      </w:r>
      <w:r>
        <w:rPr>
          <w:lang w:val="pt_PT" w:bidi="pt_PT"/>
        </w:rPr>
        <w:t xml:space="preserve">Rebeca disse: “Temos muita palha e comida para os camelos, bem como espaço para convidados se hospedarem”. O servo então se </w:t>
      </w:r>
      <w:r>
        <w:rPr>
          <w:b/>
          <w:lang w:val="pt_PT" w:bidi="pt_PT"/>
        </w:rPr>
        <w:t>curvou</w:t>
      </w:r>
      <w:r>
        <w:rPr>
          <w:lang w:val="pt_PT" w:bidi="pt_PT"/>
        </w:rPr>
        <w:t xml:space="preserve"> e </w:t>
      </w:r>
      <w:r>
        <w:rPr>
          <w:b/>
          <w:lang w:val="pt_PT" w:bidi="pt_PT"/>
        </w:rPr>
        <w:t>adorou o Senhor</w:t>
      </w:r>
      <w:r>
        <w:rPr>
          <w:lang w:val="pt_PT" w:bidi="pt_PT"/>
        </w:rPr>
        <w:t xml:space="preserve">. </w:t>
      </w:r>
      <w:hyperlink r:id="rId229">
        <w:r>
          <w:rPr>
            <w:lang w:val="pt_PT" w:bidi="pt_PT"/>
          </w:rPr>
          <w:rPr>
            <w:color w:val="0000EE"/>
            <w:u w:val="single"/>
          </w:rPr>
          <w:t>Curvar</w:t>
        </w:r>
      </w:hyperlink>
      <w:r>
        <w:rPr>
          <w:lang w:val="pt_PT" w:bidi="pt_PT"/>
        </w:rPr>
        <w:t xml:space="preserve"> mostrava humildade. </w:t>
      </w:r>
      <w:hyperlink r:id="rId230">
        <w:r>
          <w:rPr>
            <w:lang w:val="pt_PT" w:bidi="pt_PT"/>
          </w:rPr>
          <w:rPr>
            <w:color w:val="0000EE"/>
            <w:u w:val="single"/>
          </w:rPr>
          <w:t>Adoração</w:t>
        </w:r>
      </w:hyperlink>
      <w:r>
        <w:rPr>
          <w:lang w:val="pt_PT" w:bidi="pt_PT"/>
        </w:rPr>
        <w:t xml:space="preserve"> pode ser encontrado no Glossário Mestre. “Louvem o Senhor Deus Yavé”. O termo Senhor pode ser encontrado no glossário mestre. “O Deus de meu mestre, Abraão. Yavé mostrou amor infalível e fidelidade a meu mestre”. Ele me levou diretamente para os parentes de meu mestre”. Yavé respondeu à oração do servo perfeitamente. Rebeca correu para casa para dizer a sua família o que havia acontecido.</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24:15–28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31">
        <w:r>
          <w:rPr>
            <w:lang w:val="pt_PT" w:bidi="pt_PT"/>
          </w:rPr>
          <w:rPr>
            <w:color w:val="0000EE"/>
            <w:u w:val="single"/>
          </w:rPr>
          <w:t>Ouvir e Sentir</w:t>
        </w:r>
      </w:hyperlink>
      <w:r>
        <w:rPr>
          <w:lang w:val="pt_PT" w:bidi="pt_PT"/>
        </w:rPr>
        <w:t xml:space="preserve"> (987 KB)</w:t>
      </w:r>
      <w:r>
        <w:rPr>
          <w:lang w:val="pt_PT" w:bidi="pt_PT"/>
        </w:rPr>
      </w:r>
    </w:p>
    <w:p>
      <w:pPr>
        <w:pStyle w:val="ListBullet"/>
        <w:spacing w:line="240" w:lineRule="auto"/>
        <w:ind w:left="720"/>
      </w:pPr>
      <w:r>
        <w:rPr>
          <w:lang w:val="pt_PT" w:bidi="pt_PT"/>
        </w:rPr>
      </w:r>
      <w:hyperlink r:id="rId232">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233">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234">
        <w:r>
          <w:rPr>
            <w:lang w:val="pt_PT" w:bidi="pt_PT"/>
          </w:rPr>
          <w:rPr>
            <w:color w:val="0000EE"/>
            <w:u w:val="single"/>
          </w:rPr>
          <w:t>Incorporando o Texto</w:t>
        </w:r>
      </w:hyperlink>
      <w:r>
        <w:rPr>
          <w:lang w:val="pt_PT" w:bidi="pt_PT"/>
        </w:rPr>
        <w:t xml:space="preserve"> (4.3 MB)</w:t>
      </w:r>
      <w:r>
        <w:rPr>
          <w:lang w:val="pt_PT" w:bidi="pt_PT"/>
        </w:rPr>
      </w:r>
    </w:p>
    <w:p>
      <w:pPr>
        <w:pStyle w:val="ListBullet"/>
        <w:spacing w:line="240" w:lineRule="auto"/>
        <w:ind w:left="720"/>
      </w:pPr>
      <w:r>
        <w:rPr>
          <w:lang w:val="pt_PT" w:bidi="pt_PT"/>
        </w:rPr>
      </w:r>
      <w:hyperlink r:id="rId235">
        <w:r>
          <w:rPr>
            <w:lang w:val="pt_PT" w:bidi="pt_PT"/>
          </w:rPr>
          <w:rPr>
            <w:color w:val="0000EE"/>
            <w:u w:val="single"/>
          </w:rPr>
          <w:t>Preenchendo as Lacunas</w:t>
        </w:r>
      </w:hyperlink>
      <w:r>
        <w:rPr>
          <w:lang w:val="pt_PT" w:bidi="pt_PT"/>
        </w:rPr>
        <w:t xml:space="preserve"> (2.7 MB)</w:t>
      </w:r>
      <w:r>
        <w:rPr>
          <w:lang w:val="pt_PT" w:bidi="pt_PT"/>
        </w:rPr>
      </w:r>
    </w:p>
    <w:p>
      <w:pPr>
        <w:pStyle w:val="ListBullet"/>
        <w:spacing w:line="240" w:lineRule="auto"/>
        <w:ind w:left="720"/>
      </w:pPr>
      <w:r>
        <w:rPr>
          <w:lang w:val="pt_PT" w:bidi="pt_PT"/>
        </w:rPr>
      </w:r>
      <w:hyperlink r:id="rId23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24:29–49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Gênesis 24:29–49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Abraão enviou seu servo mais confiável de volta à terra natal de Abraão para encontrar uma esposa para Isaque entre seus parentes. Ao chegar à cidade, bem fora da cidade, o servo orou a Deus para que o dirigisse à jovem que Deus havia escolhido para Isaque. Rebeca, sobrinha de Abraão, veio para o poço e ofereceu água ao servo para beber e dar água a seus camelos. Essa era uma resposta direta à oração do servo. A narrativa histórica continua. Grande parte dessa seção é repetida de Gênesis 24:1–28. Isso cria interesse e suspense. Rebeca correu de volta para sua casa para dizer a sua mãe e a família sobre o servo de Abraão.</w:t>
      </w:r>
    </w:p>
    <w:p>
      <w:pPr/>
      <w:r>
        <w:rPr>
          <w:lang w:val="pt_PT" w:bidi="pt_PT"/>
        </w:rPr>
      </w:r>
      <w:r>
        <w:rPr>
          <w:lang w:val="pt_PT" w:bidi="pt_PT"/>
        </w:rPr>
        <w:t xml:space="preserve">O versículo 29 começa com uma palavra de transição como “agora”, para significar que uma mudança importante está acontecendo. O irmão de Rebeca, Labão, é apresentado. Use uma maneira natural para apresentar um novo personagem. Como Rebeca, ele correu de </w:t>
      </w:r>
      <w:r>
        <w:rPr>
          <w:i/>
          <w:lang w:val="pt_PT" w:bidi="pt_PT"/>
        </w:rPr>
        <w:t>volta</w:t>
      </w:r>
      <w:r>
        <w:rPr>
          <w:lang w:val="pt_PT" w:bidi="pt_PT"/>
        </w:rPr>
        <w:t xml:space="preserve"> para encontrar o servo. Pode ser mais claro reordenar o texto na ordem dos eventos à medida que eles aconteceram. A ganância de Labão é vista aqui e novamente no futuro com Jacó. A família provavelmente teve muito poucas notícias de Abraão desde que ele deixou Harã. Labão viu os presentes caros de Rebeca — o anel do nariz e as pulseiras de ouro — e ele correu para encontrar o homem. Labão, o irmão, é mencionado como aquele que age como anfitrião em vez de Betuel, o pai de Rebeca. Labão fez o convite ao servo para vir ficar em sua casa. Betuel é mencionada mais tarde na história durante as negociações. Betuel poderia estar velho ou não fisicamente capaz de receber esses convidados e transferiu a responsabilidade do dia a dia a Labão.</w:t>
      </w:r>
    </w:p>
    <w:p>
      <w:pPr/>
      <w:r>
        <w:rPr>
          <w:lang w:val="pt_PT" w:bidi="pt_PT"/>
        </w:rPr>
      </w:r>
      <w:r>
        <w:rPr>
          <w:lang w:val="pt_PT" w:bidi="pt_PT"/>
        </w:rPr>
        <w:t>Labão convidou o servo a ir para sua casa. A saudação “vocês que são abençoados pelo Senhor” era uma maneira de cumprimentar um visitante rico. Labão é específico ao dizer “Yavé”, o nome pessoal da aliança de Deus, em vez do nome geral de Deus, “Eloim”. As riquezas eram vistas como um sinal de bênção de Deus. “Por que vocês estão aqui fora?”. Essa é uma pergunta que não espera uma resposta. Se isso não for natural no idioma, então pode ser reformulado para torná-lo uma declaração.</w:t>
      </w:r>
    </w:p>
    <w:p>
      <w:pPr/>
      <w:r>
        <w:rPr>
          <w:lang w:val="pt_PT" w:bidi="pt_PT"/>
        </w:rPr>
      </w:r>
      <w:r>
        <w:rPr>
          <w:lang w:val="pt_PT" w:bidi="pt_PT"/>
        </w:rPr>
        <w:t>Labão convidou o servo de fora para dentro de sua casa. Labão preparou um lugar para o servo e os camelos. É provável que os servos de Labão tenham feito os preparativos para os convidados e os animais. O servo veio para o pátio da casa e cuidou das necessidades básicas dos camelos primeiro. Ele deu a eles comida e palha para camas e água em uma área externa para animais. Labão também deu ao servo e aos homens com ele “água para seus pés”. Era um costume da hospitalidade oferecer água para lavar a terra de seus pés durante suas viagens por estradas secas e empoeiradas usando apenas sandálias nos pés.</w:t>
      </w:r>
    </w:p>
    <w:p>
      <w:pPr/>
      <w:r>
        <w:rPr>
          <w:lang w:val="pt_PT" w:bidi="pt_PT"/>
        </w:rPr>
      </w:r>
      <w:r>
        <w:rPr>
          <w:lang w:val="pt_PT" w:bidi="pt_PT"/>
        </w:rPr>
        <w:t xml:space="preserve">Reserve algum tempo discutindo as seguintes perguntas: </w:t>
      </w:r>
    </w:p>
    <w:p>
      <w:pPr>
        <w:pStyle w:val="ListBullet"/>
        <w:spacing w:line="240" w:lineRule="auto"/>
        <w:ind w:left="720"/>
      </w:pPr>
      <w:r>
        <w:rPr>
          <w:lang w:val="pt_PT" w:bidi="pt_PT"/>
        </w:rPr>
      </w:r>
      <w:r>
        <w:rPr>
          <w:lang w:val="pt_PT" w:bidi="pt_PT"/>
        </w:rPr>
        <w:t>Como as pessoas em sua cultura recebem visitantes inesperados?</w:t>
      </w:r>
    </w:p>
    <w:p>
      <w:pPr>
        <w:pStyle w:val="ListBullet"/>
        <w:spacing w:line="240" w:lineRule="auto"/>
        <w:ind w:left="720"/>
      </w:pPr>
      <w:r>
        <w:rPr>
          <w:lang w:val="pt_PT" w:bidi="pt_PT"/>
        </w:rPr>
      </w:r>
      <w:r>
        <w:rPr>
          <w:lang w:val="pt_PT" w:bidi="pt_PT"/>
        </w:rPr>
        <w:t>Quem é responsável?</w:t>
      </w:r>
    </w:p>
    <w:p>
      <w:pPr>
        <w:pStyle w:val="ListBullet"/>
        <w:spacing w:line="240" w:lineRule="auto"/>
        <w:ind w:left="720"/>
      </w:pPr>
      <w:r>
        <w:rPr>
          <w:lang w:val="pt_PT" w:bidi="pt_PT"/>
        </w:rPr>
      </w:r>
      <w:r>
        <w:rPr>
          <w:lang w:val="pt_PT" w:bidi="pt_PT"/>
        </w:rPr>
        <w:t>O costume varia dependendo do status do visitante?</w:t>
      </w:r>
    </w:p>
    <w:p>
      <w:pPr>
        <w:pStyle w:val="ListBullet"/>
        <w:spacing w:line="240" w:lineRule="auto"/>
        <w:ind w:left="720"/>
      </w:pPr>
      <w:r>
        <w:rPr>
          <w:lang w:val="pt_PT" w:bidi="pt_PT"/>
        </w:rPr>
      </w:r>
      <w:r>
        <w:rPr>
          <w:lang w:val="pt_PT" w:bidi="pt_PT"/>
        </w:rPr>
        <w:t>Que itens se espera que os anfitriões forneçam?</w:t>
      </w:r>
    </w:p>
    <w:p>
      <w:pPr>
        <w:pStyle w:val="ListBullet"/>
        <w:spacing w:line="240" w:lineRule="auto"/>
        <w:ind w:left="720"/>
      </w:pPr>
      <w:r>
        <w:rPr>
          <w:lang w:val="pt_PT" w:bidi="pt_PT"/>
        </w:rPr>
      </w:r>
      <w:r>
        <w:rPr>
          <w:lang w:val="pt_PT" w:bidi="pt_PT"/>
        </w:rPr>
        <w:t>O convidado tem quaisquer responsabilidades?</w:t>
      </w:r>
    </w:p>
    <w:p>
      <w:pPr/>
      <w:r>
        <w:rPr>
          <w:lang w:val="pt_PT" w:bidi="pt_PT"/>
        </w:rPr>
      </w:r>
      <w:r>
        <w:rPr>
          <w:lang w:val="pt_PT" w:bidi="pt_PT"/>
        </w:rPr>
        <w:t>A comida era servida a todos os homens. O servo disse que não comeria até que eles discutissem o negócio que trouxe o servo lá. Labão concordou.</w:t>
      </w:r>
    </w:p>
    <w:p>
      <w:pPr/>
      <w:r>
        <w:rPr>
          <w:lang w:val="pt_PT" w:bidi="pt_PT"/>
        </w:rPr>
      </w:r>
      <w:r>
        <w:rPr>
          <w:lang w:val="pt_PT" w:bidi="pt_PT"/>
        </w:rPr>
        <w:t>O servo explicou como o Senhor o guiou para Rebeca. As negociações de casamento começaram. O servo explicou como Deus havia abençoado Abraão de todas as maneiras. O servo explicou como Deus abençoou Abraão financeiramente. Abraão agora é grande, ou um homem rico. “Rebanhos” incluem cabras e ovelhas; “gados” se referem a bois. A bênção também incluía camelos, burros, servos homens e mulheres. Abraão também foi abençoado com um filho com sua velha esposa Sara.</w:t>
      </w:r>
    </w:p>
    <w:p>
      <w:pPr/>
      <w:r>
        <w:rPr>
          <w:lang w:val="pt_PT" w:bidi="pt_PT"/>
        </w:rPr>
      </w:r>
      <w:r>
        <w:rPr>
          <w:lang w:val="pt_PT" w:bidi="pt_PT"/>
        </w:rPr>
        <w:t>Pare e discuta a melhor maneira de listar essas bênçãos em sua cultura. A ordem deve mudar?</w:t>
      </w:r>
    </w:p>
    <w:p>
      <w:pPr/>
      <w:r>
        <w:rPr>
          <w:lang w:val="pt_PT" w:bidi="pt_PT"/>
        </w:rPr>
      </w:r>
      <w:r>
        <w:rPr>
          <w:lang w:val="pt_PT" w:bidi="pt_PT"/>
        </w:rPr>
        <w:t>Mostre imagens dos animais: ovelha, cabra, burro, camelo.</w:t>
      </w:r>
    </w:p>
    <w:p>
      <w:pPr/>
      <w:r>
        <w:rPr>
          <w:lang w:val="pt_PT" w:bidi="pt_PT"/>
        </w:rPr>
      </w:r>
      <w:r>
        <w:rPr>
          <w:lang w:val="pt_PT" w:bidi="pt_PT"/>
        </w:rPr>
        <w:t>O servo então conta novamente a Labão a história de sua viagem para encontrar uma esposa para Isaque. A escolha de palavras é muito semelhante à primeira conversa entre o servo e Rebeca. Uma diferença notável é: “O Senhor diante de quem camino”. Anteriormente, quando o Senhor apareceu a Abraão, ele disse: “Caminhe diante de mim e seja irrepreensível”. “Caminhe diante de mim” significa “Viva de acordo com minha vontade”, “Faça o que peço”, “Obedeça-me”. “Seu anjo” é novamente o Anjo de Deus, como mencionado anteriormente na história. Não é um Anjo de serviço.</w:t>
      </w:r>
    </w:p>
    <w:p>
      <w:pPr/>
      <w:r>
        <w:rPr>
          <w:lang w:val="pt_PT" w:bidi="pt_PT"/>
        </w:rPr>
      </w:r>
      <w:r>
        <w:rPr>
          <w:lang w:val="pt_PT" w:bidi="pt_PT"/>
        </w:rPr>
        <w:t>O servo começou a dizer a Labão sobre o que aconteceu naquele dia perto do poço. A palavra é muito semelhante à anterior. Use as mesmas palavras que você usou para traduzir nesses versículos, como fonte, jarro. “Orar em meu coração” nos diz que o servo orou a Deus silenciosamente no poço.</w:t>
      </w:r>
    </w:p>
    <w:p>
      <w:pPr/>
      <w:r>
        <w:rPr>
          <w:lang w:val="pt_PT" w:bidi="pt_PT"/>
        </w:rPr>
      </w:r>
      <w:r>
        <w:rPr>
          <w:lang w:val="pt_PT" w:bidi="pt_PT"/>
        </w:rPr>
        <w:t>Enquanto o servo conta novamente a história a Labão, ele não menciona que Rebeca o chamou de “senhor” ou sobre sua pergunta sobre um lugar para ficar pela noite.</w:t>
      </w:r>
    </w:p>
    <w:p>
      <w:pPr/>
      <w:r>
        <w:rPr>
          <w:lang w:val="pt_PT" w:bidi="pt_PT"/>
        </w:rPr>
      </w:r>
      <w:r>
        <w:rPr>
          <w:lang w:val="pt_PT" w:bidi="pt_PT"/>
        </w:rPr>
        <w:t>O servo usou uma palavra de transição, “agora”, para o pedido formal do servo a Labão e Betuel para o casamento entre Isaque e Rebeca. Betuel é mais tarde mencionada como presente na história. A prática adequada era pedir aos anciãos da família primeiro antes de pedir a opinião da jovem. O servo pediu aos homens o mesmo amor infalível e bondade fiel que o Senhor mostrou a ele. O servo concluiu o pedido de casamento com uma expressão idiomática hebraica: “Para que eu possa me voltar para a mão direita ou para a esquerda”. Isso significa dar ao servo uma resposta para que ele saiba o que fazer em seguida.</w:t>
      </w:r>
    </w:p>
    <w:p>
      <w:pPr/>
      <w:r>
        <w:rPr>
          <w:lang w:val="pt_PT" w:bidi="pt_PT"/>
        </w:rPr>
      </w:r>
      <w:r>
        <w:rPr>
          <w:lang w:val="pt_PT" w:bidi="pt_PT"/>
        </w:rPr>
        <w:t>Pare e discuta: como os casamentos são organizados em sua cultura? A mulher é questionada? Parentes homens ou mulheres gerenciam as negociações? Como a decisão final é tomada? Há quaisquer expressões idiomáticas interessantes em seu idioma que estão relacionadas a costumes de casamento?</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Rebeca retornou à cidade e mostrou a sua família e a seu irmão Labão as jóias e disse a eles sobre o homem que ela encontrou no poço.</w:t>
      </w:r>
    </w:p>
    <w:p>
      <w:pPr/>
      <w:r>
        <w:rPr>
          <w:lang w:val="pt_PT" w:bidi="pt_PT"/>
        </w:rPr>
      </w:r>
      <w:r>
        <w:rPr>
          <w:b/>
          <w:lang w:val="pt_PT" w:bidi="pt_PT"/>
        </w:rPr>
        <w:t>Segunda cena:</w:t>
      </w:r>
      <w:r>
        <w:rPr>
          <w:lang w:val="pt_PT" w:bidi="pt_PT"/>
        </w:rPr>
        <w:t xml:space="preserve"> Labão correu para o poço para cumprimentar o estranho e convidar o servo e sua caravana, incluindo os camelos e condutores de camelos de volta para sua casa.</w:t>
      </w:r>
    </w:p>
    <w:p>
      <w:pPr/>
      <w:r>
        <w:rPr>
          <w:lang w:val="pt_PT" w:bidi="pt_PT"/>
        </w:rPr>
      </w:r>
      <w:r>
        <w:rPr>
          <w:b/>
          <w:lang w:val="pt_PT" w:bidi="pt_PT"/>
        </w:rPr>
        <w:t>Terceira cena:</w:t>
      </w:r>
      <w:r>
        <w:rPr>
          <w:lang w:val="pt_PT" w:bidi="pt_PT"/>
        </w:rPr>
        <w:t xml:space="preserve"> o servo e os condutores de camelos prepararam os animais para a noite com comida e palha para camas.</w:t>
      </w:r>
    </w:p>
    <w:p>
      <w:pPr/>
      <w:r>
        <w:rPr>
          <w:lang w:val="pt_PT" w:bidi="pt_PT"/>
        </w:rPr>
      </w:r>
      <w:r>
        <w:rPr>
          <w:b/>
          <w:lang w:val="pt_PT" w:bidi="pt_PT"/>
        </w:rPr>
        <w:t>Quarta cena:</w:t>
      </w:r>
      <w:r>
        <w:rPr>
          <w:lang w:val="pt_PT" w:bidi="pt_PT"/>
        </w:rPr>
        <w:t xml:space="preserve"> o servo conta a Labão e Batuel a série de eventos que o levaram para sua casa. O servo perguntou a decisão de Labão e Batuel sobre o casamento proposto de Isaque e Rebeca.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Batuel</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Cuidadores de camelo/outros servos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Abraão pediu a seu servo mais confiável para voltar à terra natal de Abraão para encontrar uma esposa para o filho de Abraão, Isaque. O servo chegou fora da cidade, ao poço local. Lá ele encontrou Rebeca, a sobrinha de Abraão e uma noiva em potencial para Isaque. Depois que ela deu água ao servo e a seus camelos, o servo a recompensou com um anel de nariz e 2 pulseiras de ouro.</w:t>
      </w:r>
    </w:p>
    <w:p>
      <w:pPr/>
      <w:r>
        <w:rPr>
          <w:lang w:val="pt_PT" w:bidi="pt_PT"/>
        </w:rPr>
      </w:r>
      <w:r>
        <w:rPr>
          <w:lang w:val="pt_PT" w:bidi="pt_PT"/>
        </w:rPr>
        <w:t>Rebeca correu para casa para dizer a sua família tudo o que aconteceu. A família de Rebeca e o irmão, Labão, ouviram sua história. Lembre-se de que Labão está no centro dessa história e em histórias futuras e parece ser motivado por dinheiro. Quando ele viu os presentes, Labão correu para o poço imediatamente para convidar o servo para ficar em sua casa. Ele viu o homem e disse: “Venham e fiquem conosco, vocês que são abençoados pelo SENHOR! Por que vocês estão fora da cidade, quando tenho um quarto pronto para vocês e um lugar para os camelos?”.</w:t>
      </w:r>
    </w:p>
    <w:p>
      <w:pPr/>
      <w:r>
        <w:rPr>
          <w:lang w:val="pt_PT" w:bidi="pt_PT"/>
        </w:rPr>
      </w:r>
      <w:r>
        <w:rPr>
          <w:lang w:val="pt_PT" w:bidi="pt_PT"/>
        </w:rPr>
        <w:t>Então o homem foi para casa com Labão e forneceu comida e um lugar para os camelos e cuidadores de camelos ficarem. Ele também deu água aos cuidadores de camelos que vieram com o servo para que eles lavassem seus pés. Então a comida foi servida. Lembre-se de que todas essas coisas eram tradicionais para um bom anfitrião nessa cultura. Mas o servo disse: “Não quero comer até que tenha dito a você por que vim”. Labão respondeu: “Diga-nos”. Lembre-se de que “nós” se refere a ele e Batuel, o pai de Rebeca.</w:t>
      </w:r>
    </w:p>
    <w:p>
      <w:pPr/>
      <w:r>
        <w:rPr>
          <w:lang w:val="pt_PT" w:bidi="pt_PT"/>
        </w:rPr>
      </w:r>
      <w:r>
        <w:rPr>
          <w:lang w:val="pt_PT" w:bidi="pt_PT"/>
        </w:rPr>
        <w:t>O servo explicou: “O SENHOR abençoou muito meu mestre, Abraão. Ele se tornou um homem rico. O SENHOR deu a ele rebanhos de ovelhas e cabras, muita prata e ouro, burros e servos homens e mulheres”. Lembre-se de pensar na melhor maneira de ordenar essa lista de pertences para sua cultura.</w:t>
      </w:r>
    </w:p>
    <w:p>
      <w:pPr/>
      <w:r>
        <w:rPr>
          <w:lang w:val="pt_PT" w:bidi="pt_PT"/>
        </w:rPr>
      </w:r>
      <w:r>
        <w:rPr>
          <w:lang w:val="pt_PT" w:bidi="pt_PT"/>
        </w:rPr>
        <w:t>O servo conta sua conversa com Abraão à família. O servo explica as condições do juramento e como ele poderia ser liberado dele. “Meu mestre disse: “O SENHOR, em cuja presença vivi, enviará Seu Anjo com você e tornará sua missão bem-sucedida”. Lembre-se de que esse não é um Anjo de serviço, mas uma manifestação ou uma exibição do próprio Deus. “Sim, você deve encontrar uma esposa para meu filho entre meu povo, a família de meu pai”.</w:t>
      </w:r>
    </w:p>
    <w:p>
      <w:pPr/>
      <w:r>
        <w:rPr>
          <w:lang w:val="pt_PT" w:bidi="pt_PT"/>
        </w:rPr>
      </w:r>
      <w:r>
        <w:rPr>
          <w:lang w:val="pt_PT" w:bidi="pt_PT"/>
        </w:rPr>
        <w:t>Lembre-se de que esse diálogo aconteceu no passado na casa de Abraão. Agora a conversa muda para os eventos do dia. Lembre-se de que o servo repete quase todas as palavras como em passagens anteriores.</w:t>
      </w:r>
    </w:p>
    <w:p>
      <w:pPr/>
      <w:r>
        <w:rPr>
          <w:lang w:val="pt_PT" w:bidi="pt_PT"/>
        </w:rPr>
      </w:r>
      <w:r>
        <w:rPr>
          <w:lang w:val="pt_PT" w:bidi="pt_PT"/>
        </w:rPr>
        <w:t>Lembre-se de que a história muda um pouco aqui com o servo “colocando” as joias em Rebeca e não diz que ele perguntou sobre um lugar para ficar a noite. “Então coloquei o anel em seu nariz e as pulseiras em seus braços, e curvei minha cabeça e agradeci ao SENHOR. Louvei o Senhor, o Deus de meu mestre Abraão, porque Ele me levou diretamente para a sobrinha de meu mestre para ser a esposa de seu filho”.</w:t>
      </w:r>
    </w:p>
    <w:p>
      <w:pPr/>
      <w:r>
        <w:rPr>
          <w:lang w:val="pt_PT" w:bidi="pt_PT"/>
        </w:rPr>
      </w:r>
      <w:r>
        <w:rPr>
          <w:lang w:val="pt_PT" w:bidi="pt_PT"/>
        </w:rPr>
        <w:t>Falando com Labão e Batuel: “Por favor, me diga, você mostrará amor infalível e fidelidade a meu mestre? Por favor, me diga sim ou não, para que saiba o que fazer em seguida”.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Betuel</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Cuidadores de camelo/outros servos</w:t>
      </w:r>
    </w:p>
    <w:p>
      <w:pPr/>
      <w:r>
        <w:rPr>
          <w:lang w:val="pt_PT" w:bidi="pt_PT"/>
        </w:rPr>
      </w:r>
      <w:r>
        <w:rPr>
          <w:lang w:val="pt_PT" w:bidi="pt_PT"/>
        </w:rPr>
        <w:t>Peça à equipe que interprete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Abraão pediu a seu servo mais confiável para voltar à terra natal de Abraão para encontrar uma esposa para o filho de Abraão, Isaque. O servo chegou fora da cidade, ao poço local. Lá ele encontrou Rebeca, a sobrinha de Abraão e uma noiva em potencial para Isaque. Depois que ela deu água ao servo e a seus camelos, o servo a recompensou com um anel de nariz e 2 pulseiras de ouro.</w:t>
      </w:r>
    </w:p>
    <w:p>
      <w:pPr/>
      <w:r>
        <w:rPr>
          <w:lang w:val="pt_PT" w:bidi="pt_PT"/>
        </w:rPr>
      </w:r>
      <w:r>
        <w:rPr>
          <w:lang w:val="pt_PT" w:bidi="pt_PT"/>
        </w:rPr>
        <w:t>Rebeca correu para casa para dizer a sua família tudo o que aconteceu. A família de Rebeca e o irmão, Labão, ouviram sua história. Quando ele viu os presentes, Labão correu para o poço imediatamente para convidar o servo para ficar em sua casa. Ele viu o homem e disse: “Venham e fiquem conosco, vocês que são abençoados pelo SENHOR! Por que vocês estão fora da cidade, quando tenho um quarto pronto para vocês e um lugar para os camelos?”.</w:t>
      </w:r>
    </w:p>
    <w:p>
      <w:pPr/>
      <w:r>
        <w:rPr>
          <w:lang w:val="pt_PT" w:bidi="pt_PT"/>
        </w:rPr>
      </w:r>
      <w:r>
        <w:rPr>
          <w:lang w:val="pt_PT" w:bidi="pt_PT"/>
        </w:rPr>
        <w:t>Interrompa a cena. Pergunte a pessoa que está interpretando Rebeca “Como você está se sentindo?”. Você pode ouvir coisas como “Animada! Uau, jóias belas!”. e “Curiosa, por que esse homem foi tão generoso?”. e “Com pressa para mostrar minha mãe e dizer à família sobre o visitante da casa de Abraão”. Pergunte aos atores que estão interpretando Labão: “Como vocês estão se sentindo?”. Você pode ouvir coisas como “Surpreso! Onde Rebeca obteve essas jóias de ouro?”. “Feliz! Esse homem é rico e dá presentes caros”, e “Nervoso. Serei responsável por preparar tudo para meu pai. Espero que o faça bem”. Reinicie a encenação.</w:t>
      </w:r>
    </w:p>
    <w:p>
      <w:pPr/>
      <w:r>
        <w:rPr>
          <w:lang w:val="pt_PT" w:bidi="pt_PT"/>
        </w:rPr>
      </w:r>
      <w:r>
        <w:rPr>
          <w:lang w:val="pt_PT" w:bidi="pt_PT"/>
        </w:rPr>
        <w:t xml:space="preserve">Então o homem foi para casa com Labão, e Labão descarregou os camelos, deu a eles palha para camas e comida. Ele também deu água aos cuidadores de camelos que vieram com o servo para que eles lavassem seus pés. Então a comida foi servida. Mas o servo disse: “Não quero comer até que tenha dito a você por que vim”. Labão respondeu: “Diga-nos”. </w:t>
      </w:r>
    </w:p>
    <w:p>
      <w:pPr/>
      <w:r>
        <w:rPr>
          <w:lang w:val="pt_PT" w:bidi="pt_PT"/>
        </w:rPr>
      </w:r>
      <w:r>
        <w:rPr>
          <w:lang w:val="pt_PT" w:bidi="pt_PT"/>
        </w:rPr>
        <w:t>Pare a ação e pergunte aos atores que estão interpretando o servo: “Como você está se sentindo?”. Você pode ouvir coisas como “Feliz. O irmão de Rebeca veio para me cumprimentar e me convidar para sua casa”, “Grato, Deus respondeu minhas orações imediatamente”. Pergunte aos atores que estão interpretando Labão: “Como vocês estão se sentindo?”. “Cansado, hospedar é um trabalho difícil!”. e “Feliz, ansioso pela discussão”. Reinicie a encenação.</w:t>
      </w:r>
    </w:p>
    <w:p>
      <w:pPr/>
      <w:r>
        <w:rPr>
          <w:lang w:val="pt_PT" w:bidi="pt_PT"/>
        </w:rPr>
      </w:r>
      <w:r>
        <w:rPr>
          <w:lang w:val="pt_PT" w:bidi="pt_PT"/>
        </w:rPr>
        <w:t>O servo explicou: “O SENHOR abençoou muito meu mestre, Abraão. Ele se tornou um homem rico. O SENHOR deu a ele rebanhos de ovelhas e cabras, muita prata e ouro, burros e servos homens e mulheres”. Sara, a esposa de meu mestre Abraão, era muito velha quando ela deu à luz o filho de meu mestre, Isaque, e meu mestre deu a ele tudo o que ele possui. Meu mestre me fez fazer um juramento. Ele disse: “Não permita que meu filho se case com uma dessas mulheres canaanitas locais”. “Vá para a casa de meu pai, para meus parentes e encontre uma esposa lá para meu filho”. Mas disse a meu mestre: “E se eu não puder encontrar uma jovem mulher que esteja disposta a voltar comigo?”. “Meu mestre disse: “O SENHOR, em cuja presença vivi, enviará Seu Anjo com você e tornará sua missão bem-sucedida”. “Sim, você deve encontrar uma esposa para meu filho entre meu povo, a família de meu pai”. Então você terá cumprido seu juramento. Mas se você for para meus parentes e eles se recusarem a deixá-la ir com você, você estará livre de meu juramento”.</w:t>
      </w:r>
    </w:p>
    <w:p>
      <w:pPr/>
      <w:r>
        <w:rPr>
          <w:lang w:val="pt_PT" w:bidi="pt_PT"/>
        </w:rPr>
      </w:r>
      <w:r>
        <w:rPr>
          <w:lang w:val="pt_PT" w:bidi="pt_PT"/>
        </w:rPr>
        <w:t>Interrompa a cena. Pergunte ao ator que interpreta o servo: “Como você está se sentindo?”. Você pode ouvir coisas como “Ansioso! Devo explicar o que me trouxe aqui”, e “Animado. Olhe como Deus abençoou meu mestre”. Pergunte aos atores que estão interpretando Labão: “Como vocês estão se sentindo?”. “Animado. Meu tio Abraão é rico!”. e “Com muitos sentimentos, estou feliz por Rebeca, mas sentirei falta de minha irmã. Ela irá muito longe”. Pergunte a pessoa que está interpretando Rebeca “Como você está se sentindo?”. “Curioso. Por que esse estranho está aqui hoje?”. e “Feliz. Uau, estou realmente feliz por ter tratado esse homem com respeito dando a ele água e água a seus camelos”, “Satisfeito. Não entendi por que o próprio jovem não veio”. Reinicie a encenação.</w:t>
      </w:r>
    </w:p>
    <w:p>
      <w:pPr/>
      <w:r>
        <w:rPr>
          <w:lang w:val="pt_PT" w:bidi="pt_PT"/>
        </w:rPr>
      </w:r>
      <w:r>
        <w:rPr>
          <w:lang w:val="pt_PT" w:bidi="pt_PT"/>
        </w:rPr>
        <w:t>Hoje, que vim para a fonte fora da cidade, comecei a orar “SENHOR, Deus de meu mestre Abraão, por favor torne minha viagem bem-sucedida. Estou perto dessa fonte, esperarei que uma jovem mulher saia para obter água, e direi: “Por favor, me dê água de seu jarro para beber”. Então deixe ela dizer de volta para mim: “Beba essa água e pegarei água para seus camelos”. Se ela disser isso, saberei que o SENHOR a escolheu para o filho de meu mestre”.</w:t>
      </w:r>
    </w:p>
    <w:p>
      <w:pPr/>
      <w:r>
        <w:rPr>
          <w:lang w:val="pt_PT" w:bidi="pt_PT"/>
        </w:rPr>
      </w:r>
      <w:r>
        <w:rPr>
          <w:lang w:val="pt_PT" w:bidi="pt_PT"/>
        </w:rPr>
        <w:t>Interrompa a cena. Pergunte ao ator que interpreta o servo: “Como você está se sentindo?”. Você pode ouvir coisas como: “Cauteloso. Devo explicar cuidadosamente os eventos de hoje”, e “Feliz. O Senhor organizou tudo isso”. Pergunte aos atores que estão interpretando Labão: “Como vocês estão se sentindo?”. “Interessado. Quero ouvir desse homem o que aconteceu”, e “Cauteloso. Quanto dinheiro ganharemos nesse negócio? Ela é bela e trabalha duro”. Pergunte a pessoa que está interpretando Rebeca “Como você está se sentindo?”. “Tímida. Toda essa discussão é sobre mim”, e “Feliz, mas triste. Sei que tenho que me casar com alguém, então é bom que ele seja rico, mas triste por deixar minha família e viver tão longe”. Reinicie a encenação.</w:t>
      </w:r>
    </w:p>
    <w:p>
      <w:pPr/>
      <w:r>
        <w:rPr>
          <w:lang w:val="pt_PT" w:bidi="pt_PT"/>
        </w:rPr>
      </w:r>
      <w:r>
        <w:rPr>
          <w:lang w:val="pt_PT" w:bidi="pt_PT"/>
        </w:rPr>
        <w:t>Antes de eu terminar minha oração silenciosa, Rebeca saiu da cidade com seu jarro de água em seu ombro. Ela desceu para a fonte e pegou água. Disse a ela: “Por favor, me dê um pouco”. Ela rapidamente abaixou o jarro de seu ombro e disse: “Beba isso. Também pegarei água para seus camelos”. Então, bebi, e ela deu água a meus camelos também. Quando perguntei a ela: “Quem é seu pai?”. ela respondeu: “Meu pai é Betuel, filho de Milca e Naor”. “Então coloquei o anel em seu nariz e as pulseiras em seus braços, e curvei minha cabeça e agradeci ao SENHOR. Louvei o Senhor, o Deus de meu mestre Abraão, porque Ele me levou diretamente para a sobrinha de meu mestre para ser a esposa de seu filho”.</w:t>
      </w:r>
    </w:p>
    <w:p>
      <w:pPr/>
      <w:r>
        <w:rPr>
          <w:lang w:val="pt_PT" w:bidi="pt_PT"/>
        </w:rPr>
      </w:r>
      <w:r>
        <w:rPr>
          <w:lang w:val="pt_PT" w:bidi="pt_PT"/>
        </w:rPr>
        <w:t>Interrompa a cena. Pergunte ao ator que interpreta o servo: “Como você está se sentindo?”. Você pode ouvir coisas como “Feliz. O SENHOR me levou para essa menina, como pedi”. e “Preocupado. Ela está disponível? Essa família cooperará?”. Pergunte aos atores que estão interpretando Labão: “Como vocês estão se sentindo?”. “Feliz. Minha irmã fez bem ao respeitar o homem”. E “Interessado. Meu tio Abraão finalmente enviou notícias”. Pergunte a pessoa que está interpretando Rebeca “Como você está se sentindo?”. “Envergonhada. Toda essa discussão sobre mim!”. “Isso é tudo muito interessante,o estranho aparecendo”. E “Feliz. Uau, estou realmente feliz por ter tratado esse homem com respeito dando a ele água e água a seus camelos”, “Satisfeita. Reinicie a encenação.</w:t>
      </w:r>
    </w:p>
    <w:p>
      <w:pPr/>
      <w:r>
        <w:rPr>
          <w:lang w:val="pt_PT" w:bidi="pt_PT"/>
        </w:rPr>
      </w:r>
      <w:r>
        <w:rPr>
          <w:lang w:val="pt_PT" w:bidi="pt_PT"/>
        </w:rPr>
        <w:t>Falando com Labão e Batuel: “Por favor, me diga, você mostrará amor infalível e fidelidade a meu mestre? Por favor, me diga sim ou não, para que saiba o que fazer em seguida”.</w:t>
      </w:r>
    </w:p>
    <w:p>
      <w:pPr/>
      <w:r>
        <w:rPr>
          <w:lang w:val="pt_PT" w:bidi="pt_PT"/>
        </w:rPr>
      </w:r>
      <w:r>
        <w:rPr>
          <w:lang w:val="pt_PT" w:bidi="pt_PT"/>
        </w:rPr>
        <w:t>Pergunte ao ator que interpreta o servo: “Como você está se sentindo?”. Você pode ouvir coisas como “Ansioso. Apresentei toda a história. Qual será sua resposta?”. e “Confiante. Por que alguém recusaria essa proposta liderada por Deus e Sua bênção?”. Pergunte aos atores que estão interpretando Labão: “Como vocês estão se sentindo?”. “Preocupado. Essa é uma grande decisão”. E “Feliz por meu pai estar aqui também para ajudar com essa decisão”. “Ganancioso. Quanto receberei?”. Pergunte a pessoa que está interpretando Rebeca “Como você está se sentindo?”. “Nervosa. O que meu pai e irmão dirão? Esse é meu futuro que eles estão discutindo”. “Animada, me casarei com um homem rico!”. Pergunte a pessoa que está interpretando Betuel “Como você está se sentindo?”. Você pode ouvir coisas como: "Triste. Sabia que este dia viria para minha menina”, e “Feliz, essa é uma oferta generosa da família de meu irmão Abraão”, e “Surpreso. Abrão foi embora anos atrás. Agora ele é rico, com um filho com sua esposa Sarai”. “Impressionado. Abrão está determinado a seguir a Deus e ficar nessa terra que Deus prometeu a ele”.</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uma vez em uma versão mais fácil de entender.</w:t>
      </w:r>
    </w:p>
    <w:p>
      <w:pPr/>
      <w:r>
        <w:rPr>
          <w:lang w:val="pt_PT" w:bidi="pt_PT"/>
        </w:rPr>
      </w:r>
      <w:r>
        <w:rPr>
          <w:lang w:val="pt_PT" w:bidi="pt_PT"/>
        </w:rPr>
        <w:t>O servo encontrou Rebeca, a sobrinha de Abraão e uma noiva em potencial para Isaque perto do poço. Ela deu a ele e a seus camelos água para beber. O servo deu a ela um anel de nariz e 2 pulseiras de ouro. Há muita repetição nessa seção de Gênesis 24:1–28. Isso cria suspense na história.</w:t>
      </w:r>
    </w:p>
    <w:p>
      <w:pPr/>
      <w:r>
        <w:rPr>
          <w:lang w:val="pt_PT" w:bidi="pt_PT"/>
        </w:rPr>
      </w:r>
      <w:r>
        <w:rPr>
          <w:lang w:val="pt_PT" w:bidi="pt_PT"/>
        </w:rPr>
        <w:t xml:space="preserve">Agora, Rebeca teve um irmão, Labão. Ele ouviu sua história. Quando ele viu os presentes, Labão correu para o poço imediatamente para convidar o servo para ficar em sua casa. Parece que Labão assumiu a responsabilidade do dia a dia por seu pai, Betuel. Ele viu o homem e disse: “Venham e fiquem conosco, </w:t>
      </w:r>
      <w:r>
        <w:rPr>
          <w:b/>
          <w:lang w:val="pt_PT" w:bidi="pt_PT"/>
        </w:rPr>
        <w:t>vocês que são abençoados pelo SENHOR</w:t>
      </w:r>
      <w:r>
        <w:rPr>
          <w:lang w:val="pt_PT" w:bidi="pt_PT"/>
        </w:rPr>
        <w:t xml:space="preserve">! Pensa-se que essa era uma maneira de cumprimentar um visitante rico. Abençoar significa “ajudar, fazer o bem, favorecer”. Também há um senso de bem-estar geral e/ou prosperidade material. O termo abençoado está no </w:t>
      </w:r>
      <w:hyperlink r:id="rId219">
        <w:r>
          <w:rPr>
            <w:lang w:val="pt_PT" w:bidi="pt_PT"/>
          </w:rPr>
          <w:rPr>
            <w:color w:val="0000EE"/>
            <w:u w:val="single"/>
          </w:rPr>
          <w:t>Glossário Mestre</w:t>
        </w:r>
      </w:hyperlink>
      <w:r>
        <w:rPr>
          <w:lang w:val="pt_PT" w:bidi="pt_PT"/>
        </w:rPr>
        <w:t>. Traduza bênção da mesma maneira que você traduziu antes.</w:t>
      </w:r>
    </w:p>
    <w:p>
      <w:pPr/>
      <w:r>
        <w:rPr>
          <w:lang w:val="pt_PT" w:bidi="pt_PT"/>
        </w:rPr>
      </w:r>
      <w:r>
        <w:rPr>
          <w:lang w:val="pt_PT" w:bidi="pt_PT"/>
        </w:rPr>
        <w:t xml:space="preserve">O nome para Deus usado nessa passagem é </w:t>
      </w:r>
      <w:r>
        <w:rPr>
          <w:b/>
          <w:lang w:val="pt_PT" w:bidi="pt_PT"/>
        </w:rPr>
        <w:t>Yavé</w:t>
      </w:r>
      <w:r>
        <w:rPr>
          <w:lang w:val="pt_PT" w:bidi="pt_PT"/>
        </w:rPr>
        <w:t xml:space="preserve">. </w:t>
      </w:r>
      <w:hyperlink r:id="rId20">
        <w:r>
          <w:rPr>
            <w:lang w:val="pt_PT" w:bidi="pt_PT"/>
          </w:rPr>
          <w:rPr>
            <w:color w:val="0000EE"/>
            <w:u w:val="single"/>
          </w:rPr>
          <w:t>Yavé</w:t>
        </w:r>
      </w:hyperlink>
      <w:r>
        <w:rPr>
          <w:lang w:val="pt_PT" w:bidi="pt_PT"/>
        </w:rPr>
        <w:t xml:space="preserve"> está no Glossário Mestre.</w:t>
      </w:r>
    </w:p>
    <w:p>
      <w:pPr/>
      <w:r>
        <w:rPr>
          <w:lang w:val="pt_PT" w:bidi="pt_PT"/>
        </w:rPr>
      </w:r>
      <w:r>
        <w:rPr>
          <w:lang w:val="pt_PT" w:bidi="pt_PT"/>
        </w:rPr>
        <w:t>Os visitantes vão para a casa de Labão e se instalam nela.</w:t>
      </w:r>
    </w:p>
    <w:p>
      <w:pPr/>
      <w:r>
        <w:rPr>
          <w:lang w:val="pt_PT" w:bidi="pt_PT"/>
        </w:rPr>
      </w:r>
      <w:r>
        <w:rPr>
          <w:lang w:val="pt_PT" w:bidi="pt_PT"/>
        </w:rPr>
        <w:t xml:space="preserve">O servo explicou, o </w:t>
      </w:r>
      <w:r>
        <w:rPr>
          <w:b/>
          <w:lang w:val="pt_PT" w:bidi="pt_PT"/>
        </w:rPr>
        <w:t>SENHOR</w:t>
      </w:r>
      <w:r>
        <w:rPr>
          <w:lang w:val="pt_PT" w:bidi="pt_PT"/>
        </w:rPr>
        <w:t xml:space="preserve"> Yavé, o nome próprio do Deus de Israel, abençoou muito meu mestre, Abraão. Ele se tornou um homem rico.</w:t>
      </w:r>
    </w:p>
    <w:p>
      <w:pPr/>
      <w:r>
        <w:rPr>
          <w:lang w:val="pt_PT" w:bidi="pt_PT"/>
        </w:rPr>
      </w:r>
      <w:r>
        <w:rPr>
          <w:lang w:val="pt_PT" w:bidi="pt_PT"/>
        </w:rPr>
        <w:t xml:space="preserve">Meu mestre me fez fazer um </w:t>
      </w:r>
      <w:r>
        <w:rPr>
          <w:b/>
          <w:lang w:val="pt_PT" w:bidi="pt_PT"/>
        </w:rPr>
        <w:t>juramento</w:t>
      </w:r>
      <w:r>
        <w:rPr>
          <w:lang w:val="pt_PT" w:bidi="pt_PT"/>
        </w:rPr>
        <w:t xml:space="preserve">. Um juramento é adicionado a uma promessa, para que as pessoas saibam que devem manter seu acordo, e que ele não pode ser mudado. A pessoa que pronuncia um juramento pede a Deus que o puna caso não cumpra sua promessa. </w:t>
      </w:r>
      <w:hyperlink r:id="rId237">
        <w:r>
          <w:rPr>
            <w:lang w:val="pt_PT" w:bidi="pt_PT"/>
          </w:rPr>
          <w:rPr>
            <w:color w:val="0000EE"/>
            <w:u w:val="single"/>
          </w:rPr>
          <w:t>O termo</w:t>
        </w:r>
      </w:hyperlink>
      <w:r>
        <w:rPr>
          <w:lang w:val="pt_PT" w:bidi="pt_PT"/>
        </w:rPr>
        <w:t xml:space="preserve"> juramento pode ser encontrado no glossário mestre.</w:t>
      </w:r>
    </w:p>
    <w:p>
      <w:pPr/>
      <w:r>
        <w:rPr>
          <w:lang w:val="pt_PT" w:bidi="pt_PT"/>
        </w:rPr>
      </w:r>
      <w:r>
        <w:rPr>
          <w:lang w:val="pt_PT" w:bidi="pt_PT"/>
        </w:rPr>
        <w:t xml:space="preserve">O servo repete grande parte do diálogo do início do capítulo. Isso enfatiza que é importante. Ele disse: “Não permita que meu filho se case com uma dessas mulheres canaanitas locais”. Abraão levou a sério a promessa de Deus de que seus descendentes um dia possuiriam essa terra que Deus havia prometido. “Vá para a casa de meu pai, para meus parentes e encontre uma esposa lá para meu filho”. Mas disse a meu mestre: “E se eu não puder encontrar uma jovem mulher que esteja disposta a voltar comigo?”. “Meu mestre disse: “O SENHOR, em cuja presença vivi, enviará Seu </w:t>
      </w:r>
      <w:r>
        <w:rPr>
          <w:b/>
          <w:lang w:val="pt_PT" w:bidi="pt_PT"/>
        </w:rPr>
        <w:t>Anjo</w:t>
      </w:r>
      <w:r>
        <w:rPr>
          <w:lang w:val="pt_PT" w:bidi="pt_PT"/>
        </w:rPr>
        <w:t xml:space="preserve"> com você e tornará sua missão bem-sucedida”. “Sim, você deve encontrar uma esposa para meu filho entre meu povo, a família de meu pai”. Isso significa os familiares de Abraão. Traduza anjo da mesma maneira que você traduziu antes. </w:t>
      </w:r>
      <w:hyperlink r:id="rId238">
        <w:r>
          <w:rPr>
            <w:lang w:val="pt_PT" w:bidi="pt_PT"/>
          </w:rPr>
          <w:rPr>
            <w:color w:val="0000EE"/>
            <w:u w:val="single"/>
          </w:rPr>
          <w:t>Anjo</w:t>
        </w:r>
      </w:hyperlink>
      <w:r>
        <w:rPr>
          <w:lang w:val="pt_PT" w:bidi="pt_PT"/>
        </w:rPr>
        <w:t xml:space="preserve"> está no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24:29–49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39">
        <w:r>
          <w:rPr>
            <w:lang w:val="pt_PT" w:bidi="pt_PT"/>
          </w:rPr>
          <w:rPr>
            <w:color w:val="0000EE"/>
            <w:u w:val="single"/>
          </w:rPr>
          <w:t>Ouvir e Sentir</w:t>
        </w:r>
      </w:hyperlink>
      <w:r>
        <w:rPr>
          <w:lang w:val="pt_PT" w:bidi="pt_PT"/>
        </w:rPr>
        <w:t xml:space="preserve"> (386 KB)</w:t>
      </w:r>
      <w:r>
        <w:rPr>
          <w:lang w:val="pt_PT" w:bidi="pt_PT"/>
        </w:rPr>
      </w:r>
    </w:p>
    <w:p>
      <w:pPr>
        <w:pStyle w:val="ListBullet"/>
        <w:spacing w:line="240" w:lineRule="auto"/>
        <w:ind w:left="720"/>
      </w:pPr>
      <w:r>
        <w:rPr>
          <w:lang w:val="pt_PT" w:bidi="pt_PT"/>
        </w:rPr>
      </w:r>
      <w:hyperlink r:id="rId240">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241">
        <w:r>
          <w:rPr>
            <w:lang w:val="pt_PT" w:bidi="pt_PT"/>
          </w:rPr>
          <w:rPr>
            <w:color w:val="0000EE"/>
            <w:u w:val="single"/>
          </w:rPr>
          <w:t>Identificando as Cenas</w:t>
        </w:r>
      </w:hyperlink>
      <w:r>
        <w:rPr>
          <w:lang w:val="pt_PT" w:bidi="pt_PT"/>
        </w:rPr>
        <w:t xml:space="preserve"> (3.2 MB)</w:t>
      </w:r>
      <w:r>
        <w:rPr>
          <w:lang w:val="pt_PT" w:bidi="pt_PT"/>
        </w:rPr>
      </w:r>
    </w:p>
    <w:p>
      <w:pPr>
        <w:pStyle w:val="ListBullet"/>
        <w:spacing w:line="240" w:lineRule="auto"/>
        <w:ind w:left="720"/>
      </w:pPr>
      <w:r>
        <w:rPr>
          <w:lang w:val="pt_PT" w:bidi="pt_PT"/>
        </w:rPr>
      </w:r>
      <w:hyperlink r:id="rId242">
        <w:r>
          <w:rPr>
            <w:lang w:val="pt_PT" w:bidi="pt_PT"/>
          </w:rPr>
          <w:rPr>
            <w:color w:val="0000EE"/>
            <w:u w:val="single"/>
          </w:rPr>
          <w:t>Incorporando o Texto</w:t>
        </w:r>
      </w:hyperlink>
      <w:r>
        <w:rPr>
          <w:lang w:val="pt_PT" w:bidi="pt_PT"/>
        </w:rPr>
        <w:t xml:space="preserve"> (6.8 MB)</w:t>
      </w:r>
      <w:r>
        <w:rPr>
          <w:lang w:val="pt_PT" w:bidi="pt_PT"/>
        </w:rPr>
      </w:r>
    </w:p>
    <w:p>
      <w:pPr>
        <w:pStyle w:val="ListBullet"/>
        <w:spacing w:line="240" w:lineRule="auto"/>
        <w:ind w:left="720"/>
      </w:pPr>
      <w:r>
        <w:rPr>
          <w:lang w:val="pt_PT" w:bidi="pt_PT"/>
        </w:rPr>
      </w:r>
      <w:hyperlink r:id="rId243">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24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24:50–61</w:t>
      </w:r>
      <w:r>
        <w:rPr>
          <w:lang w:val="pt_PT" w:bidi="pt_PT"/>
        </w:rPr>
      </w:r>
    </w:p>
    <w:p>
      <w:pPr>
        <w:pStyle w:val="Heading3"/>
      </w:pPr>
      <w:r>
        <w:rPr>
          <w:lang w:val="pt_PT" w:bidi="pt_PT"/>
        </w:rPr>
        <w:t>Ouvir e Sentir</w:t>
      </w:r>
    </w:p>
    <w:p>
      <w:pPr/>
      <w:r>
        <w:rPr>
          <w:lang w:val="pt_PT" w:bidi="pt_PT"/>
        </w:rPr>
      </w:r>
      <w:r>
        <w:rPr>
          <w:lang w:val="pt_PT" w:bidi="pt_PT"/>
        </w:rPr>
        <w:t>Ouça Gênesis 24:50–61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O servo de Abraão disse a Labão e Betuel uma narração completa dos eventos de por que ele veio para sua casa. O SENHOR, Yavé, levou o servo a encontrar Rebeca, uma esposa em potencial para o filho de Abraão, Isaque.</w:t>
      </w:r>
    </w:p>
    <w:p>
      <w:pPr/>
      <w:r>
        <w:rPr>
          <w:lang w:val="pt_PT" w:bidi="pt_PT"/>
        </w:rPr>
      </w:r>
      <w:r>
        <w:rPr>
          <w:lang w:val="pt_PT" w:bidi="pt_PT"/>
        </w:rPr>
        <w:t>Labão, como o irmão mais velho, desempenhou um papel importante em organizar o casamento de Rebeca. Não era incomum nessa cultura que o irmão mais velho liderasse as discussões em vez do pai. Os homens mais velhos primeiro teriam que decidir se a jovem mulher teria permissão para aceitar a oferta de casamento. Ambos os homens concordaram que Yavé providenciou esse encontro para o casamento, então eles não queriam discutir ou falar sobre isso de uma maneira boa ou de uma maneira ruim. “Pegue a ela e vá”, não significa que eles devem sair imediatamente, significa que os homens concedem sua permissão para que Rebeca se case com Isaque.</w:t>
      </w:r>
    </w:p>
    <w:p>
      <w:pPr/>
      <w:r>
        <w:rPr>
          <w:lang w:val="pt_PT" w:bidi="pt_PT"/>
        </w:rPr>
      </w:r>
      <w:r>
        <w:rPr>
          <w:lang w:val="pt_PT" w:bidi="pt_PT"/>
        </w:rPr>
        <w:t>O servo não agradece aos homens, mas novamente curva sua cabeça e se joelha para adorar e agradecer ao SENHOR. Isso é semelhante a sua ação encontrada anteriormente na história. A história se move para uma nova série de eventos com palavras de transição como “e” ou “então”. O servo trouxe presentes. O servo deu mais presentes a Rebeca. Em sua cultura, a família do homem deve fornecer um preço da noiva. A família da mulher fornecia um dote. Esses presentes consistiam não apenas em jóias, mas também outros itens úteis para sua casa feitos de ouro e prata. Os presentes que ele deu a Labão e sua mãe eram “caros” e significavam que Abraão cuidaria de Rebeca.</w:t>
      </w:r>
    </w:p>
    <w:p>
      <w:pPr/>
      <w:r>
        <w:rPr>
          <w:lang w:val="pt_PT" w:bidi="pt_PT"/>
        </w:rPr>
      </w:r>
      <w:r>
        <w:rPr>
          <w:lang w:val="pt_PT" w:bidi="pt_PT"/>
        </w:rPr>
        <w:t>Pare e discuta: quem organiza o casamento em sua cultura? Há um preço para a noiva em sua cultura? Pelo que a família da mulher é responsável por pagar? Pelo que a família do homem é responsável? Como isso é decidido? As famílias envolvidas trocam presentes? Que tipo de presentes são dados à noiva e ao noivo por suas famílias?</w:t>
      </w:r>
    </w:p>
    <w:p>
      <w:pPr/>
      <w:r>
        <w:rPr>
          <w:lang w:val="pt_PT" w:bidi="pt_PT"/>
        </w:rPr>
      </w:r>
      <w:r>
        <w:rPr>
          <w:lang w:val="pt_PT" w:bidi="pt_PT"/>
        </w:rPr>
        <w:t xml:space="preserve">A história muda novamente com as palavras “e” ou “então”. Apenas depois das discussões e da entrega dos presentes, o servo e todos os cuidadores de camelos comem a refeição dada a eles por seus anfitriões. Na manhã seguinte, o servo pediu permissão para retornar a Abraão e Isaque com Rebeca. Embora fosse incomum que os homens perguntassem a opinião de uma jovem mulher, os homens perguntaram a ela se ela estava pronta para ir </w:t>
      </w:r>
      <w:r>
        <w:rPr>
          <w:b/>
          <w:lang w:val="pt_PT" w:bidi="pt_PT"/>
        </w:rPr>
        <w:t>imediatamente</w:t>
      </w:r>
      <w:r>
        <w:rPr>
          <w:lang w:val="pt_PT" w:bidi="pt_PT"/>
        </w:rPr>
        <w:t>. Os homens perguntaram se ela estava pronta para ir e enviaram sua criada e servos com ela para ajudar a proteger a segurança de Rebeca. Os 10 dias extras teriam sido usados para garantir que o arranjo fosse correto, e ela estaria segura para ir. Os homens perguntaram a Rebeca porque era um risco de sua parte.</w:t>
      </w:r>
    </w:p>
    <w:p>
      <w:pPr/>
      <w:r>
        <w:rPr>
          <w:lang w:val="pt_PT" w:bidi="pt_PT"/>
        </w:rPr>
      </w:r>
      <w:r>
        <w:rPr>
          <w:lang w:val="pt_PT" w:bidi="pt_PT"/>
        </w:rPr>
        <w:t>A criada de Rebeca a acompanhou. Nesse contexto, criada significa a mulher que ajudou a criá-la desde a infância. Em uma história futura, o nome da criada, Débora, será mencionado. A criada, Débora, servia como serva pessoal. Ela era uma serva leal e a última conexão com a família de nascimento de Rebeca. Rebeca também teve servas para irem com ela para sua nova vida e casa mencionadas mais tarde na história.</w:t>
      </w:r>
    </w:p>
    <w:p>
      <w:pPr/>
      <w:r>
        <w:rPr>
          <w:lang w:val="pt_PT" w:bidi="pt_PT"/>
        </w:rPr>
      </w:r>
      <w:r>
        <w:rPr>
          <w:lang w:val="pt_PT" w:bidi="pt_PT"/>
        </w:rPr>
        <w:t>A família enviou Rebeca e sua criada com o servo de volta para Isaque e Abraão. Antes de ela sair, a família de Rebeca falou bênçãos formais e poéticas sobre ela. Quando um membro da família abençoava outro membro, se acreditava que a bênção tinha grande poder. Eles pensavam que o Senhor ouviria e cumpriria sua bênção. A palavra abençoar aqui não é a bênção material e financeira. A primeira bênção é a de ser capaz de dar à luz muitos filhos que então terão filhos até que haja um “grande número” de descendentes. Em seu idioma, as palavras em sua saudação faziam uma rima e eram poéticas. Isso é como a bênção que Deus deu a Adão e Eva no jardim para ter muitos descendentes.</w:t>
      </w:r>
    </w:p>
    <w:p>
      <w:pPr/>
      <w:r>
        <w:rPr>
          <w:lang w:val="pt_PT" w:bidi="pt_PT"/>
        </w:rPr>
      </w:r>
      <w:r>
        <w:rPr>
          <w:lang w:val="pt_PT" w:bidi="pt_PT"/>
        </w:rPr>
        <w:t>A segunda bênção verbal que a família de Rebeca deu a ela foi “que seu descendente possua o portão”. Isso significava que as gerações futuras conquistariam as cidades de seus inimigos. Era uma bênção ter poder e vitória sobre seus inimigos.</w:t>
      </w:r>
    </w:p>
    <w:p>
      <w:pPr/>
      <w:r>
        <w:rPr>
          <w:lang w:val="pt_PT" w:bidi="pt_PT"/>
        </w:rPr>
      </w:r>
      <w:r>
        <w:rPr>
          <w:lang w:val="pt_PT" w:bidi="pt_PT"/>
        </w:rPr>
        <w:t>Discuta: sua cultura dá bênçãos verbais? Quando essas bênçãos verbais ocorrem? Algumas bênçãos são mais importantes do que outras? Por quê? Quais são alguns exemplos de bênçãos verbais? Que bênçãos verbais são importantes em sua cultura? O que está envolvido na cerimônia de partida de uma mulher deixando a casa de seu pai para ir para a casa de seu marido?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o servo de Abraão contou ao irmão e ao pai de Rebeca como o servo a encontrou. Esse encontro foi uma resposta à oração do servo. O irmão e o pai veem que isso é do Senhor. Eles não se opõem à proposta de casamento.</w:t>
      </w:r>
    </w:p>
    <w:p>
      <w:pPr/>
      <w:r>
        <w:rPr>
          <w:lang w:val="pt_PT" w:bidi="pt_PT"/>
        </w:rPr>
      </w:r>
      <w:r>
        <w:rPr>
          <w:b/>
          <w:lang w:val="pt_PT" w:bidi="pt_PT"/>
        </w:rPr>
        <w:t>Segunda cena:</w:t>
      </w:r>
      <w:r>
        <w:rPr>
          <w:lang w:val="pt_PT" w:bidi="pt_PT"/>
        </w:rPr>
        <w:t xml:space="preserve"> o servo traz presentes para a noiva e a família. O servo e os cuidadores de camelos comem a refeição fornecida pela família.</w:t>
      </w:r>
    </w:p>
    <w:p>
      <w:pPr/>
      <w:r>
        <w:rPr>
          <w:lang w:val="pt_PT" w:bidi="pt_PT"/>
        </w:rPr>
      </w:r>
      <w:r>
        <w:rPr>
          <w:b/>
          <w:lang w:val="pt_PT" w:bidi="pt_PT"/>
        </w:rPr>
        <w:t>Terceira cena:</w:t>
      </w:r>
      <w:r>
        <w:rPr>
          <w:lang w:val="pt_PT" w:bidi="pt_PT"/>
        </w:rPr>
        <w:t xml:space="preserve"> na manhã seguinte, o servo pede permissão para retornar a Isaque com Rebeca. Labão chama Rebeca para perguntar a ela. Eles perguntaram a Rebeca e ela concordou em ir imediatamente.</w:t>
      </w:r>
    </w:p>
    <w:p>
      <w:pPr/>
      <w:r>
        <w:rPr>
          <w:lang w:val="pt_PT" w:bidi="pt_PT"/>
        </w:rPr>
      </w:r>
      <w:r>
        <w:rPr>
          <w:b/>
          <w:lang w:val="pt_PT" w:bidi="pt_PT"/>
        </w:rPr>
        <w:t>Quarta cena:</w:t>
      </w:r>
      <w:r>
        <w:rPr>
          <w:lang w:val="pt_PT" w:bidi="pt_PT"/>
        </w:rPr>
        <w:t xml:space="preserve"> o servo e a caravana saem com Rebeca acompanhada por seus servos e são abençoados por sua família.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Betuel</w:t>
      </w:r>
    </w:p>
    <w:p>
      <w:pPr>
        <w:pStyle w:val="ListBullet"/>
        <w:spacing w:line="240" w:lineRule="auto"/>
        <w:ind w:left="720"/>
      </w:pPr>
      <w:r>
        <w:rPr>
          <w:lang w:val="pt_PT" w:bidi="pt_PT"/>
        </w:rPr>
      </w:r>
      <w:r>
        <w:rPr>
          <w:lang w:val="pt_PT" w:bidi="pt_PT"/>
        </w:rPr>
        <w:t>A mãe de Rebeca</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Cuidadores de camelo</w:t>
      </w:r>
    </w:p>
    <w:p>
      <w:pPr>
        <w:pStyle w:val="ListBullet"/>
        <w:spacing w:line="240" w:lineRule="auto"/>
        <w:ind w:left="720"/>
      </w:pPr>
      <w:r>
        <w:rPr>
          <w:lang w:val="pt_PT" w:bidi="pt_PT"/>
        </w:rPr>
      </w:r>
      <w:r>
        <w:rPr>
          <w:lang w:val="pt_PT" w:bidi="pt_PT"/>
        </w:rPr>
        <w:t>A criada de Rebeca</w:t>
      </w:r>
    </w:p>
    <w:p>
      <w:pPr>
        <w:pStyle w:val="ListBullet"/>
        <w:spacing w:line="240" w:lineRule="auto"/>
        <w:ind w:left="720"/>
      </w:pPr>
      <w:r>
        <w:rPr>
          <w:lang w:val="pt_PT" w:bidi="pt_PT"/>
        </w:rPr>
      </w:r>
      <w:r>
        <w:rPr>
          <w:lang w:val="pt_PT" w:bidi="pt_PT"/>
        </w:rPr>
        <w:t>As servas de Rebeca</w:t>
      </w:r>
    </w:p>
    <w:p>
      <w:pPr>
        <w:pStyle w:val="ListBullet"/>
        <w:spacing w:line="240" w:lineRule="auto"/>
        <w:ind w:left="720"/>
      </w:pPr>
      <w:r>
        <w:rPr>
          <w:lang w:val="pt_PT" w:bidi="pt_PT"/>
        </w:rPr>
      </w:r>
      <w:r>
        <w:rPr>
          <w:lang w:val="pt_PT" w:bidi="pt_PT"/>
        </w:rPr>
        <w:t>A família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O servo de Abraão disse a Labão e Betuel toda a história de como ele encontrou Rebeca. Labão e Betuel disseram. “O Senhor obviamente trouxe você aqui, então não há nada que possamos dizer. Aqui está Rebeca”. Lembre-se de que essa foi uma conversa educada e agradável. Aos homens visitantes foi oferecida comida para comer. “Aqui está” mostra que Rebeca estava lá para a conversa dos homens. Eles disseram: “Pegue a ela e vá. Sim, deixe ela ser a esposa do filho de seu mestre, como o Senhor instruiu”. Quando o servo ouviu sua resposta, ele se curvou para a terra e adorou o Senhor. Lembre-se de que o servo deve estar de joelhos se curvando em uma postura de humildade para adorar a Deus.</w:t>
      </w:r>
    </w:p>
    <w:p>
      <w:pPr/>
      <w:r>
        <w:rPr>
          <w:lang w:val="pt_PT" w:bidi="pt_PT"/>
        </w:rPr>
      </w:r>
      <w:r>
        <w:rPr>
          <w:lang w:val="pt_PT" w:bidi="pt_PT"/>
        </w:rPr>
        <w:t>O servo trouxe jóias e roupas de prata e ouro e as apresentou a Rebeca. Lembre-se de ter objetos que estejam por perto (sem necessidade de comprar nada) para representar os presentes. O servo deve entregar esses objetos a Rebeca, Labão e à mãe. Ele também deu presentes caros a seu irmão e mãe.</w:t>
      </w:r>
    </w:p>
    <w:p>
      <w:pPr/>
      <w:r>
        <w:rPr>
          <w:lang w:val="pt_PT" w:bidi="pt_PT"/>
        </w:rPr>
      </w:r>
      <w:r>
        <w:rPr>
          <w:lang w:val="pt_PT" w:bidi="pt_PT"/>
        </w:rPr>
        <w:t>Então eles comeram sua refeição, e o servo e os homens com ele ficaram lá durante a noite. Lembre-se de que esses homens estavam sem dúvida cansados e com fome.</w:t>
      </w:r>
    </w:p>
    <w:p>
      <w:pPr/>
      <w:r>
        <w:rPr>
          <w:lang w:val="pt_PT" w:bidi="pt_PT"/>
        </w:rPr>
      </w:r>
      <w:r>
        <w:rPr>
          <w:lang w:val="pt_PT" w:bidi="pt_PT"/>
        </w:rPr>
        <w:t>No início da manhã seguinte, o servo disse: “Deixe-me voltar agora para meu mestre com sua Rebeca”. Labão e a mãe disseram: “Queremos que Rebeca fique conosco por pelo menos dez dias. Então ela pode ir”. O servo disse: “Não me atrase. O Senhor tornou minha missão bem-sucedida; agora envie-me de volta para que eu possa retornar a meu mestre”. Lembre-se de que essa é uma conversa amigável que provavelmente era sobre preocupação com a segurança de Rebeca. Eles provavelmente não a veriam novamente. Labão e sua mãe disseram: “Chamaremos Rebeca e perguntaremos a ela o que ela pensa”. Lembre-se de que Rebeca não estava presente para essa conversa. Rebeca concordou em ir com o servo.</w:t>
      </w:r>
    </w:p>
    <w:p>
      <w:pPr/>
      <w:r>
        <w:rPr>
          <w:lang w:val="pt_PT" w:bidi="pt_PT"/>
        </w:rPr>
      </w:r>
      <w:r>
        <w:rPr>
          <w:lang w:val="pt_PT" w:bidi="pt_PT"/>
        </w:rPr>
        <w:t>A família disse adeus a Rebeca e a enviou para longe com o servo de Abraão e seus homens. Lembre-se de que houve muitas emoções mistas — como felicidade e até mesmo alguma tristeza em dizer adeus a Rebeca e aos servos. A mulher que havia sido a criada de Rebeca foi juntamente com ela. Lembre-se de que a criada é uma mulher mais velha. A família deu a Rebeca sua bênção especial durante a separação: lembre-se de que essa não era uma coisa casual. Se pensava que essas bênçãos da família seriam respondidas por Deus. “Nossa irmã, que você se torne a mãe de milhões de descendentes! Que seus descendentes sejam fortes e conquistem as cidades de seus inimigos”.</w:t>
      </w:r>
    </w:p>
    <w:p>
      <w:pPr/>
      <w:r>
        <w:rPr>
          <w:lang w:val="pt_PT" w:bidi="pt_PT"/>
        </w:rPr>
      </w:r>
      <w:r>
        <w:rPr>
          <w:lang w:val="pt_PT" w:bidi="pt_PT"/>
        </w:rPr>
        <w:t>Então Rebeca e seus servos montaram nos camelos e seguiram o homem. A família proferiu bênçãos a Rebeca para que ela tivesse muitos filhos e esses filhos fossem fortes e derrotassem os futuros inimigos. Rebeca e seus servos subiram em seus camelos. A família deve acenar para todo o grupo saindo. O servo de Abraão pegou Rebeca, seus servos e foi em seu caminho. Rebeca e as mulheres servas devem acenar ou o que for apropriado em sua cultura para a família de Rebeca.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Betuel</w:t>
      </w:r>
    </w:p>
    <w:p>
      <w:pPr>
        <w:pStyle w:val="ListBullet"/>
        <w:spacing w:line="240" w:lineRule="auto"/>
        <w:ind w:left="720"/>
      </w:pPr>
      <w:r>
        <w:rPr>
          <w:lang w:val="pt_PT" w:bidi="pt_PT"/>
        </w:rPr>
      </w:r>
      <w:r>
        <w:rPr>
          <w:lang w:val="pt_PT" w:bidi="pt_PT"/>
        </w:rPr>
        <w:t>A mãe de Rebeca</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Cuidadores de camelo</w:t>
      </w:r>
    </w:p>
    <w:p>
      <w:pPr>
        <w:pStyle w:val="ListBullet"/>
        <w:spacing w:line="240" w:lineRule="auto"/>
        <w:ind w:left="720"/>
      </w:pPr>
      <w:r>
        <w:rPr>
          <w:lang w:val="pt_PT" w:bidi="pt_PT"/>
        </w:rPr>
      </w:r>
      <w:r>
        <w:rPr>
          <w:lang w:val="pt_PT" w:bidi="pt_PT"/>
        </w:rPr>
        <w:t>A criada de Rebeca</w:t>
      </w:r>
    </w:p>
    <w:p>
      <w:pPr>
        <w:pStyle w:val="ListBullet"/>
        <w:spacing w:line="240" w:lineRule="auto"/>
        <w:ind w:left="720"/>
      </w:pPr>
      <w:r>
        <w:rPr>
          <w:lang w:val="pt_PT" w:bidi="pt_PT"/>
        </w:rPr>
      </w:r>
      <w:r>
        <w:rPr>
          <w:lang w:val="pt_PT" w:bidi="pt_PT"/>
        </w:rPr>
        <w:t>As servas de Rebeca</w:t>
      </w:r>
    </w:p>
    <w:p>
      <w:pPr>
        <w:pStyle w:val="ListBullet"/>
        <w:spacing w:line="240" w:lineRule="auto"/>
        <w:ind w:left="720"/>
      </w:pPr>
      <w:r>
        <w:rPr>
          <w:lang w:val="pt_PT" w:bidi="pt_PT"/>
        </w:rPr>
      </w:r>
      <w:r>
        <w:rPr>
          <w:lang w:val="pt_PT" w:bidi="pt_PT"/>
        </w:rPr>
        <w:t>A família</w:t>
      </w:r>
    </w:p>
    <w:p>
      <w:pPr>
        <w:pStyle w:val="ListBullet"/>
        <w:spacing w:line="240" w:lineRule="auto"/>
        <w:ind w:left="720"/>
      </w:pPr>
      <w:r>
        <w:rPr>
          <w:lang w:val="pt_PT" w:bidi="pt_PT"/>
        </w:rPr>
      </w:r>
      <w:r>
        <w:rPr>
          <w:lang w:val="pt_PT" w:bidi="pt_PT"/>
        </w:rPr>
        <w:t>Camelos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primeira cena, o servo de Abraão disse a Labão e Betuel toda a história de como ele encontrou Rebeca. Eles disseram: “O Senhor obviamente trouxe você aqui, então não há nada que possamos dizer. Aqui está Rebeca”. Eles disseram: “Pegue a ela e vá. Sim, deixe ela ser a esposa do filho de seu mestre, como o Senhor instruiu”. Quando o servo ouviu sua resposta, ele se curvou para a terra e adorou o Senhor. </w:t>
      </w:r>
    </w:p>
    <w:p>
      <w:pPr/>
      <w:r>
        <w:rPr>
          <w:lang w:val="pt_PT" w:bidi="pt_PT"/>
        </w:rPr>
      </w:r>
      <w:r>
        <w:rPr>
          <w:lang w:val="pt_PT" w:bidi="pt_PT"/>
        </w:rPr>
        <w:t>Pare a ação e pergunte ao ator que interpreta o servo: “Como você está se sentindo?”. Você pode ouvir coisas como: "Ótimo! Uma resposta incrível para minha oração!”. E “Humilde, uau, Deus é bom”. Pergunte ao ator que interpreta Labão: “Como você está se sentindo?”. Você pode ouvir coisas como: “Surpreso. Deus organizou tudo isso”. E “Feliz por minha irmã ter conseguido um bom marido”. Reinicie a encenação.</w:t>
      </w:r>
    </w:p>
    <w:p>
      <w:pPr/>
      <w:r>
        <w:rPr>
          <w:lang w:val="pt_PT" w:bidi="pt_PT"/>
        </w:rPr>
      </w:r>
      <w:r>
        <w:rPr>
          <w:lang w:val="pt_PT" w:bidi="pt_PT"/>
        </w:rPr>
        <w:t>Na segunda cena, o servo trouxe jóias e roupas de prata e ouro e as apresentou a Rebeca. Lembre-se de ter objetos que estejam por perto (sem necessidade de comprar nada) para representar os presentes. O servo deve entregar esses objetos a Rebeca, Labão e à mãe. Ele também deu presentes caros a seu irmão e mãe. Então eles comeram sua refeição, e o servo e os homens com ele ficaram lá durante a noite.</w:t>
      </w:r>
    </w:p>
    <w:p>
      <w:pPr/>
      <w:r>
        <w:rPr>
          <w:lang w:val="pt_PT" w:bidi="pt_PT"/>
        </w:rPr>
      </w:r>
      <w:r>
        <w:rPr>
          <w:lang w:val="pt_PT" w:bidi="pt_PT"/>
        </w:rPr>
        <w:t>Pare a ação e pergunte ao ator que interpreta o servo: “Como você está se sentindo?”. Você pode ouvir coisas como: “Feliz! Muito feliz com este dia. Animado. Isaque será tão feliz com a bela Rebeca. Uma resposta incrível para minha oração!”. Pergunte a pessoa que está interpretando Rebeca “Como você está se sentindo?”. Você pode ouvir coisas como: “Animada! Uau, vou me casar!”. E: “Ele será agradável?”. E: “Triste. Agora deixarei minha família. Posso não vê-los novamente”. Reinicie a encenação.</w:t>
      </w:r>
    </w:p>
    <w:p>
      <w:pPr/>
      <w:r>
        <w:rPr>
          <w:lang w:val="pt_PT" w:bidi="pt_PT"/>
        </w:rPr>
      </w:r>
      <w:r>
        <w:rPr>
          <w:lang w:val="pt_PT" w:bidi="pt_PT"/>
        </w:rPr>
        <w:t>Na terceira cena, na manhã seguinte, o servo pediu para retornar a seu mestre. Labão e a mãe pediram que Rebeca ficaria outros dez dias. Então ela poderá ir”. O servo disse: “Não me atrase. Labão e sua mãe disseram: “Chamaremos Rebeca e perguntaremos a ela o que ela pensa”. Lembre-se de que Rebeca não estava presente para essa conversa na manhã seguinte. O ator que interpreta Rebeca deve entrar na área. Eles perguntaram: “Você está disposta a ir com esse homem?”. Rebeca disse: “Sim, irei”.</w:t>
      </w:r>
    </w:p>
    <w:p>
      <w:pPr/>
      <w:r>
        <w:rPr>
          <w:lang w:val="pt_PT" w:bidi="pt_PT"/>
        </w:rPr>
      </w:r>
      <w:r>
        <w:rPr>
          <w:lang w:val="pt_PT" w:bidi="pt_PT"/>
        </w:rPr>
        <w:t>Pergunte ao ator que está interpretando Labão: “Como você está se sentindo?” Você pode ouvir coisas como: "Preocupado! Isso foi muito rápido. Espero que não tenhamos nos precipitado para isso”. E: “Feliz. Minha irmã terá um bom marido”. Pergunte a pessoa que está interpretando Betuel “Como você está se sentindo?”. Você pode ouvir coisas como: "Triste. Minha pequena menina está indo embora. A verei novamente?”. E, “Feliz. Minha filha tem uma boa oportunidade com o filho de Abraão. Somos família. Ele a manterá segura”. Reinicie a encenação.</w:t>
      </w:r>
    </w:p>
    <w:p>
      <w:pPr/>
      <w:r>
        <w:rPr>
          <w:lang w:val="pt_PT" w:bidi="pt_PT"/>
        </w:rPr>
      </w:r>
      <w:r>
        <w:rPr>
          <w:lang w:val="pt_PT" w:bidi="pt_PT"/>
        </w:rPr>
        <w:t xml:space="preserve">A família disse adeus a Rebeca e a enviou para longe com o servo de Abraão e seus homens. A mulher que havia sido a criada de Rebeca foi juntamente com ela. A família deu a Rebeca sua bênção especial durante a separação: “Nossa irmã, que você se torne a mãe de milhões de descendentes! Que seus descendentes sejam fortes e conquistem as cidades de seus inimigos”. Então Rebeca e seus servos montaram nos camelos e seguiram o homem. </w:t>
      </w:r>
    </w:p>
    <w:p>
      <w:pPr/>
      <w:r>
        <w:rPr>
          <w:lang w:val="pt_PT" w:bidi="pt_PT"/>
        </w:rPr>
      </w:r>
      <w:r>
        <w:rPr>
          <w:lang w:val="pt_PT" w:bidi="pt_PT"/>
        </w:rPr>
        <w:t>Pergunte ao ator que está interpretando Rebeca: “Como você está se sentindo?” Você pode ouvir coisas como: “Grata. Estou feliz que minha criada e os servos estejam vindo também. Tornará minha nova vida mais fácil”. E: “Triste. Sinto falta de minha mãe e minha família”, e: “Felicidade. Sonhei com esse dia em toda a minha vida”.</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servo de Abraão disse a Labão e Betuel toda a história de como ele encontrou Rebeca. Eles disseram: “O </w:t>
      </w:r>
      <w:r>
        <w:rPr>
          <w:b/>
          <w:lang w:val="pt_PT" w:bidi="pt_PT"/>
        </w:rPr>
        <w:t>Senhor</w:t>
      </w:r>
      <w:r>
        <w:rPr>
          <w:lang w:val="pt_PT" w:bidi="pt_PT"/>
        </w:rPr>
        <w:t xml:space="preserve"> obviamente trouxe você aqui, então não há nada que possamos dizer. Todos reconheceram Yavé Deus organizando esse encontro e se submeteram a Sua vontade. O nome para </w:t>
      </w:r>
      <w:r>
        <w:rPr>
          <w:b/>
          <w:lang w:val="pt_PT" w:bidi="pt_PT"/>
        </w:rPr>
        <w:t>Deus</w:t>
      </w:r>
      <w:r>
        <w:rPr>
          <w:lang w:val="pt_PT" w:bidi="pt_PT"/>
        </w:rPr>
        <w:t xml:space="preserve"> usado nessa passagem é </w:t>
      </w:r>
      <w:r>
        <w:rPr>
          <w:b/>
          <w:lang w:val="pt_PT" w:bidi="pt_PT"/>
        </w:rPr>
        <w:t>Yavé</w:t>
      </w:r>
      <w:r>
        <w:rPr>
          <w:lang w:val="pt_PT" w:bidi="pt_PT"/>
        </w:rPr>
        <w:t xml:space="preserve">. Traduza Yavé da mesma maneira que você tem traduzido em passagens anteriores. O termo </w:t>
      </w:r>
      <w:r>
        <w:rPr>
          <w:lang w:val="pt_PT" w:bidi="pt_PT"/>
        </w:rPr>
        <w:t>Yavé</w:t>
      </w:r>
      <w:r>
        <w:rPr>
          <w:lang w:val="pt_PT" w:bidi="pt_PT"/>
        </w:rPr>
        <w:t xml:space="preserve"> pode ser encontrado no glossário mestre. Eles disseram: “Pegue a ela e vá. Sim, deixe ela ser a esposa do filho de seu mestre, como o Senhor instruiu”. Quando o servo ouviu sua resposta, ele se curvou para a terra e </w:t>
      </w:r>
      <w:r>
        <w:rPr>
          <w:b/>
          <w:lang w:val="pt_PT" w:bidi="pt_PT"/>
        </w:rPr>
        <w:t>adorou</w:t>
      </w:r>
      <w:r>
        <w:rPr>
          <w:lang w:val="pt_PT" w:bidi="pt_PT"/>
        </w:rPr>
        <w:t xml:space="preserve"> o Senhor. </w:t>
      </w:r>
      <w:r>
        <w:rPr>
          <w:lang w:val="pt_PT" w:bidi="pt_PT"/>
        </w:rPr>
        <w:t>Adoração</w:t>
      </w:r>
      <w:r>
        <w:rPr>
          <w:lang w:val="pt_PT" w:bidi="pt_PT"/>
        </w:rPr>
        <w:t xml:space="preserve"> pode ser encontrado no Glossário Mestre. O servo não agradeceu aos homens, ele parou e agradeceu a Deus imediatamente. Ele estava em uma posição humilde.</w:t>
      </w:r>
    </w:p>
    <w:p>
      <w:pPr/>
      <w:r>
        <w:rPr>
          <w:lang w:val="pt_PT" w:bidi="pt_PT"/>
        </w:rPr>
      </w:r>
      <w:r>
        <w:rPr>
          <w:lang w:val="pt_PT" w:bidi="pt_PT"/>
        </w:rPr>
        <w:t xml:space="preserve">O servo trouxe </w:t>
      </w:r>
      <w:r>
        <w:rPr>
          <w:b/>
          <w:lang w:val="pt_PT" w:bidi="pt_PT"/>
        </w:rPr>
        <w:t>presentes</w:t>
      </w:r>
      <w:r>
        <w:rPr>
          <w:lang w:val="pt_PT" w:bidi="pt_PT"/>
        </w:rPr>
        <w:t xml:space="preserve"> que consistiam não apenas em roupas e jóias, mas também outros itens úteis para a casa de Rebeca feitos de ouro e prata. Ele também deu presentes caros a seu irmão e mãe. Essa era parte do contrato de casamento em sua família. O servo não comprou Rebeca. Ela não é uma escrava. </w:t>
      </w:r>
    </w:p>
    <w:p>
      <w:pPr/>
      <w:r>
        <w:rPr>
          <w:lang w:val="pt_PT" w:bidi="pt_PT"/>
        </w:rPr>
      </w:r>
      <w:r>
        <w:rPr>
          <w:lang w:val="pt_PT" w:bidi="pt_PT"/>
        </w:rPr>
        <w:t>No início da manhã seguinte, o servo pediu permissão para sair imediatamente porque “O Senhor tornou minha missão bem-sucedida”. Embora a família quisesse mais tempo, elas chamaram Rebeca e perguntaram a ela: “Você está disposta a ir com esse homem?”. Rebeca disse: “Sim, irei”.</w:t>
      </w:r>
    </w:p>
    <w:p>
      <w:pPr/>
      <w:r>
        <w:rPr>
          <w:lang w:val="pt_PT" w:bidi="pt_PT"/>
        </w:rPr>
      </w:r>
      <w:r>
        <w:rPr>
          <w:lang w:val="pt_PT" w:bidi="pt_PT"/>
        </w:rPr>
        <w:t xml:space="preserve">A família disse adeus a Rebeca. A família deu a ela essa </w:t>
      </w:r>
      <w:r>
        <w:rPr>
          <w:b/>
          <w:lang w:val="pt_PT" w:bidi="pt_PT"/>
        </w:rPr>
        <w:t>bênção</w:t>
      </w:r>
      <w:r>
        <w:rPr>
          <w:lang w:val="pt_PT" w:bidi="pt_PT"/>
        </w:rPr>
        <w:t xml:space="preserve"> durante a separação. Essa bênção era para muitos filhos fortes que derrotariam seus inimigos. </w:t>
      </w:r>
      <w:r>
        <w:rPr>
          <w:lang w:val="pt_PT" w:bidi="pt_PT"/>
        </w:rPr>
        <w:t>O termo benção</w:t>
      </w:r>
      <w:r>
        <w:rPr>
          <w:lang w:val="pt_PT" w:bidi="pt_PT"/>
        </w:rPr>
        <w:t xml:space="preserve"> pode ser encontrado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24:50–61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45">
        <w:r>
          <w:rPr>
            <w:lang w:val="pt_PT" w:bidi="pt_PT"/>
          </w:rPr>
          <w:rPr>
            <w:color w:val="0000EE"/>
            <w:u w:val="single"/>
          </w:rPr>
          <w:t>Ouvir e Sentir</w:t>
        </w:r>
      </w:hyperlink>
      <w:r>
        <w:rPr>
          <w:lang w:val="pt_PT" w:bidi="pt_PT"/>
        </w:rPr>
        <w:t xml:space="preserve"> (372 KB)</w:t>
      </w:r>
      <w:r>
        <w:rPr>
          <w:lang w:val="pt_PT" w:bidi="pt_PT"/>
        </w:rPr>
      </w:r>
    </w:p>
    <w:p>
      <w:pPr>
        <w:pStyle w:val="ListBullet"/>
        <w:spacing w:line="240" w:lineRule="auto"/>
        <w:ind w:left="720"/>
      </w:pPr>
      <w:r>
        <w:rPr>
          <w:lang w:val="pt_PT" w:bidi="pt_PT"/>
        </w:rPr>
      </w:r>
      <w:hyperlink r:id="rId246">
        <w:r>
          <w:rPr>
            <w:lang w:val="pt_PT" w:bidi="pt_PT"/>
          </w:rPr>
          <w:rPr>
            <w:color w:val="0000EE"/>
            <w:u w:val="single"/>
          </w:rPr>
          <w:t>Preparando o Cenário</w:t>
        </w:r>
      </w:hyperlink>
      <w:r>
        <w:rPr>
          <w:lang w:val="pt_PT" w:bidi="pt_PT"/>
        </w:rPr>
        <w:t xml:space="preserve"> (2.8 MB)</w:t>
      </w:r>
      <w:r>
        <w:rPr>
          <w:lang w:val="pt_PT" w:bidi="pt_PT"/>
        </w:rPr>
      </w:r>
    </w:p>
    <w:p>
      <w:pPr>
        <w:pStyle w:val="ListBullet"/>
        <w:spacing w:line="240" w:lineRule="auto"/>
        <w:ind w:left="720"/>
      </w:pPr>
      <w:r>
        <w:rPr>
          <w:lang w:val="pt_PT" w:bidi="pt_PT"/>
        </w:rPr>
      </w:r>
      <w:hyperlink r:id="rId247">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248">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249">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25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24:62–67</w:t>
      </w:r>
      <w:r>
        <w:rPr>
          <w:lang w:val="pt_PT" w:bidi="pt_PT"/>
        </w:rPr>
      </w:r>
    </w:p>
    <w:p>
      <w:pPr>
        <w:pStyle w:val="Heading3"/>
      </w:pPr>
      <w:r>
        <w:rPr>
          <w:lang w:val="pt_PT" w:bidi="pt_PT"/>
        </w:rPr>
        <w:t>Ouvir e Sentir</w:t>
      </w:r>
    </w:p>
    <w:p>
      <w:pPr/>
      <w:r>
        <w:rPr>
          <w:lang w:val="pt_PT" w:bidi="pt_PT"/>
        </w:rPr>
      </w:r>
      <w:r>
        <w:rPr>
          <w:lang w:val="pt_PT" w:bidi="pt_PT"/>
        </w:rPr>
        <w:t>Ouça Gênesis 24:62–67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O servo de Abraão, Rebeca, e seus servos deixaram a casa de Rebeca e viajaram para encontrar Isaque e se tornar sua esposa.</w:t>
      </w:r>
    </w:p>
    <w:p>
      <w:pPr/>
      <w:r>
        <w:rPr>
          <w:lang w:val="pt_PT" w:bidi="pt_PT"/>
        </w:rPr>
      </w:r>
      <w:r>
        <w:rPr>
          <w:lang w:val="pt_PT" w:bidi="pt_PT"/>
        </w:rPr>
        <w:t>Eles viajaram nos camelos para a casa de Isaque no deserto do Neguebe. O Neguebe é a região desértica do sul da terra de Canaã. Há pouca chuva com não muitas fontes de água. Na estação úmida, os animais pastam lá. Parece que Isaque e Abraão se mudaram para o sul de Hebrom, onde Abraão se estabeleceu originalmente. Isaque retornou de Beer Lahai Roi. O nome significa “bem do Vivo que me vê”. É o lugar onde Hagar encontrou o Anjo do SENHOR anos antes de Isaque nascer.</w:t>
      </w:r>
    </w:p>
    <w:p>
      <w:pPr/>
      <w:r>
        <w:rPr>
          <w:lang w:val="pt_PT" w:bidi="pt_PT"/>
        </w:rPr>
      </w:r>
      <w:r>
        <w:rPr>
          <w:lang w:val="pt_PT" w:bidi="pt_PT"/>
        </w:rPr>
        <w:t>Veja o mapa que mostra Hebrom, o sul de Canaã, o deserto do Neguebe, Beer Lahai Roi.</w:t>
      </w:r>
    </w:p>
    <w:p>
      <w:pPr/>
      <w:r>
        <w:rPr>
          <w:lang w:val="pt_PT" w:bidi="pt_PT"/>
        </w:rPr>
      </w:r>
      <w:r>
        <w:rPr>
          <w:lang w:val="pt_PT" w:bidi="pt_PT"/>
        </w:rPr>
        <w:t>Uma noite, Isaque estava caminhando no campo onde as pessoas não cultivavam apenas para pensar. Isaque olhou para cima e viu os camelos vindo em sua direção. Ao mesmo tempo, Rebeca olhou para cima e viu Isaque. Rebeca rapidamente desceu de seu camelo. Ela não parou para fazer o camelo se ajoelhar para sair de suas costas.</w:t>
      </w:r>
    </w:p>
    <w:p>
      <w:pPr/>
      <w:r>
        <w:rPr>
          <w:lang w:val="pt_PT" w:bidi="pt_PT"/>
        </w:rPr>
      </w:r>
      <w:r>
        <w:rPr>
          <w:lang w:val="pt_PT" w:bidi="pt_PT"/>
        </w:rPr>
        <w:t>O servo chamou Isaque de meu mestre. O texto não diz se Abraão morreu, mas a narrativa histórica agora muda o foco para Isaque. Então, Rebeca rapidamente colocou um véu. Um véu é um pedaço de pano que é colocado ao redor da cabeça, dos ombros e às vezes o rosto. Era um costume nessa cultura que uma noiva usasse um véu sobre seu rosto na cerimônia de casamento. Rebeca colocou um véu para mostrar respeito a seu futuro marido e mostrar modéstia.</w:t>
      </w:r>
    </w:p>
    <w:p>
      <w:pPr/>
      <w:r>
        <w:rPr>
          <w:lang w:val="pt_PT" w:bidi="pt_PT"/>
        </w:rPr>
      </w:r>
      <w:r>
        <w:rPr>
          <w:lang w:val="pt_PT" w:bidi="pt_PT"/>
        </w:rPr>
        <w:t>Pare e discuta: quais são as peças especiais de roupas usadas pela noiva e pelo noivo durante a celebração do casamento em sua cultura? Há quaisquer peças especiais de roupas que mostram respeito?</w:t>
      </w:r>
    </w:p>
    <w:p>
      <w:pPr/>
      <w:r>
        <w:rPr>
          <w:lang w:val="pt_PT" w:bidi="pt_PT"/>
        </w:rPr>
      </w:r>
      <w:r>
        <w:rPr>
          <w:lang w:val="pt_PT" w:bidi="pt_PT"/>
        </w:rPr>
        <w:t>O autor omite detalhes na história. O servo, Rebeca e a comitiva param sua jornada, e o servo se encontra com Isaque. O servo explicou para Isaque tudo o que aconteceu durante a jornada para encontrar Rebeca.</w:t>
      </w:r>
    </w:p>
    <w:p>
      <w:pPr/>
      <w:r>
        <w:rPr>
          <w:lang w:val="pt_PT" w:bidi="pt_PT"/>
        </w:rPr>
      </w:r>
      <w:r>
        <w:rPr>
          <w:lang w:val="pt_PT" w:bidi="pt_PT"/>
        </w:rPr>
        <w:t>A cerimônia de casamento não é descrita no texto. A palavra no texto é um gesto simbólico que acontece. Isaque trouxe Rebeca para a tenda que pertencia a sua mãe, Sara. Em sua cultura, esse símbolo significava que agora Rebeca seria a mulher cabeça da família. Rebeca se tornou sua esposa; eles agora eram casados.</w:t>
      </w:r>
    </w:p>
    <w:p>
      <w:pPr/>
      <w:r>
        <w:rPr>
          <w:lang w:val="pt_PT" w:bidi="pt_PT"/>
        </w:rPr>
      </w:r>
      <w:r>
        <w:rPr>
          <w:lang w:val="pt_PT" w:bidi="pt_PT"/>
        </w:rPr>
        <w:t>Pare e discuta: quais são os gestos simbólicos que acontecem quando as pessoas se casam em sua cultura? Descreva a cerimônia de casamento em sua cultura. A posição de mulher ou homem cabeça em sua cultura é importante?</w:t>
      </w:r>
    </w:p>
    <w:p>
      <w:pPr/>
      <w:r>
        <w:rPr>
          <w:lang w:val="pt_PT" w:bidi="pt_PT"/>
        </w:rPr>
      </w:r>
      <w:r>
        <w:rPr>
          <w:lang w:val="pt_PT" w:bidi="pt_PT"/>
        </w:rPr>
        <w:t>O texto diz que Isaque amou Rebeca. Isso não é amor em um significado sexual, mas afeto genuíno por Rebeca. Sara morreu cerca de 3 anos antes de eles se casarem. Rebeca era um conforto especial para Isaque em sua dor sobre a morte de sua mãe Sara.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Isaque agora está vivendo no sul de Canaã. Ele vê a caravana de camelos se aproximando ao mesmo tempo que Rebeca o vê.</w:t>
      </w:r>
    </w:p>
    <w:p>
      <w:pPr/>
      <w:r>
        <w:rPr>
          <w:lang w:val="pt_PT" w:bidi="pt_PT"/>
        </w:rPr>
      </w:r>
      <w:r>
        <w:rPr>
          <w:b/>
          <w:lang w:val="pt_PT" w:bidi="pt_PT"/>
        </w:rPr>
        <w:t>Segunda cena:</w:t>
      </w:r>
      <w:r>
        <w:rPr>
          <w:lang w:val="pt_PT" w:bidi="pt_PT"/>
        </w:rPr>
        <w:t xml:space="preserve"> o servo conta a Isaque a história de como ele encontrou Rebeca. Isaque se casa com Rebeca.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Camelos</w:t>
      </w:r>
    </w:p>
    <w:p>
      <w:pPr>
        <w:pStyle w:val="ListBullet"/>
        <w:spacing w:line="240" w:lineRule="auto"/>
        <w:ind w:left="720"/>
      </w:pPr>
      <w:r>
        <w:rPr>
          <w:lang w:val="pt_PT" w:bidi="pt_PT"/>
        </w:rPr>
      </w:r>
      <w:r>
        <w:rPr>
          <w:lang w:val="pt_PT" w:bidi="pt_PT"/>
        </w:rPr>
        <w:t>O resto das pessoas que acompanharam o servo e Rebeca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a narrativa está focada em Isaque. Ele se mudou para o sul de Canaã. Ele está caminhando no campo pensando. À distância, ele viu a caravana de camelos vindo em sua direção. Ao mesmo tempo, Rebeca viu Isaque e rapidamente desceu do camelo que ela estava montada. Rebeca perguntou quem ele era, e o servo disse que era seu mestre Isaque. Então, Rebeca cobriu seu rosto com seu véu. “Então” nos diz a razão pela qual Rebeca colocou seu véu no rosto. Ela se preparou para encontrar o noivo e o casamento.</w:t>
      </w:r>
    </w:p>
    <w:p>
      <w:pPr/>
      <w:r>
        <w:rPr>
          <w:lang w:val="pt_PT" w:bidi="pt_PT"/>
        </w:rPr>
      </w:r>
      <w:r>
        <w:rPr>
          <w:lang w:val="pt_PT" w:bidi="pt_PT"/>
        </w:rPr>
        <w:t>A segunda cena começa com a palavra “então” e introduz a próxima cena. O servo explicou a Isaque sobre tudo o que aconteceu durante a jornada para encontrar Rebeca. Ele trouxe Rebeca para a tenda de sua mãe Sara. Isaque se casou com Rebeca. Isaque amava Rebeca e ela era um conforto para ele em sua tristeza depois da morte de sua mãe.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O servo</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Camelos</w:t>
      </w:r>
    </w:p>
    <w:p>
      <w:pPr>
        <w:pStyle w:val="ListBullet"/>
        <w:spacing w:line="240" w:lineRule="auto"/>
        <w:ind w:left="720"/>
      </w:pPr>
      <w:r>
        <w:rPr>
          <w:lang w:val="pt_PT" w:bidi="pt_PT"/>
        </w:rPr>
      </w:r>
      <w:r>
        <w:rPr>
          <w:lang w:val="pt_PT" w:bidi="pt_PT"/>
        </w:rPr>
        <w:t>O resto das pessoas que acompanharam o servo e Rebeca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primeira cena, Isaque vivia no sul de Canaã, no deserto do Neguebe. Um dia, enquanto Isaque estava caminhando para pensar, Isaque viu os camelos vindo à distância. Ao mesmo tempo, Rebeca viu Isaque caminhando no campo. Ela desceu imediatamente de seu camelo e perguntou quem ele era. O servo confirmou que era Isaque.</w:t>
      </w:r>
    </w:p>
    <w:p>
      <w:pPr/>
      <w:r>
        <w:rPr>
          <w:lang w:val="pt_PT" w:bidi="pt_PT"/>
        </w:rPr>
      </w:r>
      <w:r>
        <w:rPr>
          <w:lang w:val="pt_PT" w:bidi="pt_PT"/>
        </w:rPr>
        <w:t>Pare a ação: pergunte ao ator que interpreta Isaque: “Como você está se sentindo?”. Você pode ouvir coisas como: “Curioso, quem ela poderia ser?”. Ou: “Animado, essa é a serva de meu pai retornando com minha noiva?”. Ou: “Triste, sinto falta de minha mãe, ainda estou triste depois de sua morte”. Pergunte a pessoa que interpreta Rebeca: “Como você está se sentindo?”. Você pode ouvir coisas como: “Feliz, estamos finalmente aqui!”. Ou, “Nervosa. Espero que ele me ame”. Reinicie a encenação.</w:t>
      </w:r>
    </w:p>
    <w:p>
      <w:pPr/>
      <w:r>
        <w:rPr>
          <w:lang w:val="pt_PT" w:bidi="pt_PT"/>
        </w:rPr>
      </w:r>
      <w:r>
        <w:rPr>
          <w:lang w:val="pt_PT" w:bidi="pt_PT"/>
        </w:rPr>
        <w:t>Na segunda cena, o servo explicou tudo o que aconteceu desde que ele deixou a casa de Abraão até agora. Isaque e Rebeca eram oficialmente casados. Isaque levou Rebeca para a velha tenda de sua mãe. Rebeca agora é a mulher cabeça da família. Isaque amava Rebeca e ela o confortou durante seu momento de tristeza depois que sua mãe morreu.</w:t>
      </w:r>
    </w:p>
    <w:p>
      <w:pPr/>
      <w:r>
        <w:rPr>
          <w:lang w:val="pt_PT" w:bidi="pt_PT"/>
        </w:rPr>
      </w:r>
      <w:r>
        <w:rPr>
          <w:lang w:val="pt_PT" w:bidi="pt_PT"/>
        </w:rPr>
        <w:t>Pare a ação: pergunte ao ator que interpreta Isaque: “Como você está se sentindo?”. Você pode ouvir coisas como: “Feliz! Agora tenho uma bela esposa. Ela me faz feliz”. Pergunte a pessoa que interpreta Rebeca: “Como você está se sentindo?”. Você pode ouvir coisas como: “Feliz! Tenho um bom marido que me deu a tenda importante de sua mãe. Ele já me trata de um jeito especial”.</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Na primeira cena, Isaque se mudou para a parte sul de Canaã perto de uma fonte de água. Antes de Isaque nascer, essa fonte de água foi onde Hagar encontrou o Anjo do SENHOR. O nome do poço em seu idioma, </w:t>
      </w:r>
      <w:r>
        <w:rPr>
          <w:b/>
          <w:lang w:val="pt_PT" w:bidi="pt_PT"/>
        </w:rPr>
        <w:t>Beer-lahai-roi</w:t>
      </w:r>
      <w:r>
        <w:rPr>
          <w:lang w:val="pt_PT" w:bidi="pt_PT"/>
        </w:rPr>
        <w:t xml:space="preserve">, significa o poço do </w:t>
      </w:r>
      <w:r>
        <w:rPr>
          <w:b/>
          <w:lang w:val="pt_PT" w:bidi="pt_PT"/>
        </w:rPr>
        <w:t>Deus que me vê</w:t>
      </w:r>
      <w:r>
        <w:rPr>
          <w:lang w:val="pt_PT" w:bidi="pt_PT"/>
        </w:rPr>
        <w:t xml:space="preserve">. Isaque estava caminhando no campo, em campos que não eram </w:t>
      </w:r>
      <w:r>
        <w:rPr>
          <w:b/>
          <w:lang w:val="pt_PT" w:bidi="pt_PT"/>
        </w:rPr>
        <w:t>cultivados</w:t>
      </w:r>
      <w:r>
        <w:rPr>
          <w:lang w:val="pt_PT" w:bidi="pt_PT"/>
        </w:rPr>
        <w:t xml:space="preserve">. Isaque estava </w:t>
      </w:r>
      <w:r>
        <w:rPr>
          <w:b/>
          <w:lang w:val="pt_PT" w:bidi="pt_PT"/>
        </w:rPr>
        <w:t>meditando</w:t>
      </w:r>
      <w:r>
        <w:rPr>
          <w:lang w:val="pt_PT" w:bidi="pt_PT"/>
        </w:rPr>
        <w:t xml:space="preserve"> ou </w:t>
      </w:r>
      <w:r>
        <w:rPr>
          <w:b/>
          <w:lang w:val="pt_PT" w:bidi="pt_PT"/>
        </w:rPr>
        <w:t>pensando</w:t>
      </w:r>
      <w:r>
        <w:rPr>
          <w:lang w:val="pt_PT" w:bidi="pt_PT"/>
        </w:rPr>
        <w:t xml:space="preserve">. Isaque e Rebeca viram um ao outro ao mesmo tempo. Na passagem, o servo usa a palavra, </w:t>
      </w:r>
      <w:r>
        <w:rPr>
          <w:b/>
          <w:lang w:val="pt_PT" w:bidi="pt_PT"/>
        </w:rPr>
        <w:t>mestre</w:t>
      </w:r>
      <w:r>
        <w:rPr>
          <w:lang w:val="pt_PT" w:bidi="pt_PT"/>
        </w:rPr>
        <w:t xml:space="preserve">, para Isaque. Um mestre é um título respeitoso geral para alguém em uma alta posição ou status. Essa é uma posição mais baixa do que “senhor”. O termo </w:t>
      </w:r>
      <w:r>
        <w:rPr>
          <w:lang w:val="pt_PT" w:bidi="pt_PT"/>
        </w:rPr>
        <w:t>mestre</w:t>
      </w:r>
      <w:r>
        <w:rPr>
          <w:lang w:val="pt_PT" w:bidi="pt_PT"/>
        </w:rPr>
        <w:t xml:space="preserve"> pode ser encontrado no glossário mestre. Rebeca respondeu colocando seu </w:t>
      </w:r>
      <w:r>
        <w:rPr>
          <w:b/>
          <w:lang w:val="pt_PT" w:bidi="pt_PT"/>
        </w:rPr>
        <w:t>véu no rosto</w:t>
      </w:r>
      <w:r>
        <w:rPr>
          <w:lang w:val="pt_PT" w:bidi="pt_PT"/>
        </w:rPr>
        <w:t xml:space="preserve"> para se preparar para o casamento.</w:t>
      </w:r>
    </w:p>
    <w:p>
      <w:pPr/>
      <w:r>
        <w:rPr>
          <w:lang w:val="pt_PT" w:bidi="pt_PT"/>
        </w:rPr>
      </w:r>
      <w:r>
        <w:rPr>
          <w:lang w:val="pt_PT" w:bidi="pt_PT"/>
        </w:rPr>
        <w:t xml:space="preserve">Na segunda cena, o </w:t>
      </w:r>
      <w:r>
        <w:rPr>
          <w:b/>
          <w:lang w:val="pt_PT" w:bidi="pt_PT"/>
        </w:rPr>
        <w:t>servo</w:t>
      </w:r>
      <w:r>
        <w:rPr>
          <w:lang w:val="pt_PT" w:bidi="pt_PT"/>
        </w:rPr>
        <w:t xml:space="preserve"> disse a Isaque tudo o que havia acontecido durante a jornada do servo. O termo </w:t>
      </w:r>
      <w:r>
        <w:rPr>
          <w:lang w:val="pt_PT" w:bidi="pt_PT"/>
        </w:rPr>
        <w:t>servo</w:t>
      </w:r>
      <w:r>
        <w:rPr>
          <w:lang w:val="pt_PT" w:bidi="pt_PT"/>
        </w:rPr>
        <w:t xml:space="preserve"> pode ser encontrado no glossário mestre. O texto não menciona a cerimônia de casamento. Em vez disso, afirma o símbolo de Isaque levando Rebeca para a tenda de sua mãe Sara e se tornando a mulher cabeça da família. Rebeca se tornou a </w:t>
      </w:r>
      <w:r>
        <w:rPr>
          <w:b/>
          <w:lang w:val="pt_PT" w:bidi="pt_PT"/>
        </w:rPr>
        <w:t>esposa</w:t>
      </w:r>
      <w:r>
        <w:rPr>
          <w:lang w:val="pt_PT" w:bidi="pt_PT"/>
        </w:rPr>
        <w:t xml:space="preserve"> de Isaque. Isaque </w:t>
      </w:r>
      <w:r>
        <w:rPr>
          <w:b/>
          <w:lang w:val="pt_PT" w:bidi="pt_PT"/>
        </w:rPr>
        <w:t>amou</w:t>
      </w:r>
      <w:r>
        <w:rPr>
          <w:lang w:val="pt_PT" w:bidi="pt_PT"/>
        </w:rPr>
        <w:t xml:space="preserve"> — de uma maneira de amizade, não apenas sexual — Rebeca. Ela era um conforto para ele.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24:62–67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51">
        <w:r>
          <w:rPr>
            <w:lang w:val="pt_PT" w:bidi="pt_PT"/>
          </w:rPr>
          <w:rPr>
            <w:color w:val="0000EE"/>
            <w:u w:val="single"/>
          </w:rPr>
          <w:t>Ouvir e Sentir</w:t>
        </w:r>
      </w:hyperlink>
      <w:r>
        <w:rPr>
          <w:lang w:val="pt_PT" w:bidi="pt_PT"/>
        </w:rPr>
        <w:t xml:space="preserve"> (383 KB)</w:t>
      </w:r>
      <w:r>
        <w:rPr>
          <w:lang w:val="pt_PT" w:bidi="pt_PT"/>
        </w:rPr>
      </w:r>
    </w:p>
    <w:p>
      <w:pPr>
        <w:pStyle w:val="ListBullet"/>
        <w:spacing w:line="240" w:lineRule="auto"/>
        <w:ind w:left="720"/>
      </w:pPr>
      <w:r>
        <w:rPr>
          <w:lang w:val="pt_PT" w:bidi="pt_PT"/>
        </w:rPr>
      </w:r>
      <w:hyperlink r:id="rId252">
        <w:r>
          <w:rPr>
            <w:lang w:val="pt_PT" w:bidi="pt_PT"/>
          </w:rPr>
          <w:rPr>
            <w:color w:val="0000EE"/>
            <w:u w:val="single"/>
          </w:rPr>
          <w:t>Preparando o Cenário</w:t>
        </w:r>
      </w:hyperlink>
      <w:r>
        <w:rPr>
          <w:lang w:val="pt_PT" w:bidi="pt_PT"/>
        </w:rPr>
        <w:t xml:space="preserve"> (2.0 MB)</w:t>
      </w:r>
      <w:r>
        <w:rPr>
          <w:lang w:val="pt_PT" w:bidi="pt_PT"/>
        </w:rPr>
      </w:r>
    </w:p>
    <w:p>
      <w:pPr>
        <w:pStyle w:val="ListBullet"/>
        <w:spacing w:line="240" w:lineRule="auto"/>
        <w:ind w:left="720"/>
      </w:pPr>
      <w:r>
        <w:rPr>
          <w:lang w:val="pt_PT" w:bidi="pt_PT"/>
        </w:rPr>
      </w:r>
      <w:hyperlink r:id="rId253">
        <w:r>
          <w:rPr>
            <w:lang w:val="pt_PT" w:bidi="pt_PT"/>
          </w:rPr>
          <w:rPr>
            <w:color w:val="0000EE"/>
            <w:u w:val="single"/>
          </w:rPr>
          <w:t>Identificando as Cenas</w:t>
        </w:r>
      </w:hyperlink>
      <w:r>
        <w:rPr>
          <w:lang w:val="pt_PT" w:bidi="pt_PT"/>
        </w:rPr>
        <w:t xml:space="preserve"> (1.2 MB)</w:t>
      </w:r>
      <w:r>
        <w:rPr>
          <w:lang w:val="pt_PT" w:bidi="pt_PT"/>
        </w:rPr>
      </w:r>
    </w:p>
    <w:p>
      <w:pPr>
        <w:pStyle w:val="ListBullet"/>
        <w:spacing w:line="240" w:lineRule="auto"/>
        <w:ind w:left="720"/>
      </w:pPr>
      <w:r>
        <w:rPr>
          <w:lang w:val="pt_PT" w:bidi="pt_PT"/>
        </w:rPr>
      </w:r>
      <w:hyperlink r:id="rId254">
        <w:r>
          <w:rPr>
            <w:lang w:val="pt_PT" w:bidi="pt_PT"/>
          </w:rPr>
          <w:rPr>
            <w:color w:val="0000EE"/>
            <w:u w:val="single"/>
          </w:rPr>
          <w:t>Incorporando o Texto</w:t>
        </w:r>
      </w:hyperlink>
      <w:r>
        <w:rPr>
          <w:lang w:val="pt_PT" w:bidi="pt_PT"/>
        </w:rPr>
        <w:t xml:space="preserve"> (1.7 MB)</w:t>
      </w:r>
      <w:r>
        <w:rPr>
          <w:lang w:val="pt_PT" w:bidi="pt_PT"/>
        </w:rPr>
      </w:r>
    </w:p>
    <w:p>
      <w:pPr>
        <w:pStyle w:val="ListBullet"/>
        <w:spacing w:line="240" w:lineRule="auto"/>
        <w:ind w:left="720"/>
      </w:pPr>
      <w:r>
        <w:rPr>
          <w:lang w:val="pt_PT" w:bidi="pt_PT"/>
        </w:rPr>
      </w:r>
      <w:hyperlink r:id="rId255">
        <w:r>
          <w:rPr>
            <w:lang w:val="pt_PT" w:bidi="pt_PT"/>
          </w:rPr>
          <w:rPr>
            <w:color w:val="0000EE"/>
            <w:u w:val="single"/>
          </w:rPr>
          <w:t>Preenchendo as Lacunas</w:t>
        </w:r>
      </w:hyperlink>
      <w:r>
        <w:rPr>
          <w:lang w:val="pt_PT" w:bidi="pt_PT"/>
        </w:rPr>
        <w:t xml:space="preserve"> (960 KB)</w:t>
      </w:r>
      <w:r>
        <w:rPr>
          <w:lang w:val="pt_PT" w:bidi="pt_PT"/>
        </w:rPr>
      </w:r>
    </w:p>
    <w:p>
      <w:pPr>
        <w:pStyle w:val="ListBullet"/>
        <w:spacing w:line="240" w:lineRule="auto"/>
        <w:ind w:left="720"/>
      </w:pPr>
      <w:r>
        <w:rPr>
          <w:lang w:val="pt_PT" w:bidi="pt_PT"/>
        </w:rPr>
      </w:r>
      <w:hyperlink r:id="rId25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25:1–11</w:t>
      </w:r>
      <w:r>
        <w:rPr>
          <w:lang w:val="pt_PT" w:bidi="pt_PT"/>
        </w:rPr>
      </w:r>
    </w:p>
    <w:p>
      <w:pPr>
        <w:pStyle w:val="Heading3"/>
      </w:pPr>
      <w:r>
        <w:rPr>
          <w:lang w:val="pt_PT" w:bidi="pt_PT"/>
        </w:rPr>
        <w:t>Ouvir e Sentir</w:t>
      </w:r>
    </w:p>
    <w:p>
      <w:pPr/>
      <w:r>
        <w:rPr>
          <w:lang w:val="pt_PT" w:bidi="pt_PT"/>
        </w:rPr>
      </w:r>
      <w:r>
        <w:rPr>
          <w:lang w:val="pt_PT" w:bidi="pt_PT"/>
        </w:rPr>
        <w:t>Ouça Gênesis 25:1–11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anterior era sobre o servo de Abraão que foi para encontrar uma esposa para o filho de Abraão, Isaque. Como Abraão instruiu, seu servo encontrou uma mulher dos parentes de Abraão. Essa mulher era Rebeca. O servo trouxe Rebeca para casa com ele, e Isaque se casou com Rebeca.</w:t>
      </w:r>
    </w:p>
    <w:p>
      <w:pPr/>
      <w:r>
        <w:rPr>
          <w:lang w:val="pt_PT" w:bidi="pt_PT"/>
        </w:rPr>
      </w:r>
      <w:r>
        <w:rPr>
          <w:lang w:val="pt_PT" w:bidi="pt_PT"/>
        </w:rPr>
        <w:t>A história presente volta a Abraão, mas fecha sua história e a história de Ismael. Essa seção começa a mudar o foco para Isaque e seus descendentes. A primeira esposa de Abraão, Sara, morreu. Nessa história, Abraão se casa com outra mulher chamada Quetura. Ela era chamada de esposa, mas mais tarde, ela será identificada como uma concubina. Uma concubina é uma esposa com um status e direitos mais baixos.</w:t>
      </w:r>
    </w:p>
    <w:p>
      <w:pPr/>
      <w:r>
        <w:rPr>
          <w:lang w:val="pt_PT" w:bidi="pt_PT"/>
        </w:rPr>
      </w:r>
      <w:r>
        <w:rPr>
          <w:lang w:val="pt_PT" w:bidi="pt_PT"/>
        </w:rPr>
        <w:t>Pare e discuta a seguinte pergunta: em sua cultura, os homens têm mais do que uma esposa? Como você descreve mulheres que têm menos direitos do que outras mulheres que são casadas com o mesmo homem?</w:t>
      </w:r>
    </w:p>
    <w:p>
      <w:pPr/>
      <w:r>
        <w:rPr>
          <w:lang w:val="pt_PT" w:bidi="pt_PT"/>
        </w:rPr>
      </w:r>
      <w:r>
        <w:rPr>
          <w:lang w:val="pt_PT" w:bidi="pt_PT"/>
        </w:rPr>
        <w:t>Nada é conhecido sobre Quetura, exceto que ela deu à luz seis filhos para Abraão: Zimran, Jocson, Medã, Midiã, Isbaque e Susa. Isso significa que, além de Ismael e Isaque, Abraão teve mais seis filhos. O número total dos filhos de Abraão era oito. Dois dos filhos que Abraão teve com Quetura tiveram filhos. Midiã teve cinco filhos: Efa, Efer, Hanoque, Abida e Eldaá. A família de Midiã se tornará um grupo de pessoas e será chamada midianitas. Eles são um grupo de pessoas que serão importantes em algumas histórias mais tarde. O outro filho de Abraão, Jocson, teve dois filhos: Sabá e Dedã. Em uma das histórias anteriores, os nomes Sabá e Dedã já apareceram. Dois dos netos de Noé tinham os mesmos nomes. Certifique-se de traduzir esses nomes da mesma maneira que você traduziu esses nomes antes. O filho de Jocsã, Dedã, teve três filhos que mais tarde se tornariam grupos de pessoas. Eles eram conhecidos como os assuritas, os letusitas e leummitas. Todas essas pessoas eram filhos de Quetura. Mas essa lista tem os filhos, netos e outros descendentes de Quetura. Portanto, a palavra “filhos” aqui significa que eles eram descendentes de Abraão e Quetura.</w:t>
      </w:r>
    </w:p>
    <w:p>
      <w:pPr/>
      <w:r>
        <w:rPr>
          <w:lang w:val="pt_PT" w:bidi="pt_PT"/>
        </w:rPr>
      </w:r>
      <w:r>
        <w:rPr>
          <w:lang w:val="pt_PT" w:bidi="pt_PT"/>
        </w:rPr>
        <w:t>Então Abrão “deu tudo o que ele tinha a Isaque”. Abraão percebeu que ele ia morrer em breve, então ele deu tudo o que ele possuía como herança a Isaque. Isso significa que Isaque receberá a terra, os servos, os animais e outros objetos valiosos depois que Abraão morrer. Enquanto isso, Abraão deu presentes aos “filhos de suas concubinas”. Esses filhos se referiam aos filhos que nasceram por meio de Hagar e Quetura. Enquanto ele ainda estava vivo, Abraão ordenou que seus outros filhos vivessem em algum lugar no leste, longe de seu filho, Isaque. Abraão fez isso para que seus outros filhos não tomassem a herança de Isaque dele. Abraão também não queria que eles ameaçassem a posição de Isaque como cabeça do clã. É importante lembrar que quando seus outros filhos saíram, eles estavam com suas esposas e seus filhos.</w:t>
      </w:r>
    </w:p>
    <w:p>
      <w:pPr/>
      <w:r>
        <w:rPr>
          <w:lang w:val="pt_PT" w:bidi="pt_PT"/>
        </w:rPr>
      </w:r>
      <w:r>
        <w:rPr>
          <w:lang w:val="pt_PT" w:bidi="pt_PT"/>
        </w:rPr>
        <w:t>Pare e discuta as seguintes perguntas:</w:t>
      </w:r>
    </w:p>
    <w:p>
      <w:pPr/>
      <w:r>
        <w:rPr>
          <w:lang w:val="pt_PT" w:bidi="pt_PT"/>
        </w:rPr>
      </w:r>
      <w:r>
        <w:rPr>
          <w:lang w:val="pt_PT" w:bidi="pt_PT"/>
        </w:rPr>
        <w:t>Tudo isso significa que Abraão teve uma esposa, Sara. E seu filho e herdeiro de direito era Isaque. Hagar e Quetura eram concubinas, ou esposas de status mais baixo. Os filhos de Abraão com suas concubinas ainda eram considerados filhos de Abraão, mas eles também têm um status mais baixo em comparação a Isaque, porque suas mães eram concubinas. Como eles têm um status mais baixo, eles não podem herdar a herança de seu pai Abraão. Apenas Isaque era o herdeiro de direito da herança de Abraão.</w:t>
      </w:r>
    </w:p>
    <w:p>
      <w:pPr/>
      <w:r>
        <w:rPr>
          <w:lang w:val="pt_PT" w:bidi="pt_PT"/>
        </w:rPr>
      </w:r>
      <w:r>
        <w:rPr>
          <w:lang w:val="pt_PT" w:bidi="pt_PT"/>
        </w:rPr>
        <w:t>A próxima parte da história conta da morte de Abraão. Abraão “respirou pela última vez” e “morreu em uma boa velhice, um homem velho cheio de anos”. Isso significa que Abraão morreu muito velho. Ele morreu aos 175 anos. Ele também morreu satisfeito com como ele viveu sua vida seguindo a Deus. Abraão estaria “reunido com seu povo”, o que significa que como seus ancestrais, ele morreu. As ideias repetidas que descrevem a morte de Abraão mostram que sua morte é um evento importante.</w:t>
      </w:r>
    </w:p>
    <w:p>
      <w:pPr/>
      <w:r>
        <w:rPr>
          <w:lang w:val="pt_PT" w:bidi="pt_PT"/>
        </w:rPr>
      </w:r>
      <w:r>
        <w:rPr>
          <w:lang w:val="pt_PT" w:bidi="pt_PT"/>
        </w:rPr>
        <w:t>Os filhos de Abraão, Isaque e Ismael, o enterraram “na caverna de Macpela”. Uma caverna é um buraco que geralmente fica no lado de uma colina, penhasco ou montanha. Essa caverna está localizada em um campo chamado Macpela. Esse campo era possuído por Efrom, o filho de Zohar, o hitita. Hititas são o nome de um grupo de pessoas que são descendentes de um homem chamado Hete. Em uma história anterior, Abraão comprou esse campo de Efrom, para que ele pudesse enterrar sua esposa Sara. Esse campo está no leste de Mamre. Mamre era um lugar perto de Hebrom. Abraão foi enterrado na mesma caverna que sua esposa Sara.</w:t>
      </w:r>
    </w:p>
    <w:p>
      <w:pPr/>
      <w:r>
        <w:rPr>
          <w:lang w:val="pt_PT" w:bidi="pt_PT"/>
        </w:rPr>
      </w:r>
      <w:r>
        <w:rPr>
          <w:lang w:val="pt_PT" w:bidi="pt_PT"/>
        </w:rPr>
        <w:t>Depois que Abraão morreu, Deus abençoou o filho de Abraão, Isaque. A bênção de Deus é importante porque é quando Deus dá favor ou coisas boas a uma pessoa. Nessa história, significa que Deus protegerá Isaque, lhe concederá sucesso e dará a ele grande riqueza. Isaque vivia em Beer Lahai Roi. Beer Lahai Roi é o lugar onde Deus falou com a concubina de Abraão, Hagar.</w:t>
      </w:r>
    </w:p>
    <w:p>
      <w:pPr/>
      <w:r>
        <w:rPr>
          <w:lang w:val="pt_PT" w:bidi="pt_PT"/>
        </w:rPr>
      </w:r>
      <w:r>
        <w:rPr>
          <w:lang w:val="pt_PT" w:bidi="pt_PT"/>
        </w:rPr>
        <w:t>Pare e mostre onde Beer Lahai Roi está localizado no mapa. Deve mostrar que está entre Cades e Berde.</w:t>
      </w:r>
    </w:p>
    <w:p>
      <w:pPr/>
      <w:r>
        <w:rPr>
          <w:lang w:val="pt_PT" w:bidi="pt_PT"/>
        </w:rPr>
      </w:r>
      <w:r>
        <w:rPr>
          <w:lang w:val="pt_PT" w:bidi="pt_PT"/>
        </w:rPr>
        <w:t>É importante lembrar que a esposa de Isaque, Rebeca, estava com ele quando ele se estabeleceu em Beer Lahai Roi.</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Abraão está com sua nova concubina, Quetura. Eles estão com seus seis filhos: Zimran, Jocson, Medã, Midiã, Isbaque e Shuá. Eles também estão com os cinco filhos de Midiã: Efa, Efer, Hanoque, Abida e Eldaá, e os dois filhos de Jocsã, Sabá e Dedã. Eles também estão com os descendentes de Dedã, os assuritas, os letusitas e os leummitas.</w:t>
      </w:r>
    </w:p>
    <w:p>
      <w:pPr/>
      <w:r>
        <w:rPr>
          <w:lang w:val="pt_PT" w:bidi="pt_PT"/>
        </w:rPr>
      </w:r>
      <w:r>
        <w:rPr>
          <w:b/>
          <w:lang w:val="pt_PT" w:bidi="pt_PT"/>
        </w:rPr>
        <w:t>Segunda cena:</w:t>
      </w:r>
      <w:r>
        <w:rPr>
          <w:lang w:val="pt_PT" w:bidi="pt_PT"/>
        </w:rPr>
        <w:t xml:space="preserve"> Abraão dá tudo o que ele tinha como herança a Isaque. Então, Abraão dá presentes a seus outros filhos e ordena que eles vivam em algum lugar no leste.</w:t>
      </w:r>
    </w:p>
    <w:p>
      <w:pPr/>
      <w:r>
        <w:rPr>
          <w:lang w:val="pt_PT" w:bidi="pt_PT"/>
        </w:rPr>
      </w:r>
      <w:r>
        <w:rPr>
          <w:b/>
          <w:lang w:val="pt_PT" w:bidi="pt_PT"/>
        </w:rPr>
        <w:t>Terceira cena:</w:t>
      </w:r>
      <w:r>
        <w:rPr>
          <w:lang w:val="pt_PT" w:bidi="pt_PT"/>
        </w:rPr>
        <w:t xml:space="preserve"> Isaque e Ismael enterram Abraão na caverna de Macpela, onde Sara foi enterrada.</w:t>
      </w:r>
    </w:p>
    <w:p>
      <w:pPr/>
      <w:r>
        <w:rPr>
          <w:lang w:val="pt_PT" w:bidi="pt_PT"/>
        </w:rPr>
      </w:r>
      <w:r>
        <w:rPr>
          <w:b/>
          <w:lang w:val="pt_PT" w:bidi="pt_PT"/>
        </w:rPr>
        <w:t>Quarta cena:</w:t>
      </w:r>
      <w:r>
        <w:rPr>
          <w:lang w:val="pt_PT" w:bidi="pt_PT"/>
        </w:rPr>
        <w:t xml:space="preserve"> Deus abençoa Isaque. Isaque vivia em Beer Lahai Roi.</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Quetura</w:t>
      </w:r>
    </w:p>
    <w:p>
      <w:pPr>
        <w:pStyle w:val="ListBullet"/>
        <w:spacing w:line="240" w:lineRule="auto"/>
        <w:ind w:left="720"/>
      </w:pPr>
      <w:r>
        <w:rPr>
          <w:lang w:val="pt_PT" w:bidi="pt_PT"/>
        </w:rPr>
      </w:r>
      <w:r>
        <w:rPr>
          <w:lang w:val="pt_PT" w:bidi="pt_PT"/>
        </w:rPr>
        <w:t>Zimrã</w:t>
      </w:r>
    </w:p>
    <w:p>
      <w:pPr>
        <w:pStyle w:val="ListBullet"/>
        <w:spacing w:line="240" w:lineRule="auto"/>
        <w:ind w:left="720"/>
      </w:pPr>
      <w:r>
        <w:rPr>
          <w:lang w:val="pt_PT" w:bidi="pt_PT"/>
        </w:rPr>
      </w:r>
      <w:r>
        <w:rPr>
          <w:lang w:val="pt_PT" w:bidi="pt_PT"/>
        </w:rPr>
        <w:t>Jocsã</w:t>
      </w:r>
    </w:p>
    <w:p>
      <w:pPr>
        <w:pStyle w:val="ListBullet"/>
        <w:spacing w:line="240" w:lineRule="auto"/>
        <w:ind w:left="720"/>
      </w:pPr>
      <w:r>
        <w:rPr>
          <w:lang w:val="pt_PT" w:bidi="pt_PT"/>
        </w:rPr>
      </w:r>
      <w:r>
        <w:rPr>
          <w:lang w:val="pt_PT" w:bidi="pt_PT"/>
        </w:rPr>
        <w:t>Medã</w:t>
      </w:r>
    </w:p>
    <w:p>
      <w:pPr>
        <w:pStyle w:val="ListBullet"/>
        <w:spacing w:line="240" w:lineRule="auto"/>
        <w:ind w:left="720"/>
      </w:pPr>
      <w:r>
        <w:rPr>
          <w:lang w:val="pt_PT" w:bidi="pt_PT"/>
        </w:rPr>
      </w:r>
      <w:r>
        <w:rPr>
          <w:lang w:val="pt_PT" w:bidi="pt_PT"/>
        </w:rPr>
        <w:t>Midiã</w:t>
      </w:r>
    </w:p>
    <w:p>
      <w:pPr>
        <w:pStyle w:val="ListBullet"/>
        <w:spacing w:line="240" w:lineRule="auto"/>
        <w:ind w:left="720"/>
      </w:pPr>
      <w:r>
        <w:rPr>
          <w:lang w:val="pt_PT" w:bidi="pt_PT"/>
        </w:rPr>
      </w:r>
      <w:r>
        <w:rPr>
          <w:lang w:val="pt_PT" w:bidi="pt_PT"/>
        </w:rPr>
        <w:t>Isbaque</w:t>
      </w:r>
    </w:p>
    <w:p>
      <w:pPr>
        <w:pStyle w:val="ListBullet"/>
        <w:spacing w:line="240" w:lineRule="auto"/>
        <w:ind w:left="720"/>
      </w:pPr>
      <w:r>
        <w:rPr>
          <w:lang w:val="pt_PT" w:bidi="pt_PT"/>
        </w:rPr>
      </w:r>
      <w:r>
        <w:rPr>
          <w:lang w:val="pt_PT" w:bidi="pt_PT"/>
        </w:rPr>
        <w:t>Shuá</w:t>
      </w:r>
    </w:p>
    <w:p>
      <w:pPr>
        <w:pStyle w:val="ListBullet"/>
        <w:spacing w:line="240" w:lineRule="auto"/>
        <w:ind w:left="720"/>
      </w:pPr>
      <w:r>
        <w:rPr>
          <w:lang w:val="pt_PT" w:bidi="pt_PT"/>
        </w:rPr>
      </w:r>
      <w:r>
        <w:rPr>
          <w:lang w:val="pt_PT" w:bidi="pt_PT"/>
        </w:rPr>
        <w:t>Efa</w:t>
      </w:r>
    </w:p>
    <w:p>
      <w:pPr>
        <w:pStyle w:val="ListBullet"/>
        <w:spacing w:line="240" w:lineRule="auto"/>
        <w:ind w:left="720"/>
      </w:pPr>
      <w:r>
        <w:rPr>
          <w:lang w:val="pt_PT" w:bidi="pt_PT"/>
        </w:rPr>
      </w:r>
      <w:r>
        <w:rPr>
          <w:lang w:val="pt_PT" w:bidi="pt_PT"/>
        </w:rPr>
        <w:t>Éfer</w:t>
      </w:r>
    </w:p>
    <w:p>
      <w:pPr>
        <w:pStyle w:val="ListBullet"/>
        <w:spacing w:line="240" w:lineRule="auto"/>
        <w:ind w:left="720"/>
      </w:pPr>
      <w:r>
        <w:rPr>
          <w:lang w:val="pt_PT" w:bidi="pt_PT"/>
        </w:rPr>
      </w:r>
      <w:r>
        <w:rPr>
          <w:lang w:val="pt_PT" w:bidi="pt_PT"/>
        </w:rPr>
        <w:t>Hanoque</w:t>
      </w:r>
    </w:p>
    <w:p>
      <w:pPr>
        <w:pStyle w:val="ListBullet"/>
        <w:spacing w:line="240" w:lineRule="auto"/>
        <w:ind w:left="720"/>
      </w:pPr>
      <w:r>
        <w:rPr>
          <w:lang w:val="pt_PT" w:bidi="pt_PT"/>
        </w:rPr>
      </w:r>
      <w:r>
        <w:rPr>
          <w:lang w:val="pt_PT" w:bidi="pt_PT"/>
        </w:rPr>
        <w:t>Abida</w:t>
      </w:r>
    </w:p>
    <w:p>
      <w:pPr>
        <w:pStyle w:val="ListBullet"/>
        <w:spacing w:line="240" w:lineRule="auto"/>
        <w:ind w:left="720"/>
      </w:pPr>
      <w:r>
        <w:rPr>
          <w:lang w:val="pt_PT" w:bidi="pt_PT"/>
        </w:rPr>
      </w:r>
      <w:r>
        <w:rPr>
          <w:lang w:val="pt_PT" w:bidi="pt_PT"/>
        </w:rPr>
        <w:t>Eldaá</w:t>
      </w:r>
    </w:p>
    <w:p>
      <w:pPr>
        <w:pStyle w:val="ListBullet"/>
        <w:spacing w:line="240" w:lineRule="auto"/>
        <w:ind w:left="720"/>
      </w:pPr>
      <w:r>
        <w:rPr>
          <w:lang w:val="pt_PT" w:bidi="pt_PT"/>
        </w:rPr>
      </w:r>
      <w:r>
        <w:rPr>
          <w:lang w:val="pt_PT" w:bidi="pt_PT"/>
        </w:rPr>
        <w:t>Sabá</w:t>
      </w:r>
    </w:p>
    <w:p>
      <w:pPr>
        <w:pStyle w:val="ListBullet"/>
        <w:spacing w:line="240" w:lineRule="auto"/>
        <w:ind w:left="720"/>
      </w:pPr>
      <w:r>
        <w:rPr>
          <w:lang w:val="pt_PT" w:bidi="pt_PT"/>
        </w:rPr>
      </w:r>
      <w:r>
        <w:rPr>
          <w:lang w:val="pt_PT" w:bidi="pt_PT"/>
        </w:rPr>
        <w:t>Dedã</w:t>
      </w:r>
    </w:p>
    <w:p>
      <w:pPr>
        <w:pStyle w:val="ListBullet"/>
        <w:spacing w:line="240" w:lineRule="auto"/>
        <w:ind w:left="720"/>
      </w:pPr>
      <w:r>
        <w:rPr>
          <w:lang w:val="pt_PT" w:bidi="pt_PT"/>
        </w:rPr>
      </w:r>
      <w:r>
        <w:rPr>
          <w:lang w:val="pt_PT" w:bidi="pt_PT"/>
        </w:rPr>
        <w:t>Assuritas</w:t>
      </w:r>
    </w:p>
    <w:p>
      <w:pPr>
        <w:pStyle w:val="ListBullet"/>
        <w:spacing w:line="240" w:lineRule="auto"/>
        <w:ind w:left="720"/>
      </w:pPr>
      <w:r>
        <w:rPr>
          <w:lang w:val="pt_PT" w:bidi="pt_PT"/>
        </w:rPr>
      </w:r>
      <w:r>
        <w:rPr>
          <w:lang w:val="pt_PT" w:bidi="pt_PT"/>
        </w:rPr>
        <w:t>Letusitas</w:t>
      </w:r>
    </w:p>
    <w:p>
      <w:pPr>
        <w:pStyle w:val="ListBullet"/>
        <w:spacing w:line="240" w:lineRule="auto"/>
        <w:ind w:left="720"/>
      </w:pPr>
      <w:r>
        <w:rPr>
          <w:lang w:val="pt_PT" w:bidi="pt_PT"/>
        </w:rPr>
      </w:r>
      <w:r>
        <w:rPr>
          <w:lang w:val="pt_PT" w:bidi="pt_PT"/>
        </w:rPr>
        <w:t>Leummitas</w:t>
      </w:r>
    </w:p>
    <w:p>
      <w:pPr>
        <w:pStyle w:val="ListBullet"/>
        <w:spacing w:line="240" w:lineRule="auto"/>
        <w:ind w:left="720"/>
      </w:pPr>
      <w:r>
        <w:rPr>
          <w:lang w:val="pt_PT" w:bidi="pt_PT"/>
        </w:rPr>
      </w:r>
      <w:r>
        <w:rPr>
          <w:lang w:val="pt_PT" w:bidi="pt_PT"/>
        </w:rPr>
        <w:t>Ismael</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a família de Abraão com Quetura está em uma cena. Como essa única cena terá muitos personagens, você pode fazer com que cada personagem use algo que mostre o nome do personagem que ele está interpretando. Ou, você pode usar uma pedra ou uma rocha para cada pessoa e colocar suas pedras juntas por família. Isso ajudará você a lembrar dos nomes de cada pessoa na genealogia. Então, todos eles podem estar fazendo algo juntos, como comer. Comer era uma atividade que toda a família fazia junto durante o tempo de Abraão.</w:t>
      </w:r>
    </w:p>
    <w:p>
      <w:pPr/>
      <w:r>
        <w:rPr>
          <w:lang w:val="pt_PT" w:bidi="pt_PT"/>
        </w:rPr>
      </w:r>
      <w:r>
        <w:rPr>
          <w:lang w:val="pt_PT" w:bidi="pt_PT"/>
        </w:rPr>
        <w:t>Na cena dois, Abraão está mostrando a Isaque tudo o que ele possui: terra, animais, servos e outros objetos valiosos. Abraão diz a Isaque que Isaque é seu herdeiro de direito. Então, tudo o que ele possui, Isaque herdará uma vez que ele morra. Depois disso, Abraão dará alguns presentes a seus outros filhos. Esses presentes incluem prata, ouro e alguns animais. Se houver objetos como prata, ouro ou animais que não estão disponíveis para essa cena, você pode usar qualquer objeto que possa representá-los. Então, Abraão instruirá seus outros filhos a viver em um país no leste. A cena termina com os outros filhos de Abraão viajando para o leste. É importante lembrar que quando os filhos de Abraão com Quetura saíram, eles estavam com suas esposas e filhos.</w:t>
      </w:r>
    </w:p>
    <w:p>
      <w:pPr/>
      <w:r>
        <w:rPr>
          <w:lang w:val="pt_PT" w:bidi="pt_PT"/>
        </w:rPr>
      </w:r>
      <w:r>
        <w:rPr>
          <w:lang w:val="pt_PT" w:bidi="pt_PT"/>
        </w:rPr>
        <w:t>Na cena três, Isaque e Ismael voltam dos diferentes lugares que eles vivem para enterrar seu pai juntos. Eles estão no campo de Macpela. Lembre-se de que Abraão tinha 175 anos e estava satisfeito com sua vida. Ele morreu e foi reunido para seu povo, ou ele foi para estar com todos aqueles que haviam morrido antes dele. É importante lembrar que Isaque e Ismael enterram Abraão na mesma caverna em que Abraão comprou e enterrou sua esposa Sara.</w:t>
      </w:r>
    </w:p>
    <w:p>
      <w:pPr/>
      <w:r>
        <w:rPr>
          <w:lang w:val="pt_PT" w:bidi="pt_PT"/>
        </w:rPr>
      </w:r>
      <w:r>
        <w:rPr>
          <w:lang w:val="pt_PT" w:bidi="pt_PT"/>
        </w:rPr>
        <w:t>Na cena quatro, Deus abençoa Isaque e promete protegê-lo, dar a ele riqueza e muitos filhos. Não está claro como Deus faz isso, mas um ator pode interpretar Deus dizendo essas bênçãos a Isaque. Então, Isaque e sua esposa, Rebeca, montarão sua tenda em Beer Lahai Roi.</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Quetura</w:t>
      </w:r>
    </w:p>
    <w:p>
      <w:pPr>
        <w:pStyle w:val="ListBullet"/>
        <w:spacing w:line="240" w:lineRule="auto"/>
        <w:ind w:left="720"/>
      </w:pPr>
      <w:r>
        <w:rPr>
          <w:lang w:val="pt_PT" w:bidi="pt_PT"/>
        </w:rPr>
      </w:r>
      <w:r>
        <w:rPr>
          <w:lang w:val="pt_PT" w:bidi="pt_PT"/>
        </w:rPr>
        <w:t>Zimrã</w:t>
      </w:r>
    </w:p>
    <w:p>
      <w:pPr>
        <w:pStyle w:val="ListBullet"/>
        <w:spacing w:line="240" w:lineRule="auto"/>
        <w:ind w:left="720"/>
      </w:pPr>
      <w:r>
        <w:rPr>
          <w:lang w:val="pt_PT" w:bidi="pt_PT"/>
        </w:rPr>
      </w:r>
      <w:r>
        <w:rPr>
          <w:lang w:val="pt_PT" w:bidi="pt_PT"/>
        </w:rPr>
        <w:t>Jocsã</w:t>
      </w:r>
    </w:p>
    <w:p>
      <w:pPr>
        <w:pStyle w:val="ListBullet"/>
        <w:spacing w:line="240" w:lineRule="auto"/>
        <w:ind w:left="720"/>
      </w:pPr>
      <w:r>
        <w:rPr>
          <w:lang w:val="pt_PT" w:bidi="pt_PT"/>
        </w:rPr>
      </w:r>
      <w:r>
        <w:rPr>
          <w:lang w:val="pt_PT" w:bidi="pt_PT"/>
        </w:rPr>
        <w:t>Medã</w:t>
      </w:r>
    </w:p>
    <w:p>
      <w:pPr>
        <w:pStyle w:val="ListBullet"/>
        <w:spacing w:line="240" w:lineRule="auto"/>
        <w:ind w:left="720"/>
      </w:pPr>
      <w:r>
        <w:rPr>
          <w:lang w:val="pt_PT" w:bidi="pt_PT"/>
        </w:rPr>
      </w:r>
      <w:r>
        <w:rPr>
          <w:lang w:val="pt_PT" w:bidi="pt_PT"/>
        </w:rPr>
        <w:t>Midiã</w:t>
      </w:r>
    </w:p>
    <w:p>
      <w:pPr>
        <w:pStyle w:val="ListBullet"/>
        <w:spacing w:line="240" w:lineRule="auto"/>
        <w:ind w:left="720"/>
      </w:pPr>
      <w:r>
        <w:rPr>
          <w:lang w:val="pt_PT" w:bidi="pt_PT"/>
        </w:rPr>
      </w:r>
      <w:r>
        <w:rPr>
          <w:lang w:val="pt_PT" w:bidi="pt_PT"/>
        </w:rPr>
        <w:t>Isbaque</w:t>
      </w:r>
    </w:p>
    <w:p>
      <w:pPr>
        <w:pStyle w:val="ListBullet"/>
        <w:spacing w:line="240" w:lineRule="auto"/>
        <w:ind w:left="720"/>
      </w:pPr>
      <w:r>
        <w:rPr>
          <w:lang w:val="pt_PT" w:bidi="pt_PT"/>
        </w:rPr>
      </w:r>
      <w:r>
        <w:rPr>
          <w:lang w:val="pt_PT" w:bidi="pt_PT"/>
        </w:rPr>
        <w:t>Shuá</w:t>
      </w:r>
    </w:p>
    <w:p>
      <w:pPr>
        <w:pStyle w:val="ListBullet"/>
        <w:spacing w:line="240" w:lineRule="auto"/>
        <w:ind w:left="720"/>
      </w:pPr>
      <w:r>
        <w:rPr>
          <w:lang w:val="pt_PT" w:bidi="pt_PT"/>
        </w:rPr>
      </w:r>
      <w:r>
        <w:rPr>
          <w:lang w:val="pt_PT" w:bidi="pt_PT"/>
        </w:rPr>
        <w:t>Efa</w:t>
      </w:r>
    </w:p>
    <w:p>
      <w:pPr>
        <w:pStyle w:val="ListBullet"/>
        <w:spacing w:line="240" w:lineRule="auto"/>
        <w:ind w:left="720"/>
      </w:pPr>
      <w:r>
        <w:rPr>
          <w:lang w:val="pt_PT" w:bidi="pt_PT"/>
        </w:rPr>
      </w:r>
      <w:r>
        <w:rPr>
          <w:lang w:val="pt_PT" w:bidi="pt_PT"/>
        </w:rPr>
        <w:t>Éfer</w:t>
      </w:r>
    </w:p>
    <w:p>
      <w:pPr>
        <w:pStyle w:val="ListBullet"/>
        <w:spacing w:line="240" w:lineRule="auto"/>
        <w:ind w:left="720"/>
      </w:pPr>
      <w:r>
        <w:rPr>
          <w:lang w:val="pt_PT" w:bidi="pt_PT"/>
        </w:rPr>
      </w:r>
      <w:r>
        <w:rPr>
          <w:lang w:val="pt_PT" w:bidi="pt_PT"/>
        </w:rPr>
        <w:t>Hanoque</w:t>
      </w:r>
    </w:p>
    <w:p>
      <w:pPr>
        <w:pStyle w:val="ListBullet"/>
        <w:spacing w:line="240" w:lineRule="auto"/>
        <w:ind w:left="720"/>
      </w:pPr>
      <w:r>
        <w:rPr>
          <w:lang w:val="pt_PT" w:bidi="pt_PT"/>
        </w:rPr>
      </w:r>
      <w:r>
        <w:rPr>
          <w:lang w:val="pt_PT" w:bidi="pt_PT"/>
        </w:rPr>
        <w:t>Abida</w:t>
      </w:r>
    </w:p>
    <w:p>
      <w:pPr>
        <w:pStyle w:val="ListBullet"/>
        <w:spacing w:line="240" w:lineRule="auto"/>
        <w:ind w:left="720"/>
      </w:pPr>
      <w:r>
        <w:rPr>
          <w:lang w:val="pt_PT" w:bidi="pt_PT"/>
        </w:rPr>
      </w:r>
      <w:r>
        <w:rPr>
          <w:lang w:val="pt_PT" w:bidi="pt_PT"/>
        </w:rPr>
        <w:t>Eldaá</w:t>
      </w:r>
    </w:p>
    <w:p>
      <w:pPr>
        <w:pStyle w:val="ListBullet"/>
        <w:spacing w:line="240" w:lineRule="auto"/>
        <w:ind w:left="720"/>
      </w:pPr>
      <w:r>
        <w:rPr>
          <w:lang w:val="pt_PT" w:bidi="pt_PT"/>
        </w:rPr>
      </w:r>
      <w:r>
        <w:rPr>
          <w:lang w:val="pt_PT" w:bidi="pt_PT"/>
        </w:rPr>
        <w:t>Sabá</w:t>
      </w:r>
    </w:p>
    <w:p>
      <w:pPr>
        <w:pStyle w:val="ListBullet"/>
        <w:spacing w:line="240" w:lineRule="auto"/>
        <w:ind w:left="720"/>
      </w:pPr>
      <w:r>
        <w:rPr>
          <w:lang w:val="pt_PT" w:bidi="pt_PT"/>
        </w:rPr>
      </w:r>
      <w:r>
        <w:rPr>
          <w:lang w:val="pt_PT" w:bidi="pt_PT"/>
        </w:rPr>
        <w:t>Dedã</w:t>
      </w:r>
    </w:p>
    <w:p>
      <w:pPr>
        <w:pStyle w:val="ListBullet"/>
        <w:spacing w:line="240" w:lineRule="auto"/>
        <w:ind w:left="720"/>
      </w:pPr>
      <w:r>
        <w:rPr>
          <w:lang w:val="pt_PT" w:bidi="pt_PT"/>
        </w:rPr>
      </w:r>
      <w:r>
        <w:rPr>
          <w:lang w:val="pt_PT" w:bidi="pt_PT"/>
        </w:rPr>
        <w:t>Assuritas</w:t>
      </w:r>
    </w:p>
    <w:p>
      <w:pPr>
        <w:pStyle w:val="ListBullet"/>
        <w:spacing w:line="240" w:lineRule="auto"/>
        <w:ind w:left="720"/>
      </w:pPr>
      <w:r>
        <w:rPr>
          <w:lang w:val="pt_PT" w:bidi="pt_PT"/>
        </w:rPr>
      </w:r>
      <w:r>
        <w:rPr>
          <w:lang w:val="pt_PT" w:bidi="pt_PT"/>
        </w:rPr>
        <w:t>Letusitas</w:t>
      </w:r>
    </w:p>
    <w:p>
      <w:pPr>
        <w:pStyle w:val="ListBullet"/>
        <w:spacing w:line="240" w:lineRule="auto"/>
        <w:ind w:left="720"/>
      </w:pPr>
      <w:r>
        <w:rPr>
          <w:lang w:val="pt_PT" w:bidi="pt_PT"/>
        </w:rPr>
      </w:r>
      <w:r>
        <w:rPr>
          <w:lang w:val="pt_PT" w:bidi="pt_PT"/>
        </w:rPr>
        <w:t>Leummitas</w:t>
      </w:r>
    </w:p>
    <w:p>
      <w:pPr>
        <w:pStyle w:val="ListBullet"/>
        <w:spacing w:line="240" w:lineRule="auto"/>
        <w:ind w:left="720"/>
      </w:pPr>
      <w:r>
        <w:rPr>
          <w:lang w:val="pt_PT" w:bidi="pt_PT"/>
        </w:rPr>
      </w:r>
      <w:r>
        <w:rPr>
          <w:lang w:val="pt_PT" w:bidi="pt_PT"/>
        </w:rPr>
        <w:t>Ismael</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Abraão se casa com Quetura. Depois de algum tempo, eles têm seis filhos. Seus filhos também terão filhos para que os descendentes de Abraão aumentem.</w:t>
      </w:r>
    </w:p>
    <w:p>
      <w:pPr/>
      <w:r>
        <w:rPr>
          <w:lang w:val="pt_PT" w:bidi="pt_PT"/>
        </w:rPr>
      </w:r>
      <w:r>
        <w:rPr>
          <w:lang w:val="pt_PT" w:bidi="pt_PT"/>
        </w:rPr>
        <w:t>Pare a ação e pergunte ao ator que interpreta Abraão: “Como você se sente?” Você pode ouvir coisas como: “Louvem a Deus porque ele me deu mais descendentes”, ou “Com esses novos descendentes, Deus cumpriu novamente sua promessa!”. Reinicie a encenação.</w:t>
      </w:r>
    </w:p>
    <w:p>
      <w:pPr/>
      <w:r>
        <w:rPr>
          <w:lang w:val="pt_PT" w:bidi="pt_PT"/>
        </w:rPr>
      </w:r>
      <w:r>
        <w:rPr>
          <w:lang w:val="pt_PT" w:bidi="pt_PT"/>
        </w:rPr>
        <w:t>Na cena dois, Abraão mostra a Isaque tudo o que ele possui, e diz a ele que Isaque herdará tudo.</w:t>
      </w:r>
    </w:p>
    <w:p>
      <w:pPr/>
      <w:r>
        <w:rPr>
          <w:lang w:val="pt_PT" w:bidi="pt_PT"/>
        </w:rPr>
      </w:r>
      <w:r>
        <w:rPr>
          <w:lang w:val="pt_PT" w:bidi="pt_PT"/>
        </w:rPr>
        <w:t>Pergunte ao ator que está interpretando Isaque: “Como você se sente?” Você pode ouvir coisas como: “Deus verdadeiramente abençoou meu pai, assim como ele prometeu!”. ou “Com essa propriedade, tenho certeza de que nossa família ficará bem”. Reinicie a encenação.</w:t>
      </w:r>
    </w:p>
    <w:p>
      <w:pPr/>
      <w:r>
        <w:rPr>
          <w:lang w:val="pt_PT" w:bidi="pt_PT"/>
        </w:rPr>
      </w:r>
      <w:r>
        <w:rPr>
          <w:lang w:val="pt_PT" w:bidi="pt_PT"/>
        </w:rPr>
        <w:t>Abraão também dará presentes a seus outros filhos. Mas depois disso, Abraão os instruirá a viver em um país no leste. Lembre-se de que quando seus outros filhos saem, eles estão com suas esposas e filhos.</w:t>
      </w:r>
    </w:p>
    <w:p>
      <w:pPr/>
      <w:r>
        <w:rPr>
          <w:lang w:val="pt_PT" w:bidi="pt_PT"/>
        </w:rPr>
      </w:r>
      <w:r>
        <w:rPr>
          <w:lang w:val="pt_PT" w:bidi="pt_PT"/>
        </w:rPr>
        <w:t>Na cena três, Isaque e Ismael enterram Abraão. Eles colocam o corpo de Abraão na caverna ao lado de sua esposa, Sara.</w:t>
      </w:r>
    </w:p>
    <w:p>
      <w:pPr/>
      <w:r>
        <w:rPr>
          <w:lang w:val="pt_PT" w:bidi="pt_PT"/>
        </w:rPr>
      </w:r>
      <w:r>
        <w:rPr>
          <w:lang w:val="pt_PT" w:bidi="pt_PT"/>
        </w:rPr>
        <w:t>Pergunte ao ator que está interpretando Isaque: “Como você se sente?” Você pode ouvir coisas como: “Estou triste por meu pai, Abraão, ter morrido agora”, ou “Desejo seguir meu pai Abraão, que seguia a Deus”. Reinicie a encenação.</w:t>
      </w:r>
    </w:p>
    <w:p>
      <w:pPr/>
      <w:r>
        <w:rPr>
          <w:lang w:val="pt_PT" w:bidi="pt_PT"/>
        </w:rPr>
      </w:r>
      <w:r>
        <w:rPr>
          <w:lang w:val="pt_PT" w:bidi="pt_PT"/>
        </w:rPr>
        <w:t>Na cena quatro, Deus abençoa Isaque.</w:t>
      </w:r>
    </w:p>
    <w:p>
      <w:pPr/>
      <w:r>
        <w:rPr>
          <w:lang w:val="pt_PT" w:bidi="pt_PT"/>
        </w:rPr>
      </w:r>
      <w:r>
        <w:rPr>
          <w:lang w:val="pt_PT" w:bidi="pt_PT"/>
        </w:rPr>
        <w:t>Pergunte ao ator que está interpretando Isaque: “Como você se sente?” Você pode ouvir coisas como: “Agradeço a Deus por me abençoar, assim como Deus abençoou meu pai, Abraão”. ou “A bênção de Deus para minha família significa que Deus cumpre sua promessa a meu pai, Abraão”.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Essa história é sobre a nova esposa e os descendentes de Abraão. Também é sobre a morte de Abraão, e como Deus abençoa Isaque como o herdeiro de Abraão.</w:t>
      </w:r>
    </w:p>
    <w:p>
      <w:pPr/>
      <w:r>
        <w:rPr>
          <w:lang w:val="pt_PT" w:bidi="pt_PT"/>
        </w:rPr>
      </w:r>
      <w:r>
        <w:rPr>
          <w:lang w:val="pt_PT" w:bidi="pt_PT"/>
        </w:rPr>
        <w:t xml:space="preserve">Depois que Sara morreu, Abraão tomou outra mulher como sua </w:t>
      </w:r>
      <w:r>
        <w:rPr>
          <w:b/>
          <w:lang w:val="pt_PT" w:bidi="pt_PT"/>
        </w:rPr>
        <w:t>esposa</w:t>
      </w:r>
      <w:r>
        <w:rPr>
          <w:lang w:val="pt_PT" w:bidi="pt_PT"/>
        </w:rPr>
        <w:t xml:space="preserve">. O nome da mulher é Quetura. A palavra hebraica para “esposa” pode ser traduzida como mulher, esposa ou concubina, dependendo do contexto. Ela era chamada de esposa, mas mais tarde, ela será identificada como uma concubina. Uma concubina é uma esposa com um status e direitos mais baixos. Então, nessa história, pode ser traduzido como uma esposa ou uma concubina. Quetura deu à luz seis filhos. Dois dos filhos que Abraão teve com Quetura tiveram filhos. Midiã teve cinco filhos. O outro filho de Abraão, Jocson, teve dois filhos. O filho de Jocsã, Dedã, teve três filhos que mais tarde se tornariam grupos de pessoas. Eles eram conhecidos como os assuritas, os letusitas e leummitas. Todas essas pessoas eram </w:t>
      </w:r>
      <w:r>
        <w:rPr>
          <w:b/>
          <w:lang w:val="pt_PT" w:bidi="pt_PT"/>
        </w:rPr>
        <w:t>filhos</w:t>
      </w:r>
      <w:r>
        <w:rPr>
          <w:lang w:val="pt_PT" w:bidi="pt_PT"/>
        </w:rPr>
        <w:t xml:space="preserve"> de Quetura. A palavra para filhos aqui pode ser traduzida como descendentes. Mas essa lista tem os filhos, netos e outros descendentes de Quetura. Isso significa que a palavra filhos aqui não se refere apenas aos seis filhos de Abraão e Quetura. Em vez disso, se refere a seus filhos, seus netos e bisnetos. Em outras palavras, se refere aos descendentes de Abraão e Quetura.</w:t>
      </w:r>
    </w:p>
    <w:p>
      <w:pPr/>
      <w:r>
        <w:rPr>
          <w:lang w:val="pt_PT" w:bidi="pt_PT"/>
        </w:rPr>
      </w:r>
      <w:r>
        <w:rPr>
          <w:lang w:val="pt_PT" w:bidi="pt_PT"/>
        </w:rPr>
        <w:t>Então, Abraão deu tudo o que ele possui a Isaque como sua herança. Abraão então enviou seus outros filhos e suas famílias para longe.</w:t>
      </w:r>
    </w:p>
    <w:p>
      <w:pPr/>
      <w:r>
        <w:rPr>
          <w:lang w:val="pt_PT" w:bidi="pt_PT"/>
        </w:rPr>
      </w:r>
      <w:r>
        <w:rPr>
          <w:lang w:val="pt_PT" w:bidi="pt_PT"/>
        </w:rPr>
        <w:t>Então Abraão morreu. Abraão viveu dias suficientes para que ele tivesse 175 anos quando ele morreu. Então Isaque e Ismael enterram Abraão em uma caverna que Abraão havia comprado anos antes para enterrar Sara.</w:t>
      </w:r>
    </w:p>
    <w:p>
      <w:pPr/>
      <w:r>
        <w:rPr>
          <w:lang w:val="pt_PT" w:bidi="pt_PT"/>
        </w:rPr>
      </w:r>
      <w:r>
        <w:rPr>
          <w:lang w:val="pt_PT" w:bidi="pt_PT"/>
        </w:rPr>
        <w:t xml:space="preserve">Depois que Abraão morreu, Deus </w:t>
      </w:r>
      <w:r>
        <w:rPr>
          <w:b/>
          <w:lang w:val="pt_PT" w:bidi="pt_PT"/>
        </w:rPr>
        <w:t>abençoou</w:t>
      </w:r>
      <w:r>
        <w:rPr>
          <w:lang w:val="pt_PT" w:bidi="pt_PT"/>
        </w:rPr>
        <w:t xml:space="preserve"> Isaque. Abençoar é quando uma pessoa dá favor a outra pessoa. Na Bíblia, Deus é a fonte de todas as bênçãos. Quando Deus abençoa uma pessoa, significa que ele está satisfeito com essa pessoa. Portanto, ele promete e concede filhos, sucesso, proteção e até mesmo riqueza a essa pessoa. Nessa história, significa que Deus protegerá Isaque, lhe concederá sucesso e dará a ele grande riqueza. Para mais informações sobre a palavra benção, </w:t>
      </w:r>
      <w:r>
        <w:rPr>
          <w:lang w:val="pt_PT" w:bidi="pt_PT"/>
        </w:rPr>
        <w:t>você pode consultar o Glossário Mestre</w:t>
      </w:r>
      <w:r>
        <w:rPr>
          <w:lang w:val="pt_PT" w:bidi="pt_PT"/>
        </w:rPr>
        <w:t xml:space="preserve">. Isaque vivia em </w:t>
      </w:r>
      <w:r>
        <w:rPr>
          <w:b/>
          <w:lang w:val="pt_PT" w:bidi="pt_PT"/>
        </w:rPr>
        <w:t>Beer Lahai Roi</w:t>
      </w:r>
      <w:r>
        <w:rPr>
          <w:lang w:val="pt_PT" w:bidi="pt_PT"/>
        </w:rPr>
        <w:t>. Beer Lahai Roi é o lugar onde Deus falou com a concubina de Abraão, Hagar.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25:1–11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57">
        <w:r>
          <w:rPr>
            <w:lang w:val="pt_PT" w:bidi="pt_PT"/>
          </w:rPr>
          <w:rPr>
            <w:color w:val="0000EE"/>
            <w:u w:val="single"/>
          </w:rPr>
          <w:t>Ouvir e Sentir</w:t>
        </w:r>
      </w:hyperlink>
      <w:r>
        <w:rPr>
          <w:lang w:val="pt_PT" w:bidi="pt_PT"/>
        </w:rPr>
        <w:t xml:space="preserve"> (393 KB)</w:t>
      </w:r>
      <w:r>
        <w:rPr>
          <w:lang w:val="pt_PT" w:bidi="pt_PT"/>
        </w:rPr>
      </w:r>
    </w:p>
    <w:p>
      <w:pPr>
        <w:pStyle w:val="ListBullet"/>
        <w:spacing w:line="240" w:lineRule="auto"/>
        <w:ind w:left="720"/>
      </w:pPr>
      <w:r>
        <w:rPr>
          <w:lang w:val="pt_PT" w:bidi="pt_PT"/>
        </w:rPr>
      </w:r>
      <w:hyperlink r:id="rId258">
        <w:r>
          <w:rPr>
            <w:lang w:val="pt_PT" w:bidi="pt_PT"/>
          </w:rPr>
          <w:rPr>
            <w:color w:val="0000EE"/>
            <w:u w:val="single"/>
          </w:rPr>
          <w:t>Preparando o Cenário</w:t>
        </w:r>
      </w:hyperlink>
      <w:r>
        <w:rPr>
          <w:lang w:val="pt_PT" w:bidi="pt_PT"/>
        </w:rPr>
        <w:t xml:space="preserve"> (4.2 MB)</w:t>
      </w:r>
      <w:r>
        <w:rPr>
          <w:lang w:val="pt_PT" w:bidi="pt_PT"/>
        </w:rPr>
      </w:r>
    </w:p>
    <w:p>
      <w:pPr>
        <w:pStyle w:val="ListBullet"/>
        <w:spacing w:line="240" w:lineRule="auto"/>
        <w:ind w:left="720"/>
      </w:pPr>
      <w:r>
        <w:rPr>
          <w:lang w:val="pt_PT" w:bidi="pt_PT"/>
        </w:rPr>
      </w:r>
      <w:hyperlink r:id="rId259">
        <w:r>
          <w:rPr>
            <w:lang w:val="pt_PT" w:bidi="pt_PT"/>
          </w:rPr>
          <w:rPr>
            <w:color w:val="0000EE"/>
            <w:u w:val="single"/>
          </w:rPr>
          <w:t>Identificando as Cenas</w:t>
        </w:r>
      </w:hyperlink>
      <w:r>
        <w:rPr>
          <w:lang w:val="pt_PT" w:bidi="pt_PT"/>
        </w:rPr>
        <w:t xml:space="preserve"> (2.6 MB)</w:t>
      </w:r>
      <w:r>
        <w:rPr>
          <w:lang w:val="pt_PT" w:bidi="pt_PT"/>
        </w:rPr>
      </w:r>
    </w:p>
    <w:p>
      <w:pPr>
        <w:pStyle w:val="ListBullet"/>
        <w:spacing w:line="240" w:lineRule="auto"/>
        <w:ind w:left="720"/>
      </w:pPr>
      <w:r>
        <w:rPr>
          <w:lang w:val="pt_PT" w:bidi="pt_PT"/>
        </w:rPr>
      </w:r>
      <w:hyperlink r:id="rId260">
        <w:r>
          <w:rPr>
            <w:lang w:val="pt_PT" w:bidi="pt_PT"/>
          </w:rPr>
          <w:rPr>
            <w:color w:val="0000EE"/>
            <w:u w:val="single"/>
          </w:rPr>
          <w:t>Incorporando o Texto</w:t>
        </w:r>
      </w:hyperlink>
      <w:r>
        <w:rPr>
          <w:lang w:val="pt_PT" w:bidi="pt_PT"/>
        </w:rPr>
        <w:t xml:space="preserve"> (2.0 MB)</w:t>
      </w:r>
      <w:r>
        <w:rPr>
          <w:lang w:val="pt_PT" w:bidi="pt_PT"/>
        </w:rPr>
      </w:r>
    </w:p>
    <w:p>
      <w:pPr>
        <w:pStyle w:val="ListBullet"/>
        <w:spacing w:line="240" w:lineRule="auto"/>
        <w:ind w:left="720"/>
      </w:pPr>
      <w:r>
        <w:rPr>
          <w:lang w:val="pt_PT" w:bidi="pt_PT"/>
        </w:rPr>
      </w:r>
      <w:hyperlink r:id="rId261">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26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25:12–18</w:t>
      </w:r>
      <w:r>
        <w:rPr>
          <w:lang w:val="pt_PT" w:bidi="pt_PT"/>
        </w:rPr>
      </w:r>
    </w:p>
    <w:p>
      <w:pPr>
        <w:pStyle w:val="Heading3"/>
      </w:pPr>
      <w:r>
        <w:rPr>
          <w:lang w:val="pt_PT" w:bidi="pt_PT"/>
        </w:rPr>
        <w:t>Ouvir e Sentir</w:t>
      </w:r>
    </w:p>
    <w:p>
      <w:pPr/>
      <w:r>
        <w:rPr>
          <w:lang w:val="pt_PT" w:bidi="pt_PT"/>
        </w:rPr>
      </w:r>
      <w:r>
        <w:rPr>
          <w:lang w:val="pt_PT" w:bidi="pt_PT"/>
        </w:rPr>
        <w:t>Ouça Gênesis 25:12–18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anterior conta sobre a nova família de Abraão. Antes de Abraão morrer, ele deu tudo o que ele possuía a Isaque como sua herança. Abraão também deu presentes a seus filhos de suas concubinas, ou esposas mais baixas, e disse a eles para migrar para um país no leste. Então, Abraão morreu. Isaque e Ismael enterraram Abraão na cova onde Abraão enterrou sua esposa, Sara. Depois que Abraão morreu, Deus abençoou Isaque, e Isaque vivia em Beer Lahai Roi.</w:t>
      </w:r>
    </w:p>
    <w:p>
      <w:pPr/>
      <w:r>
        <w:rPr>
          <w:lang w:val="pt_PT" w:bidi="pt_PT"/>
        </w:rPr>
      </w:r>
      <w:r>
        <w:rPr>
          <w:lang w:val="pt_PT" w:bidi="pt_PT"/>
        </w:rPr>
        <w:t xml:space="preserve">A história presente começa com a introdução: “Essas são as gerações de Ismael”. A palavra hebraica para “gerações” é um termo que tipicamente se refere a uma história ou um registro da ancestralidade de uma pessoa. Também é muitas vezes traduzido como “genealogia” ou “história familiar”. Esse registro mostra a qual família uma pessoa pertence. Essas informações são importantes porque o status social, os direitos e as obrigações de uma pessoa dependem de sua genealogia, ou história familiar. Ismael era o filho de Abraão. A mãe de Ismael era a concubina de Abraão, Hagar. Hagar era uma mulher egípcia que era serva da esposa de Abraão, Sara. Um servo é alguém que vive na mesma casa que seu mestre para servir às necessidades da família de seu mestre. </w:t>
      </w:r>
    </w:p>
    <w:p>
      <w:pPr/>
      <w:r>
        <w:rPr>
          <w:lang w:val="pt_PT" w:bidi="pt_PT"/>
        </w:rPr>
      </w:r>
      <w:r>
        <w:rPr>
          <w:lang w:val="pt_PT" w:bidi="pt_PT"/>
        </w:rPr>
        <w:t>Depois da introdução, os filhos de Ismael são listados começando do mais velho para o mais jovem. O primogênito e o filho mais velho de Ismael era Nebaiote. Depois dele estavam Quedar, Adbeel, Mibsam, Misma, Duma, Massa, Hadade, Tema, Jetur, Nafis e Quedema. Isso significa que Ismael teve doze filhos. Esses doze filhos se tornaram príncipes ou governantes de suas tribos. Uma tribo é um pequeno grupo de pessoas que geralmente têm um ancestral. Os membros da tribo, portanto, são tipicamente parentes de sangue. A cabeça de uma tribo era chamada de príncipe ou um governante. Isso significa que os filhos de Ismael tinham seus próprios descendentes. Como eles são os governantes e ancestrais comuns de suas tribos, suas tribos provavelmente eram nomeadas em homenagem a eles também. Além disso, seus nomes se tornavam os nomes dos lugares onde suas tribos se estabeleciam. Eles acampavam em suas tendas para que eles pudessem se mudar de um lugar para outro. Esses lugares eram chamados de “acampamentos”. Mas eles também viviam em certos lugares mais permanentemente. Esses lugares eram chamados de “aldeias”.</w:t>
      </w:r>
    </w:p>
    <w:p>
      <w:pPr/>
      <w:r>
        <w:rPr>
          <w:lang w:val="pt_PT" w:bidi="pt_PT"/>
        </w:rPr>
      </w:r>
      <w:r>
        <w:rPr>
          <w:lang w:val="pt_PT" w:bidi="pt_PT"/>
        </w:rPr>
        <w:t>Pare e discuta as seguintes perguntas:</w:t>
      </w:r>
    </w:p>
    <w:p>
      <w:pPr/>
      <w:r>
        <w:rPr>
          <w:lang w:val="pt_PT" w:bidi="pt_PT"/>
        </w:rPr>
      </w:r>
      <w:r>
        <w:rPr>
          <w:lang w:val="pt_PT" w:bidi="pt_PT"/>
        </w:rPr>
        <w:t>Os filhos e descendentes de Ismael cumprem a promessa de Deus a sua mãe, Hagar. Lembre-se de que Deus prometeu a Hagar que Ismael seria o pai de doze governantes. Deus também prometeu que Ismael terá descendentes que serão tão numerosos que será impossível contá-los. Seus descendentes serão uma grande nação.</w:t>
      </w:r>
    </w:p>
    <w:p>
      <w:pPr/>
      <w:r>
        <w:rPr>
          <w:lang w:val="pt_PT" w:bidi="pt_PT"/>
        </w:rPr>
      </w:r>
      <w:r>
        <w:rPr>
          <w:lang w:val="pt_PT" w:bidi="pt_PT"/>
        </w:rPr>
        <w:t>Então, Ismael “respirou e morreu e se reuniu com seu povo”. Isso significa que como os ancestrais de Ismael, Ismael também morreu. Ele morreu com a idade de 137 anos.</w:t>
      </w:r>
    </w:p>
    <w:p>
      <w:pPr/>
      <w:r>
        <w:rPr>
          <w:lang w:val="pt_PT" w:bidi="pt_PT"/>
        </w:rPr>
      </w:r>
      <w:r>
        <w:rPr>
          <w:lang w:val="pt_PT" w:bidi="pt_PT"/>
        </w:rPr>
        <w:t>Os descendentes de Ismael viviam de Havilá a Sur. Havilá e Sur são dois lugares diferentes. As palavras “de Havilá para Sur” descrevem o tamanho da terra onde os descendentes de Ismael viviam. A localização exata de Havilá é incerta. Mas se diz que está perto do lugar onde o jardim do Éden estava. A localização exata de Sur também é incerta. Mas se diz que está localizado entre a parte sul de Canaã e a parte norte do Egito. É por isso que toda a área da terra que cobre de Havila a Sur, é descrita como o oposto do Egito. Também está na direção da Assíria. Durante esse tempo, a Assíria era um pequeno país no norte da Mesopotâmia.</w:t>
      </w:r>
    </w:p>
    <w:p>
      <w:pPr/>
      <w:r>
        <w:rPr>
          <w:lang w:val="pt_PT" w:bidi="pt_PT"/>
        </w:rPr>
      </w:r>
      <w:r>
        <w:rPr>
          <w:lang w:val="pt_PT" w:bidi="pt_PT"/>
        </w:rPr>
        <w:t>Pare e mostre onde Havilá, Sur, o Egito e a Assíria estão localizados no mapa.</w:t>
      </w:r>
    </w:p>
    <w:p>
      <w:pPr/>
      <w:r>
        <w:rPr>
          <w:lang w:val="pt_PT" w:bidi="pt_PT"/>
        </w:rPr>
      </w:r>
      <w:r>
        <w:rPr>
          <w:lang w:val="pt_PT" w:bidi="pt_PT"/>
        </w:rPr>
        <w:t>Então, os descendentes de Ismael viviam longe de todos os seus parentes. O hebraico original dessa seção não é claro. Algumas pessoas pensam que eles simplesmente viviam longe de seus parentes, enquanto algumas pessoas pensam que eles eram hostis a seus parentes. Nessa história, seus parentes se referem aos outros descendentes de Abraão.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Ismael apresenta seus doze filhos: Nebaiote, Quedar, Adbeel, Mibsam, Misma, Duma, Massa, Hadade, Tema, Jetur, Nafis e Quedema.</w:t>
      </w:r>
    </w:p>
    <w:p>
      <w:pPr/>
      <w:r>
        <w:rPr>
          <w:lang w:val="pt_PT" w:bidi="pt_PT"/>
        </w:rPr>
      </w:r>
      <w:r>
        <w:rPr>
          <w:b/>
          <w:lang w:val="pt_PT" w:bidi="pt_PT"/>
        </w:rPr>
        <w:t>Segunda cena:</w:t>
      </w:r>
      <w:r>
        <w:rPr>
          <w:lang w:val="pt_PT" w:bidi="pt_PT"/>
        </w:rPr>
        <w:t xml:space="preserve"> Ismael morre e é enterrado em algum lugar.</w:t>
      </w:r>
    </w:p>
    <w:p>
      <w:pPr/>
      <w:r>
        <w:rPr>
          <w:lang w:val="pt_PT" w:bidi="pt_PT"/>
        </w:rPr>
      </w:r>
      <w:r>
        <w:rPr>
          <w:b/>
          <w:lang w:val="pt_PT" w:bidi="pt_PT"/>
        </w:rPr>
        <w:t>Terceira cena:</w:t>
      </w:r>
      <w:r>
        <w:rPr>
          <w:lang w:val="pt_PT" w:bidi="pt_PT"/>
        </w:rPr>
        <w:t xml:space="preserve"> os descendentes de Ismael vivem de Havilá a Sur, longe de seus parentes.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Ismael</w:t>
      </w:r>
    </w:p>
    <w:p>
      <w:pPr>
        <w:pStyle w:val="ListBullet"/>
        <w:spacing w:line="240" w:lineRule="auto"/>
        <w:ind w:left="720"/>
      </w:pPr>
      <w:r>
        <w:rPr>
          <w:lang w:val="pt_PT" w:bidi="pt_PT"/>
        </w:rPr>
      </w:r>
      <w:r>
        <w:rPr>
          <w:lang w:val="pt_PT" w:bidi="pt_PT"/>
        </w:rPr>
        <w:t>Nebaiote</w:t>
      </w:r>
    </w:p>
    <w:p>
      <w:pPr>
        <w:pStyle w:val="ListBullet"/>
        <w:spacing w:line="240" w:lineRule="auto"/>
        <w:ind w:left="720"/>
      </w:pPr>
      <w:r>
        <w:rPr>
          <w:lang w:val="pt_PT" w:bidi="pt_PT"/>
        </w:rPr>
      </w:r>
      <w:r>
        <w:rPr>
          <w:lang w:val="pt_PT" w:bidi="pt_PT"/>
        </w:rPr>
        <w:t>Quedar</w:t>
      </w:r>
    </w:p>
    <w:p>
      <w:pPr>
        <w:pStyle w:val="ListBullet"/>
        <w:spacing w:line="240" w:lineRule="auto"/>
        <w:ind w:left="720"/>
      </w:pPr>
      <w:r>
        <w:rPr>
          <w:lang w:val="pt_PT" w:bidi="pt_PT"/>
        </w:rPr>
      </w:r>
      <w:r>
        <w:rPr>
          <w:lang w:val="pt_PT" w:bidi="pt_PT"/>
        </w:rPr>
        <w:t>Adbeel</w:t>
      </w:r>
    </w:p>
    <w:p>
      <w:pPr>
        <w:pStyle w:val="ListBullet"/>
        <w:spacing w:line="240" w:lineRule="auto"/>
        <w:ind w:left="720"/>
      </w:pPr>
      <w:r>
        <w:rPr>
          <w:lang w:val="pt_PT" w:bidi="pt_PT"/>
        </w:rPr>
      </w:r>
      <w:r>
        <w:rPr>
          <w:lang w:val="pt_PT" w:bidi="pt_PT"/>
        </w:rPr>
        <w:t>Mibsam</w:t>
      </w:r>
    </w:p>
    <w:p>
      <w:pPr>
        <w:pStyle w:val="ListBullet"/>
        <w:spacing w:line="240" w:lineRule="auto"/>
        <w:ind w:left="720"/>
      </w:pPr>
      <w:r>
        <w:rPr>
          <w:lang w:val="pt_PT" w:bidi="pt_PT"/>
        </w:rPr>
      </w:r>
      <w:r>
        <w:rPr>
          <w:lang w:val="pt_PT" w:bidi="pt_PT"/>
        </w:rPr>
        <w:t>Misma</w:t>
      </w:r>
    </w:p>
    <w:p>
      <w:pPr>
        <w:pStyle w:val="ListBullet"/>
        <w:spacing w:line="240" w:lineRule="auto"/>
        <w:ind w:left="720"/>
      </w:pPr>
      <w:r>
        <w:rPr>
          <w:lang w:val="pt_PT" w:bidi="pt_PT"/>
        </w:rPr>
      </w:r>
      <w:r>
        <w:rPr>
          <w:lang w:val="pt_PT" w:bidi="pt_PT"/>
        </w:rPr>
        <w:t>Dumá</w:t>
      </w:r>
    </w:p>
    <w:p>
      <w:pPr>
        <w:pStyle w:val="ListBullet"/>
        <w:spacing w:line="240" w:lineRule="auto"/>
        <w:ind w:left="720"/>
      </w:pPr>
      <w:r>
        <w:rPr>
          <w:lang w:val="pt_PT" w:bidi="pt_PT"/>
        </w:rPr>
      </w:r>
      <w:r>
        <w:rPr>
          <w:lang w:val="pt_PT" w:bidi="pt_PT"/>
        </w:rPr>
        <w:t>Massa</w:t>
      </w:r>
    </w:p>
    <w:p>
      <w:pPr>
        <w:pStyle w:val="ListBullet"/>
        <w:spacing w:line="240" w:lineRule="auto"/>
        <w:ind w:left="720"/>
      </w:pPr>
      <w:r>
        <w:rPr>
          <w:lang w:val="pt_PT" w:bidi="pt_PT"/>
        </w:rPr>
      </w:r>
      <w:r>
        <w:rPr>
          <w:lang w:val="pt_PT" w:bidi="pt_PT"/>
        </w:rPr>
        <w:t>Hadade</w:t>
      </w:r>
    </w:p>
    <w:p>
      <w:pPr>
        <w:pStyle w:val="ListBullet"/>
        <w:spacing w:line="240" w:lineRule="auto"/>
        <w:ind w:left="720"/>
      </w:pPr>
      <w:r>
        <w:rPr>
          <w:lang w:val="pt_PT" w:bidi="pt_PT"/>
        </w:rPr>
      </w:r>
      <w:r>
        <w:rPr>
          <w:lang w:val="pt_PT" w:bidi="pt_PT"/>
        </w:rPr>
        <w:t>Tema</w:t>
      </w:r>
    </w:p>
    <w:p>
      <w:pPr>
        <w:pStyle w:val="ListBullet"/>
        <w:spacing w:line="240" w:lineRule="auto"/>
        <w:ind w:left="720"/>
      </w:pPr>
      <w:r>
        <w:rPr>
          <w:lang w:val="pt_PT" w:bidi="pt_PT"/>
        </w:rPr>
      </w:r>
      <w:r>
        <w:rPr>
          <w:lang w:val="pt_PT" w:bidi="pt_PT"/>
        </w:rPr>
        <w:t>Jetur</w:t>
      </w:r>
    </w:p>
    <w:p>
      <w:pPr>
        <w:pStyle w:val="ListBullet"/>
        <w:spacing w:line="240" w:lineRule="auto"/>
        <w:ind w:left="720"/>
      </w:pPr>
      <w:r>
        <w:rPr>
          <w:lang w:val="pt_PT" w:bidi="pt_PT"/>
        </w:rPr>
      </w:r>
      <w:r>
        <w:rPr>
          <w:lang w:val="pt_PT" w:bidi="pt_PT"/>
        </w:rPr>
        <w:t>Nafis</w:t>
      </w:r>
    </w:p>
    <w:p>
      <w:pPr>
        <w:pStyle w:val="ListBullet"/>
        <w:spacing w:line="240" w:lineRule="auto"/>
        <w:ind w:left="720"/>
      </w:pPr>
      <w:r>
        <w:rPr>
          <w:lang w:val="pt_PT" w:bidi="pt_PT"/>
        </w:rPr>
      </w:r>
      <w:r>
        <w:rPr>
          <w:lang w:val="pt_PT" w:bidi="pt_PT"/>
        </w:rPr>
        <w:t>Quedema</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Ismael pode ser interpretado se apresentando. Ele é o filho de Abraão. Sua mãe é Hagar, a egípcia, serva da esposa de Abraão, Sara. Então, Ismael lista seus filhos do mais velho para o mais jovem.</w:t>
      </w:r>
    </w:p>
    <w:p>
      <w:pPr/>
      <w:r>
        <w:rPr>
          <w:lang w:val="pt_PT" w:bidi="pt_PT"/>
        </w:rPr>
      </w:r>
      <w:r>
        <w:rPr>
          <w:lang w:val="pt_PT" w:bidi="pt_PT"/>
        </w:rPr>
        <w:t>Pare e discuta a seguinte pergunta: como as pessoas em sua cultura listam seus membros da família?</w:t>
      </w:r>
    </w:p>
    <w:p>
      <w:pPr/>
      <w:r>
        <w:rPr>
          <w:lang w:val="pt_PT" w:bidi="pt_PT"/>
        </w:rPr>
      </w:r>
      <w:r>
        <w:rPr>
          <w:lang w:val="pt_PT" w:bidi="pt_PT"/>
        </w:rPr>
        <w:t>Lembre-se de que os filhos de Ismael se tornarão governantes de suas próprias tribos, e os lugares onde eles viviam também serão nomeados em homenagem a eles.</w:t>
      </w:r>
    </w:p>
    <w:p>
      <w:pPr/>
      <w:r>
        <w:rPr>
          <w:lang w:val="pt_PT" w:bidi="pt_PT"/>
        </w:rPr>
      </w:r>
      <w:r>
        <w:rPr>
          <w:lang w:val="pt_PT" w:bidi="pt_PT"/>
        </w:rPr>
        <w:t>Na cena dois, Ismael morre com a idade de 137 anos. Essa passagem diz que ele “respirou e foi para estar com seus ancestrais”.</w:t>
      </w:r>
    </w:p>
    <w:p>
      <w:pPr/>
      <w:r>
        <w:rPr>
          <w:lang w:val="pt_PT" w:bidi="pt_PT"/>
        </w:rPr>
      </w:r>
      <w:r>
        <w:rPr>
          <w:lang w:val="pt_PT" w:bidi="pt_PT"/>
        </w:rPr>
        <w:t>Pare e discuta essa pergunta: como sua cultura fala sobre alguém morrendo em velhice</w:t>
      </w:r>
    </w:p>
    <w:p>
      <w:pPr/>
      <w:r>
        <w:rPr>
          <w:lang w:val="pt_PT" w:bidi="pt_PT"/>
        </w:rPr>
      </w:r>
      <w:r>
        <w:rPr>
          <w:lang w:val="pt_PT" w:bidi="pt_PT"/>
        </w:rPr>
        <w:t>Na cena três, seus doze filhos montarão sua tenda de Havilá para Sur, longe de seus parentes.</w:t>
      </w:r>
    </w:p>
    <w:p>
      <w:pPr/>
      <w:r>
        <w:rPr>
          <w:lang w:val="pt_PT" w:bidi="pt_PT"/>
        </w:rPr>
      </w:r>
      <w:r>
        <w:rPr>
          <w:lang w:val="pt_PT" w:bidi="pt_PT"/>
        </w:rPr>
        <w:t>Pare e mostre onde Havilá, Sur, o Egito e a Assíria estão localizados no mapa.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Ismael</w:t>
      </w:r>
    </w:p>
    <w:p>
      <w:pPr>
        <w:pStyle w:val="ListBullet"/>
        <w:spacing w:line="240" w:lineRule="auto"/>
        <w:ind w:left="720"/>
      </w:pPr>
      <w:r>
        <w:rPr>
          <w:lang w:val="pt_PT" w:bidi="pt_PT"/>
        </w:rPr>
      </w:r>
      <w:r>
        <w:rPr>
          <w:lang w:val="pt_PT" w:bidi="pt_PT"/>
        </w:rPr>
        <w:t>Nebaiote</w:t>
      </w:r>
    </w:p>
    <w:p>
      <w:pPr>
        <w:pStyle w:val="ListBullet"/>
        <w:spacing w:line="240" w:lineRule="auto"/>
        <w:ind w:left="720"/>
      </w:pPr>
      <w:r>
        <w:rPr>
          <w:lang w:val="pt_PT" w:bidi="pt_PT"/>
        </w:rPr>
      </w:r>
      <w:r>
        <w:rPr>
          <w:lang w:val="pt_PT" w:bidi="pt_PT"/>
        </w:rPr>
        <w:t>Quedar</w:t>
      </w:r>
    </w:p>
    <w:p>
      <w:pPr>
        <w:pStyle w:val="ListBullet"/>
        <w:spacing w:line="240" w:lineRule="auto"/>
        <w:ind w:left="720"/>
      </w:pPr>
      <w:r>
        <w:rPr>
          <w:lang w:val="pt_PT" w:bidi="pt_PT"/>
        </w:rPr>
      </w:r>
      <w:r>
        <w:rPr>
          <w:lang w:val="pt_PT" w:bidi="pt_PT"/>
        </w:rPr>
        <w:t>Adbeel</w:t>
      </w:r>
    </w:p>
    <w:p>
      <w:pPr>
        <w:pStyle w:val="ListBullet"/>
        <w:spacing w:line="240" w:lineRule="auto"/>
        <w:ind w:left="720"/>
      </w:pPr>
      <w:r>
        <w:rPr>
          <w:lang w:val="pt_PT" w:bidi="pt_PT"/>
        </w:rPr>
      </w:r>
      <w:r>
        <w:rPr>
          <w:lang w:val="pt_PT" w:bidi="pt_PT"/>
        </w:rPr>
        <w:t>Mibsam</w:t>
      </w:r>
    </w:p>
    <w:p>
      <w:pPr>
        <w:pStyle w:val="ListBullet"/>
        <w:spacing w:line="240" w:lineRule="auto"/>
        <w:ind w:left="720"/>
      </w:pPr>
      <w:r>
        <w:rPr>
          <w:lang w:val="pt_PT" w:bidi="pt_PT"/>
        </w:rPr>
      </w:r>
      <w:r>
        <w:rPr>
          <w:lang w:val="pt_PT" w:bidi="pt_PT"/>
        </w:rPr>
        <w:t>Misma</w:t>
      </w:r>
    </w:p>
    <w:p>
      <w:pPr>
        <w:pStyle w:val="ListBullet"/>
        <w:spacing w:line="240" w:lineRule="auto"/>
        <w:ind w:left="720"/>
      </w:pPr>
      <w:r>
        <w:rPr>
          <w:lang w:val="pt_PT" w:bidi="pt_PT"/>
        </w:rPr>
      </w:r>
      <w:r>
        <w:rPr>
          <w:lang w:val="pt_PT" w:bidi="pt_PT"/>
        </w:rPr>
        <w:t>Dumá</w:t>
      </w:r>
    </w:p>
    <w:p>
      <w:pPr>
        <w:pStyle w:val="ListBullet"/>
        <w:spacing w:line="240" w:lineRule="auto"/>
        <w:ind w:left="720"/>
      </w:pPr>
      <w:r>
        <w:rPr>
          <w:lang w:val="pt_PT" w:bidi="pt_PT"/>
        </w:rPr>
      </w:r>
      <w:r>
        <w:rPr>
          <w:lang w:val="pt_PT" w:bidi="pt_PT"/>
        </w:rPr>
        <w:t>Massa</w:t>
      </w:r>
    </w:p>
    <w:p>
      <w:pPr>
        <w:pStyle w:val="ListBullet"/>
        <w:spacing w:line="240" w:lineRule="auto"/>
        <w:ind w:left="720"/>
      </w:pPr>
      <w:r>
        <w:rPr>
          <w:lang w:val="pt_PT" w:bidi="pt_PT"/>
        </w:rPr>
      </w:r>
      <w:r>
        <w:rPr>
          <w:lang w:val="pt_PT" w:bidi="pt_PT"/>
        </w:rPr>
        <w:t>Hadade</w:t>
      </w:r>
    </w:p>
    <w:p>
      <w:pPr>
        <w:pStyle w:val="ListBullet"/>
        <w:spacing w:line="240" w:lineRule="auto"/>
        <w:ind w:left="720"/>
      </w:pPr>
      <w:r>
        <w:rPr>
          <w:lang w:val="pt_PT" w:bidi="pt_PT"/>
        </w:rPr>
      </w:r>
      <w:r>
        <w:rPr>
          <w:lang w:val="pt_PT" w:bidi="pt_PT"/>
        </w:rPr>
        <w:t>Tema</w:t>
      </w:r>
    </w:p>
    <w:p>
      <w:pPr>
        <w:pStyle w:val="ListBullet"/>
        <w:spacing w:line="240" w:lineRule="auto"/>
        <w:ind w:left="720"/>
      </w:pPr>
      <w:r>
        <w:rPr>
          <w:lang w:val="pt_PT" w:bidi="pt_PT"/>
        </w:rPr>
      </w:r>
      <w:r>
        <w:rPr>
          <w:lang w:val="pt_PT" w:bidi="pt_PT"/>
        </w:rPr>
        <w:t>Jetur</w:t>
      </w:r>
    </w:p>
    <w:p>
      <w:pPr>
        <w:pStyle w:val="ListBullet"/>
        <w:spacing w:line="240" w:lineRule="auto"/>
        <w:ind w:left="720"/>
      </w:pPr>
      <w:r>
        <w:rPr>
          <w:lang w:val="pt_PT" w:bidi="pt_PT"/>
        </w:rPr>
      </w:r>
      <w:r>
        <w:rPr>
          <w:lang w:val="pt_PT" w:bidi="pt_PT"/>
        </w:rPr>
        <w:t>Nafis</w:t>
      </w:r>
    </w:p>
    <w:p>
      <w:pPr>
        <w:pStyle w:val="ListBullet"/>
        <w:spacing w:line="240" w:lineRule="auto"/>
        <w:ind w:left="720"/>
      </w:pPr>
      <w:r>
        <w:rPr>
          <w:lang w:val="pt_PT" w:bidi="pt_PT"/>
        </w:rPr>
      </w:r>
      <w:r>
        <w:rPr>
          <w:lang w:val="pt_PT" w:bidi="pt_PT"/>
        </w:rPr>
        <w:t>Quedema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Ismael se apresenta como o filho de Abraão. Sua mãe é Hagar, a egípcia, serva da esposa de Abraão, Sara. Então Ismael apresentará seus filhos do mais velho para o mais jovem, começando com Nebaiote para Quedema. Ismael também mencionará que seus filhos terão seus próprios descendentes e eles se tornarão governantes de suas próprias tribos. Os lugares onde eles viverão serão nomeados em homenagem a eles.</w:t>
      </w:r>
    </w:p>
    <w:p>
      <w:pPr/>
      <w:r>
        <w:rPr>
          <w:lang w:val="pt_PT" w:bidi="pt_PT"/>
        </w:rPr>
      </w:r>
      <w:r>
        <w:rPr>
          <w:lang w:val="pt_PT" w:bidi="pt_PT"/>
        </w:rPr>
        <w:t>Pergunte ao ator que está interpretando Ismael: “Como você está se sentindo?” Você pode ouvir coisas como: “Louvem a Deus porque ele cumpriu sua promessa a minha mãe, Hagar”, ou “Meus filhos e descendentes mostram que Deus é fiel a sua promessa”. Reinicie a encenação.</w:t>
      </w:r>
    </w:p>
    <w:p>
      <w:pPr/>
      <w:r>
        <w:rPr>
          <w:lang w:val="pt_PT" w:bidi="pt_PT"/>
        </w:rPr>
      </w:r>
      <w:r>
        <w:rPr>
          <w:lang w:val="pt_PT" w:bidi="pt_PT"/>
        </w:rPr>
        <w:t>Na cena dois, os filhos de Ismael o enterrarão em algum lugar.</w:t>
      </w:r>
    </w:p>
    <w:p>
      <w:pPr/>
      <w:r>
        <w:rPr>
          <w:lang w:val="pt_PT" w:bidi="pt_PT"/>
        </w:rPr>
      </w:r>
      <w:r>
        <w:rPr>
          <w:lang w:val="pt_PT" w:bidi="pt_PT"/>
        </w:rPr>
        <w:t>Pare a ação e pergunte aos atores que interpretam os filhos de Ismael: “Como você está se sentindo?”. Você pode ouvir coisas como: “Sentiremos falta de nosso pai, Ismael”, ou “Lideraremos nossas próprias famílias e clãs, assim como nosso pai, Isamel”. Reinicie a encenação.</w:t>
      </w:r>
    </w:p>
    <w:p>
      <w:pPr/>
      <w:r>
        <w:rPr>
          <w:lang w:val="pt_PT" w:bidi="pt_PT"/>
        </w:rPr>
      </w:r>
      <w:r>
        <w:rPr>
          <w:lang w:val="pt_PT" w:bidi="pt_PT"/>
        </w:rPr>
        <w:t>Na cena três, os filhos de Ismael montarão sua tenda de Havilá para Sur.</w:t>
      </w:r>
    </w:p>
    <w:p>
      <w:pPr/>
      <w:r>
        <w:rPr>
          <w:lang w:val="pt_PT" w:bidi="pt_PT"/>
        </w:rPr>
      </w:r>
      <w:r>
        <w:rPr>
          <w:lang w:val="pt_PT" w:bidi="pt_PT"/>
        </w:rPr>
        <w:t>Pergunte ao ator que está interpretando Nebaiote: “Como você está se sentindo?” Você pode ouvir coisas como: “Precisamos viver apenas de Havilá para Sur”, ou “Devemos viver longe de nossos parentes, especialmente de Isaque. Isso o que nosso avô, Abraão, queria”.</w:t>
      </w:r>
      <w:r>
        <w:rPr>
          <w:lang w:val="pt_PT" w:bidi="pt_PT"/>
        </w:rPr>
      </w:r>
    </w:p>
    <w:p>
      <w:pPr>
        <w:pStyle w:val="Heading3"/>
      </w:pPr>
      <w:r>
        <w:rPr>
          <w:lang w:val="pt_PT" w:bidi="pt_PT"/>
        </w:rPr>
        <w:t>Preenchendo as Lacunas</w:t>
      </w:r>
    </w:p>
    <w:p>
      <w:pPr/>
      <w:r>
        <w:rPr>
          <w:lang w:val="pt_PT" w:bidi="pt_PT"/>
        </w:rPr>
      </w:r>
      <w:r>
        <w:rPr>
          <w:lang w:val="pt_PT" w:bidi="pt_PT"/>
        </w:rPr>
        <w:t xml:space="preserve">Essa história é sobre a genealogia de Ismael. A história presente começa com a introdução: “Essas são as </w:t>
      </w:r>
      <w:r>
        <w:rPr>
          <w:b/>
          <w:lang w:val="pt_PT" w:bidi="pt_PT"/>
        </w:rPr>
        <w:t>gerações</w:t>
      </w:r>
      <w:r>
        <w:rPr>
          <w:lang w:val="pt_PT" w:bidi="pt_PT"/>
        </w:rPr>
        <w:t xml:space="preserve"> de Ismael”. A palavra hebraica para “gerações” se refere a uma história ou registro da ancestralidade de uma pessoa. Também é traduzido como genealogia ou história. A ancestralidade de uma pessoa era importante porque essa era a base do status social, direitos e obrigações de uma pessoa. Traduza essa palavra da mesma maneira que você traduziu essa palavra antes. Você pode consultar o Glossário Mestre para mais informações sobre </w:t>
      </w:r>
      <w:r>
        <w:rPr>
          <w:b/>
          <w:lang w:val="pt_PT" w:bidi="pt_PT"/>
        </w:rPr>
        <w:t>gerações</w:t>
      </w:r>
      <w:r>
        <w:rPr>
          <w:lang w:val="pt_PT" w:bidi="pt_PT"/>
        </w:rPr>
        <w:t xml:space="preserve"> ou </w:t>
      </w:r>
      <w:r>
        <w:rPr>
          <w:b/>
          <w:lang w:val="pt_PT" w:bidi="pt_PT"/>
        </w:rPr>
        <w:t>genealogias</w:t>
      </w:r>
      <w:r>
        <w:rPr>
          <w:lang w:val="pt_PT" w:bidi="pt_PT"/>
        </w:rPr>
        <w:t>.</w:t>
      </w:r>
    </w:p>
    <w:p>
      <w:pPr/>
      <w:r>
        <w:rPr>
          <w:lang w:val="pt_PT" w:bidi="pt_PT"/>
        </w:rPr>
      </w:r>
      <w:r>
        <w:rPr>
          <w:lang w:val="pt_PT" w:bidi="pt_PT"/>
        </w:rPr>
        <w:t xml:space="preserve">Ismael era o filho de Abraão. Sua mãe era a concubina de Abraão, Hagar, a egípcia. Hagar era a serva da esposa de Abraão, Sara. Um servo é alguém que vive na mesma casa que seu mestre para servir às necessidades da família de seu mestre. Um </w:t>
      </w:r>
      <w:r>
        <w:rPr>
          <w:b/>
          <w:lang w:val="pt_PT" w:bidi="pt_PT"/>
        </w:rPr>
        <w:t>servo</w:t>
      </w:r>
      <w:r>
        <w:rPr>
          <w:lang w:val="pt_PT" w:bidi="pt_PT"/>
        </w:rPr>
        <w:t xml:space="preserve"> poderia ser homem ou mulher. Lembre-se de traduzir servo da maneira como você traduziu antes. Você também pode procurar essa palavra no Glossário Mestre para mais informações.</w:t>
      </w:r>
    </w:p>
    <w:p>
      <w:pPr/>
      <w:r>
        <w:rPr>
          <w:lang w:val="pt_PT" w:bidi="pt_PT"/>
        </w:rPr>
      </w:r>
      <w:r>
        <w:rPr>
          <w:lang w:val="pt_PT" w:bidi="pt_PT"/>
        </w:rPr>
        <w:t xml:space="preserve">Os filhos de Ismael são listados </w:t>
      </w:r>
      <w:r>
        <w:rPr>
          <w:b/>
          <w:lang w:val="pt_PT" w:bidi="pt_PT"/>
        </w:rPr>
        <w:t>na ordem de seu nascimento</w:t>
      </w:r>
      <w:r>
        <w:rPr>
          <w:lang w:val="pt_PT" w:bidi="pt_PT"/>
        </w:rPr>
        <w:t xml:space="preserve">. As palavras “na ordem de seu nascimento” significam do mais velho para o mais jovem. Ismael teve doze filhos. Seu filho primogênito é Nebaiote. Seu filho mais jovem era Quedema. Os filhos de Ismael terão seus próprios descendentes. Como resultado, eles serão os governantes de suas tribos. Suas tribos serão nomeadas em homenagem a eles. Uma tribo é um pequeno grupo de pessoas que geralmente têm um ancestral. Os membros da tribo, portanto, são tipicamente parentes de sangue. O cabeça de uma tribo era chamada de </w:t>
      </w:r>
      <w:r>
        <w:rPr>
          <w:b/>
          <w:lang w:val="pt_PT" w:bidi="pt_PT"/>
        </w:rPr>
        <w:t>príncipe</w:t>
      </w:r>
      <w:r>
        <w:rPr>
          <w:lang w:val="pt_PT" w:bidi="pt_PT"/>
        </w:rPr>
        <w:t xml:space="preserve"> ou um </w:t>
      </w:r>
      <w:r>
        <w:rPr>
          <w:b/>
          <w:lang w:val="pt_PT" w:bidi="pt_PT"/>
        </w:rPr>
        <w:t>governante</w:t>
      </w:r>
      <w:r>
        <w:rPr>
          <w:lang w:val="pt_PT" w:bidi="pt_PT"/>
        </w:rPr>
        <w:t xml:space="preserve">. Suas </w:t>
      </w:r>
      <w:r>
        <w:rPr>
          <w:b/>
          <w:lang w:val="pt_PT" w:bidi="pt_PT"/>
        </w:rPr>
        <w:t>aldeias</w:t>
      </w:r>
      <w:r>
        <w:rPr>
          <w:lang w:val="pt_PT" w:bidi="pt_PT"/>
        </w:rPr>
        <w:t xml:space="preserve"> e </w:t>
      </w:r>
      <w:r>
        <w:rPr>
          <w:b/>
          <w:lang w:val="pt_PT" w:bidi="pt_PT"/>
        </w:rPr>
        <w:t>acampamentos</w:t>
      </w:r>
      <w:r>
        <w:rPr>
          <w:lang w:val="pt_PT" w:bidi="pt_PT"/>
        </w:rPr>
        <w:t xml:space="preserve"> onde eles vivem também serão nomeados em homenagem a eles. Aldeias e acampamentos se referem a lugares onde eles viviam. Quando as pessoas acampavam, elas viviam em tendas para que elas pudessem se mudar de um lugar para outro. Acampamentos, portanto, significavam grupos de tendas. Por outro lado, aldeias se referiam a lugares que as pessoas construíam quando elas queriam ficar em um certo lugar permanentemente.</w:t>
      </w:r>
    </w:p>
    <w:p>
      <w:pPr/>
      <w:r>
        <w:rPr>
          <w:lang w:val="pt_PT" w:bidi="pt_PT"/>
        </w:rPr>
      </w:r>
      <w:r>
        <w:rPr>
          <w:lang w:val="pt_PT" w:bidi="pt_PT"/>
        </w:rPr>
        <w:t xml:space="preserve">Os filhos de Ismael viverão de </w:t>
      </w:r>
      <w:r>
        <w:rPr>
          <w:b/>
          <w:lang w:val="pt_PT" w:bidi="pt_PT"/>
        </w:rPr>
        <w:t>Havilá</w:t>
      </w:r>
      <w:r>
        <w:rPr>
          <w:lang w:val="pt_PT" w:bidi="pt_PT"/>
        </w:rPr>
        <w:t xml:space="preserve"> para </w:t>
      </w:r>
      <w:r>
        <w:rPr>
          <w:b/>
          <w:lang w:val="pt_PT" w:bidi="pt_PT"/>
        </w:rPr>
        <w:t>Sur</w:t>
      </w:r>
      <w:r>
        <w:rPr>
          <w:lang w:val="pt_PT" w:bidi="pt_PT"/>
        </w:rPr>
        <w:t xml:space="preserve">. Essa área da terra era oposta ao Egito e estava na direção da Assíria. A localização exata de Havilá é incerta. Mas se diz que está perto do lugar onde o jardim do Éden estava. A localização exata de Sur também é incerta. Mas se diz que está localizado entre a parte sul de Canaã e a parte norte do Egito. O </w:t>
      </w:r>
      <w:r>
        <w:rPr>
          <w:b/>
          <w:lang w:val="pt_PT" w:bidi="pt_PT"/>
        </w:rPr>
        <w:t>Egito</w:t>
      </w:r>
      <w:r>
        <w:rPr>
          <w:lang w:val="pt_PT" w:bidi="pt_PT"/>
        </w:rPr>
        <w:t xml:space="preserve"> era um país ao sul de Canaã. Em todo o livro de Gênesis, o Egito será um lugar de refúgio para os personagens principais sempre que eles estiverem em perigo. Em hebraico, a palavra </w:t>
      </w:r>
      <w:r>
        <w:rPr>
          <w:b/>
          <w:lang w:val="pt_PT" w:bidi="pt_PT"/>
        </w:rPr>
        <w:t>Assíria</w:t>
      </w:r>
      <w:r>
        <w:rPr>
          <w:lang w:val="pt_PT" w:bidi="pt_PT"/>
        </w:rPr>
        <w:t xml:space="preserve"> era Assur. As pessoas que estudam essa história discordam sobre se Assur era uma cidade da Assíria, ou era outro nome para a Assíria. A maioria das traduções da Bíblia traduz essa palavra como Assíria em vez de Assur.</w:t>
      </w:r>
    </w:p>
    <w:p>
      <w:pPr/>
      <w:r>
        <w:rPr>
          <w:lang w:val="pt_PT" w:bidi="pt_PT"/>
        </w:rPr>
      </w:r>
      <w:r>
        <w:rPr>
          <w:lang w:val="pt_PT" w:bidi="pt_PT"/>
        </w:rPr>
        <w:t>Pare e mostre onde Havilá, Sur, o Egito e a Assíria estão localizados no mapa.</w:t>
      </w:r>
    </w:p>
    <w:p>
      <w:pPr/>
      <w:r>
        <w:rPr>
          <w:lang w:val="pt_PT" w:bidi="pt_PT"/>
        </w:rPr>
      </w:r>
      <w:r>
        <w:rPr>
          <w:lang w:val="pt_PT" w:bidi="pt_PT"/>
        </w:rPr>
        <w:t>Então “</w:t>
      </w:r>
      <w:r>
        <w:rPr>
          <w:b/>
          <w:lang w:val="pt_PT" w:bidi="pt_PT"/>
        </w:rPr>
        <w:t xml:space="preserve"> ele</w:t>
      </w:r>
      <w:r>
        <w:rPr>
          <w:lang w:val="pt_PT" w:bidi="pt_PT"/>
        </w:rPr>
        <w:t xml:space="preserve"> se </w:t>
      </w:r>
      <w:r>
        <w:rPr>
          <w:b/>
          <w:lang w:val="pt_PT" w:bidi="pt_PT"/>
        </w:rPr>
        <w:t>estabeleceu</w:t>
      </w:r>
      <w:r>
        <w:rPr>
          <w:lang w:val="pt_PT" w:bidi="pt_PT"/>
        </w:rPr>
        <w:t xml:space="preserve"> longe de todos os seus </w:t>
      </w:r>
      <w:r>
        <w:rPr>
          <w:b/>
          <w:lang w:val="pt_PT" w:bidi="pt_PT"/>
        </w:rPr>
        <w:t>parentes</w:t>
      </w:r>
      <w:r>
        <w:rPr>
          <w:lang w:val="pt_PT" w:bidi="pt_PT"/>
        </w:rPr>
        <w:t>”. A palavra “ele” em algumas traduções da Bíblia provavelmente se refere a Ismael. Ismael já estava morto nesse momento. A palavra para “se estabelecer” em hebraico significa literalmente “cair”. O significado em hebraico é difícil de entender. Como resultado, as pessoas que estudam essa história discordam sobre seu significado. Mas a maioria das traduções da Bíblia entende isso para significar que os descendentes de Ismael viviam longe de seus parentes. Em hebraico, a palavra para parente é a mesma palavra para irmão. Também pode ser traduzido como familiares. Nessa história, se refere aos outros descendentes de Abraão. Os filhos de Ismael decidiram viver longe de seus parentes.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25:12–18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63">
        <w:r>
          <w:rPr>
            <w:lang w:val="pt_PT" w:bidi="pt_PT"/>
          </w:rPr>
          <w:rPr>
            <w:color w:val="0000EE"/>
            <w:u w:val="single"/>
          </w:rPr>
          <w:t>Ouvir e Sentir</w:t>
        </w:r>
      </w:hyperlink>
      <w:r>
        <w:rPr>
          <w:lang w:val="pt_PT" w:bidi="pt_PT"/>
        </w:rPr>
        <w:t xml:space="preserve"> (371 KB)</w:t>
      </w:r>
      <w:r>
        <w:rPr>
          <w:lang w:val="pt_PT" w:bidi="pt_PT"/>
        </w:rPr>
      </w:r>
    </w:p>
    <w:p>
      <w:pPr>
        <w:pStyle w:val="ListBullet"/>
        <w:spacing w:line="240" w:lineRule="auto"/>
        <w:ind w:left="720"/>
      </w:pPr>
      <w:r>
        <w:rPr>
          <w:lang w:val="pt_PT" w:bidi="pt_PT"/>
        </w:rPr>
      </w:r>
      <w:hyperlink r:id="rId264">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265">
        <w:r>
          <w:rPr>
            <w:lang w:val="pt_PT" w:bidi="pt_PT"/>
          </w:rPr>
          <w:rPr>
            <w:color w:val="0000EE"/>
            <w:u w:val="single"/>
          </w:rPr>
          <w:t>Identificando as Cenas</w:t>
        </w:r>
      </w:hyperlink>
      <w:r>
        <w:rPr>
          <w:lang w:val="pt_PT" w:bidi="pt_PT"/>
        </w:rPr>
        <w:t xml:space="preserve"> (1.3 MB)</w:t>
      </w:r>
      <w:r>
        <w:rPr>
          <w:lang w:val="pt_PT" w:bidi="pt_PT"/>
        </w:rPr>
      </w:r>
    </w:p>
    <w:p>
      <w:pPr>
        <w:pStyle w:val="ListBullet"/>
        <w:spacing w:line="240" w:lineRule="auto"/>
        <w:ind w:left="720"/>
      </w:pPr>
      <w:r>
        <w:rPr>
          <w:lang w:val="pt_PT" w:bidi="pt_PT"/>
        </w:rPr>
      </w:r>
      <w:hyperlink r:id="rId266">
        <w:r>
          <w:rPr>
            <w:lang w:val="pt_PT" w:bidi="pt_PT"/>
          </w:rPr>
          <w:rPr>
            <w:color w:val="0000EE"/>
            <w:u w:val="single"/>
          </w:rPr>
          <w:t>Incorporando o Texto</w:t>
        </w:r>
      </w:hyperlink>
      <w:r>
        <w:rPr>
          <w:lang w:val="pt_PT" w:bidi="pt_PT"/>
        </w:rPr>
        <w:t xml:space="preserve"> (1.8 MB)</w:t>
      </w:r>
      <w:r>
        <w:rPr>
          <w:lang w:val="pt_PT" w:bidi="pt_PT"/>
        </w:rPr>
      </w:r>
    </w:p>
    <w:p>
      <w:pPr>
        <w:pStyle w:val="ListBullet"/>
        <w:spacing w:line="240" w:lineRule="auto"/>
        <w:ind w:left="720"/>
      </w:pPr>
      <w:r>
        <w:rPr>
          <w:lang w:val="pt_PT" w:bidi="pt_PT"/>
        </w:rPr>
      </w:r>
      <w:hyperlink r:id="rId267">
        <w:r>
          <w:rPr>
            <w:lang w:val="pt_PT" w:bidi="pt_PT"/>
          </w:rPr>
          <w:rPr>
            <w:color w:val="0000EE"/>
            <w:u w:val="single"/>
          </w:rPr>
          <w:t>Preenchendo as Lacunas</w:t>
        </w:r>
      </w:hyperlink>
      <w:r>
        <w:rPr>
          <w:lang w:val="pt_PT" w:bidi="pt_PT"/>
        </w:rPr>
        <w:t xml:space="preserve"> (2.9 MB)</w:t>
      </w:r>
      <w:r>
        <w:rPr>
          <w:lang w:val="pt_PT" w:bidi="pt_PT"/>
        </w:rPr>
      </w:r>
    </w:p>
    <w:p>
      <w:pPr>
        <w:pStyle w:val="ListBullet"/>
        <w:spacing w:line="240" w:lineRule="auto"/>
        <w:ind w:left="720"/>
      </w:pPr>
      <w:r>
        <w:rPr>
          <w:lang w:val="pt_PT" w:bidi="pt_PT"/>
        </w:rPr>
      </w:r>
      <w:hyperlink r:id="rId26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25:19–34</w:t>
      </w:r>
      <w:r>
        <w:rPr>
          <w:lang w:val="pt_PT" w:bidi="pt_PT"/>
        </w:rPr>
      </w:r>
    </w:p>
    <w:p>
      <w:pPr>
        <w:pStyle w:val="Heading3"/>
      </w:pPr>
      <w:r>
        <w:rPr>
          <w:lang w:val="pt_PT" w:bidi="pt_PT"/>
        </w:rPr>
        <w:t>Ouvir e Sentir</w:t>
      </w:r>
    </w:p>
    <w:p>
      <w:pPr/>
      <w:r>
        <w:rPr>
          <w:lang w:val="pt_PT" w:bidi="pt_PT"/>
        </w:rPr>
      </w:r>
      <w:r>
        <w:rPr>
          <w:lang w:val="pt_PT" w:bidi="pt_PT"/>
        </w:rPr>
        <w:t>Ouça Gênesis 25:19–34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anterior era sobre a genealogia e morte de Ismael. A história presente é outra genealogia, mas desta vez é sobre Isaque e seus dois filhos, Esaú e Jacó. Nessa história, começamos a ver suas lutas e desejos para se tornar a pessoa mais importante na vida de Isaque.</w:t>
      </w:r>
    </w:p>
    <w:p>
      <w:pPr/>
      <w:r>
        <w:rPr>
          <w:lang w:val="pt_PT" w:bidi="pt_PT"/>
        </w:rPr>
      </w:r>
      <w:r>
        <w:rPr>
          <w:lang w:val="pt_PT" w:bidi="pt_PT"/>
        </w:rPr>
        <w:t xml:space="preserve">A história começa com a introdução: “Essas são as gerações de Isaque, o filho de Abraão”. A palavra hebraica para “gerações” é um termo que tipicamente se refere a uma história ou um registro da ancestralidade de uma pessoa. Também é muitas vezes traduzido como genealogia. </w:t>
      </w:r>
    </w:p>
    <w:p>
      <w:pPr/>
      <w:r>
        <w:rPr>
          <w:lang w:val="pt_PT" w:bidi="pt_PT"/>
        </w:rPr>
      </w:r>
      <w:r>
        <w:rPr>
          <w:lang w:val="pt_PT" w:bidi="pt_PT"/>
        </w:rPr>
        <w:t>Abraão era o pai de Isaque. Isaque se casou com Rebeca. O pai de Rebeca, Betuel, vivia na região de Padã-aram. Tanto seu pai quanto seu irmão Labão eram do grupo de pessoas arameias. Labão é mencionado aqui porque ele interpretará um papel importante nas próximas histórias.</w:t>
      </w:r>
    </w:p>
    <w:p>
      <w:pPr/>
      <w:r>
        <w:rPr>
          <w:lang w:val="pt_PT" w:bidi="pt_PT"/>
        </w:rPr>
      </w:r>
      <w:r>
        <w:rPr>
          <w:lang w:val="pt_PT" w:bidi="pt_PT"/>
        </w:rPr>
        <w:t>Pare e mostre onde Padã-aram está localizado no mapa. O mapa também deve mostrar os lugares ao redor, como Mesopotâmia, Síria, Harã e Canaã.</w:t>
      </w:r>
    </w:p>
    <w:p>
      <w:pPr/>
      <w:r>
        <w:rPr>
          <w:lang w:val="pt_PT" w:bidi="pt_PT"/>
        </w:rPr>
      </w:r>
      <w:r>
        <w:rPr>
          <w:lang w:val="pt_PT" w:bidi="pt_PT"/>
        </w:rPr>
        <w:t>Isaque falou com Deus e pediu a ele ajuda para Rebeca porque ela não poderia ter filhos — ela era estéril. Isaque orou a Deus porque, durante esse tempo, as pessoas pensavam que quando uma mulher era estéril, significava que Deus a amaldiçoou. Não está claro se Deus era a razão pela qual Rebeca não poderia ter filhos. No entanto, Deus concedeu o que Isaque orou. Como resultado, Rebeca ficou grávida.</w:t>
      </w:r>
    </w:p>
    <w:p>
      <w:pPr/>
      <w:r>
        <w:rPr>
          <w:lang w:val="pt_PT" w:bidi="pt_PT"/>
        </w:rPr>
      </w:r>
      <w:r>
        <w:rPr>
          <w:lang w:val="pt_PT" w:bidi="pt_PT"/>
        </w:rPr>
        <w:t>Os filhos lutaram dentro de Rebeca. Significa que os filhos estavam lutando uns com os outros dentro do útero de sua mãe. Por causa disso, Rebeca pensou consigo mesma: “Por que isso está acontecendo comigo?”. A pergunta de Rebeca pode ter sido devido à dor intensa causada pelos filhos que lutam em seu útero. Então, ela perguntou a Deus.</w:t>
      </w:r>
    </w:p>
    <w:p>
      <w:pPr/>
      <w:r>
        <w:rPr>
          <w:lang w:val="pt_PT" w:bidi="pt_PT"/>
        </w:rPr>
      </w:r>
      <w:r>
        <w:rPr>
          <w:lang w:val="pt_PT" w:bidi="pt_PT"/>
        </w:rPr>
        <w:t>Deus disse duas coisas a Rebeca. Primeiro, Deus disse: “Duas nações estão em seu ventre, e dois povos de dentro de você serão divididos”. Então, Deus disse que “um será mais forte do que o outro, o mais velho servirá ao mais jovem”.</w:t>
      </w:r>
    </w:p>
    <w:p>
      <w:pPr/>
      <w:r>
        <w:rPr>
          <w:lang w:val="pt_PT" w:bidi="pt_PT"/>
        </w:rPr>
      </w:r>
      <w:r>
        <w:rPr>
          <w:lang w:val="pt_PT" w:bidi="pt_PT"/>
        </w:rPr>
        <w:t>Deus estava dizendo que havia dois filhos no útero de Rebeca. Esses dois filhos terão muitos descendentes que se tornarão suas próprias nações. As duas nações se oporão uma à outra. Os descendentes do irmão mais velho serão mais fracos do que os descendentes do irmão mais jovem. Os descendentes do irmão mais jovem serão mais fortes, o que significa que eles terão mais pessoas e se tornarão mais poderosos. Os descendentes do mais velho servirão aos descendentes do mais fraco. Isso começa as lutas que vemos entre grupos de pessoas e descendentes nas histórias que estão por vir.</w:t>
      </w:r>
    </w:p>
    <w:p>
      <w:pPr/>
      <w:r>
        <w:rPr>
          <w:lang w:val="pt_PT" w:bidi="pt_PT"/>
        </w:rPr>
      </w:r>
      <w:r>
        <w:rPr>
          <w:lang w:val="pt_PT" w:bidi="pt_PT"/>
        </w:rPr>
        <w:t>Quando finalmente era hora de Rebeca ter os filhos, ela realmente teve dois filhos! Eles eram gêmeos — dois bebês nascidos ao mesmo tempo. O primeiro e o filho mais velho que saiu de Rebeca era descrito como “vermelho” e “todo o seu corpo como uma roupa peluda”. As palavras “roupa peluda” significam que a criança tinha cabelo em todo o seu corpo. A cor vermelha provavelmente se refere à cor do cabelo que cobria seu corpo. Por causa disso, seus pais Isaque e Rebeca o chamaram de Esaú.</w:t>
      </w:r>
    </w:p>
    <w:p>
      <w:pPr/>
      <w:r>
        <w:rPr>
          <w:lang w:val="pt_PT" w:bidi="pt_PT"/>
        </w:rPr>
      </w:r>
      <w:r>
        <w:rPr>
          <w:lang w:val="pt_PT" w:bidi="pt_PT"/>
        </w:rPr>
        <w:t>Então o filho mais jovem nasceu. Ele saiu “com sua mão segurando o calcanhar de Esaú”. O calcanhar se refere à parte inferior do pé de uma pessoa. Então, Isaque e Rebeca nomearam o filho mais jovem, Jacó. O nome de Jacó em hebraico soa como a palavra hebraica para calcanhar. Isaque tinha sessenta anos quando Rebeca deu à luz Esaú e Jacó.</w:t>
      </w:r>
    </w:p>
    <w:p>
      <w:pPr/>
      <w:r>
        <w:rPr>
          <w:lang w:val="pt_PT" w:bidi="pt_PT"/>
        </w:rPr>
      </w:r>
      <w:r>
        <w:rPr>
          <w:lang w:val="pt_PT" w:bidi="pt_PT"/>
        </w:rPr>
        <w:t>Os dois meninos cresceram. Esaú se tornou habilidoso em caçar animais para comida. Esaú também era “um homem do campo”. Isso significa que ele gostava de viver nos campos perto de onde os animais viviam para que ele pudesse caçá-los facilmente. Por outro lado, Jacó preferiu ficar perto de sua casa. Isaque amava Esaú porque ele comia sua caça. Nessa história, a palavra amor significa que Isaque favoreceu Esaú, então ele deu mais atenção a Esaú do que a Jacó. Caça se refere à carne de animais selvagens. Isaque amava Esaú porque Isaque gostava de comer a carne dos animais selvagens que Esaú caçava. Não sabemos por que, mas Rebeca amava Jacó, então ela deu mais atenção a Jacó do que a Esaú. O amor de Isaque por Esaú e o amor de Rebeca por Jacó serão informações importantes para histórias posteriores. Estamos começando a ver as lutas por importância dentro da família mesmo agora.</w:t>
      </w:r>
    </w:p>
    <w:p>
      <w:pPr/>
      <w:r>
        <w:rPr>
          <w:lang w:val="pt_PT" w:bidi="pt_PT"/>
        </w:rPr>
      </w:r>
      <w:r>
        <w:rPr>
          <w:lang w:val="pt_PT" w:bidi="pt_PT"/>
        </w:rPr>
        <w:t>Um dia, Jacó estava fervendo comida, chamada de ensopado. Enquanto Jacó estava cozinhando, Esaú retornou para casa muito cansado e com fome por caçar animais no campo. Esaú perguntou a Jacó se ele poderia comer um pouco do ensopado vermelho que Jacó estava cozinhando. Esaú descreveu o ensopado como vermelho talvez porque os ingredientes misturados nele transformavam o ensopado em vermelho. Como Esaú queria comer o ensopado vermelho, e talvez também porque todo seu corpo estivesse coberto de cabelos vermelhos, as pessoas começaram a chamá-lo de Edom. Em hebraico, Edom soa como a palavra hebraica para “vermelho”. Em histórias posteriores, os descendentes de Esaú serão chamados edomitas.</w:t>
      </w:r>
    </w:p>
    <w:p>
      <w:pPr/>
      <w:r>
        <w:rPr>
          <w:lang w:val="pt_PT" w:bidi="pt_PT"/>
        </w:rPr>
      </w:r>
      <w:r>
        <w:rPr>
          <w:lang w:val="pt_PT" w:bidi="pt_PT"/>
        </w:rPr>
        <w:t>Em resposta ao pedido de Esaú, Jacó disse: “Primeiro, me venda seu direito de nascimento”. Aqui, vender significa “me dê algo em troca do que você quer”. Nesse caso, Jacó estava pedindo a Esaú seu direito de primogenitura em troca do ensopado vermelho que Esaú estava pedindo. Direito de nascimento se refere aos direitos de Esaú como primogênito. O filho primogênito tinha direitos e privilégios especiais. Ele muitas vezes herda quase tudo o que seu pai deixa para trás como uma herança quando seu pai morre. Jacó pode ter pedido o direito de primogenitura de Esaú para que em vez de seu irmão, ele seja aquele que recebe a herança de seu pai Isaque.</w:t>
      </w:r>
    </w:p>
    <w:p>
      <w:pPr/>
      <w:r>
        <w:rPr>
          <w:lang w:val="pt_PT" w:bidi="pt_PT"/>
        </w:rPr>
      </w:r>
      <w:r>
        <w:rPr>
          <w:lang w:val="pt_PT" w:bidi="pt_PT"/>
        </w:rPr>
        <w:t>A resposta de Esaú enfatiza sua fome. Então Esaú fez uma pergunta: “O que de bom é isso para mim?”. Ele não espera uma resposta para sua pergunta. Esaú está dizendo que seu status como primogênito não é significativo. Porque se ele morrer por causa da fome, ele não receberá sua herança.</w:t>
      </w:r>
    </w:p>
    <w:p>
      <w:pPr/>
      <w:r>
        <w:rPr>
          <w:lang w:val="pt_PT" w:bidi="pt_PT"/>
        </w:rPr>
      </w:r>
      <w:r>
        <w:rPr>
          <w:lang w:val="pt_PT" w:bidi="pt_PT"/>
        </w:rPr>
        <w:t>Jacó pediu a Esaú para prometer diante de Deus que ele dará seu direito de nascença a Jacó.</w:t>
      </w:r>
    </w:p>
    <w:p>
      <w:pPr/>
      <w:r>
        <w:rPr>
          <w:lang w:val="pt_PT" w:bidi="pt_PT"/>
        </w:rPr>
      </w:r>
      <w:r>
        <w:rPr>
          <w:lang w:val="pt_PT" w:bidi="pt_PT"/>
        </w:rPr>
        <w:t>Pare e discuta a seguinte pergunta: em sua cultura, como uma pessoa faz uma promessa a outra pessoa?</w:t>
      </w:r>
    </w:p>
    <w:p>
      <w:pPr/>
      <w:r>
        <w:rPr>
          <w:lang w:val="pt_PT" w:bidi="pt_PT"/>
        </w:rPr>
      </w:r>
      <w:r>
        <w:rPr>
          <w:lang w:val="pt_PT" w:bidi="pt_PT"/>
        </w:rPr>
        <w:t>Então, Esaú jurou a Jacó. Então, Jacó deu a Esaú pão e guisado de lentilhas. O pão se refere a pão feito sem fermento. O ensopado de lentilhas é uma sopa que é misturada com feijões.</w:t>
      </w:r>
    </w:p>
    <w:p>
      <w:pPr/>
      <w:r>
        <w:rPr>
          <w:lang w:val="pt_PT" w:bidi="pt_PT"/>
        </w:rPr>
      </w:r>
      <w:r>
        <w:rPr>
          <w:lang w:val="pt_PT" w:bidi="pt_PT"/>
        </w:rPr>
        <w:t>Pare e mostre uma imagem de um pão e um ensopado de lentilhas.</w:t>
      </w:r>
    </w:p>
    <w:p>
      <w:pPr/>
      <w:r>
        <w:rPr>
          <w:lang w:val="pt_PT" w:bidi="pt_PT"/>
        </w:rPr>
      </w:r>
      <w:r>
        <w:rPr>
          <w:lang w:val="pt_PT" w:bidi="pt_PT"/>
        </w:rPr>
        <w:t>Esaú comeu o pão, bebeu a sopa de lentilhas e foi em seu caminho. Não está claro onde Esaú foi, mas sabemos que ele se apressou enquanto ele comeu. Essa história nos mostra que Esaú desprezou seu direito de nascença, ou não pensou que era uma coisa valiosa.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de seis cenas.</w:t>
      </w:r>
    </w:p>
    <w:p>
      <w:pPr/>
      <w:r>
        <w:rPr>
          <w:lang w:val="pt_PT" w:bidi="pt_PT"/>
        </w:rPr>
      </w:r>
      <w:r>
        <w:rPr>
          <w:b/>
          <w:lang w:val="pt_PT" w:bidi="pt_PT"/>
        </w:rPr>
        <w:t>Primeira cena:</w:t>
      </w:r>
      <w:r>
        <w:rPr>
          <w:lang w:val="pt_PT" w:bidi="pt_PT"/>
        </w:rPr>
        <w:t xml:space="preserve"> Isaque apresenta sua genealogia. Ele menciona seu pai, Abraão, e sua esposa, Rebeca. Ele também menciona o pai de Rebeca, Betuel e seu irmão, Labão.</w:t>
      </w:r>
    </w:p>
    <w:p>
      <w:pPr/>
      <w:r>
        <w:rPr>
          <w:lang w:val="pt_PT" w:bidi="pt_PT"/>
        </w:rPr>
      </w:r>
      <w:r>
        <w:rPr>
          <w:b/>
          <w:lang w:val="pt_PT" w:bidi="pt_PT"/>
        </w:rPr>
        <w:t>Segunda cena:</w:t>
      </w:r>
      <w:r>
        <w:rPr>
          <w:lang w:val="pt_PT" w:bidi="pt_PT"/>
        </w:rPr>
        <w:t xml:space="preserve"> Isaque ora a Deus para ajudar Rebeca a ficar grávida porque ela era estéril. Deus concede o pedido de Isaque. Depois de algum tempo, Rebeca fica grávida.</w:t>
      </w:r>
    </w:p>
    <w:p>
      <w:pPr/>
      <w:r>
        <w:rPr>
          <w:lang w:val="pt_PT" w:bidi="pt_PT"/>
        </w:rPr>
      </w:r>
      <w:r>
        <w:rPr>
          <w:b/>
          <w:lang w:val="pt_PT" w:bidi="pt_PT"/>
        </w:rPr>
        <w:t>Terceira cena</w:t>
      </w:r>
      <w:r>
        <w:rPr>
          <w:lang w:val="pt_PT" w:bidi="pt_PT"/>
        </w:rPr>
        <w:t>: Rebeca sente os filhos lutando em seu útero. Então, ela pensa consigo mesma por que os filhos estão lutando. Rebeca pergunta a Deus por que isso está acontecendo. Deus responde a Rebeca e diz a ela sobre os dois filhos em seu útero, bem como seu destino.</w:t>
      </w:r>
    </w:p>
    <w:p>
      <w:pPr/>
      <w:r>
        <w:rPr>
          <w:lang w:val="pt_PT" w:bidi="pt_PT"/>
        </w:rPr>
      </w:r>
      <w:r>
        <w:rPr>
          <w:b/>
          <w:lang w:val="pt_PT" w:bidi="pt_PT"/>
        </w:rPr>
        <w:t>Quarta cena:</w:t>
      </w:r>
      <w:r>
        <w:rPr>
          <w:lang w:val="pt_PT" w:bidi="pt_PT"/>
        </w:rPr>
        <w:t xml:space="preserve"> Jacó e Esaú nascem. Esaú nasce primeiro com seu corpo coberto com cabelos vermelhos. Jacó nasce imediatamente depois que Esaú saiu de Rebeca. Jacó agarra o calcanhar de Esaú. Isaque e Rebeca nomeam seus filhos.</w:t>
      </w:r>
    </w:p>
    <w:p>
      <w:pPr/>
      <w:r>
        <w:rPr>
          <w:lang w:val="pt_PT" w:bidi="pt_PT"/>
        </w:rPr>
      </w:r>
      <w:r>
        <w:rPr>
          <w:b/>
          <w:lang w:val="pt_PT" w:bidi="pt_PT"/>
        </w:rPr>
        <w:t>Quinta cena:</w:t>
      </w:r>
      <w:r>
        <w:rPr>
          <w:lang w:val="pt_PT" w:bidi="pt_PT"/>
        </w:rPr>
        <w:t xml:space="preserve"> Jacó e Esaú crescem. Esaú está no campo caçando, enquanto Jacó está em sua tenda. Esaú trará para casa uma caça para seu pai Isaque. Isaque irá saborear a caça que Esaú trouxe. Rebeca está com Jacó dentro de sua tenda.</w:t>
      </w:r>
    </w:p>
    <w:p>
      <w:pPr/>
      <w:r>
        <w:rPr>
          <w:lang w:val="pt_PT" w:bidi="pt_PT"/>
        </w:rPr>
      </w:r>
      <w:r>
        <w:rPr>
          <w:b/>
          <w:lang w:val="pt_PT" w:bidi="pt_PT"/>
        </w:rPr>
        <w:t>Sexta cena:</w:t>
      </w:r>
      <w:r>
        <w:rPr>
          <w:lang w:val="pt_PT" w:bidi="pt_PT"/>
        </w:rPr>
        <w:t xml:space="preserve"> Jacó está cozinhando ensopado. Esaú retorna do campo muito cansado e com fome. Esaú pede a Jacó um pouco de ensopado. Mas Jacó diz que Esaú deve vender seu direito de nascença primeiro. Esaú diz a Jacó que ele está muito com fome, e seu direito de primogenitura não é valor se ele morrer. Jacó pede a Esaú para jurar diante de Deus que ele está dando seu direito de nascença a Jacó. Esaú jura diante de Deus que Jacó agora tomará seu direito de nascença. Então, Jacó deu pão e ensopado de lentilhas a Esaú. Esaú come, bebe e vai embora imediatamente. Esaú desprezou seu direito de nascença.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Na cena um, Isaque se apresenta como o filho de Abraão. Então ele menciona sua idade, e então apresenta sua esposa, Rebeca, bem como seu pai e irmão.</w:t>
      </w:r>
    </w:p>
    <w:p>
      <w:pPr/>
      <w:r>
        <w:rPr>
          <w:lang w:val="pt_PT" w:bidi="pt_PT"/>
        </w:rPr>
      </w:r>
      <w:r>
        <w:rPr>
          <w:lang w:val="pt_PT" w:bidi="pt_PT"/>
        </w:rPr>
        <w:t>Pare e mostre onde Padã-aram está localizado no mapa. O mapa também deve mostrar os lugares ao redor, como Mesopotâmia, Síria, Harã e Canaã.</w:t>
      </w:r>
    </w:p>
    <w:p>
      <w:pPr/>
      <w:r>
        <w:rPr>
          <w:lang w:val="pt_PT" w:bidi="pt_PT"/>
        </w:rPr>
      </w:r>
      <w:r>
        <w:rPr>
          <w:lang w:val="pt_PT" w:bidi="pt_PT"/>
        </w:rPr>
        <w:t>Na cena dois, Isaque ora a Deus porque Rebeca era estéril.</w:t>
      </w:r>
    </w:p>
    <w:p>
      <w:pPr/>
      <w:r>
        <w:rPr>
          <w:lang w:val="pt_PT" w:bidi="pt_PT"/>
        </w:rPr>
      </w:r>
      <w:r>
        <w:rPr>
          <w:lang w:val="pt_PT" w:bidi="pt_PT"/>
        </w:rPr>
        <w:t>Pare e discuta a seguinte pergunta: como as pessoas oram em sua cultura? Responder essa pergunta ajudará você a pensar sobre como incorporar a oração de Isaque.</w:t>
      </w:r>
    </w:p>
    <w:p>
      <w:pPr/>
      <w:r>
        <w:rPr>
          <w:lang w:val="pt_PT" w:bidi="pt_PT"/>
        </w:rPr>
      </w:r>
      <w:r>
        <w:rPr>
          <w:lang w:val="pt_PT" w:bidi="pt_PT"/>
        </w:rPr>
        <w:t>Ele pede a Deus para ajudar Rebeca a ficar grávida. Deus concede a oração de Isaque e Rebeca fica grávida. Não está claro como Deus ajudou Rebeca. Lembre-se de que algum tempo passará antes de Rebeca conceber. Quando Rebeca fica grávida, Isaque agradece a Deus por conceder o que ele orou. Não está claro onde essa cena aconteceu.</w:t>
      </w:r>
    </w:p>
    <w:p>
      <w:pPr/>
      <w:r>
        <w:rPr>
          <w:lang w:val="pt_PT" w:bidi="pt_PT"/>
        </w:rPr>
      </w:r>
      <w:r>
        <w:rPr>
          <w:lang w:val="pt_PT" w:bidi="pt_PT"/>
        </w:rPr>
        <w:t>Na cena três, Rebeca pode ter mostrado alguma dor e desconforto porque ela sente que os filhos em seu útero estão lutando. Ela diz: “Por que isso está acontecendo comigo?”. Então, ela pergunta a Deus. Não está claro como Rebeca perguntou a Deus.</w:t>
      </w:r>
    </w:p>
    <w:p>
      <w:pPr/>
      <w:r>
        <w:rPr>
          <w:lang w:val="pt_PT" w:bidi="pt_PT"/>
        </w:rPr>
      </w:r>
      <w:r>
        <w:rPr>
          <w:lang w:val="pt_PT" w:bidi="pt_PT"/>
        </w:rPr>
        <w:t>Na cena quatro, chegou o momento para Rebeca dar à luz. “Eis que havia gêmeos em seu útero”. Eis aqui é uma expressão tipicamente dita antes de uma declaração muito importante. Nesse caso, a declaração importante é que Rebeca tinha gêmeos em seu útero. Gêmeos se referem a dois filhos que nasceram ao mesmo tempo. Isaque pega o jovem Esaú do útero de Rebeca. Assim que ele vê Esaú, Isaque descreve Esaú como cheio de cabelos vermelhos sobre seu corpo. Então, antes de Isaque tomar Esaú com sucesso de Rebeca, o jovem Jacó agarra o calcanhar de Esaú. Então, do útero de Rebeca, Isaque toma Esaú e então Jacó depois. Isaque e Rebeca nomearam o primogênito Esaú porque ele era coberto de cabelos vermelhos. Isaque nomeou o filho mais jovem de Jacó porque ele agarrou o calcanhar de seu irmão.</w:t>
      </w:r>
    </w:p>
    <w:p>
      <w:pPr/>
      <w:r>
        <w:rPr>
          <w:lang w:val="pt_PT" w:bidi="pt_PT"/>
        </w:rPr>
      </w:r>
      <w:r>
        <w:rPr>
          <w:lang w:val="pt_PT" w:bidi="pt_PT"/>
        </w:rPr>
        <w:t>Na cena cinco, Esaú e Jacó crescem e se tornam jovens adultos. Não está claro o quão velhos os gêmeos eram naquele momento. Mas nessa cena, é importante mostrar como Esaú e Jacó são diferentes um do outro. Esaú está no campo caçando um animal porque ele era “um caçador habilidoso, um homem do campo”. Enquanto Esaú caça, Isaque está dentro de sua tenda. Enquanto isso, Isaque descreve Jacó como “satisfeito por ficar dentro da tenda”. A cena termina com Esaú servindo o animal que ele caçou, e Isaque gosta de comer. Isaque amava Esaú. Enquanto isso, Rebeca amava Jacó.</w:t>
      </w:r>
    </w:p>
    <w:p>
      <w:pPr/>
      <w:r>
        <w:rPr>
          <w:lang w:val="pt_PT" w:bidi="pt_PT"/>
        </w:rPr>
      </w:r>
      <w:r>
        <w:rPr>
          <w:lang w:val="pt_PT" w:bidi="pt_PT"/>
        </w:rPr>
        <w:t>Pare e discuta as seguintes perguntas: como os pais e mães mostram seu amor por seus filhos em sua cultura? Responder a essa pergunta ajudará você a entender o amor de Isaque por Esaú e o amor de Rebeca por Jacó nessa cena.</w:t>
      </w:r>
    </w:p>
    <w:p>
      <w:pPr/>
      <w:r>
        <w:rPr>
          <w:lang w:val="pt_PT" w:bidi="pt_PT"/>
        </w:rPr>
      </w:r>
      <w:r>
        <w:rPr>
          <w:lang w:val="pt_PT" w:bidi="pt_PT"/>
        </w:rPr>
        <w:t>Na cena seis, Jacó está cozinhando ensopado vermelho. Então, Esaú retorna para casa do campo. Ele parece muito cansado e com fome, então ele pede a Jacó um pouco de ensopado vermelho. As palavras hebraicas para o ensopado vermelho traduzem literalmente, “vermelho, vermelho”. Esaú repetiu a palavra hebraica para a cor vermelha para dizer a Jacó que ele quer comer o ensopado imediatamente. Ele explica que é porque ele estava exausto.</w:t>
      </w:r>
    </w:p>
    <w:p>
      <w:pPr/>
      <w:r>
        <w:rPr>
          <w:lang w:val="pt_PT" w:bidi="pt_PT"/>
        </w:rPr>
      </w:r>
      <w:r>
        <w:rPr>
          <w:lang w:val="pt_PT" w:bidi="pt_PT"/>
        </w:rPr>
        <w:t>Pare e discuta a seguinte pergunta: como uma pessoa diz que ele está extremamente com fome?</w:t>
      </w:r>
    </w:p>
    <w:p>
      <w:pPr/>
      <w:r>
        <w:rPr>
          <w:lang w:val="pt_PT" w:bidi="pt_PT"/>
        </w:rPr>
      </w:r>
      <w:r>
        <w:rPr>
          <w:lang w:val="pt_PT" w:bidi="pt_PT"/>
        </w:rPr>
        <w:t>Como Esaú realmente queria comer o ensopado vermelho, as pessoas começaram a chamá-lo de Edom. Então, Jacó pede a Esaú para vender seu direito de nascença primeiro. A resposta de Esaú a Jacó começou com “Olha”, o que significa que ele queria que Jacó ouvisse cuidadosamente o que ele está prestes a dizer em seguida. Essa palavra hebraica para “Olhe” é a mesma palavra hebraica para “Eis aqui”. Ele disse: “Olha, estou prestes a morrer; de que uso é um direito de nascença para mim?”. Aqui, Esaú estava dizendo que resolver sua fome é mais importante do que esse direito de nascença. Mas Jacó diz que Esaú deve vender seu direito de nascença primeiro. Então, Esaú prometeu dar seu direito de primogenitura a Jacó. Então Jacó deu comida e bebida a Esaú. A cena termina com Esaú saindo da tenda para ir em algum lugar depois que ele comeu o pão e bebeu a sopa de lentilhas. Então ele vai embora, desprezando seu direito de nascença.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Isaque apresenta sua família, começando com seu pai Abraão, e então Rebeca, sua esposa. Isaque menciona sua idade quando ele tomou Rebeca como sua esposa. Ele também apresenta o pai e o irmão de Rebeca que são ambos arameus.</w:t>
      </w:r>
    </w:p>
    <w:p>
      <w:pPr/>
      <w:r>
        <w:rPr>
          <w:lang w:val="pt_PT" w:bidi="pt_PT"/>
        </w:rPr>
      </w:r>
      <w:r>
        <w:rPr>
          <w:lang w:val="pt_PT" w:bidi="pt_PT"/>
        </w:rPr>
        <w:t>Na cena dois, Isaque ora para Deus ajudar Rebeca a ficar grávida porque ela era estéril.</w:t>
      </w:r>
    </w:p>
    <w:p>
      <w:pPr/>
      <w:r>
        <w:rPr>
          <w:lang w:val="pt_PT" w:bidi="pt_PT"/>
        </w:rPr>
      </w:r>
      <w:r>
        <w:rPr>
          <w:lang w:val="pt_PT" w:bidi="pt_PT"/>
        </w:rPr>
        <w:t>Pergunte ao ator que está interpretando Isaque: “Como você se sente?” Você pode ouvir coisas como: “Deus prometeu a meu pai Abraão que nossa família terá muitos descendentes. Certamente Deus nos ajudará a ter filhos”, ou “Não sei por que Rebeca é estéril, mas Deus certamente a ajudará a ficar grávida”. Reinicie a encenação.</w:t>
      </w:r>
    </w:p>
    <w:p>
      <w:pPr/>
      <w:r>
        <w:rPr>
          <w:lang w:val="pt_PT" w:bidi="pt_PT"/>
        </w:rPr>
      </w:r>
      <w:r>
        <w:rPr>
          <w:lang w:val="pt_PT" w:bidi="pt_PT"/>
        </w:rPr>
        <w:t>Deus concede a oração de Isaque e Rebeca fica grávida. Certifique-se de mostrar que Deus fará algo, talvez uma ação, para mostrar que ele foi aquele que ajudou Rebeca a ficar grávida.</w:t>
      </w:r>
    </w:p>
    <w:p>
      <w:pPr/>
      <w:r>
        <w:rPr>
          <w:lang w:val="pt_PT" w:bidi="pt_PT"/>
        </w:rPr>
      </w:r>
      <w:r>
        <w:rPr>
          <w:lang w:val="pt_PT" w:bidi="pt_PT"/>
        </w:rPr>
        <w:t>Na terceira cena, Rebeca mostra dor e desconforto porque os filhos em seu útero estão lutando. Por causa de sua dor, ela diz: “Por que isso está acontecendo comigo?”.</w:t>
      </w:r>
    </w:p>
    <w:p>
      <w:pPr/>
      <w:r>
        <w:rPr>
          <w:lang w:val="pt_PT" w:bidi="pt_PT"/>
        </w:rPr>
      </w:r>
      <w:r>
        <w:rPr>
          <w:lang w:val="pt_PT" w:bidi="pt_PT"/>
        </w:rPr>
        <w:t>Pergunte a pessoa que está interpretando Rebeca: “Como você se sente?” Você pode ouvir coisas como: “Carregar esses filhos em meu útero é difícil. Agora eles estão até mesmo lutando!”. ou “Os filhos lutando em meu útero estão me causando muita dor! Por que isso está acontecendo?”. Reinicie a encenação.</w:t>
      </w:r>
    </w:p>
    <w:p>
      <w:pPr/>
      <w:r>
        <w:rPr>
          <w:lang w:val="pt_PT" w:bidi="pt_PT"/>
        </w:rPr>
      </w:r>
      <w:r>
        <w:rPr>
          <w:lang w:val="pt_PT" w:bidi="pt_PT"/>
        </w:rPr>
        <w:t>Rebeca pergunta a Deus, talvez por meio da oração. Então, Deus responderá a Rebeca. Certifique-se de interpretar Deus falando diretamente quando ele diz a Rebeca sobre o destino de seus filhos.</w:t>
      </w:r>
    </w:p>
    <w:p>
      <w:pPr/>
      <w:r>
        <w:rPr>
          <w:lang w:val="pt_PT" w:bidi="pt_PT"/>
        </w:rPr>
      </w:r>
      <w:r>
        <w:rPr>
          <w:lang w:val="pt_PT" w:bidi="pt_PT"/>
        </w:rPr>
        <w:t>Na quarta cena, Esaú e Jacó nascem. O jovem Esaú sai primeiro, e Isaque o descreve como cheio de cabelos vermelhos sobre seu corpo. Enquanto o jovem Esaú está saindo do útero de Rebeca, o jovem Jacó agarra o calcanhar de seu irmão. Depois que os gêmeos nascem, Isaque e Rebeca nomeiam seus filhos. Isaque tinha sessenta anos quando Esaú e Jacó nasceram. Certifique-se de mostrar que Isaque parece velho nessa cena.</w:t>
      </w:r>
    </w:p>
    <w:p>
      <w:pPr/>
      <w:r>
        <w:rPr>
          <w:lang w:val="pt_PT" w:bidi="pt_PT"/>
        </w:rPr>
      </w:r>
      <w:r>
        <w:rPr>
          <w:lang w:val="pt_PT" w:bidi="pt_PT"/>
        </w:rPr>
        <w:t>Pergunte ao ator que está interpretando Isaque: “Como você se sente?” Você pode ouvir coisas como: “Louvem a Deus porque ele mantém sua promessa de que sempre teremos descendentes em nossa família!”. ou “Agradeço a Deus porque, mesmo que eu já seja velho, e Rebeca fosse estéril, Deus nos deu nossos próprios filhos!”. Reinicie a encenação.</w:t>
      </w:r>
    </w:p>
    <w:p>
      <w:pPr/>
      <w:r>
        <w:rPr>
          <w:lang w:val="pt_PT" w:bidi="pt_PT"/>
        </w:rPr>
      </w:r>
      <w:r>
        <w:rPr>
          <w:lang w:val="pt_PT" w:bidi="pt_PT"/>
        </w:rPr>
        <w:t>Na quinta cena, Esaú e Jacó crescem e se tornam jovens homens adultos. Essa cena mostra a diferença entre Esaú e Jacó. Esaú amava estar no campo para caçar animais. Ele se torna um caçador habilidoso. Enquanto isso, Jacó gosta de ficar dentro da tenda.</w:t>
      </w:r>
    </w:p>
    <w:p>
      <w:pPr/>
      <w:r>
        <w:rPr>
          <w:lang w:val="pt_PT" w:bidi="pt_PT"/>
        </w:rPr>
      </w:r>
      <w:r>
        <w:rPr>
          <w:lang w:val="pt_PT" w:bidi="pt_PT"/>
        </w:rPr>
        <w:t>Pergunte ao ator que está interpretando Isaque: “Como você se sente?” Você pode ouvir coisas como: “Amei Esaú porque ele sempre caça, e prepara caça para eu comer”. Pergunte a pessoa que está interpretando Rebeca: “Como você se sente?”. Você pode ouvir coisas como: “Amei Jacó porque ele é quieto e prefere ficar dentro de nossa tenda”. Reinicie a encenação.</w:t>
      </w:r>
    </w:p>
    <w:p>
      <w:pPr/>
      <w:r>
        <w:rPr>
          <w:lang w:val="pt_PT" w:bidi="pt_PT"/>
        </w:rPr>
      </w:r>
      <w:r>
        <w:rPr>
          <w:lang w:val="pt_PT" w:bidi="pt_PT"/>
        </w:rPr>
        <w:t>Na sexta cena, enquanto Jacó cozinha ensopado, Esaú retorna para casa do campo. Ele estava cansado e com fome. Ele pede a Jacó um pouco de ensopado vermelho. Por causa disso, as pessoas também o chamarão de Edom. Aqui, Jacó e Esaú têm uma conversa sobre o direito de nascença de Esaú. Certifique-se de interpretar Esaú e Jacó falando os discursos diretos que eles usaram nessa cena. Depois que Jacó pediu a Esaú para vender seu direito de nascença,</w:t>
      </w:r>
    </w:p>
    <w:p>
      <w:pPr/>
      <w:r>
        <w:rPr>
          <w:lang w:val="pt_PT" w:bidi="pt_PT"/>
        </w:rPr>
      </w:r>
      <w:r>
        <w:rPr>
          <w:lang w:val="pt_PT" w:bidi="pt_PT"/>
        </w:rPr>
        <w:t>Pergunte ao ator que está interpretando Jacó: “Como você se sente?” Você pode ouvir coisas como: “É injusto que Esaú seja o herdeiro de meu pai apenas porque ele nasceu primeiro”, ou “Quero o direito de primogenitura de Esaú, para que eu herde tudo o que meu pai Isaque possui”.</w:t>
      </w:r>
    </w:p>
    <w:p>
      <w:pPr/>
      <w:r>
        <w:rPr>
          <w:lang w:val="pt_PT" w:bidi="pt_PT"/>
        </w:rPr>
      </w:r>
      <w:r>
        <w:rPr>
          <w:lang w:val="pt_PT" w:bidi="pt_PT"/>
        </w:rPr>
        <w:t>Como Jacó pediu, Esaú vendeu ou deu seu direito de nascença a Jacó para que ele pudesse ter um pouco de ensopado. Jacó deu pão e ensopado de lentilhas a Esaú para comer. Esaú comeu o pão, bebeu o ensopado e foi embora imediatamente.</w:t>
      </w:r>
    </w:p>
    <w:p>
      <w:pPr/>
      <w:r>
        <w:rPr>
          <w:lang w:val="pt_PT" w:bidi="pt_PT"/>
        </w:rPr>
      </w:r>
      <w:r>
        <w:rPr>
          <w:lang w:val="pt_PT" w:bidi="pt_PT"/>
        </w:rPr>
        <w:t>Pergunte ao ator que está interpretando Esaú: “Como você se sente?” Você pode ouvir coisas como: “Não me importo com meu direito de nascença porque não é valor se eu morrer de fome”, ou “Jacó pode ter meu direito de nascença. O que importa é que não estou mais com fome”.</w:t>
      </w:r>
      <w:r>
        <w:rPr>
          <w:lang w:val="pt_PT" w:bidi="pt_PT"/>
        </w:rPr>
      </w:r>
    </w:p>
    <w:p>
      <w:pPr>
        <w:pStyle w:val="Heading3"/>
      </w:pPr>
      <w:r>
        <w:rPr>
          <w:lang w:val="pt_PT" w:bidi="pt_PT"/>
        </w:rPr>
        <w:t>Preenchendo as Lacunas</w:t>
      </w:r>
    </w:p>
    <w:p>
      <w:pPr/>
      <w:r>
        <w:rPr>
          <w:lang w:val="pt_PT" w:bidi="pt_PT"/>
        </w:rPr>
      </w:r>
      <w:r>
        <w:rPr>
          <w:lang w:val="pt_PT" w:bidi="pt_PT"/>
        </w:rPr>
        <w:t xml:space="preserve">Essa história é sobre as </w:t>
      </w:r>
      <w:r>
        <w:rPr>
          <w:b/>
          <w:lang w:val="pt_PT" w:bidi="pt_PT"/>
        </w:rPr>
        <w:t>gerações</w:t>
      </w:r>
      <w:r>
        <w:rPr>
          <w:lang w:val="pt_PT" w:bidi="pt_PT"/>
        </w:rPr>
        <w:t xml:space="preserve"> de Isaque. Conta sobre os filhos de Isaque, Esaú e Jacó. A palavra hebraica para “gerações” é um termo que tipicamente se refere a uma história ou um registro da ancestralidade de uma pessoa. Também é muitas vezes traduzido como </w:t>
      </w:r>
      <w:r>
        <w:rPr>
          <w:b/>
          <w:lang w:val="pt_PT" w:bidi="pt_PT"/>
        </w:rPr>
        <w:t>genealogia</w:t>
      </w:r>
      <w:r>
        <w:rPr>
          <w:lang w:val="pt_PT" w:bidi="pt_PT"/>
        </w:rPr>
        <w:t xml:space="preserve">. No livro de Gênesis, essa palavra tem duas funções principais. Primeiro, funciona para sinalizar uma nova seção ou história. Em segundo lugar, funciona para mostrar a qual família uma pessoa pertence. Essas informações são importantes porque o status social, os direitos e as obrigações de uma pessoa são baseados em sua ancestralidade. Certifique-se de usar a mesma palavra para gerações que você usou nas genealogias anteriores. Você pode consultar o Glossário Mestre para mais informações sobre </w:t>
      </w:r>
      <w:r>
        <w:rPr>
          <w:lang w:val="pt_PT" w:bidi="pt_PT"/>
        </w:rPr>
        <w:t>gerações</w:t>
      </w:r>
      <w:r>
        <w:rPr>
          <w:lang w:val="pt_PT" w:bidi="pt_PT"/>
        </w:rPr>
        <w:t xml:space="preserve"> ou </w:t>
      </w:r>
      <w:r>
        <w:rPr>
          <w:lang w:val="pt_PT" w:bidi="pt_PT"/>
        </w:rPr>
        <w:t>genealogias</w:t>
      </w:r>
      <w:r>
        <w:rPr>
          <w:lang w:val="pt_PT" w:bidi="pt_PT"/>
        </w:rPr>
        <w:t>.</w:t>
      </w:r>
    </w:p>
    <w:p>
      <w:pPr/>
      <w:r>
        <w:rPr>
          <w:lang w:val="pt_PT" w:bidi="pt_PT"/>
        </w:rPr>
      </w:r>
      <w:r>
        <w:rPr>
          <w:lang w:val="pt_PT" w:bidi="pt_PT"/>
        </w:rPr>
        <w:t xml:space="preserve">Como Rebeca era estéril, ela não podia engravidar. </w:t>
      </w:r>
      <w:r>
        <w:rPr>
          <w:b/>
          <w:lang w:val="pt_PT" w:bidi="pt_PT"/>
        </w:rPr>
        <w:t>Esterilidade</w:t>
      </w:r>
      <w:r>
        <w:rPr>
          <w:lang w:val="pt_PT" w:bidi="pt_PT"/>
        </w:rPr>
        <w:t xml:space="preserve"> se refere à incapacidade de uma mulher de conceber um filho. Como Deus ordenou que os humanos se multiplicassem e enchessem a terra, ter filhos era considerado uma grande bênção que cumpre a vontade de Deus. Por outro lado, a incapacidade de ter um filho era considerada uma grande desonra. As pessoas pensavam que as mulheres que eram incapazes de ter filhos eram amaldiçoadas por Deus. Então, as pessoas muitas vezes as tratavam com desgraça. A esterilidade de Rebeca é especialmente um problema porque Deus prometeu a Abraão que seus descendentes serão muitos. Como Isaque é o filho de Abraão, Isaque deveria ter filhos. Então, Isaque </w:t>
      </w:r>
      <w:r>
        <w:rPr>
          <w:b/>
          <w:lang w:val="pt_PT" w:bidi="pt_PT"/>
        </w:rPr>
        <w:t>orou</w:t>
      </w:r>
      <w:r>
        <w:rPr>
          <w:lang w:val="pt_PT" w:bidi="pt_PT"/>
        </w:rPr>
        <w:t xml:space="preserve"> a Deus para ajudar Rebeca a ficar grávida. Orar se refere ao ato de se comunicar com Deus. Certifique-se de traduzir a palavra orar da mesma maneira que você traduziu nas histórias anteriores. Você pode consultar o Glossário Mestre para mais informações sobre </w:t>
      </w:r>
      <w:r>
        <w:rPr>
          <w:lang w:val="pt_PT" w:bidi="pt_PT"/>
        </w:rPr>
        <w:t>oração</w:t>
      </w:r>
      <w:r>
        <w:rPr>
          <w:lang w:val="pt_PT" w:bidi="pt_PT"/>
        </w:rPr>
        <w:t xml:space="preserve">. Deus atende a oração de Isaque, e Rebeca fica grávida depois de algum tempo. Lembre-se de que o nome de Deus usado nessa história é </w:t>
      </w:r>
      <w:r>
        <w:rPr>
          <w:b/>
          <w:lang w:val="pt_PT" w:bidi="pt_PT"/>
        </w:rPr>
        <w:t>Yavé</w:t>
      </w:r>
      <w:r>
        <w:rPr>
          <w:lang w:val="pt_PT" w:bidi="pt_PT"/>
        </w:rPr>
        <w:t xml:space="preserve">, o nome pessoal para Deus. Sua equipe deve traduzir esse nome da mesma maneira que você tem traduzido em outras histórias e lembre-se de que </w:t>
      </w:r>
      <w:r>
        <w:rPr>
          <w:lang w:val="pt_PT" w:bidi="pt_PT"/>
        </w:rPr>
        <w:t>Yavé</w:t>
      </w:r>
      <w:r>
        <w:rPr>
          <w:lang w:val="pt_PT" w:bidi="pt_PT"/>
        </w:rPr>
        <w:t xml:space="preserve"> está no Glossário Mestre.</w:t>
      </w:r>
    </w:p>
    <w:p>
      <w:pPr/>
      <w:r>
        <w:rPr>
          <w:lang w:val="pt_PT" w:bidi="pt_PT"/>
        </w:rPr>
      </w:r>
      <w:r>
        <w:rPr>
          <w:lang w:val="pt_PT" w:bidi="pt_PT"/>
        </w:rPr>
        <w:t>Rebeca perguntou a Deus por que os bebês estavam lutando dentro dela. A palavra que muitas traduções traduzem como bebês significa filhos.</w:t>
      </w:r>
    </w:p>
    <w:p>
      <w:pPr/>
      <w:r>
        <w:rPr>
          <w:lang w:val="pt_PT" w:bidi="pt_PT"/>
        </w:rPr>
      </w:r>
      <w:r>
        <w:rPr>
          <w:lang w:val="pt_PT" w:bidi="pt_PT"/>
        </w:rPr>
        <w:t xml:space="preserve">Deus disse a Rebeca que “Duas </w:t>
      </w:r>
      <w:r>
        <w:rPr>
          <w:b/>
          <w:lang w:val="pt_PT" w:bidi="pt_PT"/>
        </w:rPr>
        <w:t>nações</w:t>
      </w:r>
      <w:r>
        <w:rPr>
          <w:lang w:val="pt_PT" w:bidi="pt_PT"/>
        </w:rPr>
        <w:t xml:space="preserve"> estão em seu útero, e dois povos de dentro de você serão divididos”. A palavra nação se refere a um lugar ou território governado por um grupo de pessoas. Certifique-se de usar a mesma palavra para nação que você usou nas histórias anteriores. Você pode consultar o Glossário Mestre para mais informações sobre a palavra </w:t>
      </w:r>
      <w:r>
        <w:rPr>
          <w:lang w:val="pt_PT" w:bidi="pt_PT"/>
        </w:rPr>
        <w:t>nação</w:t>
      </w:r>
      <w:r>
        <w:rPr>
          <w:lang w:val="pt_PT" w:bidi="pt_PT"/>
        </w:rPr>
        <w:t xml:space="preserve">. A palavra hebraica para </w:t>
      </w:r>
      <w:r>
        <w:rPr>
          <w:b/>
          <w:lang w:val="pt_PT" w:bidi="pt_PT"/>
        </w:rPr>
        <w:t>dividir</w:t>
      </w:r>
      <w:r>
        <w:rPr>
          <w:lang w:val="pt_PT" w:bidi="pt_PT"/>
        </w:rPr>
        <w:t xml:space="preserve"> significa separar. Nessa história, a ideia é que os dois filhos e seus descendentes viverão separadamente porque eles se tornarão inimigos. Então Deus também disse: “Um será mais </w:t>
      </w:r>
      <w:r>
        <w:rPr>
          <w:b/>
          <w:lang w:val="pt_PT" w:bidi="pt_PT"/>
        </w:rPr>
        <w:t>forte</w:t>
      </w:r>
      <w:r>
        <w:rPr>
          <w:lang w:val="pt_PT" w:bidi="pt_PT"/>
        </w:rPr>
        <w:t xml:space="preserve"> do que o outro, o mais velho </w:t>
      </w:r>
      <w:r>
        <w:rPr>
          <w:b/>
          <w:lang w:val="pt_PT" w:bidi="pt_PT"/>
        </w:rPr>
        <w:t>servirá</w:t>
      </w:r>
      <w:r>
        <w:rPr>
          <w:lang w:val="pt_PT" w:bidi="pt_PT"/>
        </w:rPr>
        <w:t xml:space="preserve"> ao mais jovem”. A palavra para forte se refere a poder em termos de números e força militar. Significa que os descendentes de um filho dominarão e derrotarão os descendentes do outro filho. A palavra servir descreve o trabalho de um servo. Envolve diferentes tipos de trabalho. Por exemplo, os servos do sexo masculino podem servir como pastores, cuidando do gado de seu mestre. As servas, como Hagar, podem servir como ajudantes da esposa. Nessa história, significa que os descendentes do filho mais velho servirão sob o governo dos descendentes do filho mais jovem. Certifique-se de usar a mesma palavra para servir que você usou nas histórias anteriores. </w:t>
      </w:r>
    </w:p>
    <w:p>
      <w:pPr/>
      <w:r>
        <w:rPr>
          <w:lang w:val="pt_PT" w:bidi="pt_PT"/>
        </w:rPr>
      </w:r>
      <w:r>
        <w:rPr>
          <w:lang w:val="pt_PT" w:bidi="pt_PT"/>
        </w:rPr>
        <w:t xml:space="preserve">A declaração importante nesse contexto é que os filhos no útero de Rebeca eram </w:t>
      </w:r>
      <w:r>
        <w:rPr>
          <w:b/>
          <w:lang w:val="pt_PT" w:bidi="pt_PT"/>
        </w:rPr>
        <w:t>gêmeos</w:t>
      </w:r>
      <w:r>
        <w:rPr>
          <w:lang w:val="pt_PT" w:bidi="pt_PT"/>
        </w:rPr>
        <w:t xml:space="preserve">. Gêmeos se referem a dois filhos que nasceram ao mesmo tempo. O primogênito saiu com </w:t>
      </w:r>
      <w:r>
        <w:rPr>
          <w:b/>
          <w:lang w:val="pt_PT" w:bidi="pt_PT"/>
        </w:rPr>
        <w:t>roupa peluda</w:t>
      </w:r>
      <w:r>
        <w:rPr>
          <w:lang w:val="pt_PT" w:bidi="pt_PT"/>
        </w:rPr>
        <w:t xml:space="preserve"> vermelha. Roupa peluda significava que o cabelo cobria todo o seu corpo. O filho mais jovem saiu agarrando o </w:t>
      </w:r>
      <w:r>
        <w:rPr>
          <w:b/>
          <w:lang w:val="pt_PT" w:bidi="pt_PT"/>
        </w:rPr>
        <w:t>calcanhar</w:t>
      </w:r>
      <w:r>
        <w:rPr>
          <w:lang w:val="pt_PT" w:bidi="pt_PT"/>
        </w:rPr>
        <w:t xml:space="preserve"> de seu irmão. O calcanhar se refere à parte inferior do pé de uma pessoa. Isaque e Rebeca nomearam o primogênito, Esaú, e o mais jovem eles chamaram de </w:t>
      </w:r>
      <w:r>
        <w:rPr>
          <w:b/>
          <w:lang w:val="pt_PT" w:bidi="pt_PT"/>
        </w:rPr>
        <w:t>Jacó</w:t>
      </w:r>
      <w:r>
        <w:rPr>
          <w:lang w:val="pt_PT" w:bidi="pt_PT"/>
        </w:rPr>
        <w:t xml:space="preserve">. O nome de Jacó em hebraico soa como a palavra hebraica para calcanhar. </w:t>
      </w:r>
    </w:p>
    <w:p>
      <w:pPr/>
      <w:r>
        <w:rPr>
          <w:lang w:val="pt_PT" w:bidi="pt_PT"/>
        </w:rPr>
      </w:r>
      <w:r>
        <w:rPr>
          <w:lang w:val="pt_PT" w:bidi="pt_PT"/>
        </w:rPr>
        <w:t xml:space="preserve">Esaú era um caçador e um </w:t>
      </w:r>
      <w:r>
        <w:rPr>
          <w:b/>
          <w:lang w:val="pt_PT" w:bidi="pt_PT"/>
        </w:rPr>
        <w:t>homem do campo</w:t>
      </w:r>
      <w:r>
        <w:rPr>
          <w:lang w:val="pt_PT" w:bidi="pt_PT"/>
        </w:rPr>
        <w:t xml:space="preserve">. Aqui, “homem do campo” significa que Esaú estava sempre no campo, vivendo com animais selvagens para que ele pudesse caçá-los para comida. Jacó cresceu também. Mas ele preferia ficar dentro de suas </w:t>
      </w:r>
      <w:r>
        <w:rPr>
          <w:b/>
          <w:lang w:val="pt_PT" w:bidi="pt_PT"/>
        </w:rPr>
        <w:t>tendas</w:t>
      </w:r>
      <w:r>
        <w:rPr>
          <w:lang w:val="pt_PT" w:bidi="pt_PT"/>
        </w:rPr>
        <w:t xml:space="preserve">. Uma tenda era um abrigo temporário feito de pano, tecido ou pele de animal. Certifique-se de usar a mesma palavra para tendas que você usou nas histórias anteriores. Isaque </w:t>
      </w:r>
      <w:r>
        <w:rPr>
          <w:b/>
          <w:lang w:val="pt_PT" w:bidi="pt_PT"/>
        </w:rPr>
        <w:t>amava</w:t>
      </w:r>
      <w:r>
        <w:rPr>
          <w:lang w:val="pt_PT" w:bidi="pt_PT"/>
        </w:rPr>
        <w:t xml:space="preserve"> Esaú porque ele gostava de comer a </w:t>
      </w:r>
      <w:r>
        <w:rPr>
          <w:b/>
          <w:lang w:val="pt_PT" w:bidi="pt_PT"/>
        </w:rPr>
        <w:t>caça</w:t>
      </w:r>
      <w:r>
        <w:rPr>
          <w:lang w:val="pt_PT" w:bidi="pt_PT"/>
        </w:rPr>
        <w:t xml:space="preserve"> de Esaú. A “caça” de Esaú se refere à carne do animal selvagem que Esaú matou e então cozinhou. Enquanto isso, Rebeca amava Jacó. A palavra amor se refere ao ato voluntário de mostrar favor a uma pessoa.</w:t>
      </w:r>
    </w:p>
    <w:p>
      <w:pPr/>
      <w:r>
        <w:rPr>
          <w:lang w:val="pt_PT" w:bidi="pt_PT"/>
        </w:rPr>
      </w:r>
      <w:r>
        <w:rPr>
          <w:lang w:val="pt_PT" w:bidi="pt_PT"/>
        </w:rPr>
        <w:t xml:space="preserve">Um dia, quando Jacó estava cozinhando </w:t>
      </w:r>
      <w:r>
        <w:rPr>
          <w:b/>
          <w:lang w:val="pt_PT" w:bidi="pt_PT"/>
        </w:rPr>
        <w:t>ensopado</w:t>
      </w:r>
      <w:r>
        <w:rPr>
          <w:lang w:val="pt_PT" w:bidi="pt_PT"/>
        </w:rPr>
        <w:t xml:space="preserve">, Esaú retornou do campo. Um ensopado é uma comida que é fervida. Nessa história, Jacó estava cozinhando ensopado vermelho com lentilhas. Como Esaú estava muito cansado e com fome quando ele chegou em casa, Esaú pediu a Jacó um pouco de ensopado. Como Esaú queria comer o ensopado vermelho que Jacó estava cozinhando, e talvez por causa dos cabelos vermelhos que cobria seu corpo, as pessoas também o chamavam de </w:t>
      </w:r>
      <w:r>
        <w:rPr>
          <w:b/>
          <w:lang w:val="pt_PT" w:bidi="pt_PT"/>
        </w:rPr>
        <w:t>Edom</w:t>
      </w:r>
      <w:r>
        <w:rPr>
          <w:lang w:val="pt_PT" w:bidi="pt_PT"/>
        </w:rPr>
        <w:t xml:space="preserve">. Em hebraico, “Edom” soa como a palavra para a cor vermelha. Mas Jacó disse que Esaú deveria </w:t>
      </w:r>
      <w:r>
        <w:rPr>
          <w:b/>
          <w:lang w:val="pt_PT" w:bidi="pt_PT"/>
        </w:rPr>
        <w:t>vender</w:t>
      </w:r>
      <w:r>
        <w:rPr>
          <w:lang w:val="pt_PT" w:bidi="pt_PT"/>
        </w:rPr>
        <w:t xml:space="preserve"> seu </w:t>
      </w:r>
      <w:r>
        <w:rPr>
          <w:b/>
          <w:lang w:val="pt_PT" w:bidi="pt_PT"/>
        </w:rPr>
        <w:t>direito de nascença</w:t>
      </w:r>
      <w:r>
        <w:rPr>
          <w:lang w:val="pt_PT" w:bidi="pt_PT"/>
        </w:rPr>
        <w:t xml:space="preserve"> primeiro antes de ele dar a ele um pouco de ensopado. “Vender” é o ato de dar um objeto valioso a uma pessoa em troca de outro objeto valioso. Direito de nascimento se refere aos direitos de Esaú como primogênito. O filho primogênito tinha direitos e privilégios especiais. Ele muitas vezes herda quase tudo o que seu pai deixa para trás como uma herança quando seu pai morre. Jacó pediu a Esaú para jurar um juramento, ou fazer uma promessa diante de Deus, para dar a ele seu direito de nascença. Deus tem o direito de punir a pessoa se ela não mantiver a promessa. Muitas vezes as pessoas faziam uma cerimônia para tornar a promessa vinculativa, ou elas simplesmente faziam uma declaração. Então, Esaú prometeu dar seu direito de primogenitura a Jacó. Nessa história, não está claro como Esaú jurou diante de Deus. O que é certo é que para Esaú e Jacó, o juramento que Esaú fez era vinculante. Então, Esaú </w:t>
      </w:r>
      <w:r>
        <w:rPr>
          <w:b/>
          <w:lang w:val="pt_PT" w:bidi="pt_PT"/>
        </w:rPr>
        <w:t>desprezou</w:t>
      </w:r>
      <w:r>
        <w:rPr>
          <w:lang w:val="pt_PT" w:bidi="pt_PT"/>
        </w:rPr>
        <w:t xml:space="preserve"> seu direito de nascença. Aqui, “desprezar” significa que Esaú considerava seu direito de nascença como sem valor.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25:19–34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69">
        <w:r>
          <w:rPr>
            <w:lang w:val="pt_PT" w:bidi="pt_PT"/>
          </w:rPr>
          <w:rPr>
            <w:color w:val="0000EE"/>
            <w:u w:val="single"/>
          </w:rPr>
          <w:t>Ouvir e Sentir</w:t>
        </w:r>
      </w:hyperlink>
      <w:r>
        <w:rPr>
          <w:lang w:val="pt_PT" w:bidi="pt_PT"/>
        </w:rPr>
        <w:t xml:space="preserve"> (414 KB)</w:t>
      </w:r>
      <w:r>
        <w:rPr>
          <w:lang w:val="pt_PT" w:bidi="pt_PT"/>
        </w:rPr>
      </w:r>
    </w:p>
    <w:p>
      <w:pPr>
        <w:pStyle w:val="ListBullet"/>
        <w:spacing w:line="240" w:lineRule="auto"/>
        <w:ind w:left="720"/>
      </w:pPr>
      <w:r>
        <w:rPr>
          <w:lang w:val="pt_PT" w:bidi="pt_PT"/>
        </w:rPr>
      </w:r>
      <w:hyperlink r:id="rId270">
        <w:r>
          <w:rPr>
            <w:lang w:val="pt_PT" w:bidi="pt_PT"/>
          </w:rPr>
          <w:rPr>
            <w:color w:val="0000EE"/>
            <w:u w:val="single"/>
          </w:rPr>
          <w:t>Preparando o Cenário</w:t>
        </w:r>
      </w:hyperlink>
      <w:r>
        <w:rPr>
          <w:lang w:val="pt_PT" w:bidi="pt_PT"/>
        </w:rPr>
        <w:t xml:space="preserve"> (5.4 MB)</w:t>
      </w:r>
      <w:r>
        <w:rPr>
          <w:lang w:val="pt_PT" w:bidi="pt_PT"/>
        </w:rPr>
      </w:r>
    </w:p>
    <w:p>
      <w:pPr>
        <w:pStyle w:val="ListBullet"/>
        <w:spacing w:line="240" w:lineRule="auto"/>
        <w:ind w:left="720"/>
      </w:pPr>
      <w:r>
        <w:rPr>
          <w:lang w:val="pt_PT" w:bidi="pt_PT"/>
        </w:rPr>
      </w:r>
      <w:hyperlink r:id="rId271">
        <w:r>
          <w:rPr>
            <w:lang w:val="pt_PT" w:bidi="pt_PT"/>
          </w:rPr>
          <w:rPr>
            <w:color w:val="0000EE"/>
            <w:u w:val="single"/>
          </w:rPr>
          <w:t>Identificando as Cenas</w:t>
        </w:r>
      </w:hyperlink>
      <w:r>
        <w:rPr>
          <w:lang w:val="pt_PT" w:bidi="pt_PT"/>
        </w:rPr>
        <w:t xml:space="preserve"> (5.2 MB)</w:t>
      </w:r>
      <w:r>
        <w:rPr>
          <w:lang w:val="pt_PT" w:bidi="pt_PT"/>
        </w:rPr>
      </w:r>
    </w:p>
    <w:p>
      <w:pPr>
        <w:pStyle w:val="ListBullet"/>
        <w:spacing w:line="240" w:lineRule="auto"/>
        <w:ind w:left="720"/>
      </w:pPr>
      <w:r>
        <w:rPr>
          <w:lang w:val="pt_PT" w:bidi="pt_PT"/>
        </w:rPr>
      </w:r>
      <w:hyperlink r:id="rId272">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273">
        <w:r>
          <w:rPr>
            <w:lang w:val="pt_PT" w:bidi="pt_PT"/>
          </w:rPr>
          <w:rPr>
            <w:color w:val="0000EE"/>
            <w:u w:val="single"/>
          </w:rPr>
          <w:t>Preenchendo as Lacunas</w:t>
        </w:r>
      </w:hyperlink>
      <w:r>
        <w:rPr>
          <w:lang w:val="pt_PT" w:bidi="pt_PT"/>
        </w:rPr>
        <w:t xml:space="preserve"> (4.7 MB)</w:t>
      </w:r>
      <w:r>
        <w:rPr>
          <w:lang w:val="pt_PT" w:bidi="pt_PT"/>
        </w:rPr>
      </w:r>
    </w:p>
    <w:p>
      <w:pPr>
        <w:pStyle w:val="ListBullet"/>
        <w:spacing w:line="240" w:lineRule="auto"/>
        <w:ind w:left="720"/>
      </w:pPr>
      <w:r>
        <w:rPr>
          <w:lang w:val="pt_PT" w:bidi="pt_PT"/>
        </w:rPr>
      </w:r>
      <w:hyperlink r:id="rId27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26:1–33</w:t>
      </w:r>
      <w:r>
        <w:rPr>
          <w:lang w:val="pt_PT" w:bidi="pt_PT"/>
        </w:rPr>
      </w:r>
    </w:p>
    <w:p>
      <w:pPr>
        <w:pStyle w:val="Heading3"/>
      </w:pPr>
      <w:r>
        <w:rPr>
          <w:lang w:val="pt_PT" w:bidi="pt_PT"/>
        </w:rPr>
        <w:t>Ouvir e Sentir</w:t>
      </w:r>
    </w:p>
    <w:p>
      <w:pPr/>
      <w:r>
        <w:rPr>
          <w:lang w:val="pt_PT" w:bidi="pt_PT"/>
        </w:rPr>
      </w:r>
      <w:r>
        <w:rPr>
          <w:lang w:val="pt_PT" w:bidi="pt_PT"/>
        </w:rPr>
        <w:t>Ouça Gênesis 26:1–33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passagem está continuando a história narrativa de Isaque e sua família. Isaque tinha 60 anos quando seus filhos gêmeos Esaú e Jacó nasceram. Eles não são mencionados nessa passagem. Como eles não são mencionados, não sabemos quando os eventos dessa passagem acontecem. Essa passagem pode ter acontecido em algum momento depois do casamento de Isaque e Rebeca, mas antes de os gêmeos nascerem. Essa passagem interrompe a narrativa da vida de Jacó e nos dá informações adicionais sobre Isaque.</w:t>
      </w:r>
    </w:p>
    <w:p>
      <w:pPr/>
      <w:r>
        <w:rPr>
          <w:lang w:val="pt_PT" w:bidi="pt_PT"/>
        </w:rPr>
      </w:r>
      <w:r>
        <w:rPr>
          <w:lang w:val="pt_PT" w:bidi="pt_PT"/>
        </w:rPr>
        <w:t>A passagem apresenta três eventos diferentes na vida de Isaque que são paralelos na vida de seu pai, Abraão. Os três eventos na vida de Abraão aconteceram antes de Isaque nascer.</w:t>
      </w:r>
    </w:p>
    <w:p>
      <w:pPr/>
      <w:r>
        <w:rPr>
          <w:lang w:val="pt_PT" w:bidi="pt_PT"/>
        </w:rPr>
      </w:r>
      <w:r>
        <w:rPr>
          <w:lang w:val="pt_PT" w:bidi="pt_PT"/>
        </w:rPr>
        <w:t>O primeiro evento que ocorre é uma fome, como a que ocorreu durante o tempo de Abraão. Abraão foi para o Egito durante a fome. Uma fome é um momento em que não há comida suficiente para as pessoas e os animais comerem. Essa fome era severa. Abraão foi para o Egito durante a fome, mas Isaque se mudou com sua família para uma cidade chamada Gerar no sul, perto do deserto do Neguebe. Uma tribo de pessoas chamada filisteus vivia nessa área. Abraão também havia vivido nessa cidade antes de Isaque nascer. No momento em que Abraão foi lá, o nome do rei era Abimeleque. Esse rei morreu. Há outro rei com o mesmo nome no momento em que Isaque vai para Gerar.</w:t>
      </w:r>
    </w:p>
    <w:p>
      <w:pPr/>
      <w:r>
        <w:rPr>
          <w:lang w:val="pt_PT" w:bidi="pt_PT"/>
        </w:rPr>
      </w:r>
      <w:r>
        <w:rPr>
          <w:lang w:val="pt_PT" w:bidi="pt_PT"/>
        </w:rPr>
        <w:t>Mostre um mapa indicando a localização das cidades filisteias, incluindo Gerar. O mapa deve incluir toda a terra prometida para que a jornada de Isaque possa ser rastreada.</w:t>
      </w:r>
    </w:p>
    <w:p>
      <w:pPr/>
      <w:r>
        <w:rPr>
          <w:lang w:val="pt_PT" w:bidi="pt_PT"/>
        </w:rPr>
      </w:r>
      <w:r>
        <w:rPr>
          <w:lang w:val="pt_PT" w:bidi="pt_PT"/>
        </w:rPr>
        <w:t>Deus falou com Isaque. Nessa passagem, a palavra para Deus é Yavé. Isaque pode ter estado a caminho do Egito, assim como seu pai Abraão havia feito durante uma fome. No entanto, Deus diz a Isaque para não ir para o Egito. Deus diz a Isaque para permanecer em Gerar. Deus diz especificamente a Isaque para viver como um estrangeiro na terra de Gerar. Deus está dizendo a Isaque para ficar separado ou não se juntar à cultura daqueles que viviam na área. Deus lembra a Isaque que Abraão obedeceu a Deus. Isaque obedeceu a Deus e permaneceu em Gerar.</w:t>
      </w:r>
    </w:p>
    <w:p>
      <w:pPr/>
      <w:r>
        <w:rPr>
          <w:lang w:val="pt_PT" w:bidi="pt_PT"/>
        </w:rPr>
      </w:r>
      <w:r>
        <w:rPr>
          <w:lang w:val="pt_PT" w:bidi="pt_PT"/>
        </w:rPr>
        <w:t>Pare e discuta como um grupo: você já se mudou para outra aldeia ou país? Como você conseguiu viver com seus novos vizinhos? Por que vocês acham que Deus está dizendo a Isaque para permanecer separado de seus vizinhos?</w:t>
      </w:r>
    </w:p>
    <w:p>
      <w:pPr/>
      <w:r>
        <w:rPr>
          <w:lang w:val="pt_PT" w:bidi="pt_PT"/>
        </w:rPr>
      </w:r>
      <w:r>
        <w:rPr>
          <w:lang w:val="pt_PT" w:bidi="pt_PT"/>
        </w:rPr>
        <w:t>Deus também repete a promessa a Isaque que Deus deu a Abraão. Isso significa que Deus confirma a aliança com Isaque que Deus havia feito com Abraão. Deus diz a Isaque que Deus está renovando esse acordo porque Abraão ouviu e obedeceu a tudo o que Deus havia dito. Deus quer que Isaque entenda que a aliança é para a família de Isaque também.</w:t>
      </w:r>
    </w:p>
    <w:p>
      <w:pPr/>
      <w:r>
        <w:rPr>
          <w:lang w:val="pt_PT" w:bidi="pt_PT"/>
        </w:rPr>
      </w:r>
      <w:r>
        <w:rPr>
          <w:lang w:val="pt_PT" w:bidi="pt_PT"/>
        </w:rPr>
        <w:t>Discuta em grupo: por que Deus repete a aliança com Isaque que Deus havia feito com Abraão? O que seu grupo de pessoas faz com acordos importantes depois que alguém morre?</w:t>
      </w:r>
    </w:p>
    <w:p>
      <w:pPr/>
      <w:r>
        <w:rPr>
          <w:lang w:val="pt_PT" w:bidi="pt_PT"/>
        </w:rPr>
      </w:r>
      <w:r>
        <w:rPr>
          <w:lang w:val="pt_PT" w:bidi="pt_PT"/>
        </w:rPr>
        <w:t>Quando Isaque se mudou para Gerar, ele teve medo de que os homens locais pudessem matá-lo se eles soubessem que Rebeca era sua esposa. Rebeca era bela, então Isaque disse a todos que ela era sua irmã. Você se lembrará de que Abraão fez a mesma coisa com Sara quando eles foram para Gerar. Então, um dia, o rei olhou por sua janela e viu Isaque acariciando Rebeca. Isso significa que Isaque estava abraçando Rebeca ou realmente mostrando afeto por ela. Esse não era um ato sexual.</w:t>
      </w:r>
    </w:p>
    <w:p>
      <w:pPr/>
      <w:r>
        <w:rPr>
          <w:lang w:val="pt_PT" w:bidi="pt_PT"/>
        </w:rPr>
      </w:r>
      <w:r>
        <w:rPr>
          <w:lang w:val="pt_PT" w:bidi="pt_PT"/>
        </w:rPr>
        <w:t>Pare e discuta como uma equipe: como os homens em sua cultura se sentiriam se um homem que visita mentisse sobre sua esposa como Isaque fez? Quais são algumas palavras ou frases educadas que você usaria para descrever o que Isaque e Rebeca estavam fazendo?</w:t>
      </w:r>
    </w:p>
    <w:p>
      <w:pPr/>
      <w:r>
        <w:rPr>
          <w:lang w:val="pt_PT" w:bidi="pt_PT"/>
        </w:rPr>
      </w:r>
      <w:r>
        <w:rPr>
          <w:lang w:val="pt_PT" w:bidi="pt_PT"/>
        </w:rPr>
        <w:t>O rei percebeu que Rebeca era a esposa de Isaque e ficou zangado com Isaque. O rei disse que Isaque havia enganado o povo. Por causa disso, havia o perigo de um dos homens locais ter tentado dormir com Rebeca. Esse teria sido um pecado sério. Então, o rei disse a todas as pessoas que ninguém deveria ferir Isaque ou Rebeca.</w:t>
      </w:r>
    </w:p>
    <w:p>
      <w:pPr/>
      <w:r>
        <w:rPr>
          <w:lang w:val="pt_PT" w:bidi="pt_PT"/>
        </w:rPr>
      </w:r>
      <w:r>
        <w:rPr>
          <w:lang w:val="pt_PT" w:bidi="pt_PT"/>
        </w:rPr>
        <w:t>A passagem se move para o segundo evento na vida de Isaque. Esse é um conflito sobre direitos à água. Abraão também teve um conflito sobre direitos à água com os filisteus de Gerar. Enquanto vive em Gerar, Isaque planta uma colheita e tem uma tremenda colheita de grãos. Isso significa que Isaque permaneceu em Gerar tempo suficiente para preparar a terra e plantar a semente. Deus abençoa Isaque. Isaque colheu cem vezes mais do que ele plantou. Ele se torna mais rico com muitos servos e muitos animais. Os filisteus ficam com inveja de Isaque e sua riqueza.</w:t>
      </w:r>
    </w:p>
    <w:p>
      <w:pPr/>
      <w:r>
        <w:rPr>
          <w:lang w:val="pt_PT" w:bidi="pt_PT"/>
        </w:rPr>
      </w:r>
      <w:r>
        <w:rPr>
          <w:lang w:val="pt_PT" w:bidi="pt_PT"/>
        </w:rPr>
        <w:t>Discuta como um grupo: como você conta riquezas em sua cultura? Conte uma história sobre um momento em que a inveja sobre riqueza afetou os relacionamentos em sua comunidade.</w:t>
      </w:r>
    </w:p>
    <w:p>
      <w:pPr/>
      <w:r>
        <w:rPr>
          <w:lang w:val="pt_PT" w:bidi="pt_PT"/>
        </w:rPr>
      </w:r>
      <w:r>
        <w:rPr>
          <w:lang w:val="pt_PT" w:bidi="pt_PT"/>
        </w:rPr>
        <w:t>Pode ser que você queira fazer essa atividade como um grupo para ilustrar como se parece 100 vezes. Peça ao grupo que coloque uma colher cheia de grãos em uma pequena tigela. Então, usando a mesma colher, coloque 100 colheres cheias de grãos em um balde ou tigela. Você também pode usar terra, pedras ou até mesmo paus para o mesmo visual.</w:t>
      </w:r>
    </w:p>
    <w:p>
      <w:pPr/>
      <w:r>
        <w:rPr>
          <w:lang w:val="pt_PT" w:bidi="pt_PT"/>
        </w:rPr>
      </w:r>
      <w:r>
        <w:rPr>
          <w:lang w:val="pt_PT" w:bidi="pt_PT"/>
        </w:rPr>
        <w:t>Isaque usou poços como uma fonte de água para os rebanhos porque raramente chove na área de Gerar. Os filisteus usavam terra para encher os poços que os rebanhos de Isaque usavam, mas Isaque precisava da água para cuidar de sua família, servos e animais.</w:t>
      </w:r>
    </w:p>
    <w:p>
      <w:pPr/>
      <w:r>
        <w:rPr>
          <w:lang w:val="pt_PT" w:bidi="pt_PT"/>
        </w:rPr>
      </w:r>
      <w:r>
        <w:rPr>
          <w:lang w:val="pt_PT" w:bidi="pt_PT"/>
        </w:rPr>
        <w:t>Mostre uma imagem de um poço cavado — esse pode ser um desenho para mostrar o poço antigo.</w:t>
      </w:r>
    </w:p>
    <w:p>
      <w:pPr/>
      <w:r>
        <w:rPr>
          <w:lang w:val="pt_PT" w:bidi="pt_PT"/>
        </w:rPr>
      </w:r>
      <w:r>
        <w:rPr>
          <w:lang w:val="pt_PT" w:bidi="pt_PT"/>
        </w:rPr>
        <w:t>Discuta como um grupo: o que seu povo faria se alguém levasse a fonte de água ou danificasse os poços?</w:t>
      </w:r>
    </w:p>
    <w:p>
      <w:pPr/>
      <w:r>
        <w:rPr>
          <w:lang w:val="pt_PT" w:bidi="pt_PT"/>
        </w:rPr>
      </w:r>
      <w:r>
        <w:rPr>
          <w:lang w:val="pt_PT" w:bidi="pt_PT"/>
        </w:rPr>
        <w:t>O rei notou o conflito que estava se desenvolvendo. O rei ordenou que Isaque deixasse Gerar. Uma coisa semelhante aconteceu com Abraão. Isaque concordou em se mudar. Isaque se mudou da cidade para o vale de Gerar. Essa seria a área onde a água escorreria em um riacho depois de uma chuva ou se chovesse mais no deserto. Depois de uma chuva, a água emana na terra. É mais fácil cavar um poço em uma área como essa. Isaque encontrou os poços que Abraão havia cavado e os reabriu. Isaque também usou os mesmos nomes para os poços que Abraão havia usado. Isaque cavou novos poços no vale de Gerar e deu a cada um um nome. Um poço era chamado Eseque, que significa “discussão”, e o outro poço era chamado Sitna, que significa “hostilidade”. Depois que Isaque cavou o poço, os filisteus então alegaram que cada poço pertencia a eles. O primeiro poço era valioso porque tinha uma fonte nele. Isso significa que o poço continuaria fluindo com água.</w:t>
      </w:r>
    </w:p>
    <w:p>
      <w:pPr/>
      <w:r>
        <w:rPr>
          <w:lang w:val="pt_PT" w:bidi="pt_PT"/>
        </w:rPr>
      </w:r>
      <w:r>
        <w:rPr>
          <w:lang w:val="pt_PT" w:bidi="pt_PT"/>
        </w:rPr>
        <w:t>Pare e discuta como um grupo: por que vocês acham que Isaque nomeou os poços? Como você identificaria fontes de água públicas?</w:t>
      </w:r>
    </w:p>
    <w:p>
      <w:pPr/>
      <w:r>
        <w:rPr>
          <w:lang w:val="pt_PT" w:bidi="pt_PT"/>
        </w:rPr>
      </w:r>
      <w:r>
        <w:rPr>
          <w:lang w:val="pt_PT" w:bidi="pt_PT"/>
        </w:rPr>
        <w:t>Quando Isaque se mudou para o Vale de Gerar, Isaque montou suas tendas. Não sabemos em que ele vivia enquanto ele estava na cidade. As tendas geralmente eram panos feitos de cabra ou outras peles de animais. Viver em uma tenda tornava fácil para Isaque se mudar de lugar para lugar. Isaque se mudou de lugar para lugar no vale de Gerar. Ele finalmente cavou um poço que ninguém disputou ou reivindicou.</w:t>
      </w:r>
    </w:p>
    <w:p>
      <w:pPr/>
      <w:r>
        <w:rPr>
          <w:lang w:val="pt_PT" w:bidi="pt_PT"/>
        </w:rPr>
      </w:r>
      <w:r>
        <w:rPr>
          <w:lang w:val="pt_PT" w:bidi="pt_PT"/>
        </w:rPr>
        <w:t>Mostre uma imagem de uma tenda.</w:t>
      </w:r>
    </w:p>
    <w:p>
      <w:pPr/>
      <w:r>
        <w:rPr>
          <w:lang w:val="pt_PT" w:bidi="pt_PT"/>
        </w:rPr>
      </w:r>
      <w:r>
        <w:rPr>
          <w:lang w:val="pt_PT" w:bidi="pt_PT"/>
        </w:rPr>
        <w:t>Discuta como um grupo: Isaque não lutou com os filisteus sobre os poços. Como as pessoas em sua área resolvem problemas de água?</w:t>
      </w:r>
    </w:p>
    <w:p>
      <w:pPr/>
      <w:r>
        <w:rPr>
          <w:lang w:val="pt_PT" w:bidi="pt_PT"/>
        </w:rPr>
      </w:r>
      <w:r>
        <w:rPr>
          <w:lang w:val="pt_PT" w:bidi="pt_PT"/>
        </w:rPr>
        <w:t>Isaque nomeou esse poço Reobote, que significa espaço aberto. Eventualmente, Isaque se mudou para a cidade de Berseba, uma cidade no sul de Israel que está perto do deserto do Neguebe. Berseba também é uma cidade em que Abraão havia vivido. Na noite em que Isaque chegou lá, Deus falou com ele. Deus repete as promessas que Deus já fez a Abraão e a Isaque. Essa não é uma nova promessa. Deus disse: “Sou o Deus de seu pai Abraão. Não tenha medo! Deus disse que ele era “Deus” ou o Deus criador que fez a aliança com Abraão para abençoá-lo e fazer de seus descendentes uma grande nação. Deus não usa seu nome Yavé aqui. Isaque ouve essa promessa novamente e constrói um altar para adorar a Deus. Isaque permaneceu em Berseba. Seus servos cavaram outro poço.</w:t>
      </w:r>
    </w:p>
    <w:p>
      <w:pPr/>
      <w:r>
        <w:rPr>
          <w:lang w:val="pt_PT" w:bidi="pt_PT"/>
        </w:rPr>
      </w:r>
      <w:r>
        <w:rPr>
          <w:lang w:val="pt_PT" w:bidi="pt_PT"/>
        </w:rPr>
        <w:t>Mostre uma imagem de um altar.</w:t>
      </w:r>
    </w:p>
    <w:p>
      <w:pPr/>
      <w:r>
        <w:rPr>
          <w:lang w:val="pt_PT" w:bidi="pt_PT"/>
        </w:rPr>
      </w:r>
      <w:r>
        <w:rPr>
          <w:lang w:val="pt_PT" w:bidi="pt_PT"/>
        </w:rPr>
        <w:t>Pare e discuta como um grupo: por que vocês acham que Deus repete as promessas tantas vezes? Por que essa repetição é importante? Isaque adorou a Deus queimando um animal em um altar como sua resposta à promessa. Como seu povo responderia a uma promessa de Deus?</w:t>
      </w:r>
    </w:p>
    <w:p>
      <w:pPr/>
      <w:r>
        <w:rPr>
          <w:lang w:val="pt_PT" w:bidi="pt_PT"/>
        </w:rPr>
      </w:r>
      <w:r>
        <w:rPr>
          <w:lang w:val="pt_PT" w:bidi="pt_PT"/>
        </w:rPr>
        <w:t>Enquanto Isaque está em Berseba, o terceiro evento acontece. O rei Abimeleque vem de Gerar para ver Isaque. Isso também é paralelo ao que aconteceu com Abraão. O primeiro rei Abimeleque veio a Berseba para fazer um tratado com Abraão. Nessa passagem, o rei traz seu conselheiro e comandante do exército com ele. O conselheiro e o comandante do exército têm os mesmos nomes que o comandante e conselheiro do exército que veio com o primeiro rei Abimeleque. No entanto, esses não são os mesmos homens. O rei quer fazer uma aliança ou tratado com Isaque. O rei Abimeleque não está exigindo. O rei não quer problemas entre Isaque e os filisteus. O rei diz: “Vimos que o Senhor, ou Yavé, está com você”.</w:t>
      </w:r>
    </w:p>
    <w:p>
      <w:pPr/>
      <w:r>
        <w:rPr>
          <w:lang w:val="pt_PT" w:bidi="pt_PT"/>
        </w:rPr>
      </w:r>
      <w:r>
        <w:rPr>
          <w:lang w:val="pt_PT" w:bidi="pt_PT"/>
        </w:rPr>
        <w:t>Pare e discuta: em sua cultura, como as pessoas sabem que Deus está com alguém?</w:t>
      </w:r>
    </w:p>
    <w:p>
      <w:pPr/>
      <w:r>
        <w:rPr>
          <w:lang w:val="pt_PT" w:bidi="pt_PT"/>
        </w:rPr>
      </w:r>
      <w:r>
        <w:rPr>
          <w:lang w:val="pt_PT" w:bidi="pt_PT"/>
        </w:rPr>
        <w:t>A princípio, Isaque responde com hostilidade ao rei. O rei lembra a Isaque de o quão bem eles o trataram quando ele estava em Gerar. Depois de ouvir o rei, Isaque concorda com um tratado de paz e prepara um banquete especial para celebrar o tratado. Então, no dia seguinte, o rei e Isaque fazem uma promessa solene para manter o tratado ou aliança. Tanto a festa quanto a promessa solene são eventos culturais que mostram que um tratado é importante e oficial.</w:t>
      </w:r>
    </w:p>
    <w:p>
      <w:pPr/>
      <w:r>
        <w:rPr>
          <w:lang w:val="pt_PT" w:bidi="pt_PT"/>
        </w:rPr>
      </w:r>
      <w:r>
        <w:rPr>
          <w:lang w:val="pt_PT" w:bidi="pt_PT"/>
        </w:rPr>
        <w:t>Pare e discuta: o que seu povo faria para tornar um tratado oficial?</w:t>
      </w:r>
    </w:p>
    <w:p>
      <w:pPr/>
      <w:r>
        <w:rPr>
          <w:lang w:val="pt_PT" w:bidi="pt_PT"/>
        </w:rPr>
      </w:r>
      <w:r>
        <w:rPr>
          <w:lang w:val="pt_PT" w:bidi="pt_PT"/>
        </w:rPr>
        <w:t>Os servos de Isaque cavaram um novo poço em Berseba e ficaram animados por encontrar água. Isaque nomeou o poço de Siba, que significa “promessa solene” por causa do tratado que ele havia feito com o rei Abimeleque de Gerar. A cidade de Berseba cresceu ao redor do poço. O nome Berseba significa “poço da promessa solene”.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seis cenas. </w:t>
      </w:r>
    </w:p>
    <w:p>
      <w:pPr/>
      <w:r>
        <w:rPr>
          <w:lang w:val="pt_PT" w:bidi="pt_PT"/>
        </w:rPr>
      </w:r>
      <w:r>
        <w:rPr>
          <w:b/>
          <w:lang w:val="pt_PT" w:bidi="pt_PT"/>
        </w:rPr>
        <w:t>Primeira cena</w:t>
      </w:r>
      <w:r>
        <w:rPr>
          <w:lang w:val="pt_PT" w:bidi="pt_PT"/>
        </w:rPr>
        <w:t xml:space="preserve"> Durante uma fome, Isaque se muda para Gerar. Deus repete a aliança que Deus fez com Abraão.</w:t>
      </w:r>
    </w:p>
    <w:p>
      <w:pPr/>
      <w:r>
        <w:rPr>
          <w:lang w:val="pt_PT" w:bidi="pt_PT"/>
        </w:rPr>
      </w:r>
      <w:r>
        <w:rPr>
          <w:b/>
          <w:lang w:val="pt_PT" w:bidi="pt_PT"/>
        </w:rPr>
        <w:t>Segunda cena:</w:t>
      </w:r>
      <w:r>
        <w:rPr>
          <w:lang w:val="pt_PT" w:bidi="pt_PT"/>
        </w:rPr>
        <w:t xml:space="preserve"> como Isaque tem medo dos filisteus, ele diz que Rebeca é sua irmã. O rei descobre a mentira.</w:t>
      </w:r>
    </w:p>
    <w:p>
      <w:pPr/>
      <w:r>
        <w:rPr>
          <w:lang w:val="pt_PT" w:bidi="pt_PT"/>
        </w:rPr>
      </w:r>
      <w:r>
        <w:rPr>
          <w:b/>
          <w:lang w:val="pt_PT" w:bidi="pt_PT"/>
        </w:rPr>
        <w:t>Terceira cena:</w:t>
      </w:r>
      <w:r>
        <w:rPr>
          <w:lang w:val="pt_PT" w:bidi="pt_PT"/>
        </w:rPr>
        <w:t xml:space="preserve"> Isaque se torna tão rico e poderoso que o rei pede a ele para deixar Gerar.</w:t>
      </w:r>
    </w:p>
    <w:p>
      <w:pPr/>
      <w:r>
        <w:rPr>
          <w:lang w:val="pt_PT" w:bidi="pt_PT"/>
        </w:rPr>
      </w:r>
      <w:r>
        <w:rPr>
          <w:b/>
          <w:lang w:val="pt_PT" w:bidi="pt_PT"/>
        </w:rPr>
        <w:t>Quarta cena:</w:t>
      </w:r>
      <w:r>
        <w:rPr>
          <w:lang w:val="pt_PT" w:bidi="pt_PT"/>
        </w:rPr>
        <w:t xml:space="preserve"> há conflito entre os servos de Isaque e os filisteus sobre água.</w:t>
      </w:r>
    </w:p>
    <w:p>
      <w:pPr/>
      <w:r>
        <w:rPr>
          <w:lang w:val="pt_PT" w:bidi="pt_PT"/>
        </w:rPr>
      </w:r>
      <w:r>
        <w:rPr>
          <w:b/>
          <w:lang w:val="pt_PT" w:bidi="pt_PT"/>
        </w:rPr>
        <w:t>Quinta cena:</w:t>
      </w:r>
      <w:r>
        <w:rPr>
          <w:lang w:val="pt_PT" w:bidi="pt_PT"/>
        </w:rPr>
        <w:t xml:space="preserve"> Isaque se muda para Berseba, onde Deus novamente repete as promessas feitas a Abraão.</w:t>
      </w:r>
    </w:p>
    <w:p>
      <w:pPr/>
      <w:r>
        <w:rPr>
          <w:lang w:val="pt_PT" w:bidi="pt_PT"/>
        </w:rPr>
      </w:r>
      <w:r>
        <w:rPr>
          <w:b/>
          <w:lang w:val="pt_PT" w:bidi="pt_PT"/>
        </w:rPr>
        <w:t>Sexta cena:</w:t>
      </w:r>
      <w:r>
        <w:rPr>
          <w:lang w:val="pt_PT" w:bidi="pt_PT"/>
        </w:rPr>
        <w:t xml:space="preserve"> o rei de Gerar vem a Isaque e pede um tratado. Depois da cerimônia do tratado, os homens de Isaque cavam um novo poço em Berseba.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O rei Abimeleque</w:t>
      </w:r>
    </w:p>
    <w:p>
      <w:pPr>
        <w:pStyle w:val="ListBullet"/>
        <w:spacing w:line="240" w:lineRule="auto"/>
        <w:ind w:left="720"/>
      </w:pPr>
      <w:r>
        <w:rPr>
          <w:lang w:val="pt_PT" w:bidi="pt_PT"/>
        </w:rPr>
      </w:r>
      <w:r>
        <w:rPr>
          <w:lang w:val="pt_PT" w:bidi="pt_PT"/>
        </w:rPr>
        <w:t>Os servos de Isaque</w:t>
      </w:r>
    </w:p>
    <w:p>
      <w:pPr>
        <w:pStyle w:val="ListBullet"/>
        <w:spacing w:line="240" w:lineRule="auto"/>
        <w:ind w:left="720"/>
      </w:pPr>
      <w:r>
        <w:rPr>
          <w:lang w:val="pt_PT" w:bidi="pt_PT"/>
        </w:rPr>
      </w:r>
      <w:r>
        <w:rPr>
          <w:lang w:val="pt_PT" w:bidi="pt_PT"/>
        </w:rPr>
        <w:t>Filisteus</w:t>
      </w:r>
    </w:p>
    <w:p>
      <w:pPr>
        <w:pStyle w:val="ListBullet"/>
        <w:spacing w:line="240" w:lineRule="auto"/>
        <w:ind w:left="720"/>
      </w:pPr>
      <w:r>
        <w:rPr>
          <w:lang w:val="pt_PT" w:bidi="pt_PT"/>
        </w:rPr>
      </w:r>
      <w:r>
        <w:rPr>
          <w:lang w:val="pt_PT" w:bidi="pt_PT"/>
        </w:rPr>
        <w:t>O conselheiro do rei</w:t>
      </w:r>
    </w:p>
    <w:p>
      <w:pPr>
        <w:pStyle w:val="ListBullet"/>
        <w:spacing w:line="240" w:lineRule="auto"/>
        <w:ind w:left="720"/>
      </w:pPr>
      <w:r>
        <w:rPr>
          <w:lang w:val="pt_PT" w:bidi="pt_PT"/>
        </w:rPr>
      </w:r>
      <w:r>
        <w:rPr>
          <w:lang w:val="pt_PT" w:bidi="pt_PT"/>
        </w:rPr>
        <w:t>O comandante do exército do rei</w:t>
      </w:r>
    </w:p>
    <w:p>
      <w:pPr>
        <w:pStyle w:val="ListBullet"/>
        <w:spacing w:line="240" w:lineRule="auto"/>
        <w:ind w:left="720"/>
      </w:pPr>
      <w:r>
        <w:rPr>
          <w:lang w:val="pt_PT" w:bidi="pt_PT"/>
        </w:rPr>
      </w:r>
      <w:r>
        <w:rPr>
          <w:lang w:val="pt_PT" w:bidi="pt_PT"/>
        </w:rPr>
        <w:t>Abraão é citado várias vezes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uma fome severa começa na terra. Isaque se muda para Gerar, que é uma cidade filisteia na área sul do país. É importante lembrar que parece que Isaque está a caminho do Egito, assim como seu pai Abraão foi para o Egito durante uma fome. No entanto, enquanto ele está em Gerar, Deus aparece a Isaque e diz a ele para não ir para o Egito. Deus diz a Isaque para permanecer em Gerar, mas viver como um estrangeiro entre o povo. Então Deus repete as mesmas promessas que Deus havia feito a Abraão. Deus diz a Isaque que as promessas também são para Isaque porque Abraão ouviu a Deus e obedeceu a tudo o que Deus disse para fazer. Isaque permaneceu em Gerar.</w:t>
      </w:r>
    </w:p>
    <w:p>
      <w:pPr/>
      <w:r>
        <w:rPr>
          <w:lang w:val="pt_PT" w:bidi="pt_PT"/>
        </w:rPr>
      </w:r>
      <w:r>
        <w:rPr>
          <w:lang w:val="pt_PT" w:bidi="pt_PT"/>
        </w:rPr>
        <w:t>A promessa que Deus faz a Isaque tem várias partes.</w:t>
      </w:r>
    </w:p>
    <w:p>
      <w:pPr>
        <w:pStyle w:val="ListBullet"/>
        <w:spacing w:line="240" w:lineRule="auto"/>
        <w:ind w:left="720"/>
      </w:pPr>
      <w:r>
        <w:rPr>
          <w:lang w:val="pt_PT" w:bidi="pt_PT"/>
        </w:rPr>
      </w:r>
      <w:r>
        <w:rPr>
          <w:lang w:val="pt_PT" w:bidi="pt_PT"/>
        </w:rPr>
        <w:t>Isaque deve viver como um estrangeiro em Gerar.</w:t>
      </w:r>
    </w:p>
    <w:p>
      <w:pPr>
        <w:pStyle w:val="ListBullet"/>
        <w:spacing w:line="240" w:lineRule="auto"/>
        <w:ind w:left="720"/>
      </w:pPr>
      <w:r>
        <w:rPr>
          <w:lang w:val="pt_PT" w:bidi="pt_PT"/>
        </w:rPr>
      </w:r>
      <w:r>
        <w:rPr>
          <w:lang w:val="pt_PT" w:bidi="pt_PT"/>
        </w:rPr>
        <w:t>Estarei com você e abençoarei você.</w:t>
      </w:r>
    </w:p>
    <w:p>
      <w:pPr>
        <w:pStyle w:val="ListBullet"/>
        <w:spacing w:line="240" w:lineRule="auto"/>
        <w:ind w:left="720"/>
      </w:pPr>
      <w:r>
        <w:rPr>
          <w:lang w:val="pt_PT" w:bidi="pt_PT"/>
        </w:rPr>
      </w:r>
      <w:r>
        <w:rPr>
          <w:lang w:val="pt_PT" w:bidi="pt_PT"/>
        </w:rPr>
        <w:t>Darei todas essas terras a você e seus descendentes, assim como prometi a Abraão.</w:t>
      </w:r>
    </w:p>
    <w:p>
      <w:pPr>
        <w:pStyle w:val="ListBullet"/>
        <w:spacing w:line="240" w:lineRule="auto"/>
        <w:ind w:left="720"/>
      </w:pPr>
      <w:r>
        <w:rPr>
          <w:lang w:val="pt_PT" w:bidi="pt_PT"/>
        </w:rPr>
      </w:r>
      <w:r>
        <w:rPr>
          <w:lang w:val="pt_PT" w:bidi="pt_PT"/>
        </w:rPr>
        <w:t>Farei com que seus descendentes sejam tão numerosos quanto as estrelas e darei a eles essas terras.</w:t>
      </w:r>
    </w:p>
    <w:p>
      <w:pPr>
        <w:pStyle w:val="ListBullet"/>
        <w:spacing w:line="240" w:lineRule="auto"/>
        <w:ind w:left="720"/>
      </w:pPr>
      <w:r>
        <w:rPr>
          <w:lang w:val="pt_PT" w:bidi="pt_PT"/>
        </w:rPr>
      </w:r>
      <w:r>
        <w:rPr>
          <w:lang w:val="pt_PT" w:bidi="pt_PT"/>
        </w:rPr>
        <w:t>Por meio de seus descendentes, todas as nações ou povos da terra serão abençoadas.</w:t>
      </w:r>
    </w:p>
    <w:p>
      <w:pPr>
        <w:pStyle w:val="ListBullet"/>
        <w:spacing w:line="240" w:lineRule="auto"/>
        <w:ind w:left="720"/>
      </w:pPr>
      <w:r>
        <w:rPr>
          <w:lang w:val="pt_PT" w:bidi="pt_PT"/>
        </w:rPr>
      </w:r>
      <w:r>
        <w:rPr>
          <w:lang w:val="pt_PT" w:bidi="pt_PT"/>
        </w:rPr>
        <w:t>Farei isso porque Abraão me ouviu e me obedeceu.</w:t>
      </w:r>
    </w:p>
    <w:p>
      <w:pPr/>
      <w:r>
        <w:rPr>
          <w:lang w:val="pt_PT" w:bidi="pt_PT"/>
        </w:rPr>
      </w:r>
      <w:r>
        <w:rPr>
          <w:lang w:val="pt_PT" w:bidi="pt_PT"/>
        </w:rPr>
        <w:t>Na segunda cena, Isaque mente sobre Rebeca porque ele teve medo de que os homens o matassem porque Rebeca era muito bela. Esse engano durou por algum tempo. Então o rei Abimeleque olhou pela janela e viu Isaque acariciando Rebeca. O rei ficou zangado com Isaque. O rei chamou Isaque para vir à presença do rei. É importante lembrar que o rei Abimeleque ficou zangado. Ele fez uma pergunta para mostrar sua raiva: “Por que você fez isso conosco?”. Abimeleque não queria que seu povo dormisse com Rebeca e pecasse. O rei Abimeleque então emitiu uma ordem de que ninguém deveria ferir Isaque ou Rebeca.</w:t>
      </w:r>
    </w:p>
    <w:p>
      <w:pPr/>
      <w:r>
        <w:rPr>
          <w:lang w:val="pt_PT" w:bidi="pt_PT"/>
        </w:rPr>
      </w:r>
      <w:r>
        <w:rPr>
          <w:lang w:val="pt_PT" w:bidi="pt_PT"/>
        </w:rPr>
        <w:t>Na terceira cena, Isaque planta colheitas enquanto ainda está em Gerar. Deus abençoou Isaque. Os rebanhos de ovelhas e cabras e rebanhos de vacas aumentavam mais e mais. Os filisteus ficaram com inveja e encheram os poços com terra. A inveja e os problemas entre os filisteus e Isaque cresceram até que o rei disse a Isaque para sair.</w:t>
      </w:r>
    </w:p>
    <w:p>
      <w:pPr/>
      <w:r>
        <w:rPr>
          <w:lang w:val="pt_PT" w:bidi="pt_PT"/>
        </w:rPr>
      </w:r>
      <w:r>
        <w:rPr>
          <w:lang w:val="pt_PT" w:bidi="pt_PT"/>
        </w:rPr>
        <w:t>Na quarta cena, Isaque se muda para um vale perto da cidade. Isaque reabriu alguns dos poços de seu pai Abraão. Isaque deu aos poços os mesmos nomes que Abraão havia dado a eles. Os servos de Isaque cavaram um novo poço e encontraram uma fonte que significa que a água fluirá continuamente. Os filisteus alegavam que esse poço pertencia a eles. Isaque nomeou esse poço de Eseque, que significa “discussão”. Os servos de Isaque cavaram outro poço e novamente os filisteus o reivindicaram. Isaque nomeou esse segundo poço Sitna, que significa “hostilidade”. Isaque se mudou para outro lugar e novamente cavou um poço. Desta vez não houve disputa sobre o poço. Isaque o nomeou Reobote, que significa “espaço aberto”.</w:t>
      </w:r>
    </w:p>
    <w:p>
      <w:pPr/>
      <w:r>
        <w:rPr>
          <w:lang w:val="pt_PT" w:bidi="pt_PT"/>
        </w:rPr>
      </w:r>
      <w:r>
        <w:rPr>
          <w:lang w:val="pt_PT" w:bidi="pt_PT"/>
        </w:rPr>
        <w:t>Na quinta cena, Isaque se muda para Berseba. Essa é uma cidade no sul de Israel e está perto do deserto. Abraão havia vivido em Berseba. Deus apareceu a Isaque novamente em Berseba e repetiu as promessas que ele fez a Abraão. Depois de ouvir as promessas, Isaque construiu um altar e adorou a Deus, provavelmente queimando um animal no altar. Isaque permaneceu em Berseba e seus servos cavaram outro poço.</w:t>
      </w:r>
    </w:p>
    <w:p>
      <w:pPr/>
      <w:r>
        <w:rPr>
          <w:lang w:val="pt_PT" w:bidi="pt_PT"/>
        </w:rPr>
      </w:r>
      <w:r>
        <w:rPr>
          <w:lang w:val="pt_PT" w:bidi="pt_PT"/>
        </w:rPr>
        <w:t>Na sexta cena, o rei Abimeleque vem a Berseba para se encontrar com Isaque. O rei traz seu comandante do exército e seu conselheiro com ele. É importante lembrar que eles querem fazer um tratado com Isaque porque eles percebem que ele é mais poderoso do que eles são. A princípio, Isaque reage com hostilidade. Então Isaque ouve eles e concorda com o tratado. Isaque prepara um banquete para celebrar o tratado. Eles prometem solenemente manter o tratado. O rei e seus conselheiros partem e deixam Isaque em paz. No mesmo dia, os servos de Isaque cavam um novo poço e Isaque o nomeia Siba, que significa “juramento”. Isso deu o significado do nome Berseba, que significa poço da promessa solene.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seis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O rei Abimeleque</w:t>
      </w:r>
    </w:p>
    <w:p>
      <w:pPr>
        <w:pStyle w:val="ListBullet"/>
        <w:spacing w:line="240" w:lineRule="auto"/>
        <w:ind w:left="720"/>
      </w:pPr>
      <w:r>
        <w:rPr>
          <w:lang w:val="pt_PT" w:bidi="pt_PT"/>
        </w:rPr>
      </w:r>
      <w:r>
        <w:rPr>
          <w:lang w:val="pt_PT" w:bidi="pt_PT"/>
        </w:rPr>
        <w:t>Os servos de Isaque</w:t>
      </w:r>
    </w:p>
    <w:p>
      <w:pPr>
        <w:pStyle w:val="ListBullet"/>
        <w:spacing w:line="240" w:lineRule="auto"/>
        <w:ind w:left="720"/>
      </w:pPr>
      <w:r>
        <w:rPr>
          <w:lang w:val="pt_PT" w:bidi="pt_PT"/>
        </w:rPr>
      </w:r>
      <w:r>
        <w:rPr>
          <w:lang w:val="pt_PT" w:bidi="pt_PT"/>
        </w:rPr>
        <w:t>Filisteus</w:t>
      </w:r>
    </w:p>
    <w:p>
      <w:pPr>
        <w:pStyle w:val="ListBullet"/>
        <w:spacing w:line="240" w:lineRule="auto"/>
        <w:ind w:left="720"/>
      </w:pPr>
      <w:r>
        <w:rPr>
          <w:lang w:val="pt_PT" w:bidi="pt_PT"/>
        </w:rPr>
      </w:r>
      <w:r>
        <w:rPr>
          <w:lang w:val="pt_PT" w:bidi="pt_PT"/>
        </w:rPr>
        <w:t>O conselheiro do rei</w:t>
      </w:r>
    </w:p>
    <w:p>
      <w:pPr>
        <w:pStyle w:val="ListBullet"/>
        <w:spacing w:line="240" w:lineRule="auto"/>
        <w:ind w:left="720"/>
      </w:pPr>
      <w:r>
        <w:rPr>
          <w:lang w:val="pt_PT" w:bidi="pt_PT"/>
        </w:rPr>
      </w:r>
      <w:r>
        <w:rPr>
          <w:lang w:val="pt_PT" w:bidi="pt_PT"/>
        </w:rPr>
        <w:t>O comandante do exército do rei</w:t>
      </w:r>
    </w:p>
    <w:p>
      <w:pPr>
        <w:pStyle w:val="ListBullet"/>
        <w:spacing w:line="240" w:lineRule="auto"/>
        <w:ind w:left="720"/>
      </w:pPr>
      <w:r>
        <w:rPr>
          <w:lang w:val="pt_PT" w:bidi="pt_PT"/>
        </w:rPr>
      </w:r>
      <w:r>
        <w:rPr>
          <w:lang w:val="pt_PT" w:bidi="pt_PT"/>
        </w:rPr>
        <w:t>Abraão é citado várias vezes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Você ouvirá “pare a encenação” seguido de algumas perguntas com sugestões do que você pode ouvir como respostas. Você então será solicitado a reiniciar a encenação.</w:t>
      </w:r>
    </w:p>
    <w:p>
      <w:pPr/>
      <w:r>
        <w:rPr>
          <w:lang w:val="pt_PT" w:bidi="pt_PT"/>
        </w:rPr>
      </w:r>
      <w:r>
        <w:rPr>
          <w:lang w:val="pt_PT" w:bidi="pt_PT"/>
        </w:rPr>
        <w:t xml:space="preserve">Na cena um, uma fome severa ocorre. Isaque se muda com sua família para a cidade de Gerar. Deus aparece a Isaque e diz a Isaque para permanecer em Gerar como um estrangeiro. Então Deus repete as mesmas promessas que Deus havia feito a Abraão. </w:t>
      </w:r>
    </w:p>
    <w:p>
      <w:pPr/>
      <w:r>
        <w:rPr>
          <w:lang w:val="pt_PT" w:bidi="pt_PT"/>
        </w:rPr>
      </w:r>
      <w:r>
        <w:rPr>
          <w:lang w:val="pt_PT" w:bidi="pt_PT"/>
        </w:rPr>
        <w:t>Pergunte a Deus: “Por que você quer que Isaque viva como um estrangeiro em Gerar?”. Você pode ouvir: “Não quero que Isaque adote os costumes locais e comece a adorar seus deuses”. Pergunte a Isaque: “O que significa para você que você deve viver como um estrangeiro?”. Você pode ouvir: “Significa que devo ficar separado dos filisteus”. Ou: “Significa que não devo comer sua comida ou adorar seus deuses”. Pergunte a Isaque: “Como você se sente quando ouve Deus repetir as mesmas promessas que foram feitas a seu pai, Abraão?”. Você pode ouvir: “Me faz feliz por saber com certeza que essas promessas são para mim também”. Ou: “Sinto-me humilde por ter o relacionamento com Deus”. Ou: “Meu pai Abraão obedeceu a Deus. Espero que eu possa obedecer a Deus também”. Reinicie a encenação.</w:t>
      </w:r>
    </w:p>
    <w:p>
      <w:pPr/>
      <w:r>
        <w:rPr>
          <w:lang w:val="pt_PT" w:bidi="pt_PT"/>
        </w:rPr>
      </w:r>
      <w:r>
        <w:rPr>
          <w:lang w:val="pt_PT" w:bidi="pt_PT"/>
        </w:rPr>
        <w:t>Na cena 2, Isaque tem medo dos homens filisteus. Isaque mente sobre sua esposa Rebeca e diz que Rebeca é sua irmã. O rei descobre que Isaque e Rebeca são casados. O rei fica realmente zangado com Isaque.</w:t>
      </w:r>
    </w:p>
    <w:p>
      <w:pPr/>
      <w:r>
        <w:rPr>
          <w:lang w:val="pt_PT" w:bidi="pt_PT"/>
        </w:rPr>
      </w:r>
      <w:r>
        <w:rPr>
          <w:lang w:val="pt_PT" w:bidi="pt_PT"/>
        </w:rPr>
        <w:t>Pergunte a Isaque: “Por que você mentiu sobre Rebeca?”. Você pode ouvir: “Tive medo de que os homens aqui me matassem”. Ou: “Não confiei em Deus para me proteger”. Pergunte a Rebeca: “Como você se sentiu quando ouviu que Isaque havia mentido sobre seu relacionamento?”. Você pode ouvir: "Fiquei triste”. Ou: “Fiquei preocupada com ele e comigo”. Ou: “Tive medo dos homens filisteus”. Pergunte ao rei: “Como você se sentiu quando percebeu que Isaque havia mentido sobre Rebeca?”. Você pode ouvir: “Fiquei realmente zangado com ele. Poderia ter feito com que qualquer um de nós cometesse um pecado”. Ou: “Fiquei realmente desapontado com ele. Ele deveria ter confiado em mim para cuidar dele”. Reinicie a encenação.</w:t>
      </w:r>
    </w:p>
    <w:p>
      <w:pPr/>
      <w:r>
        <w:rPr>
          <w:lang w:val="pt_PT" w:bidi="pt_PT"/>
        </w:rPr>
      </w:r>
      <w:r>
        <w:rPr>
          <w:lang w:val="pt_PT" w:bidi="pt_PT"/>
        </w:rPr>
        <w:t>Na cena 3, Isaque se torna um homem muito rico enquanto vive em Gerar. Os filisteus têm inveja de sua riqueza. Eles encheram os poços com terra. Finalmente, o rei diz a Isaque para deixar a cidade.</w:t>
      </w:r>
    </w:p>
    <w:p>
      <w:pPr/>
      <w:r>
        <w:rPr>
          <w:lang w:val="pt_PT" w:bidi="pt_PT"/>
        </w:rPr>
      </w:r>
      <w:r>
        <w:rPr>
          <w:lang w:val="pt_PT" w:bidi="pt_PT"/>
        </w:rPr>
        <w:t>Pergunte aos homens filisteus: “Por que vocês encheram os poços com terra?”. Você pode ouvir: “Queríamos que Isaque deixasse nossa área”. Ou: “Ele está levando toda a nossa riqueza para si mesmo”. Ou: “Ele está se tornando rico e poderoso demais para nós”. Pergunte ao rei: “Por que você disse a Isaque para sair?”. Você pode ouvir: “Não queria guerra entre seus servos e meu povo”. Pergunte a Isaque: “Como você se sentiu quando os problemas ocorreram?”. Você pode ouvir: “Tentei viver em paz com eles. Não entendo por que eles ficaram tão zangados comigo”. Reinicie a encenação.</w:t>
      </w:r>
    </w:p>
    <w:p>
      <w:pPr/>
      <w:r>
        <w:rPr>
          <w:lang w:val="pt_PT" w:bidi="pt_PT"/>
        </w:rPr>
      </w:r>
      <w:r>
        <w:rPr>
          <w:lang w:val="pt_PT" w:bidi="pt_PT"/>
        </w:rPr>
        <w:t>Na cena 4, o conflito continua. Isaque se muda para um vale próximo e cava alguns poços. Os filisteus reivindicam esses poços como seus. Isaque continua em movimento e finalmente é capaz de cavar um poço que os filisteus não reivindicam como deles.</w:t>
      </w:r>
    </w:p>
    <w:p>
      <w:pPr/>
      <w:r>
        <w:rPr>
          <w:lang w:val="pt_PT" w:bidi="pt_PT"/>
        </w:rPr>
      </w:r>
      <w:r>
        <w:rPr>
          <w:lang w:val="pt_PT" w:bidi="pt_PT"/>
        </w:rPr>
        <w:t>Na cena 5, Isaque se muda para Berseba. Na noite que ele chega em Berseba, Deus aparece a ele. Deus se identifica como o Deus de Abraão. Então Deus repete as promessas que foram feitas a Abraão. Depois de ouvir essas promessas, Isaque construiu um altar e adorou a Deus.</w:t>
      </w:r>
    </w:p>
    <w:p>
      <w:pPr/>
      <w:r>
        <w:rPr>
          <w:lang w:val="pt_PT" w:bidi="pt_PT"/>
        </w:rPr>
      </w:r>
      <w:r>
        <w:rPr>
          <w:lang w:val="pt_PT" w:bidi="pt_PT"/>
        </w:rPr>
        <w:t>Pergunte a Isaque: “Deus acabou de repetir essas promessas novamente. Como se sentem sobre ouvi-las agora?”. Você pode ouvir: “Estou tão feliz por Deus estar continuando as promessas por meio de mim e minha família”. Ou: “Me faz sentir humilde. Não mereço tudo isso”. Pergunte a Isaque: “Por que você construiu um altar e adorou a Deus?”. Você pode ouvir: “Devo adorar a Deus. Deus acabou de me fazer uma promessa incrível. Minha única resposta pode ser adoração e ação de graças”. Reinicie a encenação.</w:t>
      </w:r>
    </w:p>
    <w:p>
      <w:pPr/>
      <w:r>
        <w:rPr>
          <w:lang w:val="pt_PT" w:bidi="pt_PT"/>
        </w:rPr>
      </w:r>
      <w:r>
        <w:rPr>
          <w:lang w:val="pt_PT" w:bidi="pt_PT"/>
        </w:rPr>
        <w:t>Na cena 6, o rei Abimeleque, juntamente com 2 conselheiros vem a Berseba para fazer uma aliança ou tratado com Isaque. A princípio, Isaque é hostil. Mas o rei explica o que eles querem e Isaque concorda com o tratado. Isaque prepara um banquete para celebrar o tratado. Então, no dia seguinte, eles fazem promessas solenes para manter o tratado. O rei e seus conselheiros saem. Isaque tem outro poço cavou e permanece em Berseba.</w:t>
      </w:r>
    </w:p>
    <w:p>
      <w:pPr/>
      <w:r>
        <w:rPr>
          <w:lang w:val="pt_PT" w:bidi="pt_PT"/>
        </w:rPr>
      </w:r>
      <w:r>
        <w:rPr>
          <w:lang w:val="pt_PT" w:bidi="pt_PT"/>
        </w:rPr>
        <w:t>Pergunte ao rei: “Por que é importante para você fazer esse acordo com Isaque?”. Você pode ouvir: “Ele está ficando mais rico e poderoso todos os dias. Quero ter certeza de que ele não nos atacará”. Ou: “Vi como Deus está com ele. Preciso garantir que ele fique amigável conosco”. Pergunte a Isaque: “Como você se sentiu quando o rei disse que ele havia visto que Deus está com você?”. Você pode ouvir: “Estou feliz por outros poderem ver que tenho um relacionamento especial com Deus”, ou “Sinto-me grato com isso”.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Quando uma fome severa </w:t>
      </w:r>
      <w:r>
        <w:rPr>
          <w:b/>
          <w:lang w:val="pt_PT" w:bidi="pt_PT"/>
        </w:rPr>
        <w:t>ocorreu</w:t>
      </w:r>
      <w:r>
        <w:rPr>
          <w:lang w:val="pt_PT" w:bidi="pt_PT"/>
        </w:rPr>
        <w:t xml:space="preserve"> na terra, Isaque se mudou com sua família para o sul. Uma fome é um momento em que não há comida suficiente para as pessoas e animais. A causa pode ser natural, como falta de água ou água demais. A causa pode ser feita pelo homem, como a guerra. Não sabemos a causa dessa fome. No entanto, foi severo o suficiente para que Isaque se mudasse com sua família e animais para outro lugar.</w:t>
      </w:r>
    </w:p>
    <w:p>
      <w:pPr/>
      <w:r>
        <w:rPr>
          <w:lang w:val="pt_PT" w:bidi="pt_PT"/>
        </w:rPr>
      </w:r>
      <w:r>
        <w:rPr>
          <w:lang w:val="pt_PT" w:bidi="pt_PT"/>
        </w:rPr>
        <w:t xml:space="preserve">A cidade de Gerar era uma cidade </w:t>
      </w:r>
      <w:r>
        <w:rPr>
          <w:b/>
          <w:lang w:val="pt_PT" w:bidi="pt_PT"/>
        </w:rPr>
        <w:t>filisteia</w:t>
      </w:r>
      <w:r>
        <w:rPr>
          <w:lang w:val="pt_PT" w:bidi="pt_PT"/>
        </w:rPr>
        <w:t>. Os filisteus eram um povo que veio do outro lado do mar. Eles se estabeleceram nas cidades costeiras no sul de Israel e também algumas cidades no interior. Naquele momento, eles eram amigáveis com Isaque e sua família. O rei Abimeleque é o rei de Gerar. Embora esse seja um rei Abimeleque diferente, use o mesmo nome. Use o mesmo nome que você usou para o primeiro rei Abimeleque.</w:t>
      </w:r>
    </w:p>
    <w:p>
      <w:pPr/>
      <w:r>
        <w:rPr>
          <w:lang w:val="pt_PT" w:bidi="pt_PT"/>
        </w:rPr>
      </w:r>
      <w:r>
        <w:rPr>
          <w:lang w:val="pt_PT" w:bidi="pt_PT"/>
        </w:rPr>
        <w:t xml:space="preserve">Deus falou com Isaque. A palavra para Deus em toda essa passagem, exceto uma vez, é </w:t>
      </w:r>
      <w:r>
        <w:rPr>
          <w:b/>
          <w:lang w:val="pt_PT" w:bidi="pt_PT"/>
        </w:rPr>
        <w:t>Yavé</w:t>
      </w:r>
      <w:r>
        <w:rPr>
          <w:lang w:val="pt_PT" w:bidi="pt_PT"/>
        </w:rPr>
        <w:t xml:space="preserve">. Use a mesma palavra para Yavé que você usou em passagens anteriores e lembre-se de que </w:t>
      </w:r>
      <w:r>
        <w:rPr>
          <w:lang w:val="pt_PT" w:bidi="pt_PT"/>
        </w:rPr>
        <w:t>Yavé</w:t>
      </w:r>
      <w:r>
        <w:rPr>
          <w:lang w:val="pt_PT" w:bidi="pt_PT"/>
        </w:rPr>
        <w:t xml:space="preserve"> está no Glossário mestre. Deus diz a Isaque para viver como um </w:t>
      </w:r>
      <w:r>
        <w:rPr>
          <w:b/>
          <w:lang w:val="pt_PT" w:bidi="pt_PT"/>
        </w:rPr>
        <w:t>estrangeiro</w:t>
      </w:r>
      <w:r>
        <w:rPr>
          <w:lang w:val="pt_PT" w:bidi="pt_PT"/>
        </w:rPr>
        <w:t xml:space="preserve"> na terra. Um estrangeiro é alguém que não pertence à terra — ele não segue plenamente a cultura. Deus repetiu a </w:t>
      </w:r>
      <w:r>
        <w:rPr>
          <w:b/>
          <w:lang w:val="pt_PT" w:bidi="pt_PT"/>
        </w:rPr>
        <w:t>aliança</w:t>
      </w:r>
      <w:r>
        <w:rPr>
          <w:lang w:val="pt_PT" w:bidi="pt_PT"/>
        </w:rPr>
        <w:t xml:space="preserve"> que Deus havia feito com Abraão, o pai de Isaque. </w:t>
      </w:r>
      <w:r>
        <w:rPr>
          <w:lang w:val="pt_PT" w:bidi="pt_PT"/>
        </w:rPr>
        <w:t>Aliança</w:t>
      </w:r>
      <w:r>
        <w:rPr>
          <w:lang w:val="pt_PT" w:bidi="pt_PT"/>
        </w:rPr>
        <w:t xml:space="preserve"> é uma palavra que está no Glossário Mestre. Use a mesma palavra para aliança que você usou com Abraão. Deus prometeu que todos os povos, ou </w:t>
      </w:r>
      <w:r>
        <w:rPr>
          <w:b/>
          <w:lang w:val="pt_PT" w:bidi="pt_PT"/>
        </w:rPr>
        <w:t>nações</w:t>
      </w:r>
      <w:r>
        <w:rPr>
          <w:lang w:val="pt_PT" w:bidi="pt_PT"/>
        </w:rPr>
        <w:t xml:space="preserve">, da terra serão </w:t>
      </w:r>
      <w:r>
        <w:rPr>
          <w:b/>
          <w:lang w:val="pt_PT" w:bidi="pt_PT"/>
        </w:rPr>
        <w:t>abençoados</w:t>
      </w:r>
      <w:r>
        <w:rPr>
          <w:lang w:val="pt_PT" w:bidi="pt_PT"/>
        </w:rPr>
        <w:t xml:space="preserve"> por meio dos descendentes de Isaque. As palavras </w:t>
      </w:r>
      <w:r>
        <w:rPr>
          <w:lang w:val="pt_PT" w:bidi="pt_PT"/>
        </w:rPr>
        <w:t>abençoar</w:t>
      </w:r>
      <w:r>
        <w:rPr>
          <w:lang w:val="pt_PT" w:bidi="pt_PT"/>
        </w:rPr>
        <w:t xml:space="preserve"> e </w:t>
      </w:r>
      <w:r>
        <w:rPr>
          <w:lang w:val="pt_PT" w:bidi="pt_PT"/>
        </w:rPr>
        <w:t>nações</w:t>
      </w:r>
      <w:r>
        <w:rPr>
          <w:lang w:val="pt_PT" w:bidi="pt_PT"/>
        </w:rPr>
        <w:t xml:space="preserve"> são discutidas no Glossário Mestre. Use as mesmas palavras para abençoar e nação que você usou em passagens anteriores. </w:t>
      </w:r>
    </w:p>
    <w:p>
      <w:pPr/>
      <w:r>
        <w:rPr>
          <w:lang w:val="pt_PT" w:bidi="pt_PT"/>
        </w:rPr>
      </w:r>
      <w:r>
        <w:rPr>
          <w:lang w:val="pt_PT" w:bidi="pt_PT"/>
        </w:rPr>
        <w:t>Deus disse a Isaque que ele o abençoaria e que todas as nações da terra seriam abençoadas porque o pai de Isaque, Abraão, obedeceu a todos os requisitos, mandamentos, decretos e instruções de Deus. Esses quatro tipos de regras, quando usadas juntas, significam que Abraão obedeceu completamente a Deus. Requisitos se referem a tudo o que Deus disse a ele para fazer. Mandamentos se referem aos ensinamentos de Deus. Os decretos se referem às coisas que Deus falou e disse a Abraão para fazer. E as instruções se referem ao ensinamento e à lei que Deus deu às pessoas. Você pode usar uma maneira mais ativa para dizer isso. Você pode dizer algo como: “Deus disse: “Abraão fez o que disse a ele para fazer. Ele seguiu minhas instruções, as palavras que falei e o que ensinei a ele”. Esses quatro tipos de regras são muito semelhantes em significado. Se você não tem palavras diferentes para cada uma dessas regras, pode explicar que Abraão seguiu completamente tudo o que Deus ordenou a ele.</w:t>
      </w:r>
    </w:p>
    <w:p>
      <w:pPr/>
      <w:r>
        <w:rPr>
          <w:lang w:val="pt_PT" w:bidi="pt_PT"/>
        </w:rPr>
      </w:r>
      <w:r>
        <w:rPr>
          <w:lang w:val="pt_PT" w:bidi="pt_PT"/>
        </w:rPr>
        <w:t xml:space="preserve">Quando Isaque estava em Gerar, um dia, o rei viu Isaque acariciando </w:t>
      </w:r>
      <w:r>
        <w:rPr>
          <w:b/>
          <w:lang w:val="pt_PT" w:bidi="pt_PT"/>
        </w:rPr>
        <w:t>Rebeca</w:t>
      </w:r>
      <w:r>
        <w:rPr>
          <w:lang w:val="pt_PT" w:bidi="pt_PT"/>
        </w:rPr>
        <w:t xml:space="preserve">. Esse era um tipo de carinho que ocorria entre casais casados. Esse não era um ato sexual. Quando o rei os viu juntos, o rei percebeu que Isaque havia mentido ao rei sobre Rebeca ser sua irmã. O rei ficou zangado. O rei disse que essa mentira poderia ter feito com que alguém cometesse um grande </w:t>
      </w:r>
      <w:r>
        <w:rPr>
          <w:b/>
          <w:lang w:val="pt_PT" w:bidi="pt_PT"/>
        </w:rPr>
        <w:t>pecado</w:t>
      </w:r>
      <w:r>
        <w:rPr>
          <w:lang w:val="pt_PT" w:bidi="pt_PT"/>
        </w:rPr>
        <w:t xml:space="preserve">. </w:t>
      </w:r>
      <w:r>
        <w:rPr>
          <w:lang w:val="pt_PT" w:bidi="pt_PT"/>
        </w:rPr>
        <w:t>Pecado</w:t>
      </w:r>
      <w:r>
        <w:rPr>
          <w:lang w:val="pt_PT" w:bidi="pt_PT"/>
        </w:rPr>
        <w:t xml:space="preserve"> está no Glossário Mestre. Use a mesma palavra para "pecado" que você usou em passagens anteriores.</w:t>
      </w:r>
    </w:p>
    <w:p>
      <w:pPr/>
      <w:r>
        <w:rPr>
          <w:lang w:val="pt_PT" w:bidi="pt_PT"/>
        </w:rPr>
      </w:r>
      <w:r>
        <w:rPr>
          <w:lang w:val="pt_PT" w:bidi="pt_PT"/>
        </w:rPr>
        <w:t xml:space="preserve">Isaque se mudou com sua família para o vale de Gerar depois de um conflito sobre poços. Eles cavaram um poço e descobriram uma </w:t>
      </w:r>
      <w:r>
        <w:rPr>
          <w:b/>
          <w:lang w:val="pt_PT" w:bidi="pt_PT"/>
        </w:rPr>
        <w:t>fonte que flui</w:t>
      </w:r>
      <w:r>
        <w:rPr>
          <w:lang w:val="pt_PT" w:bidi="pt_PT"/>
        </w:rPr>
        <w:t xml:space="preserve">. Esse tipo de poço significa que a água fluiria todo o tempo. Não secaria durante a estação seca. Isso tornava o poço valioso. Os filisteus alegaram que o poço era deles. Isaque nomeou esse poço de </w:t>
      </w:r>
      <w:r>
        <w:rPr>
          <w:b/>
          <w:lang w:val="pt_PT" w:bidi="pt_PT"/>
        </w:rPr>
        <w:t>Eseque</w:t>
      </w:r>
      <w:r>
        <w:rPr>
          <w:lang w:val="pt_PT" w:bidi="pt_PT"/>
        </w:rPr>
        <w:t xml:space="preserve">, que significa “discussão”. O próximo poço também foi disputado. Isaque nomeou esse segundo poço </w:t>
      </w:r>
      <w:r>
        <w:rPr>
          <w:b/>
          <w:lang w:val="pt_PT" w:bidi="pt_PT"/>
        </w:rPr>
        <w:t>Sitna</w:t>
      </w:r>
      <w:r>
        <w:rPr>
          <w:lang w:val="pt_PT" w:bidi="pt_PT"/>
        </w:rPr>
        <w:t xml:space="preserve">, que significa “hostilidade”. Isaque continuou em movimento até que ele cavou um poço que ninguém disputou. Isaque o nomeou </w:t>
      </w:r>
      <w:r>
        <w:rPr>
          <w:b/>
          <w:lang w:val="pt_PT" w:bidi="pt_PT"/>
        </w:rPr>
        <w:t>Reobote</w:t>
      </w:r>
      <w:r>
        <w:rPr>
          <w:lang w:val="pt_PT" w:bidi="pt_PT"/>
        </w:rPr>
        <w:t>, que significa “espaço aberto”.</w:t>
      </w:r>
    </w:p>
    <w:p>
      <w:pPr/>
      <w:r>
        <w:rPr>
          <w:lang w:val="pt_PT" w:bidi="pt_PT"/>
        </w:rPr>
      </w:r>
      <w:r>
        <w:rPr>
          <w:lang w:val="pt_PT" w:bidi="pt_PT"/>
        </w:rPr>
        <w:t xml:space="preserve">Então Isaque se mudou para Berseba e Deus repetiu as promessas a Isaque. Então Isaque construiu um </w:t>
      </w:r>
      <w:r>
        <w:rPr>
          <w:b/>
          <w:lang w:val="pt_PT" w:bidi="pt_PT"/>
        </w:rPr>
        <w:t>altar</w:t>
      </w:r>
      <w:r>
        <w:rPr>
          <w:lang w:val="pt_PT" w:bidi="pt_PT"/>
        </w:rPr>
        <w:t xml:space="preserve"> e adorou a Deus. </w:t>
      </w:r>
      <w:r>
        <w:rPr>
          <w:lang w:val="pt_PT" w:bidi="pt_PT"/>
        </w:rPr>
        <w:t>Altar</w:t>
      </w:r>
      <w:r>
        <w:rPr>
          <w:lang w:val="pt_PT" w:bidi="pt_PT"/>
        </w:rPr>
        <w:t xml:space="preserve"> é tratado no Glossário Mestre. Use a mesma palavra usada anteriormente para altar. </w:t>
      </w:r>
    </w:p>
    <w:p>
      <w:pPr/>
      <w:r>
        <w:rPr>
          <w:lang w:val="pt_PT" w:bidi="pt_PT"/>
        </w:rPr>
      </w:r>
      <w:r>
        <w:rPr>
          <w:lang w:val="pt_PT" w:bidi="pt_PT"/>
        </w:rPr>
        <w:t xml:space="preserve">O rei Abimeleque com dois de seus conselheiros veio a Berseba para fazer uma </w:t>
      </w:r>
      <w:r>
        <w:rPr>
          <w:b/>
          <w:lang w:val="pt_PT" w:bidi="pt_PT"/>
        </w:rPr>
        <w:t>aliança</w:t>
      </w:r>
      <w:r>
        <w:rPr>
          <w:lang w:val="pt_PT" w:bidi="pt_PT"/>
        </w:rPr>
        <w:t xml:space="preserve"> ou tratado com Isaque. A palavra </w:t>
      </w:r>
      <w:r>
        <w:rPr>
          <w:lang w:val="pt_PT" w:bidi="pt_PT"/>
        </w:rPr>
        <w:t>aliança</w:t>
      </w:r>
      <w:r>
        <w:rPr>
          <w:lang w:val="pt_PT" w:bidi="pt_PT"/>
        </w:rPr>
        <w:t xml:space="preserve"> está no Glossário Mestre. Aqui, a aliança é entre duas pessoas. Anteriormente nessa passagem, Deus está lembrando a Isaque da aliança entre Deus e Isaque. A mesma palavra é usada para ambos os tipos de alianças. Quando duas pessoas estabelecem uma aliança, geralmente há algum tipo de banquete para celebrar. Isaque preparou um banquete para o rei e seus conselheiros. Então, no dia seguinte, eles fizeram um juramento solene, </w:t>
      </w:r>
      <w:r>
        <w:rPr>
          <w:b/>
          <w:lang w:val="pt_PT" w:bidi="pt_PT"/>
        </w:rPr>
        <w:t>ou</w:t>
      </w:r>
      <w:r>
        <w:rPr>
          <w:lang w:val="pt_PT" w:bidi="pt_PT"/>
        </w:rPr>
        <w:t xml:space="preserve"> uma promessa solene. </w:t>
      </w:r>
      <w:r>
        <w:rPr>
          <w:lang w:val="pt_PT" w:bidi="pt_PT"/>
        </w:rPr>
        <w:t>Juramento</w:t>
      </w:r>
      <w:r>
        <w:rPr>
          <w:lang w:val="pt_PT" w:bidi="pt_PT"/>
        </w:rPr>
        <w:t xml:space="preserve"> está no Glossário Mestre. Use a mesma palavra usada anteriormente para Juramento. Depois que a aliança foi finalizada, o rei e seus conselheiros retornaram a Gerar. Houve paz entre Isaque e os filisteus.</w:t>
      </w:r>
    </w:p>
    <w:p>
      <w:pPr/>
      <w:r>
        <w:rPr>
          <w:lang w:val="pt_PT" w:bidi="pt_PT"/>
        </w:rPr>
      </w:r>
      <w:r>
        <w:rPr>
          <w:lang w:val="pt_PT" w:bidi="pt_PT"/>
        </w:rPr>
        <w:t xml:space="preserve">Os servos de Isaque cavaram um poço em Berseba. Isaque nomeou o poço </w:t>
      </w:r>
      <w:r>
        <w:rPr>
          <w:b/>
          <w:lang w:val="pt_PT" w:bidi="pt_PT"/>
        </w:rPr>
        <w:t>Siba</w:t>
      </w:r>
      <w:r>
        <w:rPr>
          <w:lang w:val="pt_PT" w:bidi="pt_PT"/>
        </w:rPr>
        <w:t>, que significa “juramento”. Assim, Berseba se tornou conhecida como o poço do juramento. A palavra Ber significa “poço”.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26:1–33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75">
        <w:r>
          <w:rPr>
            <w:lang w:val="pt_PT" w:bidi="pt_PT"/>
          </w:rPr>
          <w:rPr>
            <w:color w:val="0000EE"/>
            <w:u w:val="single"/>
          </w:rPr>
          <w:t>Ouvir e Sentir</w:t>
        </w:r>
      </w:hyperlink>
      <w:r>
        <w:rPr>
          <w:lang w:val="pt_PT" w:bidi="pt_PT"/>
        </w:rPr>
        <w:t xml:space="preserve"> (389 KB)</w:t>
      </w:r>
      <w:r>
        <w:rPr>
          <w:lang w:val="pt_PT" w:bidi="pt_PT"/>
        </w:rPr>
      </w:r>
    </w:p>
    <w:p>
      <w:pPr>
        <w:pStyle w:val="ListBullet"/>
        <w:spacing w:line="240" w:lineRule="auto"/>
        <w:ind w:left="720"/>
      </w:pPr>
      <w:r>
        <w:rPr>
          <w:lang w:val="pt_PT" w:bidi="pt_PT"/>
        </w:rPr>
      </w:r>
      <w:hyperlink r:id="rId276">
        <w:r>
          <w:rPr>
            <w:lang w:val="pt_PT" w:bidi="pt_PT"/>
          </w:rPr>
          <w:rPr>
            <w:color w:val="0000EE"/>
            <w:u w:val="single"/>
          </w:rPr>
          <w:t>Preparando o Cenário</w:t>
        </w:r>
      </w:hyperlink>
      <w:r>
        <w:rPr>
          <w:lang w:val="pt_PT" w:bidi="pt_PT"/>
        </w:rPr>
        <w:t xml:space="preserve"> (7.7 MB)</w:t>
      </w:r>
      <w:r>
        <w:rPr>
          <w:lang w:val="pt_PT" w:bidi="pt_PT"/>
        </w:rPr>
      </w:r>
    </w:p>
    <w:p>
      <w:pPr>
        <w:pStyle w:val="ListBullet"/>
        <w:spacing w:line="240" w:lineRule="auto"/>
        <w:ind w:left="720"/>
      </w:pPr>
      <w:r>
        <w:rPr>
          <w:lang w:val="pt_PT" w:bidi="pt_PT"/>
        </w:rPr>
      </w:r>
      <w:hyperlink r:id="rId277">
        <w:r>
          <w:rPr>
            <w:lang w:val="pt_PT" w:bidi="pt_PT"/>
          </w:rPr>
          <w:rPr>
            <w:color w:val="0000EE"/>
            <w:u w:val="single"/>
          </w:rPr>
          <w:t>Identificando as Cenas</w:t>
        </w:r>
      </w:hyperlink>
      <w:r>
        <w:rPr>
          <w:lang w:val="pt_PT" w:bidi="pt_PT"/>
        </w:rPr>
        <w:t xml:space="preserve"> (3.8 MB)</w:t>
      </w:r>
      <w:r>
        <w:rPr>
          <w:lang w:val="pt_PT" w:bidi="pt_PT"/>
        </w:rPr>
      </w:r>
    </w:p>
    <w:p>
      <w:pPr>
        <w:pStyle w:val="ListBullet"/>
        <w:spacing w:line="240" w:lineRule="auto"/>
        <w:ind w:left="720"/>
      </w:pPr>
      <w:r>
        <w:rPr>
          <w:lang w:val="pt_PT" w:bidi="pt_PT"/>
        </w:rPr>
      </w:r>
      <w:hyperlink r:id="rId278">
        <w:r>
          <w:rPr>
            <w:lang w:val="pt_PT" w:bidi="pt_PT"/>
          </w:rPr>
          <w:rPr>
            <w:color w:val="0000EE"/>
            <w:u w:val="single"/>
          </w:rPr>
          <w:t>Incorporando o Texto</w:t>
        </w:r>
      </w:hyperlink>
      <w:r>
        <w:rPr>
          <w:lang w:val="pt_PT" w:bidi="pt_PT"/>
        </w:rPr>
        <w:t xml:space="preserve"> (4.2 MB)</w:t>
      </w:r>
      <w:r>
        <w:rPr>
          <w:lang w:val="pt_PT" w:bidi="pt_PT"/>
        </w:rPr>
      </w:r>
    </w:p>
    <w:p>
      <w:pPr>
        <w:pStyle w:val="ListBullet"/>
        <w:spacing w:line="240" w:lineRule="auto"/>
        <w:ind w:left="720"/>
      </w:pPr>
      <w:r>
        <w:rPr>
          <w:lang w:val="pt_PT" w:bidi="pt_PT"/>
        </w:rPr>
      </w:r>
      <w:hyperlink r:id="rId279">
        <w:r>
          <w:rPr>
            <w:lang w:val="pt_PT" w:bidi="pt_PT"/>
          </w:rPr>
          <w:rPr>
            <w:color w:val="0000EE"/>
            <w:u w:val="single"/>
          </w:rPr>
          <w:t>Preenchendo as Lacunas</w:t>
        </w:r>
      </w:hyperlink>
      <w:r>
        <w:rPr>
          <w:lang w:val="pt_PT" w:bidi="pt_PT"/>
        </w:rPr>
        <w:t xml:space="preserve"> (3.8 MB)</w:t>
      </w:r>
      <w:r>
        <w:rPr>
          <w:lang w:val="pt_PT" w:bidi="pt_PT"/>
        </w:rPr>
      </w:r>
    </w:p>
    <w:p>
      <w:pPr>
        <w:pStyle w:val="ListBullet"/>
        <w:spacing w:line="240" w:lineRule="auto"/>
        <w:ind w:left="720"/>
      </w:pPr>
      <w:r>
        <w:rPr>
          <w:lang w:val="pt_PT" w:bidi="pt_PT"/>
        </w:rPr>
      </w:r>
      <w:hyperlink r:id="rId28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26:34–27:17</w:t>
      </w:r>
      <w:r>
        <w:rPr>
          <w:lang w:val="pt_PT" w:bidi="pt_PT"/>
        </w:rPr>
      </w:r>
    </w:p>
    <w:p>
      <w:pPr>
        <w:pStyle w:val="Heading3"/>
      </w:pPr>
      <w:r>
        <w:rPr>
          <w:lang w:val="pt_PT" w:bidi="pt_PT"/>
        </w:rPr>
        <w:t>Ouvir e Sentir</w:t>
      </w:r>
    </w:p>
    <w:p>
      <w:pPr/>
      <w:r>
        <w:rPr>
          <w:lang w:val="pt_PT" w:bidi="pt_PT"/>
        </w:rPr>
      </w:r>
      <w:r>
        <w:rPr>
          <w:lang w:val="pt_PT" w:bidi="pt_PT"/>
        </w:rPr>
        <w:t>Ouça Gênesis 26:34–27:17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de Isaque e Rebeca interrompeu a história dos dois filhos de Isaque. Agora começamos a história da família de Isaque novamente. Esse é um relato narrativo de Isaque, Rebeca e seus filhos gêmeos, Esaú e Jacó. Isaque tinha 60 anos quando seus filhos nasceram. Agora, com a idade de 40 anos, Esaú se casa. Isso significa que Isaque agora tem mais de 100 anos quando essa história começa.</w:t>
      </w:r>
    </w:p>
    <w:p>
      <w:pPr/>
      <w:r>
        <w:rPr>
          <w:lang w:val="pt_PT" w:bidi="pt_PT"/>
        </w:rPr>
      </w:r>
      <w:r>
        <w:rPr>
          <w:lang w:val="pt_PT" w:bidi="pt_PT"/>
        </w:rPr>
        <w:t>Anteriormente aprendemos que Esaú é o mais velho dos gêmeos. Como o filho primogênito, ele deve se tornar cabeça da família quando Isaque morrer. Como o filho primogênito, ele tem direitos e responsabilidades, chamado de direito de nascença. No entanto, Esaú já vendeu esse direito de nascença a seu irmão Jacó. Esaú não valorizou esse direito de nascença.</w:t>
      </w:r>
    </w:p>
    <w:p>
      <w:pPr/>
      <w:r>
        <w:rPr>
          <w:lang w:val="pt_PT" w:bidi="pt_PT"/>
        </w:rPr>
      </w:r>
      <w:r>
        <w:rPr>
          <w:lang w:val="pt_PT" w:bidi="pt_PT"/>
        </w:rPr>
        <w:t>Pare e discuta: quais são as responsabilidades do filho mais velho em sua cultura? Quais são os direitos do filho mais velho em sua cultura? O que acontece quando o filho mais velho não aceita suas responsabilidades ou não valoriza seus direitos?</w:t>
      </w:r>
    </w:p>
    <w:p>
      <w:pPr/>
      <w:r>
        <w:rPr>
          <w:lang w:val="pt_PT" w:bidi="pt_PT"/>
        </w:rPr>
      </w:r>
      <w:r>
        <w:rPr>
          <w:lang w:val="pt_PT" w:bidi="pt_PT"/>
        </w:rPr>
        <w:t>Agora, Esaú se casou com 2 mulheres estrangeiras. Essas duas mulheres eram mulheres hititas. Os hititas eram descendentes de Canaã, que era o filho de Cam. Noé havia amaldiçoado Canaã e seus descendentes. Os hititas adoravam ídolos, enquanto Isaque e sua família adoravam a Deus. Abraão teve tanto medo de que Isaque se casasse com uma mulher estrangeira que ele enviou seu servo para encontrar uma esposa para Isaque de seus parentes. Abraão não teria ficado satisfeito com a escolha de esposas de Esaú. Esaú provavelmente se casou com essas duas mulheres sem a permissão de seus pais. De acordo com a cultura, seus pais deveriam ter estado envolvidos em escolher a esposa de Esaú. As ações de Esaú trouxeram vergonha à família. Outras descrições desses casamentos dizem que os casamentos trouxeram dor ou tornaram a vida amarga para Isaque e Rebeca.</w:t>
      </w:r>
    </w:p>
    <w:p>
      <w:pPr/>
      <w:r>
        <w:rPr>
          <w:lang w:val="pt_PT" w:bidi="pt_PT"/>
        </w:rPr>
      </w:r>
      <w:r>
        <w:rPr>
          <w:lang w:val="pt_PT" w:bidi="pt_PT"/>
        </w:rPr>
        <w:t>Pare e discuta: quem organiza o casamento em sua cultura? O que acontece se um filho se casa com alguém que traz dor aos pais do filho? Como um casamento de um filho poderia causar dor a seus pais em sua cultura?</w:t>
      </w:r>
    </w:p>
    <w:p>
      <w:pPr/>
      <w:r>
        <w:rPr>
          <w:lang w:val="pt_PT" w:bidi="pt_PT"/>
        </w:rPr>
      </w:r>
      <w:r>
        <w:rPr>
          <w:lang w:val="pt_PT" w:bidi="pt_PT"/>
        </w:rPr>
        <w:t>Essa história é a terceira vez que houve conflito entre Esaú e Jacó. A primeira foi no útero — eles lutaram para ver quem nasceria primeiro. A segunda era sobre o direito de nascença para o filho mais velho — Esaú vendeu seu direito de nascença a Jacó. Agora temos a terceira batalha sobre a bênção que os pais deram ao filho mais velho.</w:t>
      </w:r>
    </w:p>
    <w:p>
      <w:pPr/>
      <w:r>
        <w:rPr>
          <w:lang w:val="pt_PT" w:bidi="pt_PT"/>
        </w:rPr>
      </w:r>
      <w:r>
        <w:rPr>
          <w:lang w:val="pt_PT" w:bidi="pt_PT"/>
        </w:rPr>
        <w:t>Isaque tinha mais de 100 anos. Não sabemos por que, mas Isaque era quase cego. Isso significa que Isaque não poderia ver o suficiente para reconhecer o rosto de uma pessoa conhecida por ele.</w:t>
      </w:r>
    </w:p>
    <w:p>
      <w:pPr/>
      <w:r>
        <w:rPr>
          <w:lang w:val="pt_PT" w:bidi="pt_PT"/>
        </w:rPr>
      </w:r>
      <w:r>
        <w:rPr>
          <w:lang w:val="pt_PT" w:bidi="pt_PT"/>
        </w:rPr>
        <w:t>Isaque sabia que ele estava se aproximando do fim de sua vida. Era o costume de um pai perto do fim de sua vida dar uma bênção a seu filho. Essa bênção era um evento sério. Bênçãos como essa davam os direitos de propriedade e autoridade do pai ao filho. Essa bênção também dava ao filho de Isaque a promessa de Deus de que Deus daria a ele e seus descendentes essa terra. Uma vez que Isaque dá essa bênção, é vinculante, o que significa que ninguém pode mudá-la.</w:t>
      </w:r>
    </w:p>
    <w:p>
      <w:pPr/>
      <w:r>
        <w:rPr>
          <w:lang w:val="pt_PT" w:bidi="pt_PT"/>
        </w:rPr>
      </w:r>
      <w:r>
        <w:rPr>
          <w:lang w:val="pt_PT" w:bidi="pt_PT"/>
        </w:rPr>
        <w:t>Quando aprendemos sobre Esaú e Jacó, descobrimos que cada pai tinha um filho favorito. Isaque preferia Esaú enquanto Rebeca amava Jacó. Agora, nessa passagem, vemos as consequências desse favoritismo. Isaque planeja dar a bênção ao filho mais velho ou filho primogênito. Essa bênção é parte de seu direito de nascença, ou os direitos como o filho mais velho. Esaú vendeu esse direito de nascença a Jacó. Não sabemos se Isaque sabia sobre Esaú vender seu direito de nascença. Rebeca ajuda a enganar Isaque a dar a bênção para o filho mais velho a Jacó.</w:t>
      </w:r>
    </w:p>
    <w:p>
      <w:pPr/>
      <w:r>
        <w:rPr>
          <w:lang w:val="pt_PT" w:bidi="pt_PT"/>
        </w:rPr>
      </w:r>
      <w:r>
        <w:rPr>
          <w:lang w:val="pt_PT" w:bidi="pt_PT"/>
        </w:rPr>
        <w:t>Pare e discuta em grupo: o que acontece com uma família quando um pai tem favoritos entre os filhos? Discuta também: em sua cultura, os pais dão uma bênção por direito de nascença ao filho mais velho?</w:t>
      </w:r>
    </w:p>
    <w:p>
      <w:pPr/>
      <w:r>
        <w:rPr>
          <w:lang w:val="pt_PT" w:bidi="pt_PT"/>
        </w:rPr>
      </w:r>
      <w:r>
        <w:rPr>
          <w:lang w:val="pt_PT" w:bidi="pt_PT"/>
        </w:rPr>
        <w:t>Isaque pede a Esaú para ir caçar e preparar um delicioso ensopado com um pouco da caça que ele mata. Isaque quer ter uma refeição especial primeiro e pronunciar a bênção para o filho mais velho depois da refeição. Ter uma refeição não era uma parte essencial da bênção. No entanto, na cultura, comer juntos era uma parte importante de um tempo feliz juntos. Esaú pega seu arco e flechas e vai para caçar um pouco de caça selvagem.</w:t>
      </w:r>
    </w:p>
    <w:p>
      <w:pPr/>
      <w:r>
        <w:rPr>
          <w:lang w:val="pt_PT" w:bidi="pt_PT"/>
        </w:rPr>
      </w:r>
      <w:r>
        <w:rPr>
          <w:lang w:val="pt_PT" w:bidi="pt_PT"/>
        </w:rPr>
        <w:t>Mostre uma imagem de um arco e flechas.</w:t>
      </w:r>
    </w:p>
    <w:p>
      <w:pPr/>
      <w:r>
        <w:rPr>
          <w:lang w:val="pt_PT" w:bidi="pt_PT"/>
        </w:rPr>
      </w:r>
      <w:r>
        <w:rPr>
          <w:lang w:val="pt_PT" w:bidi="pt_PT"/>
        </w:rPr>
        <w:t>Rebeca ouviu o que Isaque disse a Esaú. Antes de os gêmeos nascerem, Deus havia dito a Rebeca que o filho mais velho serviria ao filho mais jovem. Agora, Rebeca faz um plano para garantir que Jacó receba a bênção. Não há uma indicação de que Rebeca pergunta a Deus o que fazer. Rebeca diz a Jacó tudo o que Isaque havia dito a Esaú. Então Rebeca diz a Jacó para ouvir ela e fazer o que ela diz. Ela planeja cozinhar uma refeição usando jovens cabras e fazer com que Jacó sirva a Isaque e então receber a bênção. Jacó sabe que fisicamente ele não é como Esaú. Jacó sabe que seu pai reconhecerá que Jacó não é Esaú. Jacó questiona o plano de Rebeca. No entanto, Rebeca tem um plano para cuidar desse problema. Rebeca veste Jacó nas roupas de Esaú e coloca cabelos de cabra sobre seus braços e pescoço. Então Rebeca dá a Jacó a refeição para levar a seu pai, Isaque.</w:t>
      </w:r>
    </w:p>
    <w:p>
      <w:pPr/>
      <w:r>
        <w:rPr>
          <w:lang w:val="pt_PT" w:bidi="pt_PT"/>
        </w:rPr>
      </w:r>
      <w:r>
        <w:rPr>
          <w:lang w:val="pt_PT" w:bidi="pt_PT"/>
        </w:rPr>
        <w:t>Mostre uma imagem de uma tenda. Mostre uma imagem de pele de cabra com pelos nela. Mostre uma imagem de bebês de cabras.</w:t>
      </w:r>
    </w:p>
    <w:p>
      <w:pPr/>
      <w:r>
        <w:rPr>
          <w:lang w:val="pt_PT" w:bidi="pt_PT"/>
        </w:rPr>
      </w:r>
      <w:r>
        <w:rPr>
          <w:lang w:val="pt_PT" w:bidi="pt_PT"/>
        </w:rPr>
        <w:t>Discuta em grupo: Jacó concordou em fazer tudo o que sua mãe disse para fazer. Jacó entrou no enredo para levar a bênção. O que aconteceria com alguém em sua família que tentasse enganar seu pai para ganhar algo?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Esaú se casa com mulheres estrangeiras.</w:t>
      </w:r>
    </w:p>
    <w:p>
      <w:pPr/>
      <w:r>
        <w:rPr>
          <w:lang w:val="pt_PT" w:bidi="pt_PT"/>
        </w:rPr>
      </w:r>
      <w:r>
        <w:rPr>
          <w:b/>
          <w:lang w:val="pt_PT" w:bidi="pt_PT"/>
        </w:rPr>
        <w:t>Segunda cena:</w:t>
      </w:r>
      <w:r>
        <w:rPr>
          <w:lang w:val="pt_PT" w:bidi="pt_PT"/>
        </w:rPr>
        <w:t xml:space="preserve"> Isaque diz a Esaú que é hora de ele ter sua bênção como filho primogênito.</w:t>
      </w:r>
    </w:p>
    <w:p>
      <w:pPr/>
      <w:r>
        <w:rPr>
          <w:lang w:val="pt_PT" w:bidi="pt_PT"/>
        </w:rPr>
      </w:r>
      <w:r>
        <w:rPr>
          <w:b/>
          <w:lang w:val="pt_PT" w:bidi="pt_PT"/>
        </w:rPr>
        <w:t>Terceira cena:</w:t>
      </w:r>
      <w:r>
        <w:rPr>
          <w:lang w:val="pt_PT" w:bidi="pt_PT"/>
        </w:rPr>
        <w:t xml:space="preserve"> Rebeca prepara uma maneira de Jacó receber a bênção para o filho primogênito.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Judite, a esposa de Esaú</w:t>
      </w:r>
    </w:p>
    <w:p>
      <w:pPr>
        <w:pStyle w:val="ListBullet"/>
        <w:spacing w:line="240" w:lineRule="auto"/>
        <w:ind w:left="720"/>
      </w:pPr>
      <w:r>
        <w:rPr>
          <w:lang w:val="pt_PT" w:bidi="pt_PT"/>
        </w:rPr>
      </w:r>
      <w:r>
        <w:rPr>
          <w:lang w:val="pt_PT" w:bidi="pt_PT"/>
        </w:rPr>
        <w:t>Basemate, a esposa de Esaú</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Esaú, que tem 40 anos, a mesma idade que Isaque tinha quando ele se casou, decide tomar esposas. Esaú se casa com Judite e Basemate. Elas são ambas mulheres hititas. Essas duas mulheres tornam a vida miserável para Isaque e Rebeca.</w:t>
      </w:r>
    </w:p>
    <w:p>
      <w:pPr/>
      <w:r>
        <w:rPr>
          <w:lang w:val="pt_PT" w:bidi="pt_PT"/>
        </w:rPr>
      </w:r>
      <w:r>
        <w:rPr>
          <w:lang w:val="pt_PT" w:bidi="pt_PT"/>
        </w:rPr>
        <w:t>Na cena dois, Isaque é velho e está perdendo sua visão. Sabemos que Isaque tem mais de 100 anos porque ele tinha 60 quando Esaú e Jacó nasceram. Como Esaú tinha 40 quando ele se casou, Isaque agora tem mais de 100. Não sabemos a idade exata de Isaque. Isaque não sabe quando ele morrerá, mas sabe que ele agora é velho e quase cego. Isaque chama Esaú para vir até ele. Esaú responde dizendo: “Aqui estou”. Essa é uma maneira normal de responder a alguém que está perto de você. Isaque diz a Esaú para ir e obter um pouco de caça selvagem e preparar uma refeição especial. Essa é a refeição favorita de Isaque. Isaque diz que depois que eles comerem essa refeição especial, Isaque dará a Esaú a bênção para o filho primogênito. Esaú faz como seu pai diz e vai para caçar a caça selvagem.</w:t>
      </w:r>
    </w:p>
    <w:p>
      <w:pPr/>
      <w:r>
        <w:rPr>
          <w:lang w:val="pt_PT" w:bidi="pt_PT"/>
        </w:rPr>
      </w:r>
      <w:r>
        <w:rPr>
          <w:lang w:val="pt_PT" w:bidi="pt_PT"/>
        </w:rPr>
        <w:t>Na cena três, Rebeca estava ouvindo Isaque e Esaú. Rebeca tem um plano para a bênção ir para Jacó. Primeiro, Rebeca repete as instruções de Isaque que ele deu a Esaú. Jacó agora sabe o que Esaú deveria preparar. O plano de Rebeca tem várias etapas e Jacó deve fazer cada uma.</w:t>
      </w:r>
    </w:p>
    <w:p>
      <w:pPr>
        <w:pStyle w:val="ListBullet"/>
        <w:spacing w:line="240" w:lineRule="auto"/>
        <w:ind w:left="720"/>
      </w:pPr>
      <w:r>
        <w:rPr>
          <w:lang w:val="pt_PT" w:bidi="pt_PT"/>
        </w:rPr>
      </w:r>
      <w:r>
        <w:rPr>
          <w:lang w:val="pt_PT" w:bidi="pt_PT"/>
        </w:rPr>
        <w:t>Pegue 2 jovens cabras dos rebanhos.</w:t>
      </w:r>
    </w:p>
    <w:p>
      <w:pPr>
        <w:pStyle w:val="ListBullet"/>
        <w:spacing w:line="240" w:lineRule="auto"/>
        <w:ind w:left="720"/>
      </w:pPr>
      <w:r>
        <w:rPr>
          <w:lang w:val="pt_PT" w:bidi="pt_PT"/>
        </w:rPr>
      </w:r>
      <w:r>
        <w:rPr>
          <w:lang w:val="pt_PT" w:bidi="pt_PT"/>
        </w:rPr>
        <w:t>Rebeca preparará uma refeição especial que Isaque ama.</w:t>
      </w:r>
    </w:p>
    <w:p>
      <w:pPr>
        <w:pStyle w:val="ListBullet"/>
        <w:spacing w:line="240" w:lineRule="auto"/>
        <w:ind w:left="720"/>
      </w:pPr>
      <w:r>
        <w:rPr>
          <w:lang w:val="pt_PT" w:bidi="pt_PT"/>
        </w:rPr>
      </w:r>
      <w:r>
        <w:rPr>
          <w:lang w:val="pt_PT" w:bidi="pt_PT"/>
        </w:rPr>
        <w:t>Jacó deve levar a refeição a Isaque e então receber a bênção.</w:t>
      </w:r>
    </w:p>
    <w:p>
      <w:pPr/>
      <w:r>
        <w:rPr>
          <w:lang w:val="pt_PT" w:bidi="pt_PT"/>
        </w:rPr>
      </w:r>
      <w:r>
        <w:rPr>
          <w:lang w:val="pt_PT" w:bidi="pt_PT"/>
        </w:rPr>
        <w:t>Há uma urgência para a maneira como ela está falando. Ela precisa fazer isso antes de Esaú retornar.</w:t>
      </w:r>
    </w:p>
    <w:p>
      <w:pPr/>
      <w:r>
        <w:rPr>
          <w:lang w:val="pt_PT" w:bidi="pt_PT"/>
        </w:rPr>
      </w:r>
      <w:r>
        <w:rPr>
          <w:lang w:val="pt_PT" w:bidi="pt_PT"/>
        </w:rPr>
        <w:t>Jacó sabe que ele não é como Esaú na aparência física. Jacó questiona Rebeca sobre esse plano. Jacó tem medo de que ele seja amaldiçoado, mas Rebeca diz que a maldição deve ser dada a ela.</w:t>
      </w:r>
    </w:p>
    <w:p>
      <w:pPr/>
      <w:r>
        <w:rPr>
          <w:lang w:val="pt_PT" w:bidi="pt_PT"/>
        </w:rPr>
      </w:r>
      <w:r>
        <w:rPr>
          <w:lang w:val="pt_PT" w:bidi="pt_PT"/>
        </w:rPr>
        <w:t>Então Rebeca continuou seu plano.</w:t>
      </w:r>
    </w:p>
    <w:p>
      <w:pPr>
        <w:pStyle w:val="ListBullet"/>
        <w:spacing w:line="240" w:lineRule="auto"/>
        <w:ind w:left="720"/>
      </w:pPr>
      <w:r>
        <w:rPr>
          <w:lang w:val="pt_PT" w:bidi="pt_PT"/>
        </w:rPr>
      </w:r>
      <w:r>
        <w:rPr>
          <w:lang w:val="pt_PT" w:bidi="pt_PT"/>
        </w:rPr>
        <w:t>Rebeca preparou uma refeição deliciosa da maneira como Isaque gostava.</w:t>
      </w:r>
    </w:p>
    <w:p>
      <w:pPr>
        <w:pStyle w:val="ListBullet"/>
        <w:spacing w:line="240" w:lineRule="auto"/>
        <w:ind w:left="720"/>
      </w:pPr>
      <w:r>
        <w:rPr>
          <w:lang w:val="pt_PT" w:bidi="pt_PT"/>
        </w:rPr>
      </w:r>
      <w:r>
        <w:rPr>
          <w:lang w:val="pt_PT" w:bidi="pt_PT"/>
        </w:rPr>
        <w:t>Rebeca pegou as roupas favoritas de Esaú e fez com que Jacó as colocasse.</w:t>
      </w:r>
    </w:p>
    <w:p>
      <w:pPr>
        <w:pStyle w:val="ListBullet"/>
        <w:spacing w:line="240" w:lineRule="auto"/>
        <w:ind w:left="720"/>
      </w:pPr>
      <w:r>
        <w:rPr>
          <w:lang w:val="pt_PT" w:bidi="pt_PT"/>
        </w:rPr>
      </w:r>
      <w:r>
        <w:rPr>
          <w:lang w:val="pt_PT" w:bidi="pt_PT"/>
        </w:rPr>
        <w:t>Rebeca usou a pele das jovens cabras para cobrir os braços, mãos e as costas de seu pescoço.</w:t>
      </w:r>
    </w:p>
    <w:p>
      <w:pPr>
        <w:pStyle w:val="ListBullet"/>
        <w:spacing w:line="240" w:lineRule="auto"/>
        <w:ind w:left="720"/>
      </w:pPr>
      <w:r>
        <w:rPr>
          <w:lang w:val="pt_PT" w:bidi="pt_PT"/>
        </w:rPr>
      </w:r>
      <w:r>
        <w:rPr>
          <w:lang w:val="pt_PT" w:bidi="pt_PT"/>
        </w:rPr>
        <w:t>Então ela deu a Jacó a refeição juntamente com pão acabado de assar para levar a Isaque.</w:t>
      </w:r>
    </w:p>
    <w:p>
      <w:pPr/>
      <w:r>
        <w:rPr>
          <w:lang w:val="pt_PT" w:bidi="pt_PT"/>
        </w:rPr>
      </w:r>
      <w:r>
        <w:rPr>
          <w:lang w:val="pt_PT" w:bidi="pt_PT"/>
        </w:rPr>
        <w:t>Jacó foi para Isaque usando as roupas de Esaú, com suas mãos e braços cobertos de cabra para que ele fosse peludo como Esaú, e Jacó levou a refeição favorita de Isaque para Isaque comer.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Judite, a esposa de Esaú</w:t>
      </w:r>
    </w:p>
    <w:p>
      <w:pPr>
        <w:pStyle w:val="ListBullet"/>
        <w:spacing w:line="240" w:lineRule="auto"/>
        <w:ind w:left="720"/>
      </w:pPr>
      <w:r>
        <w:rPr>
          <w:lang w:val="pt_PT" w:bidi="pt_PT"/>
        </w:rPr>
      </w:r>
      <w:r>
        <w:rPr>
          <w:lang w:val="pt_PT" w:bidi="pt_PT"/>
        </w:rPr>
        <w:t>Basemate, a esposa de Esaú</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Pergunte ao ator que interpreta um dos papéis: “Como você está se sentindo?”. Você pode ouvir respostas diferentes. Reinicie a encenação.</w:t>
      </w:r>
    </w:p>
    <w:p>
      <w:pPr/>
      <w:r>
        <w:rPr>
          <w:lang w:val="pt_PT" w:bidi="pt_PT"/>
        </w:rPr>
      </w:r>
      <w:r>
        <w:rPr>
          <w:lang w:val="pt_PT" w:bidi="pt_PT"/>
        </w:rPr>
        <w:t>Na primeira cena, ninguém fala. Aprendemos que Esaú agora tem 40 anos e se casou com 2 esposas. Essas mulheres são mulheres estrangeiras, ou mulheres de outra tribo. Elas são hititas que são descendentes de Canaã, que era o filho amaldiçoado de Cam, o filho de Noé. Elas tornam a vida miserável para Isaque e Rebeca.</w:t>
      </w:r>
    </w:p>
    <w:p>
      <w:pPr/>
      <w:r>
        <w:rPr>
          <w:lang w:val="pt_PT" w:bidi="pt_PT"/>
        </w:rPr>
      </w:r>
      <w:r>
        <w:rPr>
          <w:lang w:val="pt_PT" w:bidi="pt_PT"/>
        </w:rPr>
        <w:t>Pergunte a Esaú: “Por que você se casou com essas mulheres estrangeiras?”. Você pode ouvir: “Porque queria”, ou “Elas são belas e queria me casar”, ou “Posso me casar com quem eu quiser”. Pergunte a Isaque e Rebeca: “Como vocês se sentem sobre esse casamento?”. Você pode ouvir: “Odeio isso. Elas trouxeram adoração de ídolos a nossa família”, ou “Elas têm costumes diferentes e não me respeitam”, ou “Elas causaram vergonha porque Esaú não respeitou nossos costumes”. Reinicie a encenação.</w:t>
      </w:r>
    </w:p>
    <w:p>
      <w:pPr/>
      <w:r>
        <w:rPr>
          <w:lang w:val="pt_PT" w:bidi="pt_PT"/>
        </w:rPr>
      </w:r>
      <w:r>
        <w:rPr>
          <w:lang w:val="pt_PT" w:bidi="pt_PT"/>
        </w:rPr>
        <w:t>Na segunda cena, Isaque tem mais de 100 anos e quase cego. Isaque decide que é hora de dar a Esaú sua bênção. Isaque chama Esaú. Quando Esaú chega, Isaque diz: “Meu filho”. Esaú diz: “Aqui estou”. Então Isaque diz a Esaú: “Vá e cace um pouco de caça selvagem e prepare meu prato favorito e traga me aqui para que eu possa comer. Então darei a você a bênção que pertence a você, o filho primogênito”. Então, Esaú pega seu arco e suas flechas e ele sai para caçar um animal selvagem.</w:t>
      </w:r>
    </w:p>
    <w:p>
      <w:pPr/>
      <w:r>
        <w:rPr>
          <w:lang w:val="pt_PT" w:bidi="pt_PT"/>
        </w:rPr>
      </w:r>
      <w:r>
        <w:rPr>
          <w:lang w:val="pt_PT" w:bidi="pt_PT"/>
        </w:rPr>
        <w:t>Na terceira cena, Rebeca ouve Isaque dizendo a Esaú para preparar uma refeição e estar pronto para receber a bênção do primogênito. Rebeca vai para Jacó e repete a maior parte do que ela ouviu. Rebeca muda algumas das palavras. Rebeca adiciona que Isaque quer dar a bênção na presença de Deus. Então Rebeca começa a dar instruções a Jacó sobre o que fazer. Rebeca explica que Jacó deve matar 2 bebês cabras. Rebeca as preparará assim como Isaque gosta. Jacó servirá a refeição a Isaque e receberá a bênção de Isaque.</w:t>
      </w:r>
    </w:p>
    <w:p>
      <w:pPr/>
      <w:r>
        <w:rPr>
          <w:lang w:val="pt_PT" w:bidi="pt_PT"/>
        </w:rPr>
      </w:r>
      <w:r>
        <w:rPr>
          <w:lang w:val="pt_PT" w:bidi="pt_PT"/>
        </w:rPr>
        <w:t>Pergunte a Rebeca: “Como você se sente sobre enganar Isaque assim?”. Você pode ouvir: “Sei que a bênção vai para Jacó. Apenas quero garantir que isso aconteça”, ou “Não estou satisfeita com Esaú e como ele está vivendo. Prefiro que Jacó tenha essa bênção”. Pergunte a Jacó: “Como você se sente sobre enganar seu pai assim?”. Você pode ouvir: “Tenho medo de que ele descubra esse engano e me amaldiçoe”, ou “Estou pronto para fazer isso porque o direito de nascença é meu. Esaú vendeu a mim”, ou “Não tenho medo. Minha mãe sabe como gerenciar isso”. Reinicie a encenação.</w:t>
      </w:r>
    </w:p>
    <w:p>
      <w:pPr/>
      <w:r>
        <w:rPr>
          <w:lang w:val="pt_PT" w:bidi="pt_PT"/>
        </w:rPr>
      </w:r>
      <w:r>
        <w:rPr>
          <w:lang w:val="pt_PT" w:bidi="pt_PT"/>
        </w:rPr>
        <w:t>Jacó vê os problemas nesse plano. Esaú é peludo. Jacó tem pele lisa. Quando Isaque entender o engano, ele amaldiçoará Jacó em vez de abençoá-lo. Rebeca diz que a maldição será sobre ela em vez de Jacó.</w:t>
      </w:r>
    </w:p>
    <w:p>
      <w:pPr/>
      <w:r>
        <w:rPr>
          <w:lang w:val="pt_PT" w:bidi="pt_PT"/>
        </w:rPr>
      </w:r>
      <w:r>
        <w:rPr>
          <w:lang w:val="pt_PT" w:bidi="pt_PT"/>
        </w:rPr>
        <w:t>Pergunte a Rebeca: “Você tem medo de ser amaldiçoada?”. Você pode ouvir: “Não, Isaque nunca me amaldiçoaria”. Reinicie a encenação.</w:t>
      </w:r>
    </w:p>
    <w:p>
      <w:pPr/>
      <w:r>
        <w:rPr>
          <w:lang w:val="pt_PT" w:bidi="pt_PT"/>
        </w:rPr>
      </w:r>
      <w:r>
        <w:rPr>
          <w:lang w:val="pt_PT" w:bidi="pt_PT"/>
        </w:rPr>
        <w:t>Rebeca novamente dá instruções a Jacó. Jacó deve pegar 2 bebês cabras e matá-los. Rebeca prepara a comida. Rebeca pega as roupas favoritas de Esaú e as coloca em Jacó. Rebeca cobre os braços e mãos de Jacó com pele de cabra peluda. Rebeca também coloca a pele de cabra peluda no pescoço de Jacó. Então Rebeca dá a Jacó a refeição preparada, incluindo um pouco de pão acabado de assar. Jacó deve levar isso a seu pai.</w:t>
      </w:r>
    </w:p>
    <w:p>
      <w:pPr/>
      <w:r>
        <w:rPr>
          <w:lang w:val="pt_PT" w:bidi="pt_PT"/>
        </w:rPr>
      </w:r>
      <w:r>
        <w:rPr>
          <w:lang w:val="pt_PT" w:bidi="pt_PT"/>
        </w:rPr>
        <w:t>Parem a ação e perguntem a Jacó: “Como você está se sentindo agora?” Você pode ouvir: “Estou com medo. Sei que minha mãe me disse para fazer isso, mas tenho medo de que não funcione”, ou “Estou bem. Sem problema. Mamãe pensou em tudo”, ou “Esaú merece isso. Ele me vendeu seu direito de nascença. Ele sabe que a bênção vai para mim. Ele estava tentando obtê-la de qualquer forma”.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Esaú se casa com 2 mulheres </w:t>
      </w:r>
      <w:r>
        <w:rPr>
          <w:b/>
          <w:lang w:val="pt_PT" w:bidi="pt_PT"/>
        </w:rPr>
        <w:t>hititas</w:t>
      </w:r>
      <w:r>
        <w:rPr>
          <w:lang w:val="pt_PT" w:bidi="pt_PT"/>
        </w:rPr>
        <w:t>. Você usou o nome hititas antes. Use a mesma palavra para essa tradução.</w:t>
      </w:r>
    </w:p>
    <w:p>
      <w:pPr/>
      <w:r>
        <w:rPr>
          <w:lang w:val="pt_PT" w:bidi="pt_PT"/>
        </w:rPr>
      </w:r>
      <w:r>
        <w:rPr>
          <w:lang w:val="pt_PT" w:bidi="pt_PT"/>
        </w:rPr>
        <w:t xml:space="preserve">Isaque estava se tornando </w:t>
      </w:r>
      <w:r>
        <w:rPr>
          <w:b/>
          <w:lang w:val="pt_PT" w:bidi="pt_PT"/>
        </w:rPr>
        <w:t>cego</w:t>
      </w:r>
      <w:r>
        <w:rPr>
          <w:lang w:val="pt_PT" w:bidi="pt_PT"/>
        </w:rPr>
        <w:t>. Ele ainda não é completamente cego, mas sua visão diminuiu até o ponto de ele não poder reconhecer rostos. O texto implica que essa diminuição da visão era uma parte normal do envelhecimento naquele momento.</w:t>
      </w:r>
    </w:p>
    <w:p>
      <w:pPr/>
      <w:r>
        <w:rPr>
          <w:lang w:val="pt_PT" w:bidi="pt_PT"/>
        </w:rPr>
      </w:r>
      <w:r>
        <w:rPr>
          <w:lang w:val="pt_PT" w:bidi="pt_PT"/>
        </w:rPr>
        <w:t xml:space="preserve">Jacó disse a Esaú para levar seu </w:t>
      </w:r>
      <w:r>
        <w:rPr>
          <w:b/>
          <w:lang w:val="pt_PT" w:bidi="pt_PT"/>
        </w:rPr>
        <w:t>arco</w:t>
      </w:r>
      <w:r>
        <w:rPr>
          <w:lang w:val="pt_PT" w:bidi="pt_PT"/>
        </w:rPr>
        <w:t xml:space="preserve"> e </w:t>
      </w:r>
      <w:r>
        <w:rPr>
          <w:b/>
          <w:lang w:val="pt_PT" w:bidi="pt_PT"/>
        </w:rPr>
        <w:t>flechas</w:t>
      </w:r>
      <w:r>
        <w:rPr>
          <w:lang w:val="pt_PT" w:bidi="pt_PT"/>
        </w:rPr>
        <w:t xml:space="preserve"> para caçar animais selvagens em um lugar aberto ou não cultivado. Ele levaria um recipiente para as flechas que o caçador geralmente levaria com ele. </w:t>
      </w:r>
      <w:r>
        <w:rPr>
          <w:b/>
          <w:lang w:val="pt_PT" w:bidi="pt_PT"/>
        </w:rPr>
        <w:t>Caça</w:t>
      </w:r>
      <w:r>
        <w:rPr>
          <w:lang w:val="pt_PT" w:bidi="pt_PT"/>
        </w:rPr>
        <w:t xml:space="preserve"> ou caça selvagem seriam animais selvagens, não animais domésticos.</w:t>
      </w:r>
    </w:p>
    <w:p>
      <w:pPr/>
      <w:r>
        <w:rPr>
          <w:lang w:val="pt_PT" w:bidi="pt_PT"/>
        </w:rPr>
      </w:r>
      <w:r>
        <w:rPr>
          <w:lang w:val="pt_PT" w:bidi="pt_PT"/>
        </w:rPr>
        <w:t>Mostre a imagem do arco e flechas.</w:t>
      </w:r>
    </w:p>
    <w:p>
      <w:pPr/>
      <w:r>
        <w:rPr>
          <w:lang w:val="pt_PT" w:bidi="pt_PT"/>
        </w:rPr>
      </w:r>
      <w:r>
        <w:rPr>
          <w:lang w:val="pt_PT" w:bidi="pt_PT"/>
        </w:rPr>
        <w:t xml:space="preserve">Isaque diz a Esaú que ele quer dar a ele a bênção devida ao </w:t>
      </w:r>
      <w:r>
        <w:rPr>
          <w:b/>
          <w:lang w:val="pt_PT" w:bidi="pt_PT"/>
        </w:rPr>
        <w:t>filho primogênito</w:t>
      </w:r>
      <w:r>
        <w:rPr>
          <w:lang w:val="pt_PT" w:bidi="pt_PT"/>
        </w:rPr>
        <w:t xml:space="preserve">. A bênção era considerada vinculante. Ninguém mais poderia ter e não poderia ser mudado ou retirado. </w:t>
      </w:r>
      <w:r>
        <w:rPr>
          <w:b/>
          <w:lang w:val="pt_PT" w:bidi="pt_PT"/>
        </w:rPr>
        <w:t>Benção</w:t>
      </w:r>
      <w:r>
        <w:rPr>
          <w:lang w:val="pt_PT" w:bidi="pt_PT"/>
        </w:rPr>
        <w:t xml:space="preserve"> é tratado no Glossário Mestre. Use a mesma palavra usada anteriormente para benção.</w:t>
      </w:r>
    </w:p>
    <w:p>
      <w:pPr/>
      <w:r>
        <w:rPr>
          <w:lang w:val="pt_PT" w:bidi="pt_PT"/>
        </w:rPr>
      </w:r>
      <w:r>
        <w:rPr>
          <w:lang w:val="pt_PT" w:bidi="pt_PT"/>
        </w:rPr>
        <w:t xml:space="preserve">Rebeca ouve e diz a Jacó que Isaque quer abençoar Esaú na presença de </w:t>
      </w:r>
      <w:r>
        <w:rPr>
          <w:b/>
          <w:lang w:val="pt_PT" w:bidi="pt_PT"/>
        </w:rPr>
        <w:t>Yavé</w:t>
      </w:r>
      <w:r>
        <w:rPr>
          <w:lang w:val="pt_PT" w:bidi="pt_PT"/>
        </w:rPr>
        <w:t>. Use a mesma palavra para "Yavé" que você usou em passagens anteriores. Rebeca não cita exatamente o que Isaque disse. Rebeca diz a Jacó para ir e pegar 2 jovens cabras boas ou finas. Essas estariam entre as melhores. Elas não seriam fracas ou doentes. Elas seriam deliciosas quando cozinhadas da maneira correta.</w:t>
      </w:r>
    </w:p>
    <w:p>
      <w:pPr/>
      <w:r>
        <w:rPr>
          <w:lang w:val="pt_PT" w:bidi="pt_PT"/>
        </w:rPr>
      </w:r>
      <w:r>
        <w:rPr>
          <w:lang w:val="pt_PT" w:bidi="pt_PT"/>
        </w:rPr>
        <w:t xml:space="preserve">Jacó tem medo de que Isaque descubra o enredo e o </w:t>
      </w:r>
      <w:r>
        <w:rPr>
          <w:b/>
          <w:lang w:val="pt_PT" w:bidi="pt_PT"/>
        </w:rPr>
        <w:t>amaldiçoe</w:t>
      </w:r>
      <w:r>
        <w:rPr>
          <w:lang w:val="pt_PT" w:bidi="pt_PT"/>
        </w:rPr>
        <w:t xml:space="preserve">. Rebeca diz a Jacó para deixar a maldição cair sobre ela. </w:t>
      </w:r>
      <w:r>
        <w:rPr>
          <w:b/>
          <w:lang w:val="pt_PT" w:bidi="pt_PT"/>
        </w:rPr>
        <w:t>Maldição</w:t>
      </w:r>
      <w:r>
        <w:rPr>
          <w:lang w:val="pt_PT" w:bidi="pt_PT"/>
        </w:rPr>
        <w:t xml:space="preserve"> é tratado no Glossário Mestre. Use a mesma palavra para maldição que você usou em histórias anteriores. </w:t>
      </w:r>
    </w:p>
    <w:p>
      <w:pPr/>
      <w:r>
        <w:rPr>
          <w:lang w:val="pt_PT" w:bidi="pt_PT"/>
        </w:rPr>
      </w:r>
      <w:r>
        <w:rPr>
          <w:lang w:val="pt_PT" w:bidi="pt_PT"/>
        </w:rPr>
        <w:t>Rebeca usa a pele das cabras que ela acabou de cozinhar para cobrir os braços, mãos e pescoço de Jacó. Os pelos de cabra foram deixados na pele.</w:t>
      </w:r>
    </w:p>
    <w:p>
      <w:pPr/>
      <w:r>
        <w:rPr>
          <w:lang w:val="pt_PT" w:bidi="pt_PT"/>
        </w:rPr>
      </w:r>
      <w:r>
        <w:rPr>
          <w:lang w:val="pt_PT" w:bidi="pt_PT"/>
        </w:rPr>
        <w:t>Mostre a imagem da pele de cabra.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26:34–27:17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81">
        <w:r>
          <w:rPr>
            <w:lang w:val="pt_PT" w:bidi="pt_PT"/>
          </w:rPr>
          <w:rPr>
            <w:color w:val="0000EE"/>
            <w:u w:val="single"/>
          </w:rPr>
          <w:t>Ouvir e Sentir</w:t>
        </w:r>
      </w:hyperlink>
      <w:r>
        <w:rPr>
          <w:lang w:val="pt_PT" w:bidi="pt_PT"/>
        </w:rPr>
        <w:t xml:space="preserve"> (426 KB)</w:t>
      </w:r>
      <w:r>
        <w:rPr>
          <w:lang w:val="pt_PT" w:bidi="pt_PT"/>
        </w:rPr>
      </w:r>
    </w:p>
    <w:p>
      <w:pPr>
        <w:pStyle w:val="ListBullet"/>
        <w:spacing w:line="240" w:lineRule="auto"/>
        <w:ind w:left="720"/>
      </w:pPr>
      <w:r>
        <w:rPr>
          <w:lang w:val="pt_PT" w:bidi="pt_PT"/>
        </w:rPr>
      </w:r>
      <w:hyperlink r:id="rId282">
        <w:r>
          <w:rPr>
            <w:lang w:val="pt_PT" w:bidi="pt_PT"/>
          </w:rPr>
          <w:rPr>
            <w:color w:val="0000EE"/>
            <w:u w:val="single"/>
          </w:rPr>
          <w:t>Preparando o Cenário</w:t>
        </w:r>
      </w:hyperlink>
      <w:r>
        <w:rPr>
          <w:lang w:val="pt_PT" w:bidi="pt_PT"/>
        </w:rPr>
        <w:t xml:space="preserve"> (4.3 MB)</w:t>
      </w:r>
      <w:r>
        <w:rPr>
          <w:lang w:val="pt_PT" w:bidi="pt_PT"/>
        </w:rPr>
      </w:r>
    </w:p>
    <w:p>
      <w:pPr>
        <w:pStyle w:val="ListBullet"/>
        <w:spacing w:line="240" w:lineRule="auto"/>
        <w:ind w:left="720"/>
      </w:pPr>
      <w:r>
        <w:rPr>
          <w:lang w:val="pt_PT" w:bidi="pt_PT"/>
        </w:rPr>
      </w:r>
      <w:hyperlink r:id="rId283">
        <w:r>
          <w:rPr>
            <w:lang w:val="pt_PT" w:bidi="pt_PT"/>
          </w:rPr>
          <w:rPr>
            <w:color w:val="0000EE"/>
            <w:u w:val="single"/>
          </w:rPr>
          <w:t>Identificando as Cenas</w:t>
        </w:r>
      </w:hyperlink>
      <w:r>
        <w:rPr>
          <w:lang w:val="pt_PT" w:bidi="pt_PT"/>
        </w:rPr>
        <w:t xml:space="preserve"> (2.3 MB)</w:t>
      </w:r>
      <w:r>
        <w:rPr>
          <w:lang w:val="pt_PT" w:bidi="pt_PT"/>
        </w:rPr>
      </w:r>
    </w:p>
    <w:p>
      <w:pPr>
        <w:pStyle w:val="ListBullet"/>
        <w:spacing w:line="240" w:lineRule="auto"/>
        <w:ind w:left="720"/>
      </w:pPr>
      <w:r>
        <w:rPr>
          <w:lang w:val="pt_PT" w:bidi="pt_PT"/>
        </w:rPr>
      </w:r>
      <w:hyperlink r:id="rId284">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285">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28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27:18–29</w:t>
      </w:r>
      <w:r>
        <w:rPr>
          <w:lang w:val="pt_PT" w:bidi="pt_PT"/>
        </w:rPr>
      </w:r>
    </w:p>
    <w:p>
      <w:pPr>
        <w:pStyle w:val="Heading3"/>
      </w:pPr>
      <w:r>
        <w:rPr>
          <w:lang w:val="pt_PT" w:bidi="pt_PT"/>
        </w:rPr>
        <w:t>Ouvir e Sentir</w:t>
      </w:r>
      <w:r>
        <w:rPr>
          <w:lang w:val="pt_PT" w:bidi="pt_PT"/>
        </w:rPr>
      </w:r>
    </w:p>
    <w:p>
      <w:pPr/>
      <w:r>
        <w:rPr>
          <w:lang w:val="pt_PT" w:bidi="pt_PT"/>
        </w:rPr>
      </w:r>
      <w:r>
        <w:rPr>
          <w:lang w:val="pt_PT" w:bidi="pt_PT"/>
        </w:rPr>
        <w:t>Ouça Gênesis 27:18–29 e guarde em seu coração. Ouçam o texto três vezes (em três traduções diferentes, se possível). Em seguida, conversem em equipe sobre as seguintes perguntas:</w:t>
      </w:r>
    </w:p>
    <w:p>
      <w:pPr>
        <w:pStyle w:val="ListNumber"/>
        <w:numPr>
          <w:ilvl w:val="0"/>
          <w:numId w:val="18"/>
        </w:numPr>
        <w:spacing w:line="240" w:lineRule="auto"/>
        <w:ind w:left="720"/>
      </w:pPr>
      <w:r>
        <w:rPr>
          <w:lang w:val="pt_PT" w:bidi="pt_PT"/>
        </w:rPr>
      </w:r>
      <w:r>
        <w:rPr>
          <w:lang w:val="pt_PT" w:bidi="pt_PT"/>
        </w:rPr>
        <w:t>O que vocês gostam nessa história?</w:t>
      </w:r>
    </w:p>
    <w:p>
      <w:pPr>
        <w:pStyle w:val="ListNumber"/>
        <w:spacing w:line="240" w:lineRule="auto"/>
        <w:ind w:left="720"/>
      </w:pPr>
      <w:r>
        <w:rPr>
          <w:lang w:val="pt_PT" w:bidi="pt_PT"/>
        </w:rPr>
      </w:r>
      <w:r>
        <w:rPr>
          <w:lang w:val="pt_PT" w:bidi="pt_PT"/>
        </w:rPr>
        <w:t>O que vocês não gostam ou não compreendem?</w:t>
      </w:r>
    </w:p>
    <w:p>
      <w:pPr>
        <w:pStyle w:val="ListNumber"/>
        <w:spacing w:line="240" w:lineRule="auto"/>
        <w:ind w:left="720"/>
      </w:pPr>
      <w:r>
        <w:rPr>
          <w:lang w:val="pt_PT" w:bidi="pt_PT"/>
        </w:rPr>
      </w:r>
      <w:r>
        <w:rPr>
          <w:lang w:val="pt_PT" w:bidi="pt_PT"/>
        </w:rPr>
        <w:t>O que essa história nos conta sobre Deus?</w:t>
      </w:r>
    </w:p>
    <w:p>
      <w:pPr>
        <w:pStyle w:val="ListNumber"/>
        <w:spacing w:line="240" w:lineRule="auto"/>
        <w:ind w:left="720"/>
      </w:pPr>
      <w:r>
        <w:rPr>
          <w:lang w:val="pt_PT" w:bidi="pt_PT"/>
        </w:rPr>
      </w:r>
      <w:r>
        <w:rPr>
          <w:lang w:val="pt_PT" w:bidi="pt_PT"/>
        </w:rPr>
        <w:t>O que essa história nos conta sobre as pessoas?</w:t>
      </w:r>
    </w:p>
    <w:p>
      <w:pPr>
        <w:pStyle w:val="ListNumber"/>
        <w:spacing w:line="240" w:lineRule="auto"/>
        <w:ind w:left="720"/>
      </w:pPr>
      <w:r>
        <w:rPr>
          <w:lang w:val="pt_PT" w:bidi="pt_PT"/>
        </w:rPr>
      </w:r>
      <w:r>
        <w:rPr>
          <w:lang w:val="pt_PT" w:bidi="pt_PT"/>
        </w:rPr>
        <w:t>Como essa passagem impacta o nosso dia a dia?</w:t>
      </w:r>
    </w:p>
    <w:p>
      <w:pPr>
        <w:pStyle w:val="ListNumber"/>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A história narrativa de como Jacó rouba a bênção de Esaú continua. Na passagem anterior, Isaque disse a Esaú para preparar uma refeição de caça selvagem. Depois de comer a refeição, Isaque dará a Esaú a bênção para o filho primogênito. No entanto, Rebeca ouve esse plano e então planeja para que Jacó receba a bênção em vez disso. Antes de os gêmeos nascerem, foi dito a Rebeca que o filho mais jovem governaria sobre o filho mais jovem. Além disso, antes de essa história acontecer, Esaú vendeu seu direito de nascença como filho mais velho a Jacó por uma tigela de ensopado.</w:t>
      </w:r>
    </w:p>
    <w:p>
      <w:pPr/>
      <w:r>
        <w:rPr>
          <w:lang w:val="pt_PT" w:bidi="pt_PT"/>
        </w:rPr>
      </w:r>
      <w:r>
        <w:rPr>
          <w:lang w:val="pt_PT" w:bidi="pt_PT"/>
        </w:rPr>
        <w:t>Pare e reveja: o que Jacó fez até agora para mostrar que ele está concordando com sua mãe e quer roubar a bênção para si mesmo?</w:t>
      </w:r>
    </w:p>
    <w:p>
      <w:pPr/>
      <w:r>
        <w:rPr>
          <w:lang w:val="pt_PT" w:bidi="pt_PT"/>
        </w:rPr>
      </w:r>
      <w:r>
        <w:rPr>
          <w:lang w:val="pt_PT" w:bidi="pt_PT"/>
        </w:rPr>
        <w:t>Rebeca preparou uma refeição que ela acredita que fará Isaque pensar que foi preparada por Esaú. Rebeca pede Jacó para colocar as roupas de Esaú. Rebeca colocou pele de cabra coberta com pelos nas mãos, braços e pescoço de Jacó. Rebeca envia Jacó com a refeição a Isaque. Isaque é quase cego. Isaque não pode ver o suficiente para reconhecer o rosto de seu filho.</w:t>
      </w:r>
    </w:p>
    <w:p>
      <w:pPr/>
      <w:r>
        <w:rPr>
          <w:lang w:val="pt_PT" w:bidi="pt_PT"/>
        </w:rPr>
      </w:r>
      <w:r>
        <w:rPr>
          <w:lang w:val="pt_PT" w:bidi="pt_PT"/>
        </w:rPr>
        <w:t>Jacó está vestido com as roupas de Esaú com os pelos de cabra em suas mãos, braços e pescoço. Ele vai para servir a refeição a Isaque. A princípio, Isaque suspeita. Jacó fala e Isaque ouve a voz de Jacó. Isaque pergunta quem está na sala. Isaque pergunta isso porque ele não tem certeza de que filho está na sala. Jacó mente e diz que ele é Esaú.</w:t>
      </w:r>
    </w:p>
    <w:p>
      <w:pPr/>
      <w:r>
        <w:rPr>
          <w:lang w:val="pt_PT" w:bidi="pt_PT"/>
        </w:rPr>
      </w:r>
      <w:r>
        <w:rPr>
          <w:lang w:val="pt_PT" w:bidi="pt_PT"/>
        </w:rPr>
        <w:t>Pare e discuta: o que as pessoas em sua cultura pensam sobre mentir? Como eles veriam as mentiras de Jacó?</w:t>
      </w:r>
    </w:p>
    <w:p>
      <w:pPr/>
      <w:r>
        <w:rPr>
          <w:lang w:val="pt_PT" w:bidi="pt_PT"/>
        </w:rPr>
      </w:r>
      <w:r>
        <w:rPr>
          <w:lang w:val="pt_PT" w:bidi="pt_PT"/>
        </w:rPr>
        <w:t>Jacó dá a Isaque a refeição que Rebeca preparou. Isaque está surpreso porque a refeição foi preparada tão rapidamente. Normalmente, levaria muito mais para encontrar a caça selvagem e preparar a refeição. Isaque pergunta novamente. Como uma parte de sua mentira, Jacó mente e diz: “Yavé, seu Deus, me ajudou”.</w:t>
      </w:r>
    </w:p>
    <w:p>
      <w:pPr/>
      <w:r>
        <w:rPr>
          <w:lang w:val="pt_PT" w:bidi="pt_PT"/>
        </w:rPr>
      </w:r>
      <w:r>
        <w:rPr>
          <w:lang w:val="pt_PT" w:bidi="pt_PT"/>
        </w:rPr>
        <w:t>Pare e discuta: por que Jacó menciona Deus neste momento? Jacó está mentindo a Isaque sobre como ele preparou o ensopado tão rapidamente.</w:t>
      </w:r>
    </w:p>
    <w:p>
      <w:pPr/>
      <w:r>
        <w:rPr>
          <w:lang w:val="pt_PT" w:bidi="pt_PT"/>
        </w:rPr>
      </w:r>
      <w:r>
        <w:rPr>
          <w:lang w:val="pt_PT" w:bidi="pt_PT"/>
        </w:rPr>
        <w:t>Isaque ainda tem dúvidas e pede a Jacó para se aproximar. Isaque toca as mãos de Jacó que estão peludas por causa da pele de cabra. Isaque fica confuso. A voz é a de Jacó, mas as mãos parecem as mãos de Esaú. Isaque pergunta novamente quem está na sala. Jacó novamente mente e diz que ele é Esaú. Isaque come a refeição que Jacó deu a ele. Então Isaque pede a Jacó para se aproximar e beijá-lo. Beijar é uma forma normal de saudação entre parentes próximos nessa cultura. Quando Jacó se curva para beijar Isaque, Isaque cheira as roupas. As roupas cheiram a Esaú. Isaque está finalmente convencido de que é Esaú.</w:t>
      </w:r>
    </w:p>
    <w:p>
      <w:pPr/>
      <w:r>
        <w:rPr>
          <w:lang w:val="pt_PT" w:bidi="pt_PT"/>
        </w:rPr>
      </w:r>
      <w:r>
        <w:rPr>
          <w:lang w:val="pt_PT" w:bidi="pt_PT"/>
        </w:rPr>
        <w:t>Pare e reveja: olhe para tudo o que Jacó e Rebeca fizeram para obter a bênção para Jacó. Por que eles fizeram tudo isso? Discuta a importância em sua cultura de ter a bênção de seu pai. Como sua cultura vê o papel do filho primogênito? O que uma família faria a um filho que engana seu pai para uma bênção como Jacó fez?</w:t>
      </w:r>
    </w:p>
    <w:p>
      <w:pPr/>
      <w:r>
        <w:rPr>
          <w:lang w:val="pt_PT" w:bidi="pt_PT"/>
        </w:rPr>
      </w:r>
      <w:r>
        <w:rPr>
          <w:lang w:val="pt_PT" w:bidi="pt_PT"/>
        </w:rPr>
        <w:t>Isaque dá a Jacó a bênção que o filho primogênito receberia. A bênção é ampla e completa. A bênção soa como poesia e como uma oração. A bênção inclui afirmar quem Esaú é, o que Esaú deve receber e o relacionamento de Esaú com os outros. A bênção cobre o que é necessário para sobrevivência e prosperidade: muita água, colheitas abundantes e liderança sobre os outros, incluindo a família. Finalmente, Isaque pede que aqueles que abençoarem Esaú sejam abençoados e aqueles que amaldiçoarem Esaú sejam amaldiçoados. Isso é um pai abençoando o filho primogênito. Essa não é a promessa de aliança que Deus fez. Isaque pensou que ele estava abençoando Esaú, mas em vez disso ele abençoou Jacó.</w:t>
      </w:r>
    </w:p>
    <w:p>
      <w:pPr/>
      <w:r>
        <w:rPr>
          <w:lang w:val="pt_PT" w:bidi="pt_PT"/>
        </w:rPr>
      </w:r>
      <w:r>
        <w:rPr>
          <w:lang w:val="pt_PT" w:bidi="pt_PT"/>
        </w:rPr>
        <w:t>Pare e discuta: como essa bênção é diferente de uma promessa de aliança?</w:t>
      </w:r>
    </w:p>
    <w:p>
      <w:pPr/>
      <w:r>
        <w:rPr>
          <w:lang w:val="pt_PT" w:bidi="pt_PT"/>
        </w:rPr>
      </w:r>
      <w:r>
        <w:rPr>
          <w:lang w:val="pt_PT" w:bidi="pt_PT"/>
        </w:rPr>
        <w:t>De acordo com a cultura, uma vez que Isaque pronuncia essa bênção, ele não pode tomá-la de volta. Foi dado. Isaque não pode dar a mesma bênção a outro filho ou a qualquer outra pessoa. A bênção é considerada permanente e não pode ser mudada ou tomada de volta.</w:t>
      </w:r>
      <w:r>
        <w:rPr>
          <w:lang w:val="pt_PT" w:bidi="pt_PT"/>
        </w:rPr>
      </w:r>
    </w:p>
    <w:p>
      <w:pPr>
        <w:pStyle w:val="Heading3"/>
      </w:pPr>
      <w:r>
        <w:rPr>
          <w:lang w:val="pt_PT" w:bidi="pt_PT"/>
        </w:rPr>
        <w:t>Identificando as Cenas</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Jacó pega a refeição que Rebeca preparou para Isaque. Jacó diz a Isaque que ele é Esaú. Depois de comer a refeição, Isaque abençoa Jacó pensando que ele está abençoando Esaú.</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 é mencionado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é uma longa cena. Esaú não está presente nessa história. Esaú está longe de casa procurando caça selvagem para matar. Há urgência no encontro de Jacó com Isaque. Jacó sabe que Esaú poderia retornar a qualquer momento. Jacó quer a bênção antes de Esaú retornar.</w:t>
      </w:r>
    </w:p>
    <w:p>
      <w:pPr/>
      <w:r>
        <w:rPr>
          <w:lang w:val="pt_PT" w:bidi="pt_PT"/>
        </w:rPr>
      </w:r>
      <w:r>
        <w:rPr>
          <w:lang w:val="pt_PT" w:bidi="pt_PT"/>
        </w:rPr>
        <w:t>Jacó se vestiu com as roupas de Esaú. Jacó tem pele de cabra em suas mãos, braços e pescoço para que se Isaque o tocar, ele sinta pele peluda como Esaú. Rebeca preparou uma refeição usando 2 pequenas cabras. Ela preparou para que tivesse o mesmo sabor que o ensopado com caça selvagem que Esaú geralmente fazia. Rebeca e Jacó fizeram tudo o que podiam para convencer Isaque, que não pode ver bem, que é Esaú de pé na frente dele.</w:t>
      </w:r>
    </w:p>
    <w:p>
      <w:pPr/>
      <w:r>
        <w:rPr>
          <w:lang w:val="pt_PT" w:bidi="pt_PT"/>
        </w:rPr>
      </w:r>
      <w:r>
        <w:rPr>
          <w:lang w:val="pt_PT" w:bidi="pt_PT"/>
        </w:rPr>
        <w:t>Isaque não pode ver o suficiente para reconhecer o rosto de Jacó. Jacó diz: “Meu pai” como uma saudação respeitosa. Isaque fica confuso pela voz. Isaque diz: “Quem você é — Esaú ou Jacó?”. Jacó mente e diz: “É Esaú. Aqui está o ensopado. Sente-se e coma para que você possa me dar sua bênção”. Isaque ainda fica confuso. Isaque pergunta: “Como você encontrou tão rapidamente?”. Jacó mente e diz que Deus o ajudou a encontrar a caça selvagem tão rapidamente. Jacó novamente mente e diz que ele é Esaú. Isaque não fica convencido até que ele cheira as roupas de Esaú, que Jacó está usando.</w:t>
      </w:r>
    </w:p>
    <w:p>
      <w:pPr/>
      <w:r>
        <w:rPr>
          <w:lang w:val="pt_PT" w:bidi="pt_PT"/>
        </w:rPr>
      </w:r>
      <w:r>
        <w:rPr>
          <w:lang w:val="pt_PT" w:bidi="pt_PT"/>
        </w:rPr>
        <w:t>Há um senso de urgência na conversa que Jacó tem com Isaque. Jacó sabe que Esaú está procurando caça. Não levará muito tempo até que Esaú retorne. Jacó quer a bênção antes de Esaú retornar. Jacó não diz isso, mas vemos a urgência na maneira como Jacó fala com Isaque.</w:t>
      </w:r>
    </w:p>
    <w:p>
      <w:pPr/>
      <w:r>
        <w:rPr>
          <w:lang w:val="pt_PT" w:bidi="pt_PT"/>
        </w:rPr>
      </w:r>
      <w:r>
        <w:rPr>
          <w:lang w:val="pt_PT" w:bidi="pt_PT"/>
        </w:rPr>
        <w:t>Pare e discuta: onde você vê urgência no que Jacó diz e faz enquanto ele está com Isaque?</w:t>
      </w:r>
    </w:p>
    <w:p>
      <w:pPr/>
      <w:r>
        <w:rPr>
          <w:lang w:val="pt_PT" w:bidi="pt_PT"/>
        </w:rPr>
      </w:r>
      <w:r>
        <w:rPr>
          <w:lang w:val="pt_PT" w:bidi="pt_PT"/>
        </w:rPr>
        <w:t>Como Isaque não pode ver, ele deve confiar em seus outros sentidos para determinar quem está com ele. Isaque fez perguntas e cada vez Jacó mentiu com sua resposta. Isaque usou seu senso de olfato e descobriu que as roupas cheiravam a ar livre ou como as roupas que Esaú geralmente usava. Isaque usou seu senso de toque e tocou as mãos de Jacó. As mãos eram peludas como as de Esaú. Isaque usou seu senso de gosto e comeu o delicioso ensopado que tinha gosto de ensopado de caça selvagem que Esaú geralmente fazia. Isaque não poderia usar seu senso de visão. Seu senso de ouvir o confundiu porque ele ouviu a voz de Jacó enquanto seu paladar, olfato e tato estavam dizendo a ele que Esaú estava com ele.</w:t>
      </w:r>
    </w:p>
    <w:p>
      <w:pPr/>
      <w:r>
        <w:rPr>
          <w:lang w:val="pt_PT" w:bidi="pt_PT"/>
        </w:rPr>
      </w:r>
      <w:r>
        <w:rPr>
          <w:lang w:val="pt_PT" w:bidi="pt_PT"/>
        </w:rPr>
        <w:t>Com 3 dos sentidos confirmando que era Esaú, Isaque foi em frente e abençoou seu filho pensando que ele estava abençoando Esaú.</w:t>
      </w:r>
    </w:p>
    <w:p>
      <w:pPr/>
      <w:r>
        <w:rPr>
          <w:lang w:val="pt_PT" w:bidi="pt_PT"/>
        </w:rPr>
      </w:r>
      <w:r>
        <w:rPr>
          <w:lang w:val="pt_PT" w:bidi="pt_PT"/>
        </w:rPr>
        <w:t>A bênção tem 3 partes.</w:t>
      </w:r>
    </w:p>
    <w:p>
      <w:pPr>
        <w:pStyle w:val="ListNumber"/>
        <w:numPr>
          <w:ilvl w:val="0"/>
          <w:numId w:val="19"/>
        </w:numPr>
        <w:spacing w:line="240" w:lineRule="auto"/>
        <w:ind w:left="720"/>
      </w:pPr>
      <w:r>
        <w:rPr>
          <w:lang w:val="pt_PT" w:bidi="pt_PT"/>
        </w:rPr>
      </w:r>
      <w:r>
        <w:rPr>
          <w:lang w:val="pt_PT" w:bidi="pt_PT"/>
        </w:rPr>
        <w:t>Isaque cheira as roupas de Esaú e fala sobre quem Esaú é. Isaque diz: “o cheiro de meu filho é como o cheiro de um campo que Yavé abençoou”.</w:t>
      </w:r>
    </w:p>
    <w:p>
      <w:pPr>
        <w:pStyle w:val="ListNumber"/>
        <w:spacing w:line="240" w:lineRule="auto"/>
        <w:ind w:left="720"/>
      </w:pPr>
      <w:r>
        <w:rPr>
          <w:lang w:val="pt_PT" w:bidi="pt_PT"/>
        </w:rPr>
      </w:r>
      <w:r>
        <w:rPr>
          <w:lang w:val="pt_PT" w:bidi="pt_PT"/>
        </w:rPr>
        <w:t>Então Isaque pede coisas para Esaú. Ele pede muita água, ou que Deus envie orvalho na terra para fornecer água para as plantas. Isaque pede a Deus para dar colheita abundante para grãos e vinho.</w:t>
      </w:r>
    </w:p>
    <w:p>
      <w:pPr/>
      <w:r>
        <w:rPr>
          <w:lang w:val="pt_PT" w:bidi="pt_PT"/>
        </w:rPr>
      </w:r>
      <w:r>
        <w:rPr>
          <w:lang w:val="pt_PT" w:bidi="pt_PT"/>
        </w:rPr>
        <w:t>Isaque pede a Deus que os grupos de pessoas do mundo sirvam a seu filho e que seu filho seja mestre sobre seus irmãos.</w:t>
      </w:r>
    </w:p>
    <w:p>
      <w:pPr>
        <w:pStyle w:val="ListNumber"/>
        <w:numPr>
          <w:ilvl w:val="0"/>
          <w:numId w:val="20"/>
        </w:numPr>
        <w:spacing w:line="240" w:lineRule="auto"/>
        <w:ind w:left="720"/>
      </w:pPr>
      <w:r>
        <w:rPr>
          <w:lang w:val="pt_PT" w:bidi="pt_PT"/>
        </w:rPr>
      </w:r>
      <w:r>
        <w:rPr>
          <w:lang w:val="pt_PT" w:bidi="pt_PT"/>
        </w:rPr>
        <w:t>Isaque pede a Deus para amaldiçoar qualquer um que amaldiçoe seu filho. Então ele pede a Deus para abençoar qualquer um que abençoe seu filho.</w:t>
      </w:r>
    </w:p>
    <w:p>
      <w:pPr/>
      <w:r>
        <w:rPr>
          <w:lang w:val="pt_PT" w:bidi="pt_PT"/>
        </w:rPr>
      </w:r>
      <w:r>
        <w:rPr>
          <w:lang w:val="pt_PT" w:bidi="pt_PT"/>
        </w:rPr>
        <w:t>Essa bênção é expressa em uma forma poética.</w:t>
      </w:r>
    </w:p>
    <w:p>
      <w:pPr/>
      <w:r>
        <w:rPr>
          <w:lang w:val="pt_PT" w:bidi="pt_PT"/>
        </w:rPr>
      </w:r>
      <w:r>
        <w:rPr>
          <w:lang w:val="pt_PT" w:bidi="pt_PT"/>
        </w:rPr>
        <w:t>A bênção era considerada vinculante. Uma vez que Isaque deu, ele não poderia tomar de volta e ele não poderia dar a mesma bênção a outra pessoa.</w:t>
      </w:r>
      <w:r>
        <w:rPr>
          <w:lang w:val="pt_PT" w:bidi="pt_PT"/>
        </w:rPr>
      </w:r>
    </w:p>
    <w:p>
      <w:pPr>
        <w:pStyle w:val="Heading3"/>
      </w:pPr>
      <w:r>
        <w:rPr>
          <w:lang w:val="pt_PT" w:bidi="pt_PT"/>
        </w:rPr>
        <w:t>Incorporando o Texto</w:t>
      </w:r>
      <w:r>
        <w:rPr>
          <w:lang w:val="pt_PT" w:bidi="pt_PT"/>
        </w:rPr>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 é mencionado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 xml:space="preserve">Enquanto a história começa, Jacó entra na tenda de Isaque carregando o ensopado que Rebeca fez. Jacó está vestido com as roupas de Esaú com os pelos de cabra em suas mãos, braços e pescoço. </w:t>
      </w:r>
    </w:p>
    <w:p>
      <w:pPr/>
      <w:r>
        <w:rPr>
          <w:lang w:val="pt_PT" w:bidi="pt_PT"/>
        </w:rPr>
      </w:r>
      <w:r>
        <w:rPr>
          <w:lang w:val="pt_PT" w:bidi="pt_PT"/>
        </w:rPr>
        <w:t>Parem a ação e perguntem a Jacó: “Como você está se sentindo agora?” Você pode ouvir: “Estou muito nervoso. Suponho que meu pai me reconheça”, ou “Tenho medo de que Esaú retorne antes de eu receber a bênção” ou “Tenho medo de que isso não engane meu pai”. Reinicie a encenação.</w:t>
      </w:r>
    </w:p>
    <w:p>
      <w:pPr/>
      <w:r>
        <w:rPr>
          <w:lang w:val="pt_PT" w:bidi="pt_PT"/>
        </w:rPr>
      </w:r>
      <w:r>
        <w:rPr>
          <w:lang w:val="pt_PT" w:bidi="pt_PT"/>
        </w:rPr>
        <w:t>Quando Jacó fala, Isaque fica confuso. Isaque não pode ver qual filho está na sala. Isaque pergunta quem está presente. Jacó mente. Jacó diz que ele é Esaú. Jacó diz que ele fez tudo o que Isaque pediu. Jacó encoraja Isaque a comer e então dar a bênção.</w:t>
      </w:r>
    </w:p>
    <w:p>
      <w:pPr/>
      <w:r>
        <w:rPr>
          <w:lang w:val="pt_PT" w:bidi="pt_PT"/>
        </w:rPr>
      </w:r>
      <w:r>
        <w:rPr>
          <w:lang w:val="pt_PT" w:bidi="pt_PT"/>
        </w:rPr>
        <w:t>Pergunte a Jacó: “O que você está sentindo enquanto mente a seu pai?”. Você pode ouvir: “Tive que mentir para ele para obter a bênção. Esaú não merece essa bênção. É para mim. Mentir está tudo bem se eu tiver que fazer isso para obter a bênção”. Reinicie a encenação.</w:t>
      </w:r>
    </w:p>
    <w:p>
      <w:pPr/>
      <w:r>
        <w:rPr>
          <w:lang w:val="pt_PT" w:bidi="pt_PT"/>
        </w:rPr>
      </w:r>
      <w:r>
        <w:rPr>
          <w:lang w:val="pt_PT" w:bidi="pt_PT"/>
        </w:rPr>
        <w:t>Isaque não pode ver qual filho está na sala. Isaque diz: “Quem você é — Esaú ou Jacó?”. Jacó responde e diz: “Sou Esaú, seu filho primogênito”. Então Isaque pergunta: “Como você encontrou a caça tão rapidamente?”. Jacó diz: “O Senhor, seu Deus colocou em meu caminho”.</w:t>
      </w:r>
    </w:p>
    <w:p>
      <w:pPr/>
      <w:r>
        <w:rPr>
          <w:lang w:val="pt_PT" w:bidi="pt_PT"/>
        </w:rPr>
      </w:r>
      <w:r>
        <w:rPr>
          <w:lang w:val="pt_PT" w:bidi="pt_PT"/>
        </w:rPr>
        <w:t>Pergunte a Jacó: “Por que você trouxe o nome de Deus para essa conversa?”. Você pode ouvir: “Quero fazer ele parar de falar e fazê-lo comer para que ele me dê a bênção” ou “Meu pai acredita que Deus o ajuda assim, então isso era fácil de dizer”. Pergunte a Isaque: “Como você se sentiu quando seu filho disse que Deus o havia ajudado?”. Você pode ouvir: “Isso soa certo. Deus sempre me ajuda. Estou feliz por meu filho reconhecer que Deus está disposto a ajudá-lo”. Reinicie a encenação.</w:t>
      </w:r>
    </w:p>
    <w:p>
      <w:pPr/>
      <w:r>
        <w:rPr>
          <w:lang w:val="pt_PT" w:bidi="pt_PT"/>
        </w:rPr>
      </w:r>
      <w:r>
        <w:rPr>
          <w:lang w:val="pt_PT" w:bidi="pt_PT"/>
        </w:rPr>
        <w:t>Isaque fica confuso. Ele não pode ver. Ele ouve a voz de Jacó. Ele toca as mãos de Jacó e elas são peludas como as mãos de Esaú. Isaque pergunta novamente. “Você é meu filho, Esaú?”. Jacó mente e diz que ele é Esaú.</w:t>
      </w:r>
    </w:p>
    <w:p>
      <w:pPr/>
      <w:r>
        <w:rPr>
          <w:lang w:val="pt_PT" w:bidi="pt_PT"/>
        </w:rPr>
      </w:r>
      <w:r>
        <w:rPr>
          <w:lang w:val="pt_PT" w:bidi="pt_PT"/>
        </w:rPr>
        <w:t>Pare a ação e diga a Jacó: “Essa é a terceira mentira que você contou a seu pai. Como você está se sentindo neste momento? Você pode ouvir: “Acho vergonhoso mentir, mas tenho que fazer isso para obter a bênção que deve ser minha” ou “Está tudo bem mentir para obter o que é meu de qualquer forma. Ele me vendeu seu direito de nascença. Isso significa que recebo a bênção”. Reinicie a encenação.</w:t>
      </w:r>
    </w:p>
    <w:p>
      <w:pPr/>
      <w:r>
        <w:rPr>
          <w:lang w:val="pt_PT" w:bidi="pt_PT"/>
        </w:rPr>
      </w:r>
      <w:r>
        <w:rPr>
          <w:lang w:val="pt_PT" w:bidi="pt_PT"/>
        </w:rPr>
        <w:t>Isaque está pronto para comer. Depois de comer o ensopado, Isaque pede a Jacó para se aproximar para que Jacó possa beijar Isaque. Quando Jacó se curva para beijar Isaque, Isaque cheira as roupas. Elas têm o odor de Esaú nelas. Isaque fica finalmente convencido de que é Esaú e pronuncia a bênção. A bênção é uma expressão poética e um tipo de oração pedindo a Deus para dar coisas boas a Jacó. Isaque pede muita chuva, colheitas abundantes, que as nações sirvam a Jacó e que Jacó governasse sobre a família. Isaque termina amaldiçoando aqueles que amaldiçoam seu filho e abençoando aqueles que abençoam seu filho.</w:t>
      </w:r>
    </w:p>
    <w:p>
      <w:pPr/>
      <w:r>
        <w:rPr>
          <w:lang w:val="pt_PT" w:bidi="pt_PT"/>
        </w:rPr>
      </w:r>
      <w:r>
        <w:rPr>
          <w:lang w:val="pt_PT" w:bidi="pt_PT"/>
        </w:rPr>
        <w:t>Pergunte a Jacó: “O que você sentiu quando Isaque deu a você essa boa bênção?”. Você pode ouvir: “Senti bem. Finalmente, tenho o que já é meu” ou “Me arrependo de ter enganado meu pai, mas tive que fazer para obter essa bênção”. Reinicie a encenação.</w:t>
      </w:r>
      <w:r>
        <w:rPr>
          <w:lang w:val="pt_PT" w:bidi="pt_PT"/>
        </w:rPr>
      </w:r>
    </w:p>
    <w:p>
      <w:pPr>
        <w:pStyle w:val="Heading3"/>
      </w:pPr>
      <w:r>
        <w:rPr>
          <w:lang w:val="pt_PT" w:bidi="pt_PT"/>
        </w:rPr>
        <w:t>Preenchendo as Lacunas</w:t>
      </w:r>
      <w:r>
        <w:rPr>
          <w:lang w:val="pt_PT" w:bidi="pt_PT"/>
        </w:rPr>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Jacó vai para Esaú para obter a </w:t>
      </w:r>
      <w:r>
        <w:rPr>
          <w:b/>
          <w:lang w:val="pt_PT" w:bidi="pt_PT"/>
        </w:rPr>
        <w:t>bênção</w:t>
      </w:r>
      <w:r>
        <w:rPr>
          <w:lang w:val="pt_PT" w:bidi="pt_PT"/>
        </w:rPr>
        <w:t xml:space="preserve"> do filho </w:t>
      </w:r>
      <w:r>
        <w:rPr>
          <w:b/>
          <w:lang w:val="pt_PT" w:bidi="pt_PT"/>
        </w:rPr>
        <w:t>primogênito</w:t>
      </w:r>
      <w:r>
        <w:rPr>
          <w:lang w:val="pt_PT" w:bidi="pt_PT"/>
        </w:rPr>
        <w:t xml:space="preserve">. </w:t>
      </w:r>
      <w:hyperlink r:id="rId287">
        <w:r>
          <w:rPr>
            <w:lang w:val="pt_PT" w:bidi="pt_PT"/>
          </w:rPr>
          <w:rPr>
            <w:color w:val="0000EE"/>
            <w:u w:val="single"/>
          </w:rPr>
          <w:t>Benção</w:t>
        </w:r>
      </w:hyperlink>
      <w:r>
        <w:rPr>
          <w:lang w:val="pt_PT" w:bidi="pt_PT"/>
        </w:rPr>
        <w:t xml:space="preserve"> é tratado no Glossário Mestre. Use a mesma palavra para benção que você usou em histórias anteriores. O filho primogênito tinha direitos e responsabilidades que outros filhos não tinham. Nesse caso, se esperava que o filho primogênito assumisse e governasse a família quando Isaque estivesse morto. Toda a família precisaria aceitar a liderança do filho primogênito.</w:t>
      </w:r>
    </w:p>
    <w:p>
      <w:pPr/>
      <w:r>
        <w:rPr>
          <w:lang w:val="pt_PT" w:bidi="pt_PT"/>
        </w:rPr>
      </w:r>
      <w:r>
        <w:rPr>
          <w:lang w:val="pt_PT" w:bidi="pt_PT"/>
        </w:rPr>
        <w:t xml:space="preserve">Jacó está carregando um prato que Isaque pensa que é feito de </w:t>
      </w:r>
      <w:r>
        <w:rPr>
          <w:b/>
          <w:lang w:val="pt_PT" w:bidi="pt_PT"/>
        </w:rPr>
        <w:t>caça selvagem</w:t>
      </w:r>
      <w:r>
        <w:rPr>
          <w:lang w:val="pt_PT" w:bidi="pt_PT"/>
        </w:rPr>
        <w:t>. Caça selvagem seria qualquer animal ou pássaro que vive no deserto ou não em áreas assentadas. Esse não é um animal domesticado. Nesse caso, Rebeca fez com 2 bebês cabras, mas tem gosto de ensopado que Esaú geralmente fazia de animais selvagens.</w:t>
      </w:r>
    </w:p>
    <w:p>
      <w:pPr/>
      <w:r>
        <w:rPr>
          <w:lang w:val="pt_PT" w:bidi="pt_PT"/>
        </w:rPr>
      </w:r>
      <w:r>
        <w:rPr>
          <w:lang w:val="pt_PT" w:bidi="pt_PT"/>
        </w:rPr>
        <w:t xml:space="preserve">Isaque pergunta como Esaú foi capaz de obter o ensopado preparado tão rapidamente. Jacó diz: “O </w:t>
      </w:r>
      <w:r>
        <w:rPr>
          <w:b/>
          <w:lang w:val="pt_PT" w:bidi="pt_PT"/>
        </w:rPr>
        <w:t>Senhor</w:t>
      </w:r>
      <w:r>
        <w:rPr>
          <w:lang w:val="pt_PT" w:bidi="pt_PT"/>
        </w:rPr>
        <w:t xml:space="preserve">, seu </w:t>
      </w:r>
      <w:r>
        <w:rPr>
          <w:b/>
          <w:lang w:val="pt_PT" w:bidi="pt_PT"/>
        </w:rPr>
        <w:t>Deus</w:t>
      </w:r>
      <w:r>
        <w:rPr>
          <w:lang w:val="pt_PT" w:bidi="pt_PT"/>
        </w:rPr>
        <w:t xml:space="preserve"> colocou em meu caminho”. Esses dois nomes para Deus são os mesmos que você usou em passagens anteriores. Senhor se refere a </w:t>
      </w:r>
      <w:r>
        <w:rPr>
          <w:b/>
          <w:lang w:val="pt_PT" w:bidi="pt_PT"/>
        </w:rPr>
        <w:t>Yavé</w:t>
      </w:r>
      <w:r>
        <w:rPr>
          <w:lang w:val="pt_PT" w:bidi="pt_PT"/>
        </w:rPr>
        <w:t xml:space="preserve"> e Deus é o nome geral para Deus que você tem usado. O nome </w:t>
      </w:r>
      <w:hyperlink r:id="rId20">
        <w:r>
          <w:rPr>
            <w:lang w:val="pt_PT" w:bidi="pt_PT"/>
          </w:rPr>
          <w:rPr>
            <w:color w:val="0000EE"/>
            <w:u w:val="single"/>
          </w:rPr>
          <w:t>Yavé</w:t>
        </w:r>
      </w:hyperlink>
      <w:r>
        <w:rPr>
          <w:lang w:val="pt_PT" w:bidi="pt_PT"/>
        </w:rPr>
        <w:t xml:space="preserve"> e o nome </w:t>
      </w:r>
      <w:hyperlink r:id="rId288">
        <w:r>
          <w:rPr>
            <w:lang w:val="pt_PT" w:bidi="pt_PT"/>
          </w:rPr>
          <w:rPr>
            <w:color w:val="0000EE"/>
            <w:u w:val="single"/>
          </w:rPr>
          <w:t>Deus</w:t>
        </w:r>
      </w:hyperlink>
      <w:r>
        <w:rPr>
          <w:lang w:val="pt_PT" w:bidi="pt_PT"/>
        </w:rPr>
        <w:t xml:space="preserve"> aparecem várias vezes nessa passagem. Sempre use os mesmos nomes que você usou em outras passagens.</w:t>
      </w:r>
    </w:p>
    <w:p>
      <w:pPr/>
      <w:r>
        <w:rPr>
          <w:lang w:val="pt_PT" w:bidi="pt_PT"/>
        </w:rPr>
      </w:r>
      <w:r>
        <w:rPr>
          <w:lang w:val="pt_PT" w:bidi="pt_PT"/>
        </w:rPr>
        <w:t xml:space="preserve">Jacó também levou </w:t>
      </w:r>
      <w:r>
        <w:rPr>
          <w:b/>
          <w:lang w:val="pt_PT" w:bidi="pt_PT"/>
        </w:rPr>
        <w:t>vinho</w:t>
      </w:r>
      <w:r>
        <w:rPr>
          <w:lang w:val="pt_PT" w:bidi="pt_PT"/>
        </w:rPr>
        <w:t xml:space="preserve"> a Isaque para ele beber com o ensopado. O vinho é feito de suco de uva fermentado. Use a mesma palavra para vinho que você usou em histórias anteriores. </w:t>
      </w:r>
    </w:p>
    <w:p>
      <w:pPr/>
      <w:r>
        <w:rPr>
          <w:lang w:val="pt_PT" w:bidi="pt_PT"/>
        </w:rPr>
      </w:r>
      <w:r>
        <w:rPr>
          <w:lang w:val="pt_PT" w:bidi="pt_PT"/>
        </w:rPr>
        <w:t xml:space="preserve">Isaque pronuncia a bênção. Como uma parte da bênção, Isaque pede que haja orvalho do </w:t>
      </w:r>
      <w:r>
        <w:rPr>
          <w:b/>
          <w:lang w:val="pt_PT" w:bidi="pt_PT"/>
        </w:rPr>
        <w:t>céu</w:t>
      </w:r>
      <w:r>
        <w:rPr>
          <w:lang w:val="pt_PT" w:bidi="pt_PT"/>
        </w:rPr>
        <w:t xml:space="preserve">. A palavra </w:t>
      </w:r>
      <w:hyperlink r:id="rId19">
        <w:r>
          <w:rPr>
            <w:lang w:val="pt_PT" w:bidi="pt_PT"/>
          </w:rPr>
          <w:rPr>
            <w:color w:val="0000EE"/>
            <w:u w:val="single"/>
          </w:rPr>
          <w:t>céu</w:t>
        </w:r>
      </w:hyperlink>
      <w:r>
        <w:rPr>
          <w:lang w:val="pt_PT" w:bidi="pt_PT"/>
        </w:rPr>
        <w:t xml:space="preserve"> está no Glossário Mestre. Use a mesma palavra usada anteriormente para céu. O orvalho do céu é a água que Deus envia sobre a terra e plantas cada noite.</w:t>
      </w:r>
    </w:p>
    <w:p>
      <w:pPr/>
      <w:r>
        <w:rPr>
          <w:lang w:val="pt_PT" w:bidi="pt_PT"/>
        </w:rPr>
      </w:r>
      <w:r>
        <w:rPr>
          <w:lang w:val="pt_PT" w:bidi="pt_PT"/>
        </w:rPr>
        <w:t xml:space="preserve">Então Isaque termina sua bênção a seu filho amaldiçoando aqueles que </w:t>
      </w:r>
      <w:r>
        <w:rPr>
          <w:b/>
          <w:lang w:val="pt_PT" w:bidi="pt_PT"/>
        </w:rPr>
        <w:t>amaldiçoam</w:t>
      </w:r>
      <w:r>
        <w:rPr>
          <w:lang w:val="pt_PT" w:bidi="pt_PT"/>
        </w:rPr>
        <w:t xml:space="preserve"> seu filho e abençoando aqueles que o </w:t>
      </w:r>
      <w:r>
        <w:rPr>
          <w:b/>
          <w:lang w:val="pt_PT" w:bidi="pt_PT"/>
        </w:rPr>
        <w:t>abençoam</w:t>
      </w:r>
      <w:r>
        <w:rPr>
          <w:lang w:val="pt_PT" w:bidi="pt_PT"/>
        </w:rPr>
        <w:t xml:space="preserve">. Use a mesma palavra para maldição que você usou antes. Use a mesma palavra para benção que você usou antes. Ambas </w:t>
      </w:r>
      <w:hyperlink r:id="rId36">
        <w:r>
          <w:rPr>
            <w:lang w:val="pt_PT" w:bidi="pt_PT"/>
          </w:rPr>
          <w:rPr>
            <w:color w:val="0000EE"/>
            <w:u w:val="single"/>
          </w:rPr>
          <w:t>maldição</w:t>
        </w:r>
      </w:hyperlink>
      <w:r>
        <w:rPr>
          <w:lang w:val="pt_PT" w:bidi="pt_PT"/>
        </w:rPr>
        <w:t xml:space="preserve"> e </w:t>
      </w:r>
      <w:hyperlink r:id="rId219">
        <w:r>
          <w:rPr>
            <w:lang w:val="pt_PT" w:bidi="pt_PT"/>
          </w:rPr>
          <w:rPr>
            <w:color w:val="0000EE"/>
            <w:u w:val="single"/>
          </w:rPr>
          <w:t>bênção</w:t>
        </w:r>
      </w:hyperlink>
      <w:r>
        <w:rPr>
          <w:lang w:val="pt_PT" w:bidi="pt_PT"/>
        </w:rPr>
        <w:t xml:space="preserve"> estão no Glossário Mestre.</w:t>
      </w:r>
      <w:r>
        <w:rPr>
          <w:lang w:val="pt_PT" w:bidi="pt_PT"/>
        </w:rPr>
      </w:r>
    </w:p>
    <w:p>
      <w:pPr>
        <w:pStyle w:val="Heading3"/>
      </w:pPr>
      <w:r>
        <w:rPr>
          <w:lang w:val="pt_PT" w:bidi="pt_PT"/>
        </w:rPr>
        <w:t>Falando a Palavra</w:t>
      </w:r>
      <w:r>
        <w:rPr>
          <w:lang w:val="pt_PT" w:bidi="pt_PT"/>
        </w:rPr>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27:18–29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89">
        <w:r>
          <w:rPr>
            <w:lang w:val="pt_PT" w:bidi="pt_PT"/>
          </w:rPr>
          <w:rPr>
            <w:color w:val="0000EE"/>
            <w:u w:val="single"/>
          </w:rPr>
          <w:t>Ouvir e Sentir</w:t>
        </w:r>
      </w:hyperlink>
      <w:r>
        <w:rPr>
          <w:lang w:val="pt_PT" w:bidi="pt_PT"/>
        </w:rPr>
        <w:t xml:space="preserve"> (383 KB)</w:t>
      </w:r>
      <w:r>
        <w:rPr>
          <w:lang w:val="pt_PT" w:bidi="pt_PT"/>
        </w:rPr>
      </w:r>
    </w:p>
    <w:p>
      <w:pPr>
        <w:pStyle w:val="ListBullet"/>
        <w:spacing w:line="240" w:lineRule="auto"/>
        <w:ind w:left="720"/>
      </w:pPr>
      <w:r>
        <w:rPr>
          <w:lang w:val="pt_PT" w:bidi="pt_PT"/>
        </w:rPr>
      </w:r>
      <w:hyperlink r:id="rId290">
        <w:r>
          <w:rPr>
            <w:lang w:val="pt_PT" w:bidi="pt_PT"/>
          </w:rPr>
          <w:rPr>
            <w:color w:val="0000EE"/>
            <w:u w:val="single"/>
          </w:rPr>
          <w:t>Preparando o Cenário</w:t>
        </w:r>
      </w:hyperlink>
      <w:r>
        <w:rPr>
          <w:lang w:val="pt_PT" w:bidi="pt_PT"/>
        </w:rPr>
        <w:t xml:space="preserve"> (3.1 MB)</w:t>
      </w:r>
      <w:r>
        <w:rPr>
          <w:lang w:val="pt_PT" w:bidi="pt_PT"/>
        </w:rPr>
      </w:r>
    </w:p>
    <w:p>
      <w:pPr>
        <w:pStyle w:val="ListBullet"/>
        <w:spacing w:line="240" w:lineRule="auto"/>
        <w:ind w:left="720"/>
      </w:pPr>
      <w:r>
        <w:rPr>
          <w:lang w:val="pt_PT" w:bidi="pt_PT"/>
        </w:rPr>
      </w:r>
      <w:hyperlink r:id="rId291">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292">
        <w:r>
          <w:rPr>
            <w:lang w:val="pt_PT" w:bidi="pt_PT"/>
          </w:rPr>
          <w:rPr>
            <w:color w:val="0000EE"/>
            <w:u w:val="single"/>
          </w:rPr>
          <w:t>Incorporando o Texto</w:t>
        </w:r>
      </w:hyperlink>
      <w:r>
        <w:rPr>
          <w:lang w:val="pt_PT" w:bidi="pt_PT"/>
        </w:rPr>
        <w:t xml:space="preserve"> (2.9 MB)</w:t>
      </w:r>
      <w:r>
        <w:rPr>
          <w:lang w:val="pt_PT" w:bidi="pt_PT"/>
        </w:rPr>
      </w:r>
    </w:p>
    <w:p>
      <w:pPr>
        <w:pStyle w:val="ListBullet"/>
        <w:spacing w:line="240" w:lineRule="auto"/>
        <w:ind w:left="720"/>
      </w:pPr>
      <w:r>
        <w:rPr>
          <w:lang w:val="pt_PT" w:bidi="pt_PT"/>
        </w:rPr>
      </w:r>
      <w:hyperlink r:id="rId293">
        <w:r>
          <w:rPr>
            <w:lang w:val="pt_PT" w:bidi="pt_PT"/>
          </w:rPr>
          <w:rPr>
            <w:color w:val="0000EE"/>
            <w:u w:val="single"/>
          </w:rPr>
          <w:t>Preenchendo as Lacunas</w:t>
        </w:r>
      </w:hyperlink>
      <w:r>
        <w:rPr>
          <w:lang w:val="pt_PT" w:bidi="pt_PT"/>
        </w:rPr>
        <w:t xml:space="preserve"> (1.5 MB)</w:t>
      </w:r>
      <w:r>
        <w:rPr>
          <w:lang w:val="pt_PT" w:bidi="pt_PT"/>
        </w:rPr>
      </w:r>
    </w:p>
    <w:p>
      <w:pPr>
        <w:pStyle w:val="ListBullet"/>
        <w:spacing w:line="240" w:lineRule="auto"/>
        <w:ind w:left="720"/>
      </w:pPr>
      <w:r>
        <w:rPr>
          <w:lang w:val="pt_PT" w:bidi="pt_PT"/>
        </w:rPr>
      </w:r>
      <w:hyperlink r:id="rId29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27:30–40</w:t>
      </w:r>
      <w:r>
        <w:rPr>
          <w:lang w:val="pt_PT" w:bidi="pt_PT"/>
        </w:rPr>
      </w:r>
    </w:p>
    <w:p>
      <w:pPr>
        <w:pStyle w:val="Heading3"/>
      </w:pPr>
      <w:r>
        <w:rPr>
          <w:lang w:val="pt_PT" w:bidi="pt_PT"/>
        </w:rPr>
        <w:t>Ouvir e Sentir</w:t>
      </w:r>
    </w:p>
    <w:p>
      <w:pPr/>
      <w:r>
        <w:rPr>
          <w:lang w:val="pt_PT" w:bidi="pt_PT"/>
        </w:rPr>
      </w:r>
      <w:r>
        <w:rPr>
          <w:lang w:val="pt_PT" w:bidi="pt_PT"/>
        </w:rPr>
        <w:t>Ouça Gênesis 27:30–40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o próximo evento na história de Jacó e Esaú e a bênção que Isaque deu para o filho primogênito. Nas passagens anteriores, Isaque disse a Esaú que ele queria dar a Esaú a bênção. Então Rebeca trabalhou rapidamente e com urgência para preparar uma refeição e dar a Jacó para levar a Isaque. Rebeca queria que Jacó recebesse a bênção para o primogênito. Enquanto Jacó estava com Isaque, Jacó mostrou urgência em fazer Isaque comer a refeição e pronunciar a bênção. Mesmo com essa urgência, Jacó mal terminou de obter a bênção antes de Esaú retornar. Esse é um relato narrativo da reação de Esaú pela perda de sua bênção.</w:t>
      </w:r>
    </w:p>
    <w:p>
      <w:pPr/>
      <w:r>
        <w:rPr>
          <w:lang w:val="pt_PT" w:bidi="pt_PT"/>
        </w:rPr>
      </w:r>
      <w:r>
        <w:rPr>
          <w:lang w:val="pt_PT" w:bidi="pt_PT"/>
        </w:rPr>
        <w:t>Esaú chegou de volta ao acampamento logo depois que Jacó deixou Isaque. Esaú não tinha conhecimento do que Rebeca e Jacó fizeram enquanto Esaú estava caçando. Esaú preparou sua caça selvagem em um prato delicioso e levou a seu pai, Isaque. Quando Esaú entrou na tenda e disse a Isaque para se sentar e comer a refeição, Isaque ficou surpreso. Ele até mesmo perguntou: “Quem você é?”. Esaú respondeu: “É seu filho, Esaú”. Quando Isaque ouviu isso, ele começou a tremer ou sacudir violentamente. A reação de Isaque poderia ser devida ao choque que ele acabou de receber ou até mesmo medo na notícia que ele acabou de receber. Isaque está percebendo que ele foi enganado a dar a bênção a Jacó. Isaque disse a Esaú que ele já havia comido uma refeição e havia abençoado a pessoa que trouxe a ele. Isaque diz que a bênção deve ficar como foi dada. Isaque não pode tomar a bênção de volta.</w:t>
      </w:r>
    </w:p>
    <w:p>
      <w:pPr/>
      <w:r>
        <w:rPr>
          <w:lang w:val="pt_PT" w:bidi="pt_PT"/>
        </w:rPr>
      </w:r>
      <w:r>
        <w:rPr>
          <w:lang w:val="pt_PT" w:bidi="pt_PT"/>
        </w:rPr>
        <w:t>Mostre uma imagem de um acampamento com várias tendas, fogos abertos para cozinhar e alguns animais ao redor.</w:t>
      </w:r>
    </w:p>
    <w:p>
      <w:pPr/>
      <w:r>
        <w:rPr>
          <w:lang w:val="pt_PT" w:bidi="pt_PT"/>
        </w:rPr>
      </w:r>
      <w:r>
        <w:rPr>
          <w:lang w:val="pt_PT" w:bidi="pt_PT"/>
        </w:rPr>
        <w:t>Quando Esaú ouve essa notícia, Esaú solta um grito alto e amargo. Isso está expressando emoções fortes, como angústia e até mesmo poderia ser como gemidos. Esaú fica zangado e amargo. Então Esaú pede a Isaque para uma bênção para ele também. Mas Isaque diz que mesmo que ele tenha sido enganado a abençoar Jacó, Isaque não pode tomar a bênção de volta. Jacó tem a bênção.</w:t>
      </w:r>
    </w:p>
    <w:p>
      <w:pPr/>
      <w:r>
        <w:rPr>
          <w:lang w:val="pt_PT" w:bidi="pt_PT"/>
        </w:rPr>
      </w:r>
      <w:r>
        <w:rPr>
          <w:lang w:val="pt_PT" w:bidi="pt_PT"/>
        </w:rPr>
        <w:t>Pare e discuta: como um homem adulto reagiria a uma grande decepção ou perda em sua cultura?</w:t>
      </w:r>
    </w:p>
    <w:p>
      <w:pPr/>
      <w:r>
        <w:rPr>
          <w:lang w:val="pt_PT" w:bidi="pt_PT"/>
        </w:rPr>
      </w:r>
      <w:r>
        <w:rPr>
          <w:lang w:val="pt_PT" w:bidi="pt_PT"/>
        </w:rPr>
        <w:t>Esaú reclama sobre Jacó. Esaú faz uma pergunta retórica. “Ele não é corretamente chamado Jacó?”. Essa é uma declaração na forma de uma pergunta. Esse tipo de pergunta não requer uma resposta. Você pode afirmar em vez de perguntar: “Ele é corretamente chamado Jacó”.</w:t>
      </w:r>
    </w:p>
    <w:p>
      <w:pPr/>
      <w:r>
        <w:rPr>
          <w:lang w:val="pt_PT" w:bidi="pt_PT"/>
        </w:rPr>
      </w:r>
      <w:r>
        <w:rPr>
          <w:lang w:val="pt_PT" w:bidi="pt_PT"/>
        </w:rPr>
        <w:t>Pare e discuta: como seu idioma expressa ideias como essa pergunta? Conte uma breve história sobre alguém que faz algo desonesto. Peça às pessoas que sugiram que ele é desonesto por causa de seu nome. Como eles disseram essa ideia?</w:t>
      </w:r>
    </w:p>
    <w:p>
      <w:pPr/>
      <w:r>
        <w:rPr>
          <w:lang w:val="pt_PT" w:bidi="pt_PT"/>
        </w:rPr>
      </w:r>
      <w:r>
        <w:rPr>
          <w:lang w:val="pt_PT" w:bidi="pt_PT"/>
        </w:rPr>
        <w:t>Esaú está falando sobre o significado do nome de Jacó. Quando os gêmeos nasceram, Jacó nasceu agarrando o calcanhar de Esaú. Esaú nasceu primeiro. O nome Jacó soa como 2 palavras diferentes em hebraico. Uma palavra significa “o calcanhar do pé” e a outra palavra significa “enganador”. Há uma expressão em hebraico que significa “agarrar o calcanhar” e essa é uma expressão usada para descrever alguém que engana ou trai alguém. Essa expressão soa muito como o nome Jacó.</w:t>
      </w:r>
    </w:p>
    <w:p>
      <w:pPr/>
      <w:r>
        <w:rPr>
          <w:lang w:val="pt_PT" w:bidi="pt_PT"/>
        </w:rPr>
      </w:r>
      <w:r>
        <w:rPr>
          <w:lang w:val="pt_PT" w:bidi="pt_PT"/>
        </w:rPr>
        <w:t>Pare e discuta: conte uma história curta sobre alguém que enganou ou cometeu fraude. Preste atenção aos nomes ou palavras usadas para descrever a pessoa que enganou. Qualquer uma dessas palavras soa como nomes de pessoas em seu idioma?</w:t>
      </w:r>
    </w:p>
    <w:p>
      <w:pPr/>
      <w:r>
        <w:rPr>
          <w:lang w:val="pt_PT" w:bidi="pt_PT"/>
        </w:rPr>
      </w:r>
      <w:r>
        <w:rPr>
          <w:lang w:val="pt_PT" w:bidi="pt_PT"/>
        </w:rPr>
        <w:t>Esaú continua a dizer que Jacó havia enganado Esaú para roubar seu direito de nascença. De fato, Esaú vendeu seu direito de nascença a Jacó por uma tigela de ensopado de lentilhas. Esaú diz que Jacó roubou seu direito de nascença e agora roubou sua bênção. Não parece que Isaque sabia que Esaú havia vendido seu direito de nascença por uma tigela de ensopado. Esta pode ser a primeira vez que ele ouve sobre esse evento. Esaú implora a Isaque por uma bênção também.</w:t>
      </w:r>
    </w:p>
    <w:p>
      <w:pPr/>
      <w:r>
        <w:rPr>
          <w:lang w:val="pt_PT" w:bidi="pt_PT"/>
        </w:rPr>
      </w:r>
      <w:r>
        <w:rPr>
          <w:lang w:val="pt_PT" w:bidi="pt_PT"/>
        </w:rPr>
        <w:t>Pare e discuta: que rituais importantes sua cultura tem sobre a passagem de poder e autoridade de pai para filho?</w:t>
      </w:r>
    </w:p>
    <w:p>
      <w:pPr/>
      <w:r>
        <w:rPr>
          <w:lang w:val="pt_PT" w:bidi="pt_PT"/>
        </w:rPr>
      </w:r>
      <w:r>
        <w:rPr>
          <w:lang w:val="pt_PT" w:bidi="pt_PT"/>
        </w:rPr>
        <w:t>Isaque diz a Esaú que Jacó tem a bênção. Isaque até mesmo disse na bênção que todos os parentes de Esaú agora serão os servos de Jacó. Isaque também deu a Jacó uma abundância de grãos e vinho. Jacó será rico. Jacó será poderoso. Não há nada para dar a Esaú.</w:t>
      </w:r>
    </w:p>
    <w:p>
      <w:pPr/>
      <w:r>
        <w:rPr>
          <w:lang w:val="pt_PT" w:bidi="pt_PT"/>
        </w:rPr>
      </w:r>
      <w:r>
        <w:rPr>
          <w:lang w:val="pt_PT" w:bidi="pt_PT"/>
        </w:rPr>
        <w:t>Esaú implora novamente por uma bênção. Esaú começa a chorar. Finalmente, Isaque abençoa Esaú. A bênção é expressa como poesia. A bênção para Esaú apresenta uma vida difícil para ele e seus descendentes. Esaú não terá orvalho do céu, o que significa boa chuva, nem colheitas abundantes. Isso significa que Esaú não será rico. Esaú “viverá pela espada”, o que significa que Esaú será um guerreiro. Esaú também servirá a Jacó. Esaú eventualmente “se libertará do jugo em seu pescoço”. Um jugo é o colarinho de madeira usado para colocar dois bois juntos para que eles puxem um arado ou algum veículo juntos. Aqui Isaque está usando essa imagem como uma imagem de palavra para ajudar Esaú a entender que ele servirá a Jacó até que ele possa se libertar.</w:t>
      </w:r>
    </w:p>
    <w:p>
      <w:pPr/>
      <w:r>
        <w:rPr>
          <w:lang w:val="pt_PT" w:bidi="pt_PT"/>
        </w:rPr>
      </w:r>
      <w:r>
        <w:rPr>
          <w:lang w:val="pt_PT" w:bidi="pt_PT"/>
        </w:rPr>
        <w:t>Pare e discuta como um grupo: compare as duas bênçãos. O que Jacó recebe? O que Esaú recebe? Em sua cultura, como o filho primogênito reagiria depois de receber essa bênção?</w:t>
      </w:r>
    </w:p>
    <w:p>
      <w:pPr/>
      <w:r>
        <w:rPr>
          <w:lang w:val="pt_PT" w:bidi="pt_PT"/>
        </w:rPr>
      </w:r>
      <w:r>
        <w:rPr>
          <w:lang w:val="pt_PT" w:bidi="pt_PT"/>
        </w:rPr>
        <w:t>Mostre uma imagem de bois com um jugo puxando um arado ou carro.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Esaú retorna à tenda e prepara o ensopado para seu pai.</w:t>
      </w:r>
    </w:p>
    <w:p>
      <w:pPr/>
      <w:r>
        <w:rPr>
          <w:lang w:val="pt_PT" w:bidi="pt_PT"/>
        </w:rPr>
      </w:r>
      <w:r>
        <w:rPr>
          <w:b/>
          <w:lang w:val="pt_PT" w:bidi="pt_PT"/>
        </w:rPr>
        <w:t>Segunda cena:</w:t>
      </w:r>
      <w:r>
        <w:rPr>
          <w:lang w:val="pt_PT" w:bidi="pt_PT"/>
        </w:rPr>
        <w:t xml:space="preserve"> Esaú leva o ensopado a seu pai e ambos descobrem que Jacó enganou Isaque e tomou a bênção. Esaú está zangado. Finalmente, Isaque encontra uma bênção curta para Esaú.</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Isaque acabou de dar a Jacó a bênção e Jacó deixou a sala de seu pai Isaque. Esaú retorna ao acampamento assim que Jacó deixa Isaque. Os irmãos não se encontram. No entanto, quase acontece. Eles quase encontraram um ao outro. Certifique-se de mostrar por ação como Jacó deixa a tenda de Isaque e Esaú vem no acampamento sem se encontrar, mas que quase acontece. Esaú não sabe o que Jacó fez. Esaú prepara a caça selvagem e faz um ensopado delicioso. Esaú leva esse ensopado a seu pai, Isaque.</w:t>
      </w:r>
    </w:p>
    <w:p>
      <w:pPr/>
      <w:r>
        <w:rPr>
          <w:lang w:val="pt_PT" w:bidi="pt_PT"/>
        </w:rPr>
      </w:r>
      <w:r>
        <w:rPr>
          <w:lang w:val="pt_PT" w:bidi="pt_PT"/>
        </w:rPr>
        <w:t>Na cena dois, Esaú entra na tenda com o ensopado e fala com Isaque. Esaú diz: “Sente-se, meu pai, e coma esse ensopado”. Esaú está falando muito educadamente com seu pai. Isaque ouve a voz e diz: “Quem você é?”. Esaú responde dizendo: “Sou seu filho primogênito, Esaú”.</w:t>
      </w:r>
    </w:p>
    <w:p>
      <w:pPr/>
      <w:r>
        <w:rPr>
          <w:lang w:val="pt_PT" w:bidi="pt_PT"/>
        </w:rPr>
      </w:r>
      <w:r>
        <w:rPr>
          <w:lang w:val="pt_PT" w:bidi="pt_PT"/>
        </w:rPr>
        <w:t>Ouvindo isso, Isaque começa a tremer ou sacudir violentamente. Essa é uma reação de alguém que ouve notícias muito ruins ou uma surpresa desagradável. A notícia é tão ruim que uma pessoa pode sentir terror ou pânico quando ouve essa notícia. Essa reação também pode ser de raiva. Isaque percebe que ele foi enganado a dar a bênção para o filho primogênito a Jacó. Isaque diz: “Jacó veio aqui e ele tomou sua bênção”.</w:t>
      </w:r>
    </w:p>
    <w:p>
      <w:pPr/>
      <w:r>
        <w:rPr>
          <w:lang w:val="pt_PT" w:bidi="pt_PT"/>
        </w:rPr>
      </w:r>
      <w:r>
        <w:rPr>
          <w:lang w:val="pt_PT" w:bidi="pt_PT"/>
        </w:rPr>
        <w:t>Quando Esaú ouve essa notícia, Esaú solta um grito alto e amargo. Esse é um ruído alto. não está só chorando com lágrimas. Essa é uma expressão de angústia. Outra maneira de dizer pode ser que Esaú soltou gemidos em voz alta de angústia.</w:t>
      </w:r>
    </w:p>
    <w:p>
      <w:pPr/>
      <w:r>
        <w:rPr>
          <w:lang w:val="pt_PT" w:bidi="pt_PT"/>
        </w:rPr>
      </w:r>
      <w:r>
        <w:rPr>
          <w:lang w:val="pt_PT" w:bidi="pt_PT"/>
        </w:rPr>
        <w:t>Esaú então acusa Jacó de mais engano. Esaú diz que Jacó o havia enganado de seu direito de nascença. Essa não é uma declaração verdadeira. Em uma passagem anterior, você viu que Esaú vendeu seu direito de nascença a Jacó porque ele estava com fome e queria comer um pouco de ensopado que Jacó havia feito. É verdade que Jacó roubou a bênção de Esaú. Esaú está usando o nome de Jacó que soa como uma palavra que significa enganador para explicar ainda mais o que aconteceu. Esaú está realmente dizendo que Jacó é um enganador assim como seu nome porque ele tomou algo de mim duas vezes. O nome de Jacó não significa enganador. Soa como uma palavra que significa enganador.</w:t>
      </w:r>
    </w:p>
    <w:p>
      <w:pPr/>
      <w:r>
        <w:rPr>
          <w:lang w:val="pt_PT" w:bidi="pt_PT"/>
        </w:rPr>
      </w:r>
      <w:r>
        <w:rPr>
          <w:lang w:val="pt_PT" w:bidi="pt_PT"/>
        </w:rPr>
        <w:t>Esaú implora novamente por uma bênção. Finalmente, Esaú quebra e começa a soluçar. Ele chora intensamente. Isaque dá a Esaú uma bênção. Essa bênção que é expressa na poesia diz que Esaú será um guerreiro. Esaú não será rico. Esaú servirá a Jacó, mas eventualmente poderá se libertar. Isaque usa a imagem de bois amarrados com um jugo para mostrar como Esaú será amarrado a Jacó até que Esaú seja capaz de obter o jugo de seu pescoço.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ninguém fala. Jacó recebeu a bênção para o primogênito e deixa Isaque. Ele mal sai da tenda de Isaque antes de Esaú chegar. Mostre pela ação que os irmãos quase veem um ao outro, mas não veem. Esaú tem a caça selvagem que ele matou. Esaú prepara um ensopado delicioso e leva a Isaque.</w:t>
      </w:r>
    </w:p>
    <w:p>
      <w:pPr/>
      <w:r>
        <w:rPr>
          <w:lang w:val="pt_PT" w:bidi="pt_PT"/>
        </w:rPr>
      </w:r>
      <w:r>
        <w:rPr>
          <w:lang w:val="pt_PT" w:bidi="pt_PT"/>
        </w:rPr>
        <w:t>Na cena dois, Esaú chega na tenda de Isaque. Esaú diz: “Sente-se e coma esse ensopado para que você possa me dar minha bênção”. Quando Isaque ouve essa voz, Isaque pergunta: “Quem você é?”. Esaú responde: “Sou seu filho primogênito, Esaú”. Quando Isaque ouve essa resposta, ele percebe que ele foi enganado, e ele começa a tremer ou sacudir violentamente. Então Isaque diz a Esaú que outra pessoa esteve com um ensopado que Isaque comeu e então deu a essa pessoa a bênção para o filho primogênito. Isaque não menciona o nome de Jacó. Isaque diz: “Essa bênção deve permanecer”. Isso significa que Isaque não pode tomar de volta a bênção que ele deu.</w:t>
      </w:r>
    </w:p>
    <w:p>
      <w:pPr/>
      <w:r>
        <w:rPr>
          <w:lang w:val="pt_PT" w:bidi="pt_PT"/>
        </w:rPr>
      </w:r>
      <w:r>
        <w:rPr>
          <w:lang w:val="pt_PT" w:bidi="pt_PT"/>
        </w:rPr>
        <w:t>Pergunte a Isaque: “Por que você está tremendo?”. Você pode ouvir: “Sei agora que fui enganado”, ou “Estou muito zangado com o que Jacó fez”, ou “Não sei o que posso fazer agora. A bênção foi dada e não posso tomar de volta”. Reinicie a encenação.</w:t>
      </w:r>
    </w:p>
    <w:p>
      <w:pPr/>
      <w:r>
        <w:rPr>
          <w:lang w:val="pt_PT" w:bidi="pt_PT"/>
        </w:rPr>
      </w:r>
      <w:r>
        <w:rPr>
          <w:lang w:val="pt_PT" w:bidi="pt_PT"/>
        </w:rPr>
        <w:t>Quando Esaú ouve que a bênção foi dada, ele solta um grito alto e amargo. Esaú implora a Isaque para dar a ele uma bênção também.</w:t>
      </w:r>
    </w:p>
    <w:p>
      <w:pPr/>
      <w:r>
        <w:rPr>
          <w:lang w:val="pt_PT" w:bidi="pt_PT"/>
        </w:rPr>
      </w:r>
      <w:r>
        <w:rPr>
          <w:lang w:val="pt_PT" w:bidi="pt_PT"/>
        </w:rPr>
        <w:t>Pergunte a Esaú: “Como você está se sentindo neste momento?” Você pode ouvir: “Não posso acreditar que não há bênção para mim”, ou “O que fiz para merecer isso?”. ou “Estou tão zangado agora, não posso pensar”, ou “Como Jacó ousa fazer isso comigo!”. Reinicie a encenação.</w:t>
      </w:r>
    </w:p>
    <w:p>
      <w:pPr/>
      <w:r>
        <w:rPr>
          <w:lang w:val="pt_PT" w:bidi="pt_PT"/>
        </w:rPr>
      </w:r>
      <w:r>
        <w:rPr>
          <w:lang w:val="pt_PT" w:bidi="pt_PT"/>
        </w:rPr>
        <w:t>Isaque explica a Esaú que Jacó recebeu a bênção. Jacó enganou Isaque. Jacó tomou a bênção que era para Esaú.</w:t>
      </w:r>
    </w:p>
    <w:p>
      <w:pPr/>
      <w:r>
        <w:rPr>
          <w:lang w:val="pt_PT" w:bidi="pt_PT"/>
        </w:rPr>
      </w:r>
      <w:r>
        <w:rPr>
          <w:lang w:val="pt_PT" w:bidi="pt_PT"/>
        </w:rPr>
        <w:t xml:space="preserve">Esaú começa a reclamar sobre Jacó. Esaú acusa Jacó de roubar seu direito de nascença. Essa não é uma declaração verdadeira. </w:t>
      </w:r>
    </w:p>
    <w:p>
      <w:pPr/>
      <w:r>
        <w:rPr>
          <w:lang w:val="pt_PT" w:bidi="pt_PT"/>
        </w:rPr>
      </w:r>
      <w:r>
        <w:rPr>
          <w:lang w:val="pt_PT" w:bidi="pt_PT"/>
        </w:rPr>
        <w:t>Pergunte a Esaú: “Por que você está acusando falsamente Jacó de roubar seu direito de nascença?”. Você pode ouvir: “Bem, ele me enganou. Ele sabia que eu estava com tanta fome, faria qualquer coisa por comida. Não é minha culpa. Ele me enganou”. Reinicie a encenação.</w:t>
      </w:r>
    </w:p>
    <w:p>
      <w:pPr/>
      <w:r>
        <w:rPr>
          <w:lang w:val="pt_PT" w:bidi="pt_PT"/>
        </w:rPr>
      </w:r>
      <w:r>
        <w:rPr>
          <w:lang w:val="pt_PT" w:bidi="pt_PT"/>
        </w:rPr>
        <w:t>Então Esaú acusa Jacó de roubar sua bênção. Esaú diz que o nome Jacó significa “enganador” ou “alguém que engana”. Esaú termina implorando a Isaque novamente por uma bênção. Ele diz: “Você não tem nem mesmo uma bênção para mim?”.</w:t>
      </w:r>
    </w:p>
    <w:p>
      <w:pPr/>
      <w:r>
        <w:rPr>
          <w:lang w:val="pt_PT" w:bidi="pt_PT"/>
        </w:rPr>
      </w:r>
      <w:r>
        <w:rPr>
          <w:lang w:val="pt_PT" w:bidi="pt_PT"/>
        </w:rPr>
        <w:t>Pergunte a Isaque: “Como você se sente quando ouve seu primogênito implorando por uma bênção?”. Você pode ouvir: “Sinto-me muito triste por não poder dar a ele a bênção. Só posso dar uma vez. Estou zangado por Jacó me enganar assim”. Reinicie a encenação.</w:t>
      </w:r>
    </w:p>
    <w:p>
      <w:pPr/>
      <w:r>
        <w:rPr>
          <w:lang w:val="pt_PT" w:bidi="pt_PT"/>
        </w:rPr>
      </w:r>
      <w:r>
        <w:rPr>
          <w:lang w:val="pt_PT" w:bidi="pt_PT"/>
        </w:rPr>
        <w:t>Isaque diz a Esaú o que ele deu a Jacó como uma bênção. Jacó será mestre sobre a família. Jacó será rico. Então Isaque diz: “Não há nada para você”. Esaú implora por uma bênção. Esaú começa a soluçar.</w:t>
      </w:r>
    </w:p>
    <w:p>
      <w:pPr/>
      <w:r>
        <w:rPr>
          <w:lang w:val="pt_PT" w:bidi="pt_PT"/>
        </w:rPr>
      </w:r>
      <w:r>
        <w:rPr>
          <w:lang w:val="pt_PT" w:bidi="pt_PT"/>
        </w:rPr>
        <w:t>Parem a ação e perguntem a Isaque: “Como você está se sentindo agora?” Você pode ouvir: “Sinto-me tão triste, mas não há nada que possa fazer”. Pergunte a Esaú: “Como você está se sentindo agora?”. Você pode ouvir: “Não posso acreditar que não há bênção para mim. Pensei que meu pai me amava”. Ou: “Estou tão zangado com Jacó e toda essa bagunça, não posso nem pensar”. Reinicie a encenação.</w:t>
      </w:r>
    </w:p>
    <w:p>
      <w:pPr/>
      <w:r>
        <w:rPr>
          <w:lang w:val="pt_PT" w:bidi="pt_PT"/>
        </w:rPr>
      </w:r>
      <w:r>
        <w:rPr>
          <w:lang w:val="pt_PT" w:bidi="pt_PT"/>
        </w:rPr>
        <w:t>Isaque dá a Esaú uma bênção. Essa bênção é quase oposta à bênção para o primogênito. Isaque diz a Esaú que ele viverá em uma área pobre que não recebe o orvalho do céu. Esaú viverá pela espada. Esaú servirá a Jacó. Quando Esaú decidir se libertar, ele quebrará o jugo que o ata a seu irmão.</w:t>
      </w:r>
    </w:p>
    <w:p>
      <w:pPr/>
      <w:r>
        <w:rPr>
          <w:lang w:val="pt_PT" w:bidi="pt_PT"/>
        </w:rPr>
      </w:r>
      <w:r>
        <w:rPr>
          <w:lang w:val="pt_PT" w:bidi="pt_PT"/>
        </w:rPr>
        <w:t>Mostre a imagem de um jugo.</w:t>
      </w:r>
    </w:p>
    <w:p>
      <w:pPr/>
      <w:r>
        <w:rPr>
          <w:lang w:val="pt_PT" w:bidi="pt_PT"/>
        </w:rPr>
      </w:r>
      <w:r>
        <w:rPr>
          <w:lang w:val="pt_PT" w:bidi="pt_PT"/>
        </w:rPr>
        <w:t>Pergunte a Isaque: “Como você está se sentindo sobre essa bênção para seu primogênito?”. Você pode ouvir: “Sinto-me muito mal sobre isso. Gostaria de poder dar a ele algo bom também”, ou “Não entendo por que tudo isso está acontecendo assim. É muito frustrante”. Pergunte a Esaú: “Como você se sente sobre essa bênção?”. Você pode ouvir: “Não entendo por que meu pai não pode me dar uma boa bênção. Essa é horrível. É tudo culpa de Jacó. Odeio Jacó”.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Isaque terminou de abençoar </w:t>
      </w:r>
      <w:r>
        <w:rPr>
          <w:b/>
          <w:lang w:val="pt_PT" w:bidi="pt_PT"/>
        </w:rPr>
        <w:t>Jacó</w:t>
      </w:r>
      <w:r>
        <w:rPr>
          <w:lang w:val="pt_PT" w:bidi="pt_PT"/>
        </w:rPr>
        <w:t xml:space="preserve">. </w:t>
      </w:r>
      <w:r>
        <w:rPr>
          <w:b/>
          <w:lang w:val="pt_PT" w:bidi="pt_PT"/>
        </w:rPr>
        <w:t>Benção</w:t>
      </w:r>
      <w:r>
        <w:rPr>
          <w:lang w:val="pt_PT" w:bidi="pt_PT"/>
        </w:rPr>
        <w:t xml:space="preserve"> é tratado no Glossário Mestre. Use a mesma palavra usada anteriormente para benção.</w:t>
      </w:r>
    </w:p>
    <w:p>
      <w:pPr/>
      <w:r>
        <w:rPr>
          <w:lang w:val="pt_PT" w:bidi="pt_PT"/>
        </w:rPr>
      </w:r>
      <w:r>
        <w:rPr>
          <w:lang w:val="pt_PT" w:bidi="pt_PT"/>
        </w:rPr>
        <w:t xml:space="preserve">Quando Isaque percebeu que ele foi enganado, ele começa a </w:t>
      </w:r>
      <w:r>
        <w:rPr>
          <w:b/>
          <w:lang w:val="pt_PT" w:bidi="pt_PT"/>
        </w:rPr>
        <w:t>tremer</w:t>
      </w:r>
      <w:r>
        <w:rPr>
          <w:lang w:val="pt_PT" w:bidi="pt_PT"/>
        </w:rPr>
        <w:t xml:space="preserve"> ou sacudir violentamente. Isso está expressando pânico ou medo como quando você ouve notícias ruins ou tem uma surpresa muito ruim. Tremer ou sacudir são reações físicas ao sentimento de pânico ou medo.</w:t>
      </w:r>
    </w:p>
    <w:p>
      <w:pPr/>
      <w:r>
        <w:rPr>
          <w:lang w:val="pt_PT" w:bidi="pt_PT"/>
        </w:rPr>
      </w:r>
      <w:r>
        <w:rPr>
          <w:lang w:val="pt_PT" w:bidi="pt_PT"/>
        </w:rPr>
        <w:t xml:space="preserve">Esaú reagiu à notícia com um </w:t>
      </w:r>
      <w:r>
        <w:rPr>
          <w:b/>
          <w:lang w:val="pt_PT" w:bidi="pt_PT"/>
        </w:rPr>
        <w:t>grito alto e amargo</w:t>
      </w:r>
      <w:r>
        <w:rPr>
          <w:lang w:val="pt_PT" w:bidi="pt_PT"/>
        </w:rPr>
        <w:t>. Isso até mesmo poderia ser como um gemido. Está expressando emoção profunda de angústia de Esaú.</w:t>
      </w:r>
    </w:p>
    <w:p>
      <w:pPr/>
      <w:r>
        <w:rPr>
          <w:lang w:val="pt_PT" w:bidi="pt_PT"/>
        </w:rPr>
      </w:r>
      <w:r>
        <w:rPr>
          <w:lang w:val="pt_PT" w:bidi="pt_PT"/>
        </w:rPr>
        <w:t>Esaú fala sobre o nome de Jacó. Esaú diz: “Ele não é corretamente chamado Jacó? Por agora ele me enganou duas vezes”. Esaú está dizendo que o nome de Jacó significa enganador. O nome Jacó não significa isso. Jacó soa como a palavra hebraica para enganador. A maneira como Esaú fala sobre isso está na forma de uma pergunta que não requer uma resposta. Isso também pode ser expresso como uma declaração direta. “Ele não é corretamente chamado Jacó?”. Ou: “Ele é corretamente chamado Jacó”.</w:t>
      </w:r>
    </w:p>
    <w:p>
      <w:pPr/>
      <w:r>
        <w:rPr>
          <w:lang w:val="pt_PT" w:bidi="pt_PT"/>
        </w:rPr>
      </w:r>
      <w:r>
        <w:rPr>
          <w:lang w:val="pt_PT" w:bidi="pt_PT"/>
        </w:rPr>
        <w:t xml:space="preserve">O filho primogênito tinha direitos, responsabilidades e privilégios chamados de direito de </w:t>
      </w:r>
      <w:r>
        <w:rPr>
          <w:b/>
          <w:lang w:val="pt_PT" w:bidi="pt_PT"/>
        </w:rPr>
        <w:t>nascença</w:t>
      </w:r>
      <w:r>
        <w:rPr>
          <w:lang w:val="pt_PT" w:bidi="pt_PT"/>
        </w:rPr>
        <w:t>. A bênção que Isaque deu era a bênção para o filho primogênito. Essa bênção dava coisas ao filho primogênito que não poderiam ser dadas a ninguém mais</w:t>
      </w:r>
    </w:p>
    <w:p>
      <w:pPr/>
      <w:r>
        <w:rPr>
          <w:lang w:val="pt_PT" w:bidi="pt_PT"/>
        </w:rPr>
      </w:r>
      <w:r>
        <w:rPr>
          <w:lang w:val="pt_PT" w:bidi="pt_PT"/>
        </w:rPr>
        <w:t>Isaque dá a Esaú uma bênção. Essa bênção é quase o oposto da bênção dada a Jacó.</w:t>
      </w:r>
    </w:p>
    <w:p>
      <w:pPr/>
      <w:r>
        <w:rPr>
          <w:lang w:val="pt_PT" w:bidi="pt_PT"/>
        </w:rPr>
      </w:r>
      <w:r>
        <w:rPr>
          <w:lang w:val="pt_PT" w:bidi="pt_PT"/>
        </w:rPr>
        <w:t xml:space="preserve">“viver longe das riquezas da terra” significa que você viverá em uma área com solo pobre que não crescerá boas colheitas ou grama para os animais. “Longe do orvalho do céu”, significa que não haverá muita água. Aqui, a palavra “céu” significa céus, e “orvalho” é a água que cobre a terra cada noite. Para Esaú, o orvalho não cobrirá a terra à noite. Esaú “viverá pela espada”, o que significa que Esaú será um guerreiro. Esaú servirá a Jacó até que Esaú decida quebrar o </w:t>
      </w:r>
      <w:r>
        <w:rPr>
          <w:b/>
          <w:lang w:val="pt_PT" w:bidi="pt_PT"/>
        </w:rPr>
        <w:t>jugo</w:t>
      </w:r>
      <w:r>
        <w:rPr>
          <w:lang w:val="pt_PT" w:bidi="pt_PT"/>
        </w:rPr>
        <w:t xml:space="preserve"> de seu pescoço. Um jugo é o colarinho de madeira que ata dois bois para que eles caminhem juntos para puxar um arado ou um veículo. Consulte o Glossário Mestre para uma definição de </w:t>
      </w:r>
      <w:r>
        <w:rPr>
          <w:b/>
          <w:lang w:val="pt_PT" w:bidi="pt_PT"/>
        </w:rPr>
        <w:t>jugo</w:t>
      </w:r>
      <w:r>
        <w:rPr>
          <w:lang w:val="pt_PT" w:bidi="pt_PT"/>
        </w:rPr>
        <w:t>.</w:t>
      </w:r>
    </w:p>
    <w:p>
      <w:pPr/>
      <w:r>
        <w:rPr>
          <w:lang w:val="pt_PT" w:bidi="pt_PT"/>
        </w:rPr>
      </w:r>
      <w:r>
        <w:rPr>
          <w:lang w:val="pt_PT" w:bidi="pt_PT"/>
        </w:rPr>
        <w:t>Mostre a imagem de um jugo.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27:30–40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295">
        <w:r>
          <w:rPr>
            <w:lang w:val="pt_PT" w:bidi="pt_PT"/>
          </w:rPr>
          <w:rPr>
            <w:color w:val="0000EE"/>
            <w:u w:val="single"/>
          </w:rPr>
          <w:t>Ouvir e Sentir</w:t>
        </w:r>
      </w:hyperlink>
      <w:r>
        <w:rPr>
          <w:lang w:val="pt_PT" w:bidi="pt_PT"/>
        </w:rPr>
        <w:t xml:space="preserve"> (370 KB)</w:t>
      </w:r>
      <w:r>
        <w:rPr>
          <w:lang w:val="pt_PT" w:bidi="pt_PT"/>
        </w:rPr>
      </w:r>
    </w:p>
    <w:p>
      <w:pPr>
        <w:pStyle w:val="ListBullet"/>
        <w:spacing w:line="240" w:lineRule="auto"/>
        <w:ind w:left="720"/>
      </w:pPr>
      <w:r>
        <w:rPr>
          <w:lang w:val="pt_PT" w:bidi="pt_PT"/>
        </w:rPr>
      </w:r>
      <w:hyperlink r:id="rId296">
        <w:r>
          <w:rPr>
            <w:lang w:val="pt_PT" w:bidi="pt_PT"/>
          </w:rPr>
          <w:rPr>
            <w:color w:val="0000EE"/>
            <w:u w:val="single"/>
          </w:rPr>
          <w:t>Preparando o Cenário</w:t>
        </w:r>
      </w:hyperlink>
      <w:r>
        <w:rPr>
          <w:lang w:val="pt_PT" w:bidi="pt_PT"/>
        </w:rPr>
        <w:t xml:space="preserve"> (4.0 MB)</w:t>
      </w:r>
      <w:r>
        <w:rPr>
          <w:lang w:val="pt_PT" w:bidi="pt_PT"/>
        </w:rPr>
      </w:r>
    </w:p>
    <w:p>
      <w:pPr>
        <w:pStyle w:val="ListBullet"/>
        <w:spacing w:line="240" w:lineRule="auto"/>
        <w:ind w:left="720"/>
      </w:pPr>
      <w:r>
        <w:rPr>
          <w:lang w:val="pt_PT" w:bidi="pt_PT"/>
        </w:rPr>
      </w:r>
      <w:hyperlink r:id="rId297">
        <w:r>
          <w:rPr>
            <w:lang w:val="pt_PT" w:bidi="pt_PT"/>
          </w:rPr>
          <w:rPr>
            <w:color w:val="0000EE"/>
            <w:u w:val="single"/>
          </w:rPr>
          <w:t>Identificando as Cenas</w:t>
        </w:r>
      </w:hyperlink>
      <w:r>
        <w:rPr>
          <w:lang w:val="pt_PT" w:bidi="pt_PT"/>
        </w:rPr>
        <w:t xml:space="preserve"> (2.6 MB)</w:t>
      </w:r>
      <w:r>
        <w:rPr>
          <w:lang w:val="pt_PT" w:bidi="pt_PT"/>
        </w:rPr>
      </w:r>
    </w:p>
    <w:p>
      <w:pPr>
        <w:pStyle w:val="ListBullet"/>
        <w:spacing w:line="240" w:lineRule="auto"/>
        <w:ind w:left="720"/>
      </w:pPr>
      <w:r>
        <w:rPr>
          <w:lang w:val="pt_PT" w:bidi="pt_PT"/>
        </w:rPr>
      </w:r>
      <w:hyperlink r:id="rId298">
        <w:r>
          <w:rPr>
            <w:lang w:val="pt_PT" w:bidi="pt_PT"/>
          </w:rPr>
          <w:rPr>
            <w:color w:val="0000EE"/>
            <w:u w:val="single"/>
          </w:rPr>
          <w:t>Incorporando o Texto</w:t>
        </w:r>
      </w:hyperlink>
      <w:r>
        <w:rPr>
          <w:lang w:val="pt_PT" w:bidi="pt_PT"/>
        </w:rPr>
        <w:t xml:space="preserve"> (3.7 MB)</w:t>
      </w:r>
      <w:r>
        <w:rPr>
          <w:lang w:val="pt_PT" w:bidi="pt_PT"/>
        </w:rPr>
      </w:r>
    </w:p>
    <w:p>
      <w:pPr>
        <w:pStyle w:val="ListBullet"/>
        <w:spacing w:line="240" w:lineRule="auto"/>
        <w:ind w:left="720"/>
      </w:pPr>
      <w:r>
        <w:rPr>
          <w:lang w:val="pt_PT" w:bidi="pt_PT"/>
        </w:rPr>
      </w:r>
      <w:hyperlink r:id="rId299">
        <w:r>
          <w:rPr>
            <w:lang w:val="pt_PT" w:bidi="pt_PT"/>
          </w:rPr>
          <w:rPr>
            <w:color w:val="0000EE"/>
            <w:u w:val="single"/>
          </w:rPr>
          <w:t>Preenchendo as Lacunas</w:t>
        </w:r>
      </w:hyperlink>
      <w:r>
        <w:rPr>
          <w:lang w:val="pt_PT" w:bidi="pt_PT"/>
        </w:rPr>
        <w:t xml:space="preserve"> (1.6 MB)</w:t>
      </w:r>
      <w:r>
        <w:rPr>
          <w:lang w:val="pt_PT" w:bidi="pt_PT"/>
        </w:rPr>
      </w:r>
    </w:p>
    <w:p>
      <w:pPr>
        <w:pStyle w:val="ListBullet"/>
        <w:spacing w:line="240" w:lineRule="auto"/>
        <w:ind w:left="720"/>
      </w:pPr>
      <w:r>
        <w:rPr>
          <w:lang w:val="pt_PT" w:bidi="pt_PT"/>
        </w:rPr>
      </w:r>
      <w:hyperlink r:id="rId30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27:41–28:9</w:t>
      </w:r>
      <w:r>
        <w:rPr>
          <w:lang w:val="pt_PT" w:bidi="pt_PT"/>
        </w:rPr>
      </w:r>
    </w:p>
    <w:p>
      <w:pPr>
        <w:pStyle w:val="Heading3"/>
      </w:pPr>
      <w:r>
        <w:rPr>
          <w:lang w:val="pt_PT" w:bidi="pt_PT"/>
        </w:rPr>
        <w:t>Ouvir e Sentir</w:t>
      </w:r>
    </w:p>
    <w:p>
      <w:pPr/>
      <w:r>
        <w:rPr>
          <w:lang w:val="pt_PT" w:bidi="pt_PT"/>
        </w:rPr>
      </w:r>
      <w:r>
        <w:rPr>
          <w:lang w:val="pt_PT" w:bidi="pt_PT"/>
        </w:rPr>
        <w:t>Ouça Gênesis 27:41–28:9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continua a história de quando Jacó rouba a bênção para o filho primogênito. Essa passagem conta o que acontece depois que Isaque e Esaú percebem que eles foram enganados. A história de Jacó roubando a bênção de Esaú como o filho primogênito tem consequências. Essa passagem é uma descrição narrativa do que aconteceu depois que Isaque deu a Esaú uma bênção que prometia a Esaú pobreza, guerra e servir a seu irmão, Jacó.</w:t>
      </w:r>
    </w:p>
    <w:p>
      <w:pPr/>
      <w:r>
        <w:rPr>
          <w:lang w:val="pt_PT" w:bidi="pt_PT"/>
        </w:rPr>
      </w:r>
      <w:r>
        <w:rPr>
          <w:lang w:val="pt_PT" w:bidi="pt_PT"/>
        </w:rPr>
        <w:t>Esaú odiou Jacó desde o momento em que Jacó roubou a bênção. Esaú planejou como matar Jacó, mas decidiu que ele esperaria até depois da morte de Isaque. Esaú pensou que Isaque morreria em breve. Esaú diz: “Esperarei até depois dos dias de chorar por meu pai quando ele morrer”. Esaú estava dizendo essas coisas a si mesmo. Ele não estava dizendo aos outros seus planos.</w:t>
      </w:r>
    </w:p>
    <w:p>
      <w:pPr/>
      <w:r>
        <w:rPr>
          <w:lang w:val="pt_PT" w:bidi="pt_PT"/>
        </w:rPr>
      </w:r>
      <w:r>
        <w:rPr>
          <w:lang w:val="pt_PT" w:bidi="pt_PT"/>
        </w:rPr>
        <w:t>Pare e discuta como um grupo: como e quando as pessoas buscam vingança em sua cultura? Conte uma história de alguém que está planejando vingança, mas não falando sobre isso com os outros. Como você descreve o que essa pessoa está pensando em fazer?</w:t>
      </w:r>
    </w:p>
    <w:p>
      <w:pPr/>
      <w:r>
        <w:rPr>
          <w:lang w:val="pt_PT" w:bidi="pt_PT"/>
        </w:rPr>
      </w:r>
      <w:r>
        <w:rPr>
          <w:lang w:val="pt_PT" w:bidi="pt_PT"/>
        </w:rPr>
        <w:t>Pare e discuta como um grupo: quais são os costumes de luto de sua cultura? O que vocês fazem quando um pai morre?</w:t>
      </w:r>
    </w:p>
    <w:p>
      <w:pPr/>
      <w:r>
        <w:rPr>
          <w:lang w:val="pt_PT" w:bidi="pt_PT"/>
        </w:rPr>
      </w:r>
      <w:r>
        <w:rPr>
          <w:lang w:val="pt_PT" w:bidi="pt_PT"/>
        </w:rPr>
        <w:t>De alguma forma, Rebeca ouviu sobre o plano de Esaú. Não sabemos como ela descobriu. Rebeca mandou buscar Jacó e disse a Jacó que Esaú estava planejando matá-lo. Rebeca disse a Jacó para se preparar e fugir. As palavras que Rebeca usa fazem soar que Rebeca quer que Jacó saia imediatamente. Jacó não sai imediatamente.</w:t>
      </w:r>
    </w:p>
    <w:p>
      <w:pPr/>
      <w:r>
        <w:rPr>
          <w:lang w:val="pt_PT" w:bidi="pt_PT"/>
        </w:rPr>
      </w:r>
      <w:r>
        <w:rPr>
          <w:lang w:val="pt_PT" w:bidi="pt_PT"/>
        </w:rPr>
        <w:t>Rebeca quer que Jacó vá para seu irmão. O irmão de Rebeca vive em Harã. Harã é a cidade localizada no sul da Turquia onde Abraão estava vivendo quando Deus disse a Abraão para ir para a terra que Deus mostraria a ele. Essa também é a cidade onde Rebeca vivia com sua família antes de se casar com Isaque. O irmão de Rebeca ainda vive nessa cidade.</w:t>
      </w:r>
    </w:p>
    <w:p>
      <w:pPr/>
      <w:r>
        <w:rPr>
          <w:lang w:val="pt_PT" w:bidi="pt_PT"/>
        </w:rPr>
      </w:r>
      <w:r>
        <w:rPr>
          <w:lang w:val="pt_PT" w:bidi="pt_PT"/>
        </w:rPr>
        <w:t>Mostre um mapa que inclui todo Israel até o sul da Turquia, onde Harã está localizado. Harã deve ser marcado no mapa. Use esse mapa para seguir a jornada de Jacó.</w:t>
      </w:r>
    </w:p>
    <w:p>
      <w:pPr/>
      <w:r>
        <w:rPr>
          <w:lang w:val="pt_PT" w:bidi="pt_PT"/>
        </w:rPr>
      </w:r>
      <w:r>
        <w:rPr>
          <w:lang w:val="pt_PT" w:bidi="pt_PT"/>
        </w:rPr>
        <w:t>Rebeca diz a Jacó para permanecer com seu irmão em Harã até que Esaú se acalme. Ela diz: “Por que devo perder ambos em um dia?”. Essa é uma pergunta que não requer uma resposta. Pode ser declarado de uma maneira diferente, como: “Não quero perder ambos em um dia”.</w:t>
      </w:r>
    </w:p>
    <w:p>
      <w:pPr/>
      <w:r>
        <w:rPr>
          <w:lang w:val="pt_PT" w:bidi="pt_PT"/>
        </w:rPr>
      </w:r>
      <w:r>
        <w:rPr>
          <w:lang w:val="pt_PT" w:bidi="pt_PT"/>
        </w:rPr>
        <w:t>Pare e discuta: conte uma breve história sobre uma mãe que está preocupada com seus filhos. Ela tem medo de perdê-los de alguma forma. Como ela conta sobre seu medo e preocupação de que seus filhos morrerão? Aqui, Rebeca faz uma pergunta. Como a mãe em sua história fala sobre seu medo?</w:t>
      </w:r>
    </w:p>
    <w:p>
      <w:pPr/>
      <w:r>
        <w:rPr>
          <w:lang w:val="pt_PT" w:bidi="pt_PT"/>
        </w:rPr>
      </w:r>
      <w:r>
        <w:rPr>
          <w:lang w:val="pt_PT" w:bidi="pt_PT"/>
        </w:rPr>
        <w:t>Conte uma breve história de um filho que está extremamente zangado com um irmão. Preste atenção às palavras usadas para expressar a raiva e quando a pessoa para de estar zangada. Eles usam quaisquer imagens de palavras como “quente com raiva” e “esfriar?”.</w:t>
      </w:r>
    </w:p>
    <w:p>
      <w:pPr/>
      <w:r>
        <w:rPr>
          <w:lang w:val="pt_PT" w:bidi="pt_PT"/>
        </w:rPr>
      </w:r>
      <w:r>
        <w:rPr>
          <w:lang w:val="pt_PT" w:bidi="pt_PT"/>
        </w:rPr>
        <w:t>Se Esaú matasse Jacó, então Rebeca perderia ambos os filhos. Jacó estaria morto. As pessoas matariam Esaú porque ele assassinou seu irmão, de acordo com a lei que Deus deu a Noé depois do dilúvio. Rebeca está disposta a enviar Jacó, seu filho favorito, para longe para salvar as vidas de ambos os filhos.</w:t>
      </w:r>
    </w:p>
    <w:p>
      <w:pPr/>
      <w:r>
        <w:rPr>
          <w:lang w:val="pt_PT" w:bidi="pt_PT"/>
        </w:rPr>
      </w:r>
      <w:r>
        <w:rPr>
          <w:lang w:val="pt_PT" w:bidi="pt_PT"/>
        </w:rPr>
        <w:t>Rebeca então vai para Isaque. Rebeca não menciona que Esaú quer matar Jacó. Em vez disso, Rebeca reclama sobre as esposas de Esaú. Esaú se casou com 2 mulheres hititas. Elas seriam consideradas esposas estrangeiras, embora elas vivessem na mesma área. Os hititas eram descendentes de Canaã, o neto que Noé amaldiçoou. Seus costumes seriam diferentes daqueles de Rebeca. Rebeca e Isaque não gostam de suas noras. Ao falar sobre as noras, Rebeca convence Isaque de que Jacó deve ir para o irmão de Rebeca para procurar uma boa esposa para que ele não se case com estrangeiros como Esaú fez.</w:t>
      </w:r>
    </w:p>
    <w:p>
      <w:pPr/>
      <w:r>
        <w:rPr>
          <w:lang w:val="pt_PT" w:bidi="pt_PT"/>
        </w:rPr>
      </w:r>
      <w:r>
        <w:rPr>
          <w:lang w:val="pt_PT" w:bidi="pt_PT"/>
        </w:rPr>
        <w:t>Discuta em grupo: descreva o relacionamento usual ou normal entre sogra e nora em sua cultura. O que acontece se há conflito entre elas?</w:t>
      </w:r>
    </w:p>
    <w:p>
      <w:pPr/>
      <w:r>
        <w:rPr>
          <w:lang w:val="pt_PT" w:bidi="pt_PT"/>
        </w:rPr>
      </w:r>
      <w:r>
        <w:rPr>
          <w:lang w:val="pt_PT" w:bidi="pt_PT"/>
        </w:rPr>
        <w:t>Isaque concorda com Rebeca que Jacó não deve se casar com uma mulher estrangeira local. O pai de Rebeca, Betuel, ainda está vivo. Isaque diz a Jacó para ir para a casa de seu avô Betuel. O irmão de Rebeca, Labão, está vivendo com seu pai. Isaque diz a Jacó para se casar com uma das filhas de seu tio Labão. O tio Labão de Jacó é seu tio materno ou o irmão de sua mãe. A filha de Labão seria a prima primeira materna de Jacó. Harã é o nome da cidade onde eles vivem. Padã-aram é o nome da área circundante.</w:t>
      </w:r>
    </w:p>
    <w:p>
      <w:pPr/>
      <w:r>
        <w:rPr>
          <w:lang w:val="pt_PT" w:bidi="pt_PT"/>
        </w:rPr>
      </w:r>
      <w:r>
        <w:rPr>
          <w:lang w:val="pt_PT" w:bidi="pt_PT"/>
        </w:rPr>
        <w:t>Mostre o mapa com Padã-aram e Harã marcados.</w:t>
      </w:r>
    </w:p>
    <w:p>
      <w:pPr/>
      <w:r>
        <w:rPr>
          <w:lang w:val="pt_PT" w:bidi="pt_PT"/>
        </w:rPr>
      </w:r>
      <w:r>
        <w:rPr>
          <w:lang w:val="pt_PT" w:bidi="pt_PT"/>
        </w:rPr>
        <w:t>Discuta como uma equipe: peça a alguém que conte uma história sobre sua família, incluindo parentes do lado de sua mãe e parentes do lado de seu pai — tios, tias, primos, avós. Preste atenção à maneira como cada parente é descrito e com quem você pode se casar nessa família.</w:t>
      </w:r>
    </w:p>
    <w:p>
      <w:pPr/>
      <w:r>
        <w:rPr>
          <w:lang w:val="pt_PT" w:bidi="pt_PT"/>
        </w:rPr>
      </w:r>
      <w:r>
        <w:rPr>
          <w:lang w:val="pt_PT" w:bidi="pt_PT"/>
        </w:rPr>
        <w:t>Então Isaque dá a Jacó outra bênção. Essa bênção usou muitas das mesmas bênçãos que Deus havia prometido a Abraão. Isaque pede muitos filhos para Jacó. Isaque pede que os descendentes de Jacó formem muitas nações diferentes. Isaque pede a Deus para dar a Jacó as mesmas bênçãos que foram dadas a Abraão. Finalmente, Isaque pede que Jacó possua a terra que foi prometida a Abraão, que é onde Isaque e sua família ainda estão vivendo como estrangeiros.</w:t>
      </w:r>
    </w:p>
    <w:p>
      <w:pPr/>
      <w:r>
        <w:rPr>
          <w:lang w:val="pt_PT" w:bidi="pt_PT"/>
        </w:rPr>
      </w:r>
      <w:r>
        <w:rPr>
          <w:lang w:val="pt_PT" w:bidi="pt_PT"/>
        </w:rPr>
        <w:t>Pare e discuta como um grupo: o que acontece entre um pai e filho quando o filho deixa a casa por um período prolongado de tempo? Que tipos de coisas o pai diz ao filho antes de ele sair?</w:t>
      </w:r>
    </w:p>
    <w:p>
      <w:pPr/>
      <w:r>
        <w:rPr>
          <w:lang w:val="pt_PT" w:bidi="pt_PT"/>
        </w:rPr>
      </w:r>
      <w:r>
        <w:rPr>
          <w:lang w:val="pt_PT" w:bidi="pt_PT"/>
        </w:rPr>
        <w:t>Jacó partiu para Padã-aram depois de receber essa bênção.</w:t>
      </w:r>
    </w:p>
    <w:p>
      <w:pPr/>
      <w:r>
        <w:rPr>
          <w:lang w:val="pt_PT" w:bidi="pt_PT"/>
        </w:rPr>
      </w:r>
      <w:r>
        <w:rPr>
          <w:lang w:val="pt_PT" w:bidi="pt_PT"/>
        </w:rPr>
        <w:t>Esaú sabia que Isaque havia dado a Jacó outra bênção e que Isaque havia enviado Jacó a Padã-aram para encontrar uma esposa. Esaú sabia que Isaque havia dito a Jacó: “Não se case com uma mulher canaanita”. Esaú sabia que Jacó havia obedecido a Isaque e ido para Padã-aram. Esaú finalmente entendeu que Isaque e Rebeca não gostavam de suas esposas canaanitas. Então, Esaú foi para a família de seu tio Ismael e escolheu uma esposa. Ismael é o filho mais velho de Abraão e sua mãe era a serva de Sara, Hagar. Esaú se casou com sua prima. Esaú agora tem 3 esposas. Não há uma indicação de que Esaú perguntou a Isaque ou Rebeca antes de se casar com sua prima.</w:t>
      </w:r>
    </w:p>
    <w:p>
      <w:pPr/>
      <w:r>
        <w:rPr>
          <w:lang w:val="pt_PT" w:bidi="pt_PT"/>
        </w:rPr>
      </w:r>
      <w:r>
        <w:rPr>
          <w:lang w:val="pt_PT" w:bidi="pt_PT"/>
        </w:rPr>
        <w:t>Mostre um desenho de árvore familiar. Comece a árvore familiar com o pai de Abraão, Tera. Essa árvore mostraria os descendentes de Tera. A equipe deve ser capaz de ver o relacionamento de Abraão e Sara, o relacionamento de Isaque e Rebeca, o relacionamento de Esaú e a filha de Ismael, e o relacionamento de Jacó e suas esposas. Se um desenho não funcionar, você pode usar objetos para representar as pessoas ou fazer com que membros da equipe se levantem para representar cada uma das pessoas. Pare e desenhe ou interprete uma árvore familiar mostrando todos os descendentes de Tera, o pai de Abraão por meio de Jacó e Esaú. Use objetos para representar as pessoas ou peça aos membros da equipe que fiquem em seus lugares. Você pode então ver como Abraão e Sara eram parentes, como Isaque e Rebeca eram parentes, como Jacó era parente de sua esposa e o relacionamento de Esaú com a filha de Ismael. Use os títulos apropriados em seu idioma para avô, tio e primo.</w:t>
      </w:r>
    </w:p>
    <w:p>
      <w:pPr/>
      <w:r>
        <w:rPr>
          <w:lang w:val="pt_PT" w:bidi="pt_PT"/>
        </w:rPr>
      </w:r>
      <w:r>
        <w:rPr>
          <w:lang w:val="pt_PT" w:bidi="pt_PT"/>
        </w:rPr>
        <w:t>Discuta como uma equipe: como você ensina seus filhos sobre relacionamentos familiares?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Esaú planeja quando matar Jacó.</w:t>
      </w:r>
    </w:p>
    <w:p>
      <w:pPr/>
      <w:r>
        <w:rPr>
          <w:lang w:val="pt_PT" w:bidi="pt_PT"/>
        </w:rPr>
      </w:r>
      <w:r>
        <w:rPr>
          <w:b/>
          <w:lang w:val="pt_PT" w:bidi="pt_PT"/>
        </w:rPr>
        <w:t>Segunda cena:</w:t>
      </w:r>
      <w:r>
        <w:rPr>
          <w:lang w:val="pt_PT" w:bidi="pt_PT"/>
        </w:rPr>
        <w:t xml:space="preserve"> Rebeca descobre sobre o plano de Esaú e diz a Jacó para fugir para a casa de seu irmão.</w:t>
      </w:r>
    </w:p>
    <w:p>
      <w:pPr/>
      <w:r>
        <w:rPr>
          <w:lang w:val="pt_PT" w:bidi="pt_PT"/>
        </w:rPr>
      </w:r>
      <w:r>
        <w:rPr>
          <w:b/>
          <w:lang w:val="pt_PT" w:bidi="pt_PT"/>
        </w:rPr>
        <w:t>Terceira cena:</w:t>
      </w:r>
      <w:r>
        <w:rPr>
          <w:lang w:val="pt_PT" w:bidi="pt_PT"/>
        </w:rPr>
        <w:t xml:space="preserve"> Rebeca fala com Isaque sobre enviar Jacó para encontrar uma esposa de sua família.</w:t>
      </w:r>
    </w:p>
    <w:p>
      <w:pPr/>
      <w:r>
        <w:rPr>
          <w:lang w:val="pt_PT" w:bidi="pt_PT"/>
        </w:rPr>
      </w:r>
      <w:r>
        <w:rPr>
          <w:b/>
          <w:lang w:val="pt_PT" w:bidi="pt_PT"/>
        </w:rPr>
        <w:t>Quarta cena:</w:t>
      </w:r>
      <w:r>
        <w:rPr>
          <w:lang w:val="pt_PT" w:bidi="pt_PT"/>
        </w:rPr>
        <w:t xml:space="preserve"> Isaque chama Jacó para vir. Isaque abençoa Jacó e o envia para o norte para a família de Rebeca para encontrar uma esposa.</w:t>
      </w:r>
    </w:p>
    <w:p>
      <w:pPr/>
      <w:r>
        <w:rPr>
          <w:lang w:val="pt_PT" w:bidi="pt_PT"/>
        </w:rPr>
      </w:r>
      <w:r>
        <w:rPr>
          <w:b/>
          <w:lang w:val="pt_PT" w:bidi="pt_PT"/>
        </w:rPr>
        <w:t>Quinta cena:</w:t>
      </w:r>
      <w:r>
        <w:rPr>
          <w:lang w:val="pt_PT" w:bidi="pt_PT"/>
        </w:rPr>
        <w:t xml:space="preserve"> Esaú ouve sobre Isaque dizendo a Jacó para ir para seu tio para encontrar uma esposa. Esaú finalmente percebe que seus pais não gostam de suas esposas. Esaú vai para seu tio Ismael e toma uma de suas primas como esposa.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As esposas hititas de Esaú</w:t>
      </w:r>
    </w:p>
    <w:p>
      <w:pPr>
        <w:pStyle w:val="ListBullet"/>
        <w:spacing w:line="240" w:lineRule="auto"/>
        <w:ind w:left="720"/>
      </w:pPr>
      <w:r>
        <w:rPr>
          <w:lang w:val="pt_PT" w:bidi="pt_PT"/>
        </w:rPr>
      </w:r>
      <w:r>
        <w:rPr>
          <w:lang w:val="pt_PT" w:bidi="pt_PT"/>
        </w:rPr>
        <w:t>O pai de Rebeca, Betuel, e o irmão de Rebeca, Labão, são mencionados.</w:t>
      </w:r>
    </w:p>
    <w:p>
      <w:pPr>
        <w:pStyle w:val="ListBullet"/>
        <w:spacing w:line="240" w:lineRule="auto"/>
        <w:ind w:left="720"/>
      </w:pPr>
      <w:r>
        <w:rPr>
          <w:lang w:val="pt_PT" w:bidi="pt_PT"/>
        </w:rPr>
      </w:r>
      <w:r>
        <w:rPr>
          <w:lang w:val="pt_PT" w:bidi="pt_PT"/>
        </w:rPr>
        <w:t>A nova esposa de Esaú, Malate, filha de Ismael.</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Antes de começar a interpretar a história, certifique-se de que você tenha a ordem correta de eventos.</w:t>
      </w:r>
    </w:p>
    <w:p>
      <w:pPr/>
      <w:r>
        <w:rPr>
          <w:lang w:val="pt_PT" w:bidi="pt_PT"/>
        </w:rPr>
      </w:r>
      <w:r>
        <w:rPr>
          <w:lang w:val="pt_PT" w:bidi="pt_PT"/>
        </w:rPr>
        <w:t>Esaú odeia Jacó e está planejando matar Jacó. Rebeca descobre o que Esaú está planejando fazer e diz a Jacó para se levantar e fugir imediatamente para a família de Rebeca em Harã. Jacó não sai imediatamente. Jacó permanece enquanto Rebeca vai e fala com Isaque. Então Isaque chama Jacó e diz a Jacó para ir para a família de Rebeca e se casar com uma prima. Isaque abençoa Jacó e Jacó parte. Esaú descobre que Jacó foi embora. Esaú finalmente percebe que Rebeca e Isaque não gostam de suas esposas hititas. Esaú vai para seu tio Ismael e se casa com uma das filhas de Ismael.</w:t>
      </w:r>
    </w:p>
    <w:p>
      <w:pPr/>
      <w:r>
        <w:rPr>
          <w:lang w:val="pt_PT" w:bidi="pt_PT"/>
        </w:rPr>
      </w:r>
      <w:r>
        <w:rPr>
          <w:lang w:val="pt_PT" w:bidi="pt_PT"/>
        </w:rPr>
        <w:t>Na cena um, Esaú odiou Jacó porque Jacó roubou a bênção para o filho primogênito. Esaú planeja matar Jacó depois que Isaque morrer e o momento de chorar terminar. Esaú não diz a ninguém desses planos. Esaú está pensando em fazer isso. Ninguém fala nessa cena.</w:t>
      </w:r>
    </w:p>
    <w:p>
      <w:pPr/>
      <w:r>
        <w:rPr>
          <w:lang w:val="pt_PT" w:bidi="pt_PT"/>
        </w:rPr>
      </w:r>
      <w:r>
        <w:rPr>
          <w:lang w:val="pt_PT" w:bidi="pt_PT"/>
        </w:rPr>
        <w:t>Na cena dois, Rebeca de alguma forma descobre do que Esaú está planejando fazer. Não sabemos como ela descobriu sobre esse plano. Rebeca chama Jacó e diz a ele o plano. Rebeca diz a Jacó para se preparar e fugir para a cidade de Harã. O irmão de Rebeca, Labão, vive em Harã. Rebeca quer que Jacó fique com Labão até que Esaú se acalme ou não esteja mais zangado o suficiente para matar. Rebeca não pretende que Jacó desapareça por um longo tempo. Rebeca planeja chamar Jacó de volta quando for seguro para Jacó retornar. Rebeca está enviando Jacó para longe para salvar as vidas de ambos os filhos. Se Esaú mata Jacó, Esaú também deve morrer.</w:t>
      </w:r>
    </w:p>
    <w:p>
      <w:pPr/>
      <w:r>
        <w:rPr>
          <w:lang w:val="pt_PT" w:bidi="pt_PT"/>
        </w:rPr>
      </w:r>
      <w:r>
        <w:rPr>
          <w:lang w:val="pt_PT" w:bidi="pt_PT"/>
        </w:rPr>
        <w:t>Na terceira cena, Rebeca vai para Isaque. Rebeca não diz a Isaque sobre os planos de Esaú para matar Jacó. Em vez disso, Rebeca reclama sobre as esposas de Esaú. Rebeca diz: “Prefiro morrer do que Jacó se casar com um deles”. Rebeca está falando sobre mulheres locais ou hititas. Rebeca parece convencer Isaque a fazer algo sobre o casamento de Jacó.</w:t>
      </w:r>
    </w:p>
    <w:p>
      <w:pPr/>
      <w:r>
        <w:rPr>
          <w:lang w:val="pt_PT" w:bidi="pt_PT"/>
        </w:rPr>
      </w:r>
      <w:r>
        <w:rPr>
          <w:lang w:val="pt_PT" w:bidi="pt_PT"/>
        </w:rPr>
        <w:t>Na quarta cena, Isaque chama Jacó. Quando Jacó vem na tenda, Isaque dá a Jacó outra bênção. Isaque diz a Jacó para não se casar com uma mulher canaanita local. Em vez disso, Isaque diz que Jacó vá para a família de Rebeca. O pai de Rebeca Betuel ainda está vivo. Jacó deve viver com Betuel. Labão, o irmão de Rebeca vive lá e tem filhas. Isaque quer que Jacó se case com uma dessas filhas. Essa seria sua prima primeira materna — a filha do irmão de sua mãe. Betuel é o avô materno de Jacó e Labão é o tio materno de Jacó. Depois dessas instruções sobre casamento, Isaque novamente abençoa Jacó. Desta vez, a bênção inclui grande parte da bênção que Deus havia dado a Abraão. Então Isaque envia Jacó para longe e Jacó parte.</w:t>
      </w:r>
    </w:p>
    <w:p>
      <w:pPr/>
      <w:r>
        <w:rPr>
          <w:lang w:val="pt_PT" w:bidi="pt_PT"/>
        </w:rPr>
      </w:r>
      <w:r>
        <w:rPr>
          <w:lang w:val="pt_PT" w:bidi="pt_PT"/>
        </w:rPr>
        <w:t>Revise a imagem da árvore familiar. Fale sobre os parentes e o título correto para cada tio e cada avô. Isso deve ajudar você a decidir os termos familiares corretos para Betuel, Labão e as filhas de Labão, bem como para Ismael e a filha de Ismael.</w:t>
      </w:r>
    </w:p>
    <w:p>
      <w:pPr/>
      <w:r>
        <w:rPr>
          <w:lang w:val="pt_PT" w:bidi="pt_PT"/>
        </w:rPr>
      </w:r>
      <w:r>
        <w:rPr>
          <w:lang w:val="pt_PT" w:bidi="pt_PT"/>
        </w:rPr>
        <w:t>Na quinta cena, Esaú sabe que Isaque enviou Jacó para encontrar uma esposa da família de Rebeca. Esaú sabe que Isaque deu a Jacó outra bênção. Esaú sabe que Isaque disse especificamente a Jacó para não se casar com uma mulher canaanita. As esposas hititas de Esaú eram canaanitas. Esaú finalmente entende que Isaque e Rebeca não estão satisfeitos com as esposas de Esaú. Esaú vai para seu tio Ismael e se casa com uma das filhas de Ismael. Ismael é o primeiro filho de Abraão e a mãe de Ismael é Hagar, a serva de Sara, a mãe de Isaque. Esaú não diz a Isaque e Rebeca que ele vai se casar com essa prima. Esaú agora tem 3 esposas. Duas delas são mulheres hititas e a terceira é a filha de Ismael.</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Rebeca</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As esposas hititas de Esaú</w:t>
      </w:r>
    </w:p>
    <w:p>
      <w:pPr>
        <w:pStyle w:val="ListBullet"/>
        <w:spacing w:line="240" w:lineRule="auto"/>
        <w:ind w:left="720"/>
      </w:pPr>
      <w:r>
        <w:rPr>
          <w:lang w:val="pt_PT" w:bidi="pt_PT"/>
        </w:rPr>
      </w:r>
      <w:r>
        <w:rPr>
          <w:lang w:val="pt_PT" w:bidi="pt_PT"/>
        </w:rPr>
        <w:t>O pai de Rebeca, Betuel, e o irmão de Rebeca, Labão, são mencionados.</w:t>
      </w:r>
    </w:p>
    <w:p>
      <w:pPr>
        <w:pStyle w:val="ListBullet"/>
        <w:spacing w:line="240" w:lineRule="auto"/>
        <w:ind w:left="720"/>
      </w:pPr>
      <w:r>
        <w:rPr>
          <w:lang w:val="pt_PT" w:bidi="pt_PT"/>
        </w:rPr>
      </w:r>
      <w:r>
        <w:rPr>
          <w:lang w:val="pt_PT" w:bidi="pt_PT"/>
        </w:rPr>
        <w:t>A nova esposa de Esaú, Malate, filha de Ismael.</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respostas diferentes. Reinicie a encenação.</w:t>
      </w:r>
    </w:p>
    <w:p>
      <w:pPr/>
      <w:r>
        <w:rPr>
          <w:lang w:val="pt_PT" w:bidi="pt_PT"/>
        </w:rPr>
      </w:r>
      <w:r>
        <w:rPr>
          <w:lang w:val="pt_PT" w:bidi="pt_PT"/>
        </w:rPr>
        <w:t>Na cena um, Esaú odiou Jacó porque Jacó roubou a bênção para o filho primogênito. Esaú planeja matar Jacó. No entanto, Esaú planeja esperar até que Isaque morra e o momento de chorar esteja terminado.</w:t>
      </w:r>
    </w:p>
    <w:p>
      <w:pPr/>
      <w:r>
        <w:rPr>
          <w:lang w:val="pt_PT" w:bidi="pt_PT"/>
        </w:rPr>
      </w:r>
      <w:r>
        <w:rPr>
          <w:lang w:val="pt_PT" w:bidi="pt_PT"/>
        </w:rPr>
        <w:t>Pergunte a Esaú: “Por que você quer matar Jacó?”. Você pode ouvir: “Porque ele é um enganador. Ele roubou meu direito de nascença e agora ele roubou minha bênção. Ele não merece viver”. Pergunte a Esaú: “Como matar Jacó fará você se sentir melhor?”. Você pode ouvir: “Não terei que vê-lo todos os dias e ser lembrado de que ele tem o que é meu. Se ele estiver morto, recebo meu direito de nascença e minha bênção de volta. Eles terão que me respeitar então”. Reinicie a encenação.</w:t>
      </w:r>
    </w:p>
    <w:p>
      <w:pPr/>
      <w:r>
        <w:rPr>
          <w:lang w:val="pt_PT" w:bidi="pt_PT"/>
        </w:rPr>
      </w:r>
      <w:r>
        <w:rPr>
          <w:lang w:val="pt_PT" w:bidi="pt_PT"/>
        </w:rPr>
        <w:t>Na cena dois, Rebeca de alguma forma descobre do que Esaú está planejando fazer. Rebeca vai para Jacó e diz a ele. Rebeca diz a Jacó para se levantar e sair imediatamente e ir para o irmão de Rebeca em Harã. Jacó deve ficar lá até que Esaú não queira mais matar Jacó. Rebeca chamará Jacó quando for seguro retornar. Rebeca diz que isso é para salvar as vidas de ambos os filhos.</w:t>
      </w:r>
    </w:p>
    <w:p>
      <w:pPr/>
      <w:r>
        <w:rPr>
          <w:lang w:val="pt_PT" w:bidi="pt_PT"/>
        </w:rPr>
      </w:r>
      <w:r>
        <w:rPr>
          <w:lang w:val="pt_PT" w:bidi="pt_PT"/>
        </w:rPr>
        <w:t>Pergunte a Rebeca: “Como você se sente sobre Jacó indo para tão longe?”. Você pode ouvir: “Não quero que ele vá tão longe, mas é melhor do que perdê-lo. Não quero que meu filho Esaú o mate e então Esaú teria que morrer também. Isso é melhor”. Pergunte a Jacó: “Como você se sente agora que você tem a bênção, mas você tem que deixar sua família?”. Você pode ouvir: “É melhor ter a bênção. Esaú não merece a bênção ou o direito de nascença. Devo ter. Se isso é o que tenho que fazer para ter a bênção, então o farei”. Reinicie a encenação.</w:t>
      </w:r>
    </w:p>
    <w:p>
      <w:pPr/>
      <w:r>
        <w:rPr>
          <w:lang w:val="pt_PT" w:bidi="pt_PT"/>
        </w:rPr>
      </w:r>
      <w:r>
        <w:rPr>
          <w:lang w:val="pt_PT" w:bidi="pt_PT"/>
        </w:rPr>
        <w:t>Na cena três, Rebeca vai para Isaque e reclama sobre as esposas de Esaú. Ela traz a possibilidade de Jacó se casar com uma das mulheres hititas.</w:t>
      </w:r>
    </w:p>
    <w:p>
      <w:pPr/>
      <w:r>
        <w:rPr>
          <w:lang w:val="pt_PT" w:bidi="pt_PT"/>
        </w:rPr>
      </w:r>
      <w:r>
        <w:rPr>
          <w:lang w:val="pt_PT" w:bidi="pt_PT"/>
        </w:rPr>
        <w:t>Pergunte a Rebeca: “Por que você está falando sobre esposas agora?”. Você pode ouvir: “Essa é a melhor maneira de convencer Isaque a enviar Jacó para longe. Quero que Isaque envie Jacó para longe em vez de fazer Jacó fugir”. Pergunte a Isaque: “Como você se sentiu quando Rebeca mencionou a possibilidade de Jacó se casar com uma mulher hitita?”. Você pode ouvir: “Temi por meu filho. Não quero que ele se case com uma dessas mulheres estrangeiras e traga adoração de ídolos e outras coisas estrangeiras para a família. Quero que Jacó lidere essa família como meu pai Abraão iria querer”. Reinicie a encenação.</w:t>
      </w:r>
    </w:p>
    <w:p>
      <w:pPr/>
      <w:r>
        <w:rPr>
          <w:lang w:val="pt_PT" w:bidi="pt_PT"/>
        </w:rPr>
      </w:r>
      <w:r>
        <w:rPr>
          <w:lang w:val="pt_PT" w:bidi="pt_PT"/>
        </w:rPr>
        <w:t>Na cena quatro, Isaque chama Jacó. Quando Jacó chega, Isaque o abençoa e então diz a Jacó para não se casar com uma mulher canaanita. Em vez disso, Jacó deve ir para Harã para viver com Betuel, o pai de Rebeca. O irmão de Rebeca, Labão, tem algumas filhas. Jacó deve se casar com essas filhas. Então Isaque abençoa Jacó novamente. Desta vez, a bênção contém muitos dos elementos que Deus usou quando Deus abençoou Abraão. Depois da bênção, Jacó saiu para ir para a família de Rebeca.</w:t>
      </w:r>
    </w:p>
    <w:p>
      <w:pPr/>
      <w:r>
        <w:rPr>
          <w:lang w:val="pt_PT" w:bidi="pt_PT"/>
        </w:rPr>
      </w:r>
      <w:r>
        <w:rPr>
          <w:lang w:val="pt_PT" w:bidi="pt_PT"/>
        </w:rPr>
        <w:t>Pergunte a Isaque: “Como você se sentiu quando estava abençoando Jacó?”. Você pode ouvir: “Senti bem. Sabia que estava abençoando Jacó e sabia que Jacó lideraria a família depois que eu saísse. Estou feliz por ter sido capaz de abençoar Jacó assim”. Pergunte a Jacó: “Como se sentiu recebendo essa bênção que era destinada a você, Jacó?”. Você pode ouvir: “Foi tão bom. Sei que essa bênção era destinada a mim. Sei a bênção que meu avô, Abraão, recebeu de Deus. Estou tão feliz por meu pai ter dito a mesma coisa a mim." Reinicie a encenação.</w:t>
      </w:r>
    </w:p>
    <w:p>
      <w:pPr/>
      <w:r>
        <w:rPr>
          <w:lang w:val="pt_PT" w:bidi="pt_PT"/>
        </w:rPr>
      </w:r>
      <w:r>
        <w:rPr>
          <w:lang w:val="pt_PT" w:bidi="pt_PT"/>
        </w:rPr>
        <w:t>Na cena cinco, Esaú sabe que Isaque abençoou Jacó e o enviou para encontrar uma esposa entre a família de Rebeca.</w:t>
      </w:r>
    </w:p>
    <w:p>
      <w:pPr/>
      <w:r>
        <w:rPr>
          <w:lang w:val="pt_PT" w:bidi="pt_PT"/>
        </w:rPr>
      </w:r>
      <w:r>
        <w:rPr>
          <w:lang w:val="pt_PT" w:bidi="pt_PT"/>
        </w:rPr>
        <w:t>Parem a ação e perguntem a Esaú: “Como você está se sentindo agora?” Você pode ouvir: “Ainda estou tão zangado! Como Jacó ousa roubar de mim assim. Agora ele foi abençoado novamente e enviado para encontrar uma esposa. Por que eles o amam mais do que a mim?”. Reinicie a encenação.</w:t>
      </w:r>
    </w:p>
    <w:p>
      <w:pPr/>
      <w:r>
        <w:rPr>
          <w:lang w:val="pt_PT" w:bidi="pt_PT"/>
        </w:rPr>
      </w:r>
      <w:r>
        <w:rPr>
          <w:lang w:val="pt_PT" w:bidi="pt_PT"/>
        </w:rPr>
        <w:t>Esaú finalmente percebe que Rebeca e Isaque não gostam de suas esposas hititas. Esaú vai para Ismael, o filho mais velho de Abraão e se casa com uma de suas filhas. Esaú não diz a Rebeca e Isaque que ele vai se casar com uma de suas primas.</w:t>
      </w:r>
    </w:p>
    <w:p>
      <w:pPr/>
      <w:r>
        <w:rPr>
          <w:lang w:val="pt_PT" w:bidi="pt_PT"/>
        </w:rPr>
      </w:r>
      <w:r>
        <w:rPr>
          <w:lang w:val="pt_PT" w:bidi="pt_PT"/>
        </w:rPr>
        <w:t>Pergunte a Esaú: “Por que você se casou com uma das filhas de Ismael?”. Você pode ouvir: “Meus pais não gostam de minhas esposas. Queria agradar a eles escolhendo uma parente. Eles ficarão satisfeitos porque seu avô é Abraão”. Pergunte a Rebeca: “Como você se sente sobre sua nova nora?”. Você pode ouvir: “Sei que Esaú estava tentando nos agradar. Por que ele não perguntou minha opinião?”. Ou: “Pelo menos, ela acredita em Deus. Isso é algo pelo qual ser grata”.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Esaú odeia Jacó porque Jacó roubou a </w:t>
      </w:r>
      <w:r>
        <w:rPr>
          <w:b/>
          <w:lang w:val="pt_PT" w:bidi="pt_PT"/>
        </w:rPr>
        <w:t>bênção</w:t>
      </w:r>
      <w:r>
        <w:rPr>
          <w:lang w:val="pt_PT" w:bidi="pt_PT"/>
        </w:rPr>
        <w:t xml:space="preserve">. Use a mesma palavra para "benção" que você usou em passagens anteriores. </w:t>
      </w:r>
      <w:r>
        <w:rPr>
          <w:lang w:val="pt_PT" w:bidi="pt_PT"/>
        </w:rPr>
        <w:t>Benção</w:t>
      </w:r>
      <w:r>
        <w:rPr>
          <w:lang w:val="pt_PT" w:bidi="pt_PT"/>
        </w:rPr>
        <w:t xml:space="preserve"> é tratado no Glossário Mestre. Esaú planeja esperar até que Isaque morra e então depois do momento de </w:t>
      </w:r>
      <w:r>
        <w:rPr>
          <w:b/>
          <w:lang w:val="pt_PT" w:bidi="pt_PT"/>
        </w:rPr>
        <w:t>chorar</w:t>
      </w:r>
      <w:r>
        <w:rPr>
          <w:lang w:val="pt_PT" w:bidi="pt_PT"/>
        </w:rPr>
        <w:t>, Esaú matará Jacó. Chorar se refere a um momento específico depois da morte de alguém e as atividades que aqueles que choram a morte geralmente fazem. Uma cultura tem costumes de luto específicos e nos tempos antigos, esses incluíam chorar, rasgar as roupas e colocar um material especial chamado pano de saco. O choro durava por um tempo específico, como 7 dias. Esaú está planejando esperar até que termine antes de matar Jacó.</w:t>
      </w:r>
    </w:p>
    <w:p>
      <w:pPr/>
      <w:r>
        <w:rPr>
          <w:lang w:val="pt_PT" w:bidi="pt_PT"/>
        </w:rPr>
      </w:r>
      <w:r>
        <w:rPr>
          <w:lang w:val="pt_PT" w:bidi="pt_PT"/>
        </w:rPr>
        <w:t>Esaú estava planejando tudo isso para si mesmo, ou em sua mente. Ele estava pensando sobre isso. Ele não estava falando sobre isso com os outros. Isso não é algo impulsivo ou feito sem pensar. Esaú está fazendo um plano para fazer isso no futuro.</w:t>
      </w:r>
    </w:p>
    <w:p>
      <w:pPr/>
      <w:r>
        <w:rPr>
          <w:lang w:val="pt_PT" w:bidi="pt_PT"/>
        </w:rPr>
      </w:r>
      <w:r>
        <w:rPr>
          <w:lang w:val="pt_PT" w:bidi="pt_PT"/>
        </w:rPr>
        <w:t xml:space="preserve">Rebeca diz a Jacó para ficar lá até que Esaú </w:t>
      </w:r>
      <w:r>
        <w:rPr>
          <w:b/>
          <w:lang w:val="pt_PT" w:bidi="pt_PT"/>
        </w:rPr>
        <w:t>se acalme</w:t>
      </w:r>
      <w:r>
        <w:rPr>
          <w:lang w:val="pt_PT" w:bidi="pt_PT"/>
        </w:rPr>
        <w:t xml:space="preserve">. Esaú está muito zangado ou </w:t>
      </w:r>
      <w:r>
        <w:rPr>
          <w:b/>
          <w:lang w:val="pt_PT" w:bidi="pt_PT"/>
        </w:rPr>
        <w:t>fervendo de raiva</w:t>
      </w:r>
      <w:r>
        <w:rPr>
          <w:lang w:val="pt_PT" w:bidi="pt_PT"/>
        </w:rPr>
        <w:t>. “se acalmar” significa que Esaú não estaria mais zangado. Esaú estaria em um estado de espírito razoável. Esaú se acalmaria. Esaú ainda pode estar zangado ou odiar Jacó, mas Esaú não estaria mais planejando buscar vingança ou matar Jacó. Naquele momento, seria seguro para Jacó retornar.</w:t>
      </w:r>
    </w:p>
    <w:p>
      <w:pPr/>
      <w:r>
        <w:rPr>
          <w:lang w:val="pt_PT" w:bidi="pt_PT"/>
        </w:rPr>
      </w:r>
      <w:r>
        <w:rPr>
          <w:lang w:val="pt_PT" w:bidi="pt_PT"/>
        </w:rPr>
        <w:t xml:space="preserve">As esposas de Esaú eram mulheres </w:t>
      </w:r>
      <w:r>
        <w:rPr>
          <w:b/>
          <w:lang w:val="pt_PT" w:bidi="pt_PT"/>
        </w:rPr>
        <w:t>hititas</w:t>
      </w:r>
      <w:r>
        <w:rPr>
          <w:lang w:val="pt_PT" w:bidi="pt_PT"/>
        </w:rPr>
        <w:t xml:space="preserve">. Os hititas eram parte dos </w:t>
      </w:r>
      <w:r>
        <w:rPr>
          <w:b/>
          <w:lang w:val="pt_PT" w:bidi="pt_PT"/>
        </w:rPr>
        <w:t>canaanitas</w:t>
      </w:r>
      <w:r>
        <w:rPr>
          <w:lang w:val="pt_PT" w:bidi="pt_PT"/>
        </w:rPr>
        <w:t>. Use as mesmas palavras que você usou em passagens anteriores para esses grupos de pessoas.</w:t>
      </w:r>
    </w:p>
    <w:p>
      <w:pPr/>
      <w:r>
        <w:rPr>
          <w:lang w:val="pt_PT" w:bidi="pt_PT"/>
        </w:rPr>
      </w:r>
      <w:r>
        <w:rPr>
          <w:lang w:val="pt_PT" w:bidi="pt_PT"/>
        </w:rPr>
        <w:t>Jacó está indo para seu avô materno e tio materno. Jacó deve se casar com uma prima primeira materna. Alguns idiomas têm termos específicos para parentes do lado da mãe da família ou o lado do pai da família. Use os títulos apropriados para esses parentes.</w:t>
      </w:r>
    </w:p>
    <w:p>
      <w:pPr/>
      <w:r>
        <w:rPr>
          <w:lang w:val="pt_PT" w:bidi="pt_PT"/>
        </w:rPr>
      </w:r>
      <w:r>
        <w:rPr>
          <w:lang w:val="pt_PT" w:bidi="pt_PT"/>
        </w:rPr>
        <w:t xml:space="preserve">Revise a imagem da árvore familiar. </w:t>
      </w:r>
    </w:p>
    <w:p>
      <w:pPr/>
      <w:r>
        <w:rPr>
          <w:lang w:val="pt_PT" w:bidi="pt_PT"/>
        </w:rPr>
      </w:r>
      <w:r>
        <w:rPr>
          <w:lang w:val="pt_PT" w:bidi="pt_PT"/>
        </w:rPr>
        <w:t xml:space="preserve">Isaque abençoa Jacó usando algumas das mesmas bênçãos que Deus falou ao abençoar Abraão. Isaque diz: “Que o Deus </w:t>
      </w:r>
      <w:r>
        <w:rPr>
          <w:b/>
          <w:lang w:val="pt_PT" w:bidi="pt_PT"/>
        </w:rPr>
        <w:t>Todo-Poderoso</w:t>
      </w:r>
      <w:r>
        <w:rPr>
          <w:lang w:val="pt_PT" w:bidi="pt_PT"/>
        </w:rPr>
        <w:t xml:space="preserve"> abençoe você”. Deus Todo-Poderoso é um dos nomes de Deus. A palavra hebraica é </w:t>
      </w:r>
      <w:r>
        <w:rPr>
          <w:b/>
          <w:lang w:val="pt_PT" w:bidi="pt_PT"/>
        </w:rPr>
        <w:t>El-Shaddai</w:t>
      </w:r>
      <w:r>
        <w:rPr>
          <w:lang w:val="pt_PT" w:bidi="pt_PT"/>
        </w:rPr>
        <w:t>. El se refere a Deus. Shaddai provavelmente significa todo-poderoso ou mais poderoso do que qualquer outra pessoa. Ao colocar ambas as palavras juntas, você tem um nome para Deus. El-Shaddai é o nome que Deus usou quando Deus falou com Abraão. Deus disse: “Sou El-Shaddai, Deus Todo-Poderoso”. Use o mesmo nome aqui. El-Shaddai é o nome hebraico. Você não precisa usar o nome hebraico também.</w:t>
      </w:r>
    </w:p>
    <w:p>
      <w:pPr/>
      <w:r>
        <w:rPr>
          <w:lang w:val="pt_PT" w:bidi="pt_PT"/>
        </w:rPr>
      </w:r>
      <w:r>
        <w:rPr>
          <w:lang w:val="pt_PT" w:bidi="pt_PT"/>
        </w:rPr>
        <w:t xml:space="preserve">Parte da bênção era pedir que Jacó tivesse muitos filhos que se multiplicassem e se tornassem </w:t>
      </w:r>
      <w:r>
        <w:rPr>
          <w:b/>
          <w:lang w:val="pt_PT" w:bidi="pt_PT"/>
        </w:rPr>
        <w:t>nações</w:t>
      </w:r>
      <w:r>
        <w:rPr>
          <w:lang w:val="pt_PT" w:bidi="pt_PT"/>
        </w:rPr>
        <w:t xml:space="preserve">, ou </w:t>
      </w:r>
      <w:r>
        <w:rPr>
          <w:b/>
          <w:lang w:val="pt_PT" w:bidi="pt_PT"/>
        </w:rPr>
        <w:t>grupos de pessoas</w:t>
      </w:r>
      <w:r>
        <w:rPr>
          <w:lang w:val="pt_PT" w:bidi="pt_PT"/>
        </w:rPr>
        <w:t xml:space="preserve">. </w:t>
      </w:r>
      <w:r>
        <w:rPr>
          <w:lang w:val="pt_PT" w:bidi="pt_PT"/>
        </w:rPr>
        <w:t>Nações</w:t>
      </w:r>
      <w:r>
        <w:rPr>
          <w:lang w:val="pt_PT" w:bidi="pt_PT"/>
        </w:rPr>
        <w:t xml:space="preserve"> está no Glossário Mestre. Use a mesma palavra que você usou em passagens anteriores. Isaque ora para que Jacó possua a terra onde ele agora vive como um </w:t>
      </w:r>
      <w:r>
        <w:rPr>
          <w:b/>
          <w:lang w:val="pt_PT" w:bidi="pt_PT"/>
        </w:rPr>
        <w:t>estrangeiro</w:t>
      </w:r>
      <w:r>
        <w:rPr>
          <w:lang w:val="pt_PT" w:bidi="pt_PT"/>
        </w:rPr>
        <w:t>. Neste momento, Isaque não possui a terra. Essa terra foi prometida a Abraão. Isaque está orando para que um dia, a família possua essa terra e não sejam mais estrangeiros na terra.</w:t>
      </w:r>
    </w:p>
    <w:p>
      <w:pPr/>
      <w:r>
        <w:rPr>
          <w:lang w:val="pt_PT" w:bidi="pt_PT"/>
        </w:rPr>
      </w:r>
      <w:r>
        <w:rPr>
          <w:lang w:val="pt_PT" w:bidi="pt_PT"/>
        </w:rPr>
        <w:t>Depois que Jacó sai, Esaú vai para seu tio Ismael e se casa com sua primeira prima, a filha de Ismael. Ismael é o meio-irmão de Isaque. Alguns idiomas usam palavras específicas para os parentes de um pai. Use os títulos apropriados para expressar o relacionamento.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27:41–28:9</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01">
        <w:r>
          <w:rPr>
            <w:lang w:val="pt_PT" w:bidi="pt_PT"/>
          </w:rPr>
          <w:rPr>
            <w:color w:val="0000EE"/>
            <w:u w:val="single"/>
          </w:rPr>
          <w:t>Ouvir e Sentir</w:t>
        </w:r>
      </w:hyperlink>
      <w:r>
        <w:rPr>
          <w:lang w:val="pt_PT" w:bidi="pt_PT"/>
        </w:rPr>
        <w:t xml:space="preserve"> (418 KB)</w:t>
      </w:r>
      <w:r>
        <w:rPr>
          <w:lang w:val="pt_PT" w:bidi="pt_PT"/>
        </w:rPr>
      </w:r>
    </w:p>
    <w:p>
      <w:pPr>
        <w:pStyle w:val="ListBullet"/>
        <w:spacing w:line="240" w:lineRule="auto"/>
        <w:ind w:left="720"/>
      </w:pPr>
      <w:r>
        <w:rPr>
          <w:lang w:val="pt_PT" w:bidi="pt_PT"/>
        </w:rPr>
      </w:r>
      <w:hyperlink r:id="rId302">
        <w:r>
          <w:rPr>
            <w:lang w:val="pt_PT" w:bidi="pt_PT"/>
          </w:rPr>
          <w:rPr>
            <w:color w:val="0000EE"/>
            <w:u w:val="single"/>
          </w:rPr>
          <w:t>Preparando o Cenário</w:t>
        </w:r>
      </w:hyperlink>
      <w:r>
        <w:rPr>
          <w:lang w:val="pt_PT" w:bidi="pt_PT"/>
        </w:rPr>
        <w:t xml:space="preserve"> (5.3 MB)</w:t>
      </w:r>
      <w:r>
        <w:rPr>
          <w:lang w:val="pt_PT" w:bidi="pt_PT"/>
        </w:rPr>
      </w:r>
    </w:p>
    <w:p>
      <w:pPr>
        <w:pStyle w:val="ListBullet"/>
        <w:spacing w:line="240" w:lineRule="auto"/>
        <w:ind w:left="720"/>
      </w:pPr>
      <w:r>
        <w:rPr>
          <w:lang w:val="pt_PT" w:bidi="pt_PT"/>
        </w:rPr>
      </w:r>
      <w:hyperlink r:id="rId303">
        <w:r>
          <w:rPr>
            <w:lang w:val="pt_PT" w:bidi="pt_PT"/>
          </w:rPr>
          <w:rPr>
            <w:color w:val="0000EE"/>
            <w:u w:val="single"/>
          </w:rPr>
          <w:t>Identificando as Cenas</w:t>
        </w:r>
      </w:hyperlink>
      <w:r>
        <w:rPr>
          <w:lang w:val="pt_PT" w:bidi="pt_PT"/>
        </w:rPr>
        <w:t xml:space="preserve"> (3.8 MB)</w:t>
      </w:r>
      <w:r>
        <w:rPr>
          <w:lang w:val="pt_PT" w:bidi="pt_PT"/>
        </w:rPr>
      </w:r>
    </w:p>
    <w:p>
      <w:pPr>
        <w:pStyle w:val="ListBullet"/>
        <w:spacing w:line="240" w:lineRule="auto"/>
        <w:ind w:left="720"/>
      </w:pPr>
      <w:r>
        <w:rPr>
          <w:lang w:val="pt_PT" w:bidi="pt_PT"/>
        </w:rPr>
      </w:r>
      <w:hyperlink r:id="rId304">
        <w:r>
          <w:rPr>
            <w:lang w:val="pt_PT" w:bidi="pt_PT"/>
          </w:rPr>
          <w:rPr>
            <w:color w:val="0000EE"/>
            <w:u w:val="single"/>
          </w:rPr>
          <w:t>Incorporando o Texto</w:t>
        </w:r>
      </w:hyperlink>
      <w:r>
        <w:rPr>
          <w:lang w:val="pt_PT" w:bidi="pt_PT"/>
        </w:rPr>
        <w:t xml:space="preserve"> (4.3 MB)</w:t>
      </w:r>
      <w:r>
        <w:rPr>
          <w:lang w:val="pt_PT" w:bidi="pt_PT"/>
        </w:rPr>
      </w:r>
    </w:p>
    <w:p>
      <w:pPr>
        <w:pStyle w:val="ListBullet"/>
        <w:spacing w:line="240" w:lineRule="auto"/>
        <w:ind w:left="720"/>
      </w:pPr>
      <w:r>
        <w:rPr>
          <w:lang w:val="pt_PT" w:bidi="pt_PT"/>
        </w:rPr>
      </w:r>
      <w:hyperlink r:id="rId305">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30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28:10–22</w:t>
      </w:r>
      <w:r>
        <w:rPr>
          <w:lang w:val="pt_PT" w:bidi="pt_PT"/>
        </w:rPr>
      </w:r>
    </w:p>
    <w:p>
      <w:pPr>
        <w:pStyle w:val="Heading3"/>
      </w:pPr>
      <w:r>
        <w:rPr>
          <w:lang w:val="pt_PT" w:bidi="pt_PT"/>
        </w:rPr>
        <w:t>Ouvir e Sentir</w:t>
      </w:r>
    </w:p>
    <w:p>
      <w:pPr/>
      <w:r>
        <w:rPr>
          <w:lang w:val="pt_PT" w:bidi="pt_PT"/>
        </w:rPr>
      </w:r>
      <w:r>
        <w:rPr>
          <w:lang w:val="pt_PT" w:bidi="pt_PT"/>
        </w:rPr>
        <w:t>Ouça Gênesis 28:10–22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que Isaque abençoou Jacó, Isaque disse a Jacó para ir para Harã e ficar com o tio Labão, o irmão de Rebeca. Rebeca e Isaque são primos que se casaram. Agora Isaque quer que Jacó se case com uma de suas primas. Isaque vivia com sua família em Berseba, que está no sul de Israel. É cerca de 550 milhas, ou 885 quilômetros, de Berseba para Harã. Levaria pelo menos um mês para fazer essa viagem. Essa é uma conta narrativa do início dessa viagem.</w:t>
      </w:r>
    </w:p>
    <w:p>
      <w:pPr/>
      <w:r>
        <w:rPr>
          <w:lang w:val="pt_PT" w:bidi="pt_PT"/>
        </w:rPr>
      </w:r>
      <w:r>
        <w:rPr>
          <w:lang w:val="pt_PT" w:bidi="pt_PT"/>
        </w:rPr>
        <w:t>Depois que Isaque disse a Jacó para ir para Harã, Jacó começou sua viagem. Não temos os detalhes de como Jacó viajou. Por causa de onde Jacó passou a noite, parece que Jacó tomou uma rota através das montanhas indo para o norte de Berseba para Harã.</w:t>
      </w:r>
    </w:p>
    <w:p>
      <w:pPr/>
      <w:r>
        <w:rPr>
          <w:lang w:val="pt_PT" w:bidi="pt_PT"/>
        </w:rPr>
      </w:r>
      <w:r>
        <w:rPr>
          <w:lang w:val="pt_PT" w:bidi="pt_PT"/>
        </w:rPr>
        <w:t>Mostre o mapa de Israel com Berseba todo o caminho para Harã marcado no mapa. O mapa deve ter a localização de Betel, que é ao norte de Jerusalém.</w:t>
      </w:r>
    </w:p>
    <w:p>
      <w:pPr/>
      <w:r>
        <w:rPr>
          <w:lang w:val="pt_PT" w:bidi="pt_PT"/>
        </w:rPr>
      </w:r>
      <w:r>
        <w:rPr>
          <w:lang w:val="pt_PT" w:bidi="pt_PT"/>
        </w:rPr>
        <w:t>A passagem diz que ao pôr do sol, Jacó parou pela noite. O lugar onde Jacó parou pela noite estava a cerca de 60 milhas, ou 96 quilômetros, de Berseba. Isso é longe demais para viajar em um dia. Portanto, esse não é o primeiro dia da viagem. Ao pôr do sol, se torna escuro rapidamente. Há um curto tempo do crepúsculo nessa parte do mundo. Jacó parou e montou seu acampamento ou onde ele ia dormir antes de ficar escuro demais para ver. O lugar onde Jacó parou para passar a noite não tem um nome. No entanto, é mencionado como “esse lugar” várias vezes. Isso faz com que pareça um lugar significativo mesmo sem um nome. Para Jacó, é apenas um lugar para parar e acampar, uma vez que está ficando escuro.</w:t>
      </w:r>
    </w:p>
    <w:p>
      <w:pPr/>
      <w:r>
        <w:rPr>
          <w:lang w:val="pt_PT" w:bidi="pt_PT"/>
        </w:rPr>
      </w:r>
      <w:r>
        <w:rPr>
          <w:lang w:val="pt_PT" w:bidi="pt_PT"/>
        </w:rPr>
        <w:t>Pare e discuta: descreva a maneira como o sol se põe e fica escuro em sua área. Quanto tempo permanece claro depois que o sol se põe?</w:t>
      </w:r>
    </w:p>
    <w:p>
      <w:pPr/>
      <w:r>
        <w:rPr>
          <w:lang w:val="pt_PT" w:bidi="pt_PT"/>
        </w:rPr>
      </w:r>
      <w:r>
        <w:rPr>
          <w:lang w:val="pt_PT" w:bidi="pt_PT"/>
        </w:rPr>
        <w:t>Discuta: descreva o que alguém em sua região faria para montar um acampamento para a noite.</w:t>
      </w:r>
    </w:p>
    <w:p>
      <w:pPr/>
      <w:r>
        <w:rPr>
          <w:lang w:val="pt_PT" w:bidi="pt_PT"/>
        </w:rPr>
      </w:r>
      <w:r>
        <w:rPr>
          <w:lang w:val="pt_PT" w:bidi="pt_PT"/>
        </w:rPr>
        <w:t>Quando Jacó estava pronto para dormir, ele encontrou uma pedra e usou como um travesseiro. Isso significa que Jacó se deitou e foi dormir com sua cabeça em uma pedra ou uma pedra sob sua cabeça. Em algum momento depois que Jacó foi dormir, ele teve um sonho. Era um sonho porque Jacó estava dormindo.</w:t>
      </w:r>
    </w:p>
    <w:p>
      <w:pPr/>
      <w:r>
        <w:rPr>
          <w:lang w:val="pt_PT" w:bidi="pt_PT"/>
        </w:rPr>
      </w:r>
      <w:r>
        <w:rPr>
          <w:lang w:val="pt_PT" w:bidi="pt_PT"/>
        </w:rPr>
        <w:t>Pare e discuta como uma equipe: cada pessoa deve falar sobre um sonho que ele ou ela teve. Ouça a maneira como a pessoa fala sobre o que ele viu no sonho. Há uma maneira diferente de falar sobre sonhos naturais e sonhos causados por drogas ou espíritos? O sonho de Jacó não era causado por drogas ou espíritos.</w:t>
      </w:r>
    </w:p>
    <w:p>
      <w:pPr/>
      <w:r>
        <w:rPr>
          <w:lang w:val="pt_PT" w:bidi="pt_PT"/>
        </w:rPr>
      </w:r>
      <w:r>
        <w:rPr>
          <w:lang w:val="pt_PT" w:bidi="pt_PT"/>
        </w:rPr>
        <w:t>Jacó sonhou que ele viu uma escada larga indo do céu para a terra. Isso significa que uma extremidade da escada estava na terra e a outra extremidade chegava ao lugar onde Deus vive. Os anjos de Deus estavam subindo e descendo a escada. Os anjos são os seres de bons espíritos que carregam mensagens para Deus. Jacó viu a Deus. Não sabemos se Deus estava ao lado do próprio Jacó, ou se ele estava ao lado do topo da escada.</w:t>
      </w:r>
    </w:p>
    <w:p>
      <w:pPr/>
      <w:r>
        <w:rPr>
          <w:lang w:val="pt_PT" w:bidi="pt_PT"/>
        </w:rPr>
      </w:r>
      <w:r>
        <w:rPr>
          <w:lang w:val="pt_PT" w:bidi="pt_PT"/>
        </w:rPr>
        <w:t>Mostre uma imagem de uma escada.</w:t>
      </w:r>
    </w:p>
    <w:p>
      <w:pPr/>
      <w:r>
        <w:rPr>
          <w:lang w:val="pt_PT" w:bidi="pt_PT"/>
        </w:rPr>
      </w:r>
      <w:r>
        <w:rPr>
          <w:lang w:val="pt_PT" w:bidi="pt_PT"/>
        </w:rPr>
        <w:t>Deus falou com Jacó. Deus disse: “Sou o Senhor, seu Deus, o Deus de Abraão e o Deus de Isaque”. Deus estava se apresentando a Jacó para que Jacó entendesse exatamente quem Deus é. Jacó sabia que Deus havia aparecido antes a Abraão e Isaque. Deus repete as mesmas promessas a Jacó que Deus deu a Abraão e Isaque. Deus está dando a terra onde Jacó está dormindo a Jacó e seus descendentes. Deus diz que os descendentes de Jacó serão numerosos como a poeira da terra. Deus disse a Jacó, seus descendentes se espalharão em todas as direções daqui. Todos na terra serão abençoados por meio de você e seus descendentes. Então Deus disse: estarei com você e protegerei você e trarei você de volta a essa terra.</w:t>
      </w:r>
    </w:p>
    <w:p>
      <w:pPr/>
      <w:r>
        <w:rPr>
          <w:lang w:val="pt_PT" w:bidi="pt_PT"/>
        </w:rPr>
      </w:r>
      <w:r>
        <w:rPr>
          <w:lang w:val="pt_PT" w:bidi="pt_PT"/>
        </w:rPr>
        <w:t>Pare e discuta como um grupo: como você se sentiria se você tivesse recebido essa promessa? Por que você acha que Deus se identificou com Jacó como o Deus de Abraão e o Deus de Isaque?</w:t>
      </w:r>
    </w:p>
    <w:p>
      <w:pPr/>
      <w:r>
        <w:rPr>
          <w:lang w:val="pt_PT" w:bidi="pt_PT"/>
        </w:rPr>
      </w:r>
      <w:r>
        <w:rPr>
          <w:lang w:val="pt_PT" w:bidi="pt_PT"/>
        </w:rPr>
        <w:t>Discuta: fale sobre sua família estendida. Ouça como cada um descreve o grande número de parentes ou grande número de pessoas na tribo ou clã. Essa pode ser a descrição que você usaria para numerosas como a poeira da terra.</w:t>
      </w:r>
    </w:p>
    <w:p>
      <w:pPr/>
      <w:r>
        <w:rPr>
          <w:lang w:val="pt_PT" w:bidi="pt_PT"/>
        </w:rPr>
      </w:r>
      <w:r>
        <w:rPr>
          <w:lang w:val="pt_PT" w:bidi="pt_PT"/>
        </w:rPr>
        <w:t>Jacó acordou de seu sonho. Jacó percebeu que Yavé estava no lugar onde Jacó estava dormindo. Jacó não havia percebido antes que Deus estava lá também. Jacó teve medo. Esse é um temor reverente de Deus. Jacó percebeu que ele estava na presença de Deus. Então Jacó diz que “Esse é um lugar incrível”. Jacó significa que esse lugar é digno de admiração e reverência. Jacó chama esse lugar de casa de Deus, a porta de entrada para o céu. Jacó está dizendo que Deus vive aqui e essa é a maneira de entrar na casa de Deus. O céu é onde Deus vive. A escada representa as conexões entre Deus e a terra. Os Anjos são os mensageiros de Deus.</w:t>
      </w:r>
    </w:p>
    <w:p>
      <w:pPr/>
      <w:r>
        <w:rPr>
          <w:lang w:val="pt_PT" w:bidi="pt_PT"/>
        </w:rPr>
      </w:r>
      <w:r>
        <w:rPr>
          <w:lang w:val="pt_PT" w:bidi="pt_PT"/>
        </w:rPr>
        <w:t>Na manhã, ou quando era claro o suficiente para ver, Jacó tomou a rocha que ele havia usado como um travesseiro e guardou em uma extremidade. Jacó queria que essa rocha fosse um pilar memorial. Isso significa que quando Jacó visse a rocha, Jacó se lembraria do que havia acontecido lá. Jacó derramou um pouco de óleo de oliva sobre o topo da pedra como uma maneira de dedicar essa pedra a Deus. Jacó estava adorando a Deus lá.</w:t>
      </w:r>
    </w:p>
    <w:p>
      <w:pPr/>
      <w:r>
        <w:rPr>
          <w:lang w:val="pt_PT" w:bidi="pt_PT"/>
        </w:rPr>
      </w:r>
      <w:r>
        <w:rPr>
          <w:lang w:val="pt_PT" w:bidi="pt_PT"/>
        </w:rPr>
        <w:t>Pare e discuta como uma equipe: como você se lembra de encontros significativos com Deus?</w:t>
      </w:r>
    </w:p>
    <w:p>
      <w:pPr/>
      <w:r>
        <w:rPr>
          <w:lang w:val="pt_PT" w:bidi="pt_PT"/>
        </w:rPr>
      </w:r>
      <w:r>
        <w:rPr>
          <w:lang w:val="pt_PT" w:bidi="pt_PT"/>
        </w:rPr>
        <w:t>Mostre uma imagem de azeite.</w:t>
      </w:r>
    </w:p>
    <w:p>
      <w:pPr/>
      <w:r>
        <w:rPr>
          <w:lang w:val="pt_PT" w:bidi="pt_PT"/>
        </w:rPr>
      </w:r>
      <w:r>
        <w:rPr>
          <w:lang w:val="pt_PT" w:bidi="pt_PT"/>
        </w:rPr>
        <w:t>Jacó nomeou o lugar onde Jacó teve o sonho “Betel”, que significa “casa de Deus”. Havia uma cidade próxima chamada Luz. No entanto, depois desse momento, a cidade se tornou conhecida como Betel também.</w:t>
      </w:r>
    </w:p>
    <w:p>
      <w:pPr/>
      <w:r>
        <w:rPr>
          <w:lang w:val="pt_PT" w:bidi="pt_PT"/>
        </w:rPr>
      </w:r>
      <w:r>
        <w:rPr>
          <w:lang w:val="pt_PT" w:bidi="pt_PT"/>
        </w:rPr>
        <w:t>Depois de adorar a Deus dessa maneira, Jacó fez um voto. Um voto é uma promessa solene que alguém faz a Deus, mas ele geralmente quer algo de Deus. Jacó expressa três coisas que Jacó quer de Deus:</w:t>
      </w:r>
    </w:p>
    <w:p>
      <w:pPr>
        <w:pStyle w:val="ListBullet"/>
        <w:spacing w:line="240" w:lineRule="auto"/>
        <w:ind w:left="720"/>
      </w:pPr>
      <w:r>
        <w:rPr>
          <w:lang w:val="pt_PT" w:bidi="pt_PT"/>
        </w:rPr>
      </w:r>
      <w:r>
        <w:rPr>
          <w:lang w:val="pt_PT" w:bidi="pt_PT"/>
        </w:rPr>
        <w:t>Esteja comigo e me proteja nessa jornada.</w:t>
      </w:r>
    </w:p>
    <w:p>
      <w:pPr>
        <w:pStyle w:val="ListBullet"/>
        <w:spacing w:line="240" w:lineRule="auto"/>
        <w:ind w:left="720"/>
      </w:pPr>
      <w:r>
        <w:rPr>
          <w:lang w:val="pt_PT" w:bidi="pt_PT"/>
        </w:rPr>
      </w:r>
      <w:r>
        <w:rPr>
          <w:lang w:val="pt_PT" w:bidi="pt_PT"/>
        </w:rPr>
        <w:t>Me forneça comida e roupas.</w:t>
      </w:r>
    </w:p>
    <w:p>
      <w:pPr>
        <w:pStyle w:val="ListBullet"/>
        <w:spacing w:line="240" w:lineRule="auto"/>
        <w:ind w:left="720"/>
      </w:pPr>
      <w:r>
        <w:rPr>
          <w:lang w:val="pt_PT" w:bidi="pt_PT"/>
        </w:rPr>
      </w:r>
      <w:r>
        <w:rPr>
          <w:lang w:val="pt_PT" w:bidi="pt_PT"/>
        </w:rPr>
        <w:t>Me devolva com segurança para a casa de meu pai Isaque.</w:t>
      </w:r>
    </w:p>
    <w:p>
      <w:pPr/>
      <w:r>
        <w:rPr>
          <w:lang w:val="pt_PT" w:bidi="pt_PT"/>
        </w:rPr>
      </w:r>
      <w:r>
        <w:rPr>
          <w:lang w:val="pt_PT" w:bidi="pt_PT"/>
        </w:rPr>
        <w:t>Então Jacó promete três coisas:</w:t>
      </w:r>
    </w:p>
    <w:p>
      <w:pPr>
        <w:pStyle w:val="ListBullet"/>
        <w:spacing w:line="240" w:lineRule="auto"/>
        <w:ind w:left="720"/>
      </w:pPr>
      <w:r>
        <w:rPr>
          <w:lang w:val="pt_PT" w:bidi="pt_PT"/>
        </w:rPr>
      </w:r>
      <w:r>
        <w:rPr>
          <w:lang w:val="pt_PT" w:bidi="pt_PT"/>
        </w:rPr>
        <w:t>Yavé será meu Deus. Jacó é sério sobre seguir a Deus.</w:t>
      </w:r>
    </w:p>
    <w:p>
      <w:pPr>
        <w:pStyle w:val="ListBullet"/>
        <w:spacing w:line="240" w:lineRule="auto"/>
        <w:ind w:left="720"/>
      </w:pPr>
      <w:r>
        <w:rPr>
          <w:lang w:val="pt_PT" w:bidi="pt_PT"/>
        </w:rPr>
      </w:r>
      <w:r>
        <w:rPr>
          <w:lang w:val="pt_PT" w:bidi="pt_PT"/>
        </w:rPr>
        <w:t>Esse pilar memorial se tornará um lugar para adorar a Deus.</w:t>
      </w:r>
    </w:p>
    <w:p>
      <w:pPr>
        <w:pStyle w:val="ListBullet"/>
        <w:spacing w:line="240" w:lineRule="auto"/>
        <w:ind w:left="720"/>
      </w:pPr>
      <w:r>
        <w:rPr>
          <w:lang w:val="pt_PT" w:bidi="pt_PT"/>
        </w:rPr>
      </w:r>
      <w:r>
        <w:rPr>
          <w:lang w:val="pt_PT" w:bidi="pt_PT"/>
        </w:rPr>
        <w:t>Darei a Deus um de cada dez animais que Deus me der. Isso mostra que Jacó sabe que tudo vem de Deus.</w:t>
      </w:r>
    </w:p>
    <w:p>
      <w:pPr/>
      <w:r>
        <w:rPr>
          <w:lang w:val="pt_PT" w:bidi="pt_PT"/>
        </w:rPr>
      </w:r>
      <w:r>
        <w:rPr>
          <w:lang w:val="pt_PT" w:bidi="pt_PT"/>
        </w:rPr>
        <w:t>Discuta como um grupo: como você faz votos em sua cultura?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Jacó começa sua viagem para Harã. Jacó para e acampa quando fica escuro.</w:t>
      </w:r>
    </w:p>
    <w:p>
      <w:pPr/>
      <w:r>
        <w:rPr>
          <w:lang w:val="pt_PT" w:bidi="pt_PT"/>
        </w:rPr>
      </w:r>
      <w:r>
        <w:rPr>
          <w:b/>
          <w:lang w:val="pt_PT" w:bidi="pt_PT"/>
        </w:rPr>
        <w:t>Segunda cena:</w:t>
      </w:r>
      <w:r>
        <w:rPr>
          <w:lang w:val="pt_PT" w:bidi="pt_PT"/>
        </w:rPr>
        <w:t xml:space="preserve"> Jacó tem um sonho.</w:t>
      </w:r>
    </w:p>
    <w:p>
      <w:pPr/>
      <w:r>
        <w:rPr>
          <w:lang w:val="pt_PT" w:bidi="pt_PT"/>
        </w:rPr>
      </w:r>
      <w:r>
        <w:rPr>
          <w:b/>
          <w:lang w:val="pt_PT" w:bidi="pt_PT"/>
        </w:rPr>
        <w:t>Terceira cena:</w:t>
      </w:r>
      <w:r>
        <w:rPr>
          <w:lang w:val="pt_PT" w:bidi="pt_PT"/>
        </w:rPr>
        <w:t xml:space="preserve"> Jacó acorda de seu sonho. Jacó percebe que Deus está nesse lugar.</w:t>
      </w:r>
    </w:p>
    <w:p>
      <w:pPr/>
      <w:r>
        <w:rPr>
          <w:lang w:val="pt_PT" w:bidi="pt_PT"/>
        </w:rPr>
      </w:r>
      <w:r>
        <w:rPr>
          <w:b/>
          <w:lang w:val="pt_PT" w:bidi="pt_PT"/>
        </w:rPr>
        <w:t>Quarta cena:</w:t>
      </w:r>
      <w:r>
        <w:rPr>
          <w:lang w:val="pt_PT" w:bidi="pt_PT"/>
        </w:rPr>
        <w:t xml:space="preserve"> na manhã seguinte, Jacó dedica uma pedra como um memorial. Jacó faz um voto a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depois que Isaque disse a Jacó para ir para Harã, Jacó deixou Berseba e começou a ir para Harã. Ao pôr do sol, Jacó parou pela noite. Essa não é a primeira noite ou primeiro pôr do sol desde que Jacó saiu de casa. Jacó agora está a pelo menos 60 milhas, ou 96 quilômetros, de Berseba. Jacó provavelmente tomou uma rota que vai sobre as montanhas para chegar de Berseba para esse lugar. Jacó tem viajado por mais do que um dia.</w:t>
      </w:r>
    </w:p>
    <w:p>
      <w:pPr/>
      <w:r>
        <w:rPr>
          <w:lang w:val="pt_PT" w:bidi="pt_PT"/>
        </w:rPr>
      </w:r>
      <w:r>
        <w:rPr>
          <w:lang w:val="pt_PT" w:bidi="pt_PT"/>
        </w:rPr>
        <w:t>Mostre o mapa.</w:t>
      </w:r>
    </w:p>
    <w:p>
      <w:pPr/>
      <w:r>
        <w:rPr>
          <w:lang w:val="pt_PT" w:bidi="pt_PT"/>
        </w:rPr>
      </w:r>
      <w:r>
        <w:rPr>
          <w:lang w:val="pt_PT" w:bidi="pt_PT"/>
        </w:rPr>
        <w:t>Jacó parou em um certo lugar. O lugar não tem nome neste momento, mas o lugar é perto de uma cidade chamada Luz. Jacó não sabe nada significativo sobre esse lugar. Como o sol estava se pondo, Jacó precisava parar de viajar e montar seu acampamento antes de se tornar escuro demais para ver. Há um curto tempo do crepúsculo nessa parte do mundo. Jacó não poderia continuar viajando depois do pôr do sol.</w:t>
      </w:r>
    </w:p>
    <w:p>
      <w:pPr/>
      <w:r>
        <w:rPr>
          <w:lang w:val="pt_PT" w:bidi="pt_PT"/>
        </w:rPr>
      </w:r>
      <w:r>
        <w:rPr>
          <w:lang w:val="pt_PT" w:bidi="pt_PT"/>
        </w:rPr>
        <w:t xml:space="preserve">Na segunda cena, Jacó se deita com sua cabeça em uma pedra. Jacó usou essa pedra como um travesseiro. Depois de ir dormir, Jacó teve um sonho. Em seu sonho, Jacó viu uma escada larga indo da terra para o céu. Jacó viu os Anjos subindo e descendo a escada. Jacó viu Deus de pé no topo da escada. Deus não estava na escada. Deus estava acima ou ao lado da escada. Deus falou com Jacó. </w:t>
      </w:r>
    </w:p>
    <w:p>
      <w:pPr/>
      <w:r>
        <w:rPr>
          <w:lang w:val="pt_PT" w:bidi="pt_PT"/>
        </w:rPr>
      </w:r>
      <w:r>
        <w:rPr>
          <w:lang w:val="pt_PT" w:bidi="pt_PT"/>
        </w:rPr>
        <w:t>Mostre a imagem de uma escada.</w:t>
      </w:r>
    </w:p>
    <w:p>
      <w:pPr/>
      <w:r>
        <w:rPr>
          <w:lang w:val="pt_PT" w:bidi="pt_PT"/>
        </w:rPr>
      </w:r>
      <w:r>
        <w:rPr>
          <w:lang w:val="pt_PT" w:bidi="pt_PT"/>
        </w:rPr>
        <w:t>Deus diz a Jacó: “Sou o Deus de Abraão e o Deus de Isaque”. Então Deus faz as mesmas promessas a Jacó que Deus fez anteriormente a Abraão e a Isaque. Deus adiciona uma promessa para Jacó. Deus diz: “Estou com você e protegerei você onde quer que você vá. Trarei você de volta a essa terra; não deixarei você até que eu tenha dado a você tudo o que prometi a você”.</w:t>
      </w:r>
    </w:p>
    <w:p>
      <w:pPr/>
      <w:r>
        <w:rPr>
          <w:lang w:val="pt_PT" w:bidi="pt_PT"/>
        </w:rPr>
      </w:r>
      <w:r>
        <w:rPr>
          <w:lang w:val="pt_PT" w:bidi="pt_PT"/>
        </w:rPr>
        <w:t>Na terceira cena, Jacó acorda e percebe que Deus está nesse lugar onde Jacó está dormindo. Jacó não sabia que Deus estava presente lá. O sonho é o que fez Jacó perceber que Deus estava nesse lugar. Jacó teve medo. Esse é um tipo particular de medo. Jacó estava sentindo uma reverência ou admiração ou respeito a Deus. Jacó chamou o lugar de “casa de Deus”, a porta de entrada para o céu.</w:t>
      </w:r>
    </w:p>
    <w:p>
      <w:pPr/>
      <w:r>
        <w:rPr>
          <w:lang w:val="pt_PT" w:bidi="pt_PT"/>
        </w:rPr>
      </w:r>
      <w:r>
        <w:rPr>
          <w:lang w:val="pt_PT" w:bidi="pt_PT"/>
        </w:rPr>
        <w:t>Na quarta cena que ocorre na manhã seguinte, Jacó acorda cedo. Jacó tomou a rocha que havia sido um travesseiro e colocou em pé. Isso implica que era uma longa rocha. Ao colocar em pé a rocha no final, Jacó está criando um pilar memorial. Jacó então derrama azeite sobre a extremidade superior da rocha. Essa é uma maneira de dedicar a rocha. Jacó então dá ao lugar um nome. Jacó chama de Betel, que significa “casa de Deus”.</w:t>
      </w:r>
    </w:p>
    <w:p>
      <w:pPr/>
      <w:r>
        <w:rPr>
          <w:lang w:val="pt_PT" w:bidi="pt_PT"/>
        </w:rPr>
      </w:r>
      <w:r>
        <w:rPr>
          <w:lang w:val="pt_PT" w:bidi="pt_PT"/>
        </w:rPr>
        <w:t>Então Jacó faz um voto a Deus. Esse voto é uma promessa solene. Como uma parte do voto, Jacó pede a Deus por três coisas: proteção na jornada, comida e roupas, e retornar para casa com segurança. Então Jacó promete fazer três coisas: aceitar o Senhor Deus como seu Deus, adorar a Deus em Betel e dar a Deus 10% de tudo o que Deus deu a Jacó.</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Anjos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Pergunte ao ator que interpreta um dos papéis: “Como você está se sentindo?”. Você pode ouvir coisas como respostas diferentes. Reinicie a encenação.</w:t>
      </w:r>
    </w:p>
    <w:p>
      <w:pPr/>
      <w:r>
        <w:rPr>
          <w:lang w:val="pt_PT" w:bidi="pt_PT"/>
        </w:rPr>
      </w:r>
      <w:r>
        <w:rPr>
          <w:lang w:val="pt_PT" w:bidi="pt_PT"/>
        </w:rPr>
        <w:t>Na primeira cena, ninguém fala. Jacó deixa Berseba e sua família. Jacó viaja para Harã. Jacó viaja cerca de 60 milhas, ou 96 quilômetros. Ao pôr do sol, Jacó para pela noite. Jacó prepara seu acampamento. Jacó encontra uma rocha para descansar sua cabeça. Jacó se deita e vai dormir.</w:t>
      </w:r>
    </w:p>
    <w:p>
      <w:pPr/>
      <w:r>
        <w:rPr>
          <w:lang w:val="pt_PT" w:bidi="pt_PT"/>
        </w:rPr>
      </w:r>
      <w:r>
        <w:rPr>
          <w:lang w:val="pt_PT" w:bidi="pt_PT"/>
        </w:rPr>
        <w:t>Parem a ação e perguntem a Jacó: “Como você está se sentindo agora?” Você pode ouvir: “Estou solitário. Sinto falta de minha família”, ou “Estou muito satisfeito. O céu noturno é belo”, ou “Essa é uma aventura. Nunca estive aqui antes”. Reinicie a encenação.</w:t>
      </w:r>
    </w:p>
    <w:p>
      <w:pPr/>
      <w:r>
        <w:rPr>
          <w:lang w:val="pt_PT" w:bidi="pt_PT"/>
        </w:rPr>
      </w:r>
      <w:r>
        <w:rPr>
          <w:lang w:val="pt_PT" w:bidi="pt_PT"/>
        </w:rPr>
        <w:t>Na segunda cena, enquanto ele está dormindo, Jacó tem um sonho. Jacó vê uma escada indo da terra para o céu. Jacó vê os anjos caminhando para cima e para baixo na escada. Jacó vê Deus no topo da escada. Jacó ouve Deus dizer: “Sou o Deus de Abraão e o Deus de Isaque”. Jacó ouve Deus repetir as mesmas promessas que foram dadas a Abraão e Isaque. Jacó ouve Deus dizer: “Estarei com você e protegerei você e trarei você de volta a essa terra. Não deixarei você até que eu tenha dado a você tudo o que prometi”.</w:t>
      </w:r>
    </w:p>
    <w:p>
      <w:pPr/>
      <w:r>
        <w:rPr>
          <w:lang w:val="pt_PT" w:bidi="pt_PT"/>
        </w:rPr>
      </w:r>
      <w:r>
        <w:rPr>
          <w:lang w:val="pt_PT" w:bidi="pt_PT"/>
        </w:rPr>
        <w:t>Pergunte a Jacó: “Como se sente ao encontrar a Deus nesse lugar?”. Você pode ouvir: “Eu estou com medo. Nunca encontrei Deus antes. Deus é incrível”, o que significa que Deus é digno de reverência ou admiração. Pergunte a Deus: “Por que você está falando com Jacó aqui?”. Você pode ouvir: “Quero que Jacó saiba quem sou antes de ele ir para Harã. Quero que Jacó saiba que o que prometi a Abraão e a Isaque também é para Jacó e seus descendentes”. Reinicie a encenação.</w:t>
      </w:r>
    </w:p>
    <w:p>
      <w:pPr/>
      <w:r>
        <w:rPr>
          <w:lang w:val="pt_PT" w:bidi="pt_PT"/>
        </w:rPr>
      </w:r>
      <w:r>
        <w:rPr>
          <w:lang w:val="pt_PT" w:bidi="pt_PT"/>
        </w:rPr>
        <w:t>Na terceira cena, Jacó acorda. Jacó diz: “Yavé estava aqui e eu nem mesmo sabia”. Jacó tem medo. Jacó diz que esse lugar é a “casa de Deus” e a “porta de entrada para o céu” onde Deus vive.</w:t>
      </w:r>
    </w:p>
    <w:p>
      <w:pPr/>
      <w:r>
        <w:rPr>
          <w:lang w:val="pt_PT" w:bidi="pt_PT"/>
        </w:rPr>
      </w:r>
      <w:r>
        <w:rPr>
          <w:lang w:val="pt_PT" w:bidi="pt_PT"/>
        </w:rPr>
        <w:t>Pergunte a Jacó: “Por que você tem medo?”. Você pode ouvir: “Nunca encontrei Deus antes. Isso é incrível!”. ou “Estou tão honrado que Deus escolheu falar comigo e me fazer essas promessas”, ou “Sinto um senso de admiração e respeito a Deus. Não sabia que poderia me sentir assim”. Reinicie a encenação.</w:t>
      </w:r>
    </w:p>
    <w:p>
      <w:pPr/>
      <w:r>
        <w:rPr>
          <w:lang w:val="pt_PT" w:bidi="pt_PT"/>
        </w:rPr>
      </w:r>
      <w:r>
        <w:rPr>
          <w:lang w:val="pt_PT" w:bidi="pt_PT"/>
        </w:rPr>
        <w:t>Na quarta cena, Jacó acorda muito cedo na manhã. A primeira coisa que Jacó fez foi tomar a pedra que ele havia usado como um travesseiro e colocar em pé. Jacó tinha que fixar a pedra para que ela permanecesse de pé. Então Jacó derramou azeite sobre o topo da pedra de pé. Jacó queria que essa pedra fosse uma pedra memorial. Jacó nomeou o lugar Betel, que significa “casa de Deus”.</w:t>
      </w:r>
    </w:p>
    <w:p>
      <w:pPr/>
      <w:r>
        <w:rPr>
          <w:lang w:val="pt_PT" w:bidi="pt_PT"/>
        </w:rPr>
      </w:r>
      <w:r>
        <w:rPr>
          <w:lang w:val="pt_PT" w:bidi="pt_PT"/>
        </w:rPr>
        <w:t>Parem a ação e perguntem a Jacó: “Como você está se sentindo agora?” Você pode ouvir: “Ainda estou em admiração com o que vi ontem à noite em meu sonho. Não quero esquecer o que aconteceu aqui. É por isso que estou montando essa pedra para que quando eu a vir, me lembrar do que aconteceu. Quero lembrar como Deus apareceu a mim e falou comigo”. Reinicie a encenação.</w:t>
      </w:r>
    </w:p>
    <w:p>
      <w:pPr/>
      <w:r>
        <w:rPr>
          <w:lang w:val="pt_PT" w:bidi="pt_PT"/>
        </w:rPr>
      </w:r>
      <w:r>
        <w:rPr>
          <w:lang w:val="pt_PT" w:bidi="pt_PT"/>
        </w:rPr>
        <w:t>Depois de dedicar a pedra, Jacó fez um voto a Deus. Jacó pediu a Deus para fazer três coisas para Jacó: estar com Jacó e protegê-lo, dar a Jacó comida e roupas e trazer Jacó com segurança de volta à casa de Isaque. Então Jacó prometeu três coisas: Deus será o Deus de Jacó, Jacó adorará a Deus em Betel, e Jacó dará a Deus 10% de tudo o que Deus deu a Jacó.</w:t>
      </w:r>
    </w:p>
    <w:p>
      <w:pPr/>
      <w:r>
        <w:rPr>
          <w:lang w:val="pt_PT" w:bidi="pt_PT"/>
        </w:rPr>
      </w:r>
      <w:r>
        <w:rPr>
          <w:lang w:val="pt_PT" w:bidi="pt_PT"/>
        </w:rPr>
        <w:t>Pergunte a Jacó: “Por que você fez esse voto?”. Você pode ouvir: “Deus me abençoou. Quero garantir que agradeça a Deus e adore a Deus como devo. Quero agradecer a Deus porque Deus me deu muito”.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Enquanto Jacó viajava, ele veio a um </w:t>
      </w:r>
      <w:r>
        <w:rPr>
          <w:b/>
          <w:lang w:val="pt_PT" w:bidi="pt_PT"/>
        </w:rPr>
        <w:t>certo lugar</w:t>
      </w:r>
      <w:r>
        <w:rPr>
          <w:lang w:val="pt_PT" w:bidi="pt_PT"/>
        </w:rPr>
        <w:t xml:space="preserve"> para parar pela noite. Esse certo lugar não tinha um nome ou Jacó não sabia um nome para ele. No entanto, o lugar é dado um artigo definido que parece significar que é significativo. Chamar de um certo lugar é uma maneira de indicar que esse lugar é importante.</w:t>
      </w:r>
    </w:p>
    <w:p>
      <w:pPr/>
      <w:r>
        <w:rPr>
          <w:lang w:val="pt_PT" w:bidi="pt_PT"/>
        </w:rPr>
      </w:r>
      <w:r>
        <w:rPr>
          <w:lang w:val="pt_PT" w:bidi="pt_PT"/>
        </w:rPr>
        <w:t xml:space="preserve">Enquanto Jacó estava dormindo, ele teve um </w:t>
      </w:r>
      <w:r>
        <w:rPr>
          <w:b/>
          <w:lang w:val="pt_PT" w:bidi="pt_PT"/>
        </w:rPr>
        <w:t>sonho</w:t>
      </w:r>
      <w:r>
        <w:rPr>
          <w:lang w:val="pt_PT" w:bidi="pt_PT"/>
        </w:rPr>
        <w:t xml:space="preserve">. Os sonhos ocorrem durante o sono. As visões ocorrem quando uma pessoa está acordada. </w:t>
      </w:r>
      <w:r>
        <w:rPr>
          <w:lang w:val="pt_PT" w:bidi="pt_PT"/>
        </w:rPr>
        <w:t>Sonhos</w:t>
      </w:r>
      <w:r>
        <w:rPr>
          <w:lang w:val="pt_PT" w:bidi="pt_PT"/>
        </w:rPr>
        <w:t xml:space="preserve"> são discutidos no Glossário Mestre. Esse sonho era um sonho natural. O sonho de Jacó não era causado por drogas ou espíritos.</w:t>
      </w:r>
    </w:p>
    <w:p>
      <w:pPr/>
      <w:r>
        <w:rPr>
          <w:lang w:val="pt_PT" w:bidi="pt_PT"/>
        </w:rPr>
      </w:r>
      <w:r>
        <w:rPr>
          <w:lang w:val="pt_PT" w:bidi="pt_PT"/>
        </w:rPr>
        <w:t xml:space="preserve">Jacó viu uma escada </w:t>
      </w:r>
      <w:r>
        <w:rPr>
          <w:b/>
          <w:lang w:val="pt_PT" w:bidi="pt_PT"/>
        </w:rPr>
        <w:t>larga</w:t>
      </w:r>
      <w:r>
        <w:rPr>
          <w:lang w:val="pt_PT" w:bidi="pt_PT"/>
        </w:rPr>
        <w:t xml:space="preserve">. Era um conjunto de degraus indo da </w:t>
      </w:r>
      <w:r>
        <w:rPr>
          <w:b/>
          <w:lang w:val="pt_PT" w:bidi="pt_PT"/>
        </w:rPr>
        <w:t>terra</w:t>
      </w:r>
      <w:r>
        <w:rPr>
          <w:lang w:val="pt_PT" w:bidi="pt_PT"/>
        </w:rPr>
        <w:t xml:space="preserve"> para o </w:t>
      </w:r>
      <w:r>
        <w:rPr>
          <w:b/>
          <w:lang w:val="pt_PT" w:bidi="pt_PT"/>
        </w:rPr>
        <w:t>céu</w:t>
      </w:r>
      <w:r>
        <w:rPr>
          <w:lang w:val="pt_PT" w:bidi="pt_PT"/>
        </w:rPr>
        <w:t xml:space="preserve">. Céu é o lugar onde Deus vive. Use o mesmo termo para terra e céu que você usou antes. A escada era larga o suficiente para os </w:t>
      </w:r>
      <w:r>
        <w:rPr>
          <w:b/>
          <w:lang w:val="pt_PT" w:bidi="pt_PT"/>
        </w:rPr>
        <w:t>Anjos</w:t>
      </w:r>
      <w:r>
        <w:rPr>
          <w:lang w:val="pt_PT" w:bidi="pt_PT"/>
        </w:rPr>
        <w:t xml:space="preserve"> caminharem para cima e para baixo ao mesmo tempo. Os anjos são seres espirituais criados por Deus para carregar mensagens para Deus. </w:t>
      </w:r>
      <w:r>
        <w:rPr>
          <w:lang w:val="pt_PT" w:bidi="pt_PT"/>
        </w:rPr>
        <w:t>Anjos</w:t>
      </w:r>
      <w:r>
        <w:rPr>
          <w:lang w:val="pt_PT" w:bidi="pt_PT"/>
        </w:rPr>
        <w:t xml:space="preserve"> são discutidos no Glossário Mestre. Use a mesma palavra para anjo que você usou antes.</w:t>
      </w:r>
    </w:p>
    <w:p>
      <w:pPr/>
      <w:r>
        <w:rPr>
          <w:lang w:val="pt_PT" w:bidi="pt_PT"/>
        </w:rPr>
      </w:r>
      <w:r>
        <w:rPr>
          <w:b/>
          <w:lang w:val="pt_PT" w:bidi="pt_PT"/>
        </w:rPr>
        <w:t>Yavé</w:t>
      </w:r>
      <w:r>
        <w:rPr>
          <w:lang w:val="pt_PT" w:bidi="pt_PT"/>
        </w:rPr>
        <w:t xml:space="preserve"> estava de pé no topo da escada. Essa passagem usa ambos os nomes para Deus em toda a passagem. Use a mesma palavra para Yavé e a mesma palavra para Deus que você usou antes. Deus diz: “Sou o Deus de Abraão e o Deus de Isaque”. Deus repete as promessas dadas a Abraão e Isaque e diz que essas são promessas para Jacó. Deus também promete trazer Jacó de volta a essa terra. Essa terra é a terra que Deus prometeu a Abraão e a Isaque. Agora Deus diz que Jacó é o proprietário da terra.</w:t>
      </w:r>
    </w:p>
    <w:p>
      <w:pPr/>
      <w:r>
        <w:rPr>
          <w:lang w:val="pt_PT" w:bidi="pt_PT"/>
        </w:rPr>
      </w:r>
      <w:r>
        <w:rPr>
          <w:lang w:val="pt_PT" w:bidi="pt_PT"/>
        </w:rPr>
        <w:t xml:space="preserve">Quando Jacó acordou de seu sonho, Jacó teve </w:t>
      </w:r>
      <w:r>
        <w:rPr>
          <w:b/>
          <w:lang w:val="pt_PT" w:bidi="pt_PT"/>
        </w:rPr>
        <w:t>medo</w:t>
      </w:r>
      <w:r>
        <w:rPr>
          <w:lang w:val="pt_PT" w:bidi="pt_PT"/>
        </w:rPr>
        <w:t xml:space="preserve">. </w:t>
      </w:r>
      <w:r>
        <w:rPr>
          <w:lang w:val="pt_PT" w:bidi="pt_PT"/>
        </w:rPr>
        <w:t>Temor de Deus</w:t>
      </w:r>
      <w:r>
        <w:rPr>
          <w:lang w:val="pt_PT" w:bidi="pt_PT"/>
        </w:rPr>
        <w:t xml:space="preserve"> está no Glossário Mestre. Jacó estava sentindo reverência, honra e respeito a Deus. Jacó diz que esse lugar é a “casa de Deus”, a “porta de entrada para o </w:t>
      </w:r>
      <w:r>
        <w:rPr>
          <w:b/>
          <w:lang w:val="pt_PT" w:bidi="pt_PT"/>
        </w:rPr>
        <w:t>céu</w:t>
      </w:r>
      <w:r>
        <w:rPr>
          <w:lang w:val="pt_PT" w:bidi="pt_PT"/>
        </w:rPr>
        <w:t>”. O céu é onde Deus vive. A “casa de Deus” significa onde Deus vive ou habita. Não é uma casa física.</w:t>
      </w:r>
    </w:p>
    <w:p>
      <w:pPr/>
      <w:r>
        <w:rPr>
          <w:lang w:val="pt_PT" w:bidi="pt_PT"/>
        </w:rPr>
      </w:r>
      <w:r>
        <w:rPr>
          <w:lang w:val="pt_PT" w:bidi="pt_PT"/>
        </w:rPr>
        <w:t xml:space="preserve">Na manhã, Jacó colocou em pé a rocha que ele havia usado como um travesseiro em sua extremidade. Jacó derramou azeite sobre a extremidade superior da rocha. Isso era para dedicar a rocha. A rocha deveria ser um pilar memorial, o que significa que era para lembrar qualquer um que visse que algo especial havia acontecido nesse lugar. Jacó nomeou o lugar </w:t>
      </w:r>
      <w:r>
        <w:rPr>
          <w:b/>
          <w:lang w:val="pt_PT" w:bidi="pt_PT"/>
        </w:rPr>
        <w:t>Betel</w:t>
      </w:r>
      <w:r>
        <w:rPr>
          <w:lang w:val="pt_PT" w:bidi="pt_PT"/>
        </w:rPr>
        <w:t>, que significa “casa de Deus”. Jacó não mudou o nome da cidade de Luz. Ele apenas mudou o nome do lugar. No entanto, mais tarde as pessoas começaram a chamar a cidade próxima de Luz pelo nome de Betel também.</w:t>
      </w:r>
    </w:p>
    <w:p>
      <w:pPr/>
      <w:r>
        <w:rPr>
          <w:lang w:val="pt_PT" w:bidi="pt_PT"/>
        </w:rPr>
      </w:r>
      <w:r>
        <w:rPr>
          <w:lang w:val="pt_PT" w:bidi="pt_PT"/>
        </w:rPr>
        <w:t xml:space="preserve">Jacó fez </w:t>
      </w:r>
      <w:r>
        <w:rPr>
          <w:b/>
          <w:lang w:val="pt_PT" w:bidi="pt_PT"/>
        </w:rPr>
        <w:t>um voto</w:t>
      </w:r>
      <w:r>
        <w:rPr>
          <w:lang w:val="pt_PT" w:bidi="pt_PT"/>
        </w:rPr>
        <w:t xml:space="preserve">. Um voto se refere a uma promessa solene para dar a Deus algum serviço em troca de certas orações ou desejos serem concedidos. O Glossário Mestre tem uma discussão de </w:t>
      </w:r>
      <w:r>
        <w:rPr>
          <w:lang w:val="pt_PT" w:bidi="pt_PT"/>
        </w:rPr>
        <w:t>voto</w:t>
      </w:r>
      <w:r>
        <w:rPr>
          <w:lang w:val="pt_PT" w:bidi="pt_PT"/>
        </w:rPr>
        <w:t>.</w:t>
      </w:r>
    </w:p>
    <w:p>
      <w:pPr/>
      <w:r>
        <w:rPr>
          <w:lang w:val="pt_PT" w:bidi="pt_PT"/>
        </w:rPr>
      </w:r>
      <w:r>
        <w:rPr>
          <w:lang w:val="pt_PT" w:bidi="pt_PT"/>
        </w:rPr>
        <w:t xml:space="preserve">Como uma parte do voto, Jacó prometeu dar um dízimo de tudo o que </w:t>
      </w:r>
      <w:r>
        <w:rPr>
          <w:b/>
          <w:lang w:val="pt_PT" w:bidi="pt_PT"/>
        </w:rPr>
        <w:t>ele</w:t>
      </w:r>
      <w:r>
        <w:rPr>
          <w:lang w:val="pt_PT" w:bidi="pt_PT"/>
        </w:rPr>
        <w:t xml:space="preserve"> tem. Um dízimo é 10%. Isso significa que Jacó promete dar de volta a Deus 1 animal de cada 10 que Deus dá a Jacó.</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28:10–22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07">
        <w:r>
          <w:rPr>
            <w:lang w:val="pt_PT" w:bidi="pt_PT"/>
          </w:rPr>
          <w:rPr>
            <w:color w:val="0000EE"/>
            <w:u w:val="single"/>
          </w:rPr>
          <w:t>Ouvir e Sentir</w:t>
        </w:r>
      </w:hyperlink>
      <w:r>
        <w:rPr>
          <w:lang w:val="pt_PT" w:bidi="pt_PT"/>
        </w:rPr>
        <w:t xml:space="preserve"> (394 KB)</w:t>
      </w:r>
      <w:r>
        <w:rPr>
          <w:lang w:val="pt_PT" w:bidi="pt_PT"/>
        </w:rPr>
      </w:r>
    </w:p>
    <w:p>
      <w:pPr>
        <w:pStyle w:val="ListBullet"/>
        <w:spacing w:line="240" w:lineRule="auto"/>
        <w:ind w:left="720"/>
      </w:pPr>
      <w:r>
        <w:rPr>
          <w:lang w:val="pt_PT" w:bidi="pt_PT"/>
        </w:rPr>
      </w:r>
      <w:hyperlink r:id="rId308">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309">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310">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311">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29:1–14</w:t>
      </w:r>
      <w:r>
        <w:rPr>
          <w:lang w:val="pt_PT" w:bidi="pt_PT"/>
        </w:rPr>
      </w:r>
    </w:p>
    <w:p>
      <w:pPr>
        <w:pStyle w:val="Heading3"/>
      </w:pPr>
      <w:r>
        <w:rPr>
          <w:lang w:val="pt_PT" w:bidi="pt_PT"/>
        </w:rPr>
        <w:t>Ouvir e Sentir</w:t>
      </w:r>
    </w:p>
    <w:p>
      <w:pPr/>
      <w:r>
        <w:rPr>
          <w:lang w:val="pt_PT" w:bidi="pt_PT"/>
        </w:rPr>
      </w:r>
      <w:r>
        <w:rPr>
          <w:lang w:val="pt_PT" w:bidi="pt_PT"/>
        </w:rPr>
        <w:t>Ouça Gênesis 29:1–14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Jacó continuou sua jornada para Harã. A passagem começa com a chegada de Jacó. Jacó tem viajado a pelo menos um mês e talvez por mais tempo. É mais de 500 milhas, ou 885 quilômetros, entre Berseba onde Isaque vive para Harã. Essa história é um conto narrativa da chegada de Jacó a Harã.</w:t>
      </w:r>
    </w:p>
    <w:p>
      <w:pPr/>
      <w:r>
        <w:rPr>
          <w:lang w:val="pt_PT" w:bidi="pt_PT"/>
        </w:rPr>
      </w:r>
      <w:r>
        <w:rPr>
          <w:lang w:val="pt_PT" w:bidi="pt_PT"/>
        </w:rPr>
        <w:t>A passagem começa com uma palavra que diz que depois de dedicar a pedra memorial em Betel e fazer um voto, Jacó se apressou para Harã. Jacó não atrasou ao longo da rota. Jacó chegou na terra do leste. Essa terra é a leste ou nordeste de Israel. De Israel, está na direção do sol nascente.</w:t>
      </w:r>
    </w:p>
    <w:p>
      <w:pPr/>
      <w:r>
        <w:rPr>
          <w:lang w:val="pt_PT" w:bidi="pt_PT"/>
        </w:rPr>
      </w:r>
      <w:r>
        <w:rPr>
          <w:lang w:val="pt_PT" w:bidi="pt_PT"/>
        </w:rPr>
        <w:t>Quando Jacó chegou em Harã, Jacó não sabia exatamente onde ele estava. Jacó viu um poço com 3 rebanhos de ovelhas ao redor do poço. Ainda era cedo no dia. Essas ovelhas haviam sido trazidas cedo para ser dadas água. “Dar água às ovelhas” significa tirar água de uma fonte, como um poço e colocar onde as ovelhas podem beber. As ovelhas não podem acessar a água, a menos que alguém faça isso por elas.</w:t>
      </w:r>
    </w:p>
    <w:p>
      <w:pPr/>
      <w:r>
        <w:rPr>
          <w:lang w:val="pt_PT" w:bidi="pt_PT"/>
        </w:rPr>
      </w:r>
      <w:r>
        <w:rPr>
          <w:lang w:val="pt_PT" w:bidi="pt_PT"/>
        </w:rPr>
        <w:t>Pare e discuta: descreva o processo para fornecer água para um rebanho de ovelhas.</w:t>
      </w:r>
    </w:p>
    <w:p>
      <w:pPr/>
      <w:r>
        <w:rPr>
          <w:lang w:val="pt_PT" w:bidi="pt_PT"/>
        </w:rPr>
      </w:r>
      <w:r>
        <w:rPr>
          <w:lang w:val="pt_PT" w:bidi="pt_PT"/>
        </w:rPr>
        <w:t>Cada rebanho de ovelhas tinha um pastor. O pastor manteria seu rebanho separado dos outros rebanhos.</w:t>
      </w:r>
    </w:p>
    <w:p>
      <w:pPr/>
      <w:r>
        <w:rPr>
          <w:lang w:val="pt_PT" w:bidi="pt_PT"/>
        </w:rPr>
      </w:r>
      <w:r>
        <w:rPr>
          <w:lang w:val="pt_PT" w:bidi="pt_PT"/>
        </w:rPr>
        <w:t>A passagem diz que era o costume nesse lugar esperar até que todos os rebanhos tivessem se reunido antes de dar água aos animais. Isso ajudaria a garantir que cada rebanho tivesse água e que nenhum pastor tomasse mais água do que era permitido. Os pastores cobriam o poço com uma grande pedra. Essa pedra impedia que os objetos caíssem no poço. A pedra também era grande o suficiente e pesada o suficiente para que um pastor normal não pudesse movê-la sozinho. Precisaria que vários pastores movessem a pedra para que a água pudesse ser retirada do poço. Depois de dar água a todos os animais, os pastores colocariam a pedra de volta sobre a abertura do poço.</w:t>
      </w:r>
    </w:p>
    <w:p>
      <w:pPr/>
      <w:r>
        <w:rPr>
          <w:lang w:val="pt_PT" w:bidi="pt_PT"/>
        </w:rPr>
      </w:r>
      <w:r>
        <w:rPr>
          <w:lang w:val="pt_PT" w:bidi="pt_PT"/>
        </w:rPr>
        <w:t>Mostre uma imagem de um poço coberto com uma grande pedra plana. Mostre uma imagem de um rebanho de ovelhas com um pastor.</w:t>
      </w:r>
    </w:p>
    <w:p>
      <w:pPr/>
      <w:r>
        <w:rPr>
          <w:lang w:val="pt_PT" w:bidi="pt_PT"/>
        </w:rPr>
      </w:r>
      <w:r>
        <w:rPr>
          <w:lang w:val="pt_PT" w:bidi="pt_PT"/>
        </w:rPr>
        <w:t>Jacó se aproximou dos rebanhos e pastores e os cumprimentou chamando-os de irmãos. Eles não são irmãos de Jacó. Essa era uma saudação amigável apropriada entre estranhos.</w:t>
      </w:r>
    </w:p>
    <w:p>
      <w:pPr/>
      <w:r>
        <w:rPr>
          <w:lang w:val="pt_PT" w:bidi="pt_PT"/>
        </w:rPr>
      </w:r>
      <w:r>
        <w:rPr>
          <w:lang w:val="pt_PT" w:bidi="pt_PT"/>
        </w:rPr>
        <w:t>Pare e discuta: conte uma história de um homem que vai para um novo lugar que ele nunca esteve antes. Ele vê alguns homens que ele nunca encontrou lá. Como esse homem cumprimenta educadamente esses outros homens?</w:t>
      </w:r>
    </w:p>
    <w:p>
      <w:pPr/>
      <w:r>
        <w:rPr>
          <w:lang w:val="pt_PT" w:bidi="pt_PT"/>
        </w:rPr>
      </w:r>
      <w:r>
        <w:rPr>
          <w:lang w:val="pt_PT" w:bidi="pt_PT"/>
        </w:rPr>
        <w:t>Jacó pergunta aos pastores de onde eles são. Jacó não sabe o nome dessa área. Jacó não sabe onde ele está neste momento em sua jornada. Os pastores dizem a Jacó que é Harã. Jacó então pergunta aos pastores se eles conhecem Labão, o filho de Naor. Nesse contexto, a palavra filho significa descendente. Labão é o neto de Naor. Naor era o irmão de Abraão. Labão é o irmão de Rebeca, a mãe de Jacó.</w:t>
      </w:r>
    </w:p>
    <w:p>
      <w:pPr/>
      <w:r>
        <w:rPr>
          <w:lang w:val="pt_PT" w:bidi="pt_PT"/>
        </w:rPr>
      </w:r>
      <w:r>
        <w:rPr>
          <w:lang w:val="pt_PT" w:bidi="pt_PT"/>
        </w:rPr>
        <w:t>Jacó começa a falar com os pastores sobre o momento de dar água às ovelhas. Jacó quer saber por que eles reúnem as ovelhas tão cedo no dia. “De manhã" significa que ainda é cedo no dia. O sol não se porá por várias horas. Jacó pensa que eles ainda têm várias horas para as ovelhas pastarem ou comerem antes de serem trazidas para beber água a noite. Os pastores não respondem à pergunta de Jacó sobre o horário. Os pastores explicam que todos os rebanhos de ovelhas têm que ser trazidos ao poço antes de a pedra poder ser removida e as ovelhas beberem água.</w:t>
      </w:r>
    </w:p>
    <w:p>
      <w:pPr/>
      <w:r>
        <w:rPr>
          <w:lang w:val="pt_PT" w:bidi="pt_PT"/>
        </w:rPr>
      </w:r>
      <w:r>
        <w:rPr>
          <w:lang w:val="pt_PT" w:bidi="pt_PT"/>
        </w:rPr>
        <w:t>Enquanto Jacó está falando com os pastores, uma jovem mulher vem com um rebanho de ovelhas. Ela é Raquel, uma filha de Labão. Raquel está trabalhando como uma pastora. Geralmente, uma menina cuidaria dos rebanhos apenas se não houvesse filho. Labão tem filhos. Não sabemos por que Raquel estava fazendo esse trabalho. Trabalhar como uma pastora teria colocado Rachel em risco de ser atacada porque ela é uma menina.</w:t>
      </w:r>
    </w:p>
    <w:p>
      <w:pPr/>
      <w:r>
        <w:rPr>
          <w:lang w:val="pt_PT" w:bidi="pt_PT"/>
        </w:rPr>
      </w:r>
      <w:r>
        <w:rPr>
          <w:lang w:val="pt_PT" w:bidi="pt_PT"/>
        </w:rPr>
        <w:t>Pare e discuta: qual é o papel de meninas em sua cultura? Que trabalho uma jovem mulher não casada seria atribuída para fazer para a família?</w:t>
      </w:r>
    </w:p>
    <w:p>
      <w:pPr/>
      <w:r>
        <w:rPr>
          <w:lang w:val="pt_PT" w:bidi="pt_PT"/>
        </w:rPr>
      </w:r>
      <w:r>
        <w:rPr>
          <w:lang w:val="pt_PT" w:bidi="pt_PT"/>
        </w:rPr>
        <w:t>Jacó entende que Raquel é sua prima. Raquel é a filha de Labão. Labão é o irmão de Rebeca. Rachel é a primeira prima de Jacó no lado de sua mãe da família. Jacó vai para o poço e remove a pedra que cobre o topo do poço. Isso requer grande força. Normalmente era preciso que vários pastores movessem essa pedra. Jacó dá água ao rebanho para Rachel. Então Jacó beija Raquel. O beijo normal de saudação é beijar alguém em cada bochecha. Jacó começa a chorar com alegria. Essa é uma maneira normal de expressar alegria na cultura de Jacó.</w:t>
      </w:r>
    </w:p>
    <w:p>
      <w:pPr/>
      <w:r>
        <w:rPr>
          <w:lang w:val="pt_PT" w:bidi="pt_PT"/>
        </w:rPr>
      </w:r>
      <w:r>
        <w:rPr>
          <w:lang w:val="pt_PT" w:bidi="pt_PT"/>
        </w:rPr>
        <w:t>Pare e discuta: qual é a maneira normal de cumprimentar um visitante em sua cultura? Conte uma história de um visitante vindo a sua aldeia. Como as pessoas cumprimentam esse homem? Que emoções ele mostra?</w:t>
      </w:r>
    </w:p>
    <w:p>
      <w:pPr/>
      <w:r>
        <w:rPr>
          <w:lang w:val="pt_PT" w:bidi="pt_PT"/>
        </w:rPr>
      </w:r>
      <w:r>
        <w:rPr>
          <w:lang w:val="pt_PT" w:bidi="pt_PT"/>
        </w:rPr>
        <w:t>Jacó diz a Raquel que Jacó é o filho de Rebeca, sua tia. Raquel deixou o rebanho de ovelhas no poço e correu para dizer a seu pai Labão que Jacó havia chegado.</w:t>
      </w:r>
    </w:p>
    <w:p>
      <w:pPr/>
      <w:r>
        <w:rPr>
          <w:lang w:val="pt_PT" w:bidi="pt_PT"/>
        </w:rPr>
      </w:r>
      <w:r>
        <w:rPr>
          <w:lang w:val="pt_PT" w:bidi="pt_PT"/>
        </w:rPr>
        <w:t>Labão se levanta imediatamente e corre para encontrar Jacó. Labão cumprimenta Jacó com um beijo na bochecha e abraça Jacó. Labão então leva Jacó para a casa de Labão. Jacó diz a Labão por que Jacó veio a Harã. Então Labão diz: “Você é minha carne e sangue”. Isso significa que Labão aceita que Jacó é o sobrinho de Labão, o filho de Rebeca, a irmã de Labão. Jacó ficou com Labão por um mês.</w:t>
      </w:r>
    </w:p>
    <w:p>
      <w:pPr/>
      <w:r>
        <w:rPr>
          <w:lang w:val="pt_PT" w:bidi="pt_PT"/>
        </w:rPr>
      </w:r>
      <w:r>
        <w:rPr>
          <w:lang w:val="pt_PT" w:bidi="pt_PT"/>
        </w:rPr>
        <w:t>Pare e discuta como uma equipe: conte uma história sobre um parente desconhecido que vem para a visita. Como as pessoas cumprimentam essa pessoa? O que a família faz para fazer esse parente se sentir bem-vindo? Que palavras você diz que indicam que essa pessoa realmente é um membro da família?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Jacó continua sua jornada para Harã.</w:t>
      </w:r>
    </w:p>
    <w:p>
      <w:pPr/>
      <w:r>
        <w:rPr>
          <w:lang w:val="pt_PT" w:bidi="pt_PT"/>
        </w:rPr>
      </w:r>
      <w:r>
        <w:rPr>
          <w:b/>
          <w:lang w:val="pt_PT" w:bidi="pt_PT"/>
        </w:rPr>
        <w:t>Segunda cena:</w:t>
      </w:r>
      <w:r>
        <w:rPr>
          <w:lang w:val="pt_PT" w:bidi="pt_PT"/>
        </w:rPr>
        <w:t xml:space="preserve"> Jacó vê um poço com rebanhos de ovelhas ao redor dele. Jacó cumprimenta os pastores e descobre que é Harã. Os pastores conhecem Labão.</w:t>
      </w:r>
    </w:p>
    <w:p>
      <w:pPr/>
      <w:r>
        <w:rPr>
          <w:lang w:val="pt_PT" w:bidi="pt_PT"/>
        </w:rPr>
      </w:r>
      <w:r>
        <w:rPr>
          <w:b/>
          <w:lang w:val="pt_PT" w:bidi="pt_PT"/>
        </w:rPr>
        <w:t>Terceira cena:</w:t>
      </w:r>
      <w:r>
        <w:rPr>
          <w:lang w:val="pt_PT" w:bidi="pt_PT"/>
        </w:rPr>
        <w:t xml:space="preserve"> Raquel chega com um rebanho de ovelhas. Jacó diz a ela que ele é Jacó, seu primo. Raquel vai para Labão.</w:t>
      </w:r>
    </w:p>
    <w:p>
      <w:pPr/>
      <w:r>
        <w:rPr>
          <w:lang w:val="pt_PT" w:bidi="pt_PT"/>
        </w:rPr>
      </w:r>
      <w:r>
        <w:rPr>
          <w:b/>
          <w:lang w:val="pt_PT" w:bidi="pt_PT"/>
        </w:rPr>
        <w:t>Quarta cena:</w:t>
      </w:r>
      <w:r>
        <w:rPr>
          <w:lang w:val="pt_PT" w:bidi="pt_PT"/>
        </w:rPr>
        <w:t xml:space="preserve"> Labão sai para cumprimentar Jacó e leva Jacó para sua casa. Jacó fica lá por um mês.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pastores</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Labão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passagem tem uma série de saudações entre Jacó e estranhos. É importante observar as diferenças entre as saudações.</w:t>
      </w:r>
    </w:p>
    <w:p>
      <w:pPr>
        <w:pStyle w:val="ListBullet"/>
        <w:spacing w:line="240" w:lineRule="auto"/>
        <w:ind w:left="720"/>
      </w:pPr>
      <w:r>
        <w:rPr>
          <w:lang w:val="pt_PT" w:bidi="pt_PT"/>
        </w:rPr>
      </w:r>
      <w:r>
        <w:rPr>
          <w:lang w:val="pt_PT" w:bidi="pt_PT"/>
        </w:rPr>
        <w:t>Jacó encontra os outros pastores e os chama de irmãos.</w:t>
      </w:r>
    </w:p>
    <w:p>
      <w:pPr>
        <w:pStyle w:val="ListBullet"/>
        <w:spacing w:line="240" w:lineRule="auto"/>
        <w:ind w:left="720"/>
      </w:pPr>
      <w:r>
        <w:rPr>
          <w:lang w:val="pt_PT" w:bidi="pt_PT"/>
        </w:rPr>
      </w:r>
      <w:r>
        <w:rPr>
          <w:lang w:val="pt_PT" w:bidi="pt_PT"/>
        </w:rPr>
        <w:t>Jacó encontra Raquel, sua prima, e beija Raquel em cada bochecha e chora com alegria.</w:t>
      </w:r>
    </w:p>
    <w:p>
      <w:pPr>
        <w:pStyle w:val="ListBullet"/>
        <w:spacing w:line="240" w:lineRule="auto"/>
        <w:ind w:left="720"/>
      </w:pPr>
      <w:r>
        <w:rPr>
          <w:lang w:val="pt_PT" w:bidi="pt_PT"/>
        </w:rPr>
      </w:r>
      <w:r>
        <w:rPr>
          <w:lang w:val="pt_PT" w:bidi="pt_PT"/>
        </w:rPr>
        <w:t>Jacó encontra Labão, seu tio. Labão beija Jacó e abraça Jacó e leva Jacó para a casa de Labão.</w:t>
      </w:r>
    </w:p>
    <w:p>
      <w:pPr/>
      <w:r>
        <w:rPr>
          <w:lang w:val="pt_PT" w:bidi="pt_PT"/>
        </w:rPr>
      </w:r>
      <w:r>
        <w:rPr>
          <w:lang w:val="pt_PT" w:bidi="pt_PT"/>
        </w:rPr>
        <w:t>Pare e discuta como um grupo: as saudações são semelhantes, mas diferentes. Como cada saudação explica um relacionamento? Em sua cultura, como você cumprimentaria cada uma dessas pessoas?</w:t>
      </w:r>
    </w:p>
    <w:p>
      <w:pPr/>
      <w:r>
        <w:rPr>
          <w:lang w:val="pt_PT" w:bidi="pt_PT"/>
        </w:rPr>
      </w:r>
      <w:r>
        <w:rPr>
          <w:lang w:val="pt_PT" w:bidi="pt_PT"/>
        </w:rPr>
        <w:t>Na cena um, Jacó termina seu voto em Betel e viaja para Harã. Leva cerca de um mês para fazer essa jornada. A passagem começa com uma palavra que indica que viajar foi a próxima coisa que Jacó fez depois que ele completou seu voto em Betel.</w:t>
      </w:r>
    </w:p>
    <w:p>
      <w:pPr/>
      <w:r>
        <w:rPr>
          <w:lang w:val="pt_PT" w:bidi="pt_PT"/>
        </w:rPr>
      </w:r>
      <w:r>
        <w:rPr>
          <w:lang w:val="pt_PT" w:bidi="pt_PT"/>
        </w:rPr>
        <w:t>Mostre o mapa e reveja a rota de Jacó.</w:t>
      </w:r>
    </w:p>
    <w:p>
      <w:pPr/>
      <w:r>
        <w:rPr>
          <w:lang w:val="pt_PT" w:bidi="pt_PT"/>
        </w:rPr>
      </w:r>
      <w:r>
        <w:rPr>
          <w:lang w:val="pt_PT" w:bidi="pt_PT"/>
        </w:rPr>
        <w:t>Pare e discuta: conte uma história com uma sequência de eventos. Observe as palavras que você usa para dizer o que acontece em seguida.</w:t>
      </w:r>
    </w:p>
    <w:p>
      <w:pPr/>
      <w:r>
        <w:rPr>
          <w:lang w:val="pt_PT" w:bidi="pt_PT"/>
        </w:rPr>
      </w:r>
      <w:r>
        <w:rPr>
          <w:lang w:val="pt_PT" w:bidi="pt_PT"/>
        </w:rPr>
        <w:t>Na segunda cena, Jacó chega em Harã. Jacó tem viajado há cerca de um mês. Jacó vê um poço a uma distância. A abertura do poço é coberta com uma grande pedra pesada. Mesmo que o sol ainda esteja alto no céu, três rebanhos de ovelhas vieram ao poço para ser dadas água. Jacó cumprimenta os pastores. Jacó pergunta aos pastores de onde eles são. Os pastores dizem que eles são de Harã. Jacó então pergunta se eles conhecem um homem chamado Labão. Os pastores conhecem Labão. Jacó pergunta como Labão está. Enquanto Jacó está falando com os pastores, eles veem Raquel, a filha de Labão, vindo para o poço com um rebanho de ovelhas. Então Jacó pergunta por que eles levam as ovelhas para tomar água tão cedo no dia. Jacó é um pastor também. Jacó sabe que o costume é manter as ovelhas pastando o dia todo e dar água a elas na noite perto do pôr do sol.</w:t>
      </w:r>
    </w:p>
    <w:p>
      <w:pPr/>
      <w:r>
        <w:rPr>
          <w:lang w:val="pt_PT" w:bidi="pt_PT"/>
        </w:rPr>
      </w:r>
      <w:r>
        <w:rPr>
          <w:lang w:val="pt_PT" w:bidi="pt_PT"/>
        </w:rPr>
        <w:t>Essa passagem é sobre dar água aos rebanhos. Todos entenderiam que incluía todas essas ações:</w:t>
      </w:r>
    </w:p>
    <w:p>
      <w:pPr>
        <w:pStyle w:val="ListBullet"/>
        <w:spacing w:line="240" w:lineRule="auto"/>
        <w:ind w:left="720"/>
      </w:pPr>
      <w:r>
        <w:rPr>
          <w:lang w:val="pt_PT" w:bidi="pt_PT"/>
        </w:rPr>
      </w:r>
      <w:r>
        <w:rPr>
          <w:lang w:val="pt_PT" w:bidi="pt_PT"/>
        </w:rPr>
        <w:t>Trazer os rebanhos de ovelhas para o poço ou fonte de água.</w:t>
      </w:r>
    </w:p>
    <w:p>
      <w:pPr>
        <w:pStyle w:val="ListBullet"/>
        <w:spacing w:line="240" w:lineRule="auto"/>
        <w:ind w:left="720"/>
      </w:pPr>
      <w:r>
        <w:rPr>
          <w:lang w:val="pt_PT" w:bidi="pt_PT"/>
        </w:rPr>
      </w:r>
      <w:r>
        <w:rPr>
          <w:lang w:val="pt_PT" w:bidi="pt_PT"/>
        </w:rPr>
        <w:t>Remover a pedra da abertura do poço.</w:t>
      </w:r>
    </w:p>
    <w:p>
      <w:pPr>
        <w:pStyle w:val="ListBullet"/>
        <w:spacing w:line="240" w:lineRule="auto"/>
        <w:ind w:left="720"/>
      </w:pPr>
      <w:r>
        <w:rPr>
          <w:lang w:val="pt_PT" w:bidi="pt_PT"/>
        </w:rPr>
      </w:r>
      <w:r>
        <w:rPr>
          <w:lang w:val="pt_PT" w:bidi="pt_PT"/>
        </w:rPr>
        <w:t>Tirar água do poço.</w:t>
      </w:r>
    </w:p>
    <w:p>
      <w:pPr>
        <w:pStyle w:val="ListBullet"/>
        <w:spacing w:line="240" w:lineRule="auto"/>
        <w:ind w:left="720"/>
      </w:pPr>
      <w:r>
        <w:rPr>
          <w:lang w:val="pt_PT" w:bidi="pt_PT"/>
        </w:rPr>
      </w:r>
      <w:r>
        <w:rPr>
          <w:lang w:val="pt_PT" w:bidi="pt_PT"/>
        </w:rPr>
        <w:t>Colocar em um recipiente para as ovelhas beberem.</w:t>
      </w:r>
    </w:p>
    <w:p>
      <w:pPr>
        <w:pStyle w:val="ListBullet"/>
        <w:spacing w:line="240" w:lineRule="auto"/>
        <w:ind w:left="720"/>
      </w:pPr>
      <w:r>
        <w:rPr>
          <w:lang w:val="pt_PT" w:bidi="pt_PT"/>
        </w:rPr>
      </w:r>
      <w:r>
        <w:rPr>
          <w:lang w:val="pt_PT" w:bidi="pt_PT"/>
        </w:rPr>
        <w:t>Permitir que as ovelhas bebam a água.</w:t>
      </w:r>
    </w:p>
    <w:p>
      <w:pPr>
        <w:pStyle w:val="ListBullet"/>
        <w:spacing w:line="240" w:lineRule="auto"/>
        <w:ind w:left="720"/>
      </w:pPr>
      <w:r>
        <w:rPr>
          <w:lang w:val="pt_PT" w:bidi="pt_PT"/>
        </w:rPr>
      </w:r>
      <w:r>
        <w:rPr>
          <w:lang w:val="pt_PT" w:bidi="pt_PT"/>
        </w:rPr>
        <w:t>Recolocar a cobertura de pedra sobre a boca do poço.</w:t>
      </w:r>
    </w:p>
    <w:p>
      <w:pPr/>
      <w:r>
        <w:rPr>
          <w:lang w:val="pt_PT" w:bidi="pt_PT"/>
        </w:rPr>
      </w:r>
      <w:r>
        <w:rPr>
          <w:lang w:val="pt_PT" w:bidi="pt_PT"/>
        </w:rPr>
        <w:t>Pare e discuta: que palavras de ação você precisaria usar para que as pessoas entendessem como dar água às ovelhas?</w:t>
      </w:r>
    </w:p>
    <w:p>
      <w:pPr/>
      <w:r>
        <w:rPr>
          <w:lang w:val="pt_PT" w:bidi="pt_PT"/>
        </w:rPr>
      </w:r>
      <w:r>
        <w:rPr>
          <w:lang w:val="pt_PT" w:bidi="pt_PT"/>
        </w:rPr>
        <w:t>Na cena três, Raquel chega com um rebanho de ovelhas. Raquel é uma das filhas de Labão. Isso significa que Raquel é prima de Jacó. Como Raquel é sua prima e o rebanho pertence a seu pai Labão, Jacó vai para o poço e tira a pedra. É preciso muita força para remover a pedra sozinho. Normalmente, os pastores trabalham juntos para mover a pedra. Aqui, Jacó a remove sozinho. O costume é esperar até que todos os rebanhos estejam no poço e então dar água a todos os rebanhos ao mesmo tempo. Jacó não segue o costume. Jacó dá água ao rebanho que pertence a Labão. Então Jacó cumprimenta Raquel com um beijo na bochecha e chora com alegria. Jacó explica que ele é o primo de Raquel. Raquel deixa as ovelhas no poço e corre para casa para dizer a seu pai Labão que Jacó veio. Não sabemos a distância entre o poço e a casa de Labão.</w:t>
      </w:r>
    </w:p>
    <w:p>
      <w:pPr/>
      <w:r>
        <w:rPr>
          <w:lang w:val="pt_PT" w:bidi="pt_PT"/>
        </w:rPr>
      </w:r>
      <w:r>
        <w:rPr>
          <w:lang w:val="pt_PT" w:bidi="pt_PT"/>
        </w:rPr>
        <w:t>Na cena quatro, Labão corre para o poço e cumprimenta Jacó abraçando e beijando Jacó em sua bochecha. Então Labão leva Jacó para sua casa. Jacó explica a Labão por que ele veio a Harã. Labão declara que Jacó é realmente um membro da família. Jacó ficou com Labão por um mês.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Pastores</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Labão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Pergunte ao ator que interpreta um dos papéis: “Como você está se sentindo?”. Você pode ouvir coisas como respostas diferentes. Reinicie a encenação.</w:t>
      </w:r>
    </w:p>
    <w:p>
      <w:pPr/>
      <w:r>
        <w:rPr>
          <w:lang w:val="pt_PT" w:bidi="pt_PT"/>
        </w:rPr>
      </w:r>
      <w:r>
        <w:rPr>
          <w:lang w:val="pt_PT" w:bidi="pt_PT"/>
        </w:rPr>
        <w:t xml:space="preserve">Na primeira cena, Jacó continua sua jornada de Betel para Harã. Jacó tem viajado há cerca de um mês. </w:t>
      </w:r>
    </w:p>
    <w:p>
      <w:pPr/>
      <w:r>
        <w:rPr>
          <w:lang w:val="pt_PT" w:bidi="pt_PT"/>
        </w:rPr>
      </w:r>
      <w:r>
        <w:rPr>
          <w:lang w:val="pt_PT" w:bidi="pt_PT"/>
        </w:rPr>
        <w:t>Pergunte a Jacó: “Como foi essa viagem?”. Você pode ouvir: “Foi longa. Estou muito cansado e pronto para estar em Harã”, ou “Foi incrível! Vi coisas maravilhosas no caminho”, ou “Foi bom, mas sinto falta de meus pais”. Reinicie a encenação.</w:t>
      </w:r>
    </w:p>
    <w:p>
      <w:pPr/>
      <w:r>
        <w:rPr>
          <w:lang w:val="pt_PT" w:bidi="pt_PT"/>
        </w:rPr>
      </w:r>
      <w:r>
        <w:rPr>
          <w:lang w:val="pt_PT" w:bidi="pt_PT"/>
        </w:rPr>
        <w:t>Na segunda cena, Jacó vê um poço e se aproxima dele. Há pastores com 3 rebanhos de ovelhas perto do poço. O sol ainda está alto no céu, mas eles vieram ao poço para dar água às ovelhas. Jacó se aproxima dos pastores e os cumprimenta educadamente. Jacó pergunta de onde os pastores são. Eles respondem que eles são de Harã. Jacó descobre que eles conhecem Labão. Todos veem uma jovem mulher se aproximando. Os pastores dizem que essa mulher é Raquel, uma filha de Labão. Jacó pergunta aos pastores por que eles estão no poço tão cedo no dia.</w:t>
      </w:r>
    </w:p>
    <w:p>
      <w:pPr/>
      <w:r>
        <w:rPr>
          <w:lang w:val="pt_PT" w:bidi="pt_PT"/>
        </w:rPr>
      </w:r>
      <w:r>
        <w:rPr>
          <w:lang w:val="pt_PT" w:bidi="pt_PT"/>
        </w:rPr>
        <w:t>Parem a ação e perguntem a Jacó: “Como você está se sentindo agora?” Você pode ouvir: “Estou tão aliviado e feliz por finalmente estar em Harã. Estou tão feliz por saber que meu tio Labão está aqui e está bem”, ou “Não entendo por que eles estão dando água às ovelhas tão cedo no dia, mas estou feliz por estar aqui. Estou feliz por ter encontrado a família de minha mãe”. Reinicie a encenação.</w:t>
      </w:r>
    </w:p>
    <w:p>
      <w:pPr/>
      <w:r>
        <w:rPr>
          <w:lang w:val="pt_PT" w:bidi="pt_PT"/>
        </w:rPr>
      </w:r>
      <w:r>
        <w:rPr>
          <w:lang w:val="pt_PT" w:bidi="pt_PT"/>
        </w:rPr>
        <w:t>Na terceira cena, Raquel chega ao poço com um rebanho de ovelhas. Jacó remove a pedra da abertura do poço e dá água ao rebanho de ovelhas de Raquel. Então Jacó cumprimenta Raquel com um beijo na bochecha. Jacó começa a chorar com alegria. Quando Raquel descobre que esse homem é seu primo Jacó, ela corre para casa para dizer a Labão.</w:t>
      </w:r>
    </w:p>
    <w:p>
      <w:pPr/>
      <w:r>
        <w:rPr>
          <w:lang w:val="pt_PT" w:bidi="pt_PT"/>
        </w:rPr>
      </w:r>
      <w:r>
        <w:rPr>
          <w:lang w:val="pt_PT" w:bidi="pt_PT"/>
        </w:rPr>
        <w:t>Pergunte a Jacó: “Por que você está chorando?”. Você pode ouvir: “Estou tão feliz. Encontrei a família de minha mãe. Raquel é bela. Raquel será uma esposa maravilhosa para mim”. Pergunte a Raquel: “Como você está se sentindo agora?”. Você pode ouvir: “Estou feliz por encontrar meu primo. Me pergunto por que ele veio a Harã. Ele é muito forte. Ele moveu essa pedra sozinho”. Pergunte a Labão: “Como você se sentiu quando Raquel disse a você que Jacó chegou em Harã?”. Você pode ouvir: “Estou feliz por ter meu sobrinho aqui. Ele é o filho de minha irmã Rebeca. Estou feliz por encontrá-lo. Ele é bem-vindo para me visitar”. Reinicie a encenação.</w:t>
      </w:r>
    </w:p>
    <w:p>
      <w:pPr/>
      <w:r>
        <w:rPr>
          <w:lang w:val="pt_PT" w:bidi="pt_PT"/>
        </w:rPr>
      </w:r>
      <w:r>
        <w:rPr>
          <w:lang w:val="pt_PT" w:bidi="pt_PT"/>
        </w:rPr>
        <w:t>Na quarta cena, Labão corre para o poço e cumprimenta Jacó com um beijo na bochecha e abraça Jacó. Labão então traz Jacó para sua casa. Jacó conta a Labão sua história. Quando ele termina de contar a história, Labão exclama: “Você realmente é minha própria carne e sangue”. Essa é uma expressão que significa: “você realmente está relacionado comigo” ou “você realmente é o filho de minha irmã”.</w:t>
      </w:r>
    </w:p>
    <w:p>
      <w:pPr/>
      <w:r>
        <w:rPr>
          <w:lang w:val="pt_PT" w:bidi="pt_PT"/>
        </w:rPr>
      </w:r>
      <w:r>
        <w:rPr>
          <w:lang w:val="pt_PT" w:bidi="pt_PT"/>
        </w:rPr>
        <w:t>Pergunte a Labão: “Por que você está tão feliz por ter Jacó com você?”. Você pode ouvir: “Jacó é o filho de minha irmã. Não a vejo desde que ela foi embora há mais de 40 anos. Isso é maravilhoso ter seu filho aqui para me dizer sobre ela”. Pergunte a Jacó: “Como se sente ao ter uma recepção tão boa de seu tio?”. Você pode ouvir: “Isso é maravilhoso. Ele está sendo tão gentil comigo. Ele está me fazendo sentir muito bem-vindo, ele realmente me quer aqui. Estou feliz por escolher uma esposa aqui”.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Comece essa passagem com uma palavra ou frase que indica que Jacó continuou sua viagem como a próxima coisa depois de terminar o voto em Betel.</w:t>
      </w:r>
    </w:p>
    <w:p>
      <w:pPr/>
      <w:r>
        <w:rPr>
          <w:lang w:val="pt_PT" w:bidi="pt_PT"/>
        </w:rPr>
      </w:r>
      <w:r>
        <w:rPr>
          <w:lang w:val="pt_PT" w:bidi="pt_PT"/>
        </w:rPr>
        <w:t xml:space="preserve">Uma </w:t>
      </w:r>
      <w:r>
        <w:rPr>
          <w:b/>
          <w:lang w:val="pt_PT" w:bidi="pt_PT"/>
        </w:rPr>
        <w:t>pedra</w:t>
      </w:r>
      <w:r>
        <w:rPr>
          <w:lang w:val="pt_PT" w:bidi="pt_PT"/>
        </w:rPr>
        <w:t xml:space="preserve"> pesada cobria a </w:t>
      </w:r>
      <w:r>
        <w:rPr>
          <w:b/>
          <w:lang w:val="pt_PT" w:bidi="pt_PT"/>
        </w:rPr>
        <w:t>boca</w:t>
      </w:r>
      <w:r>
        <w:rPr>
          <w:lang w:val="pt_PT" w:bidi="pt_PT"/>
        </w:rPr>
        <w:t xml:space="preserve"> do poço. A boca do poço é a abertura no topo do poço. A pedra seria uma grande pedra plana que cobria a boca ou abertura do poço. Essa pedra servia a vários propósitos. Protegia o poço e a água de objetos que caíam no poço e o tornavam sujo. Impedia que as pessoas caíssem acidentalmente nele. Como a pedra era tão grande e pesada, geralmente era preciso vários homens para removê-la. Assim, todos os pastores se reuniram com seus rebanhos antes de remover a pedra. Isso garantia que cada rebanho recebesse a quantidade correta de água.</w:t>
      </w:r>
    </w:p>
    <w:p>
      <w:pPr/>
      <w:r>
        <w:rPr>
          <w:lang w:val="pt_PT" w:bidi="pt_PT"/>
        </w:rPr>
      </w:r>
      <w:r>
        <w:rPr>
          <w:lang w:val="pt_PT" w:bidi="pt_PT"/>
        </w:rPr>
        <w:t>Mostre a foto do poço.</w:t>
      </w:r>
    </w:p>
    <w:p>
      <w:pPr/>
      <w:r>
        <w:rPr>
          <w:lang w:val="pt_PT" w:bidi="pt_PT"/>
        </w:rPr>
      </w:r>
      <w:r>
        <w:rPr>
          <w:lang w:val="pt_PT" w:bidi="pt_PT"/>
        </w:rPr>
        <w:t xml:space="preserve">Eles </w:t>
      </w:r>
      <w:r>
        <w:rPr>
          <w:b/>
          <w:lang w:val="pt_PT" w:bidi="pt_PT"/>
        </w:rPr>
        <w:t>deram água</w:t>
      </w:r>
      <w:r>
        <w:rPr>
          <w:lang w:val="pt_PT" w:bidi="pt_PT"/>
        </w:rPr>
        <w:t xml:space="preserve"> aos rebanhos. Dar água aos rebanhos é uma frase que inclui uma série de ações. Se você não tem uma palavra que todos entenderão, você pode ter que explicar esse processo.</w:t>
      </w:r>
    </w:p>
    <w:p>
      <w:pPr/>
      <w:r>
        <w:rPr>
          <w:lang w:val="pt_PT" w:bidi="pt_PT"/>
        </w:rPr>
      </w:r>
      <w:r>
        <w:rPr>
          <w:lang w:val="pt_PT" w:bidi="pt_PT"/>
        </w:rPr>
        <w:t xml:space="preserve">Jacó cumprimentou os pastores como </w:t>
      </w:r>
      <w:r>
        <w:rPr>
          <w:b/>
          <w:lang w:val="pt_PT" w:bidi="pt_PT"/>
        </w:rPr>
        <w:t>irmãos</w:t>
      </w:r>
      <w:r>
        <w:rPr>
          <w:lang w:val="pt_PT" w:bidi="pt_PT"/>
        </w:rPr>
        <w:t>. Irmãos seriam uma forma educada de saudação. Jacó poderia ter dito amigos. Esses homens eram estranhos. Usar esses termos seria educado com estranhos.</w:t>
      </w:r>
    </w:p>
    <w:p>
      <w:pPr/>
      <w:r>
        <w:rPr>
          <w:lang w:val="pt_PT" w:bidi="pt_PT"/>
        </w:rPr>
      </w:r>
      <w:r>
        <w:rPr>
          <w:lang w:val="pt_PT" w:bidi="pt_PT"/>
        </w:rPr>
        <w:t xml:space="preserve">Labão é o </w:t>
      </w:r>
      <w:r>
        <w:rPr>
          <w:b/>
          <w:lang w:val="pt_PT" w:bidi="pt_PT"/>
        </w:rPr>
        <w:t>filho</w:t>
      </w:r>
      <w:r>
        <w:rPr>
          <w:lang w:val="pt_PT" w:bidi="pt_PT"/>
        </w:rPr>
        <w:t xml:space="preserve"> de Naor. Aqui, a palavra filho significa descendente de Naor. Naor era o irmão de Abraão. Labão é o neto de Naor. Você pode usar o termo neto.</w:t>
      </w:r>
    </w:p>
    <w:p>
      <w:pPr/>
      <w:r>
        <w:rPr>
          <w:lang w:val="pt_PT" w:bidi="pt_PT"/>
        </w:rPr>
      </w:r>
      <w:r>
        <w:rPr>
          <w:lang w:val="pt_PT" w:bidi="pt_PT"/>
        </w:rPr>
        <w:t xml:space="preserve">Está </w:t>
      </w:r>
      <w:r>
        <w:rPr>
          <w:b/>
          <w:lang w:val="pt_PT" w:bidi="pt_PT"/>
        </w:rPr>
        <w:t>ensolarado</w:t>
      </w:r>
      <w:r>
        <w:rPr>
          <w:lang w:val="pt_PT" w:bidi="pt_PT"/>
        </w:rPr>
        <w:t>. Essa é uma figura de linguagem que significa que o sol ainda está alto no céu. Pode ser a qualquer momento do meio-dia até o final da tarde. Jacó está se perguntando por que os pastores trouxeram as ovelhas para ser dadas água quando ainda há muito tempo para pastear. O costume usual é dar água às ovelhas perto do pôr do sol, mas com luz suficiente para levar todas para casa antes de ficar escuro.</w:t>
      </w:r>
    </w:p>
    <w:p>
      <w:pPr/>
      <w:r>
        <w:rPr>
          <w:lang w:val="pt_PT" w:bidi="pt_PT"/>
        </w:rPr>
      </w:r>
      <w:r>
        <w:rPr>
          <w:lang w:val="pt_PT" w:bidi="pt_PT"/>
        </w:rPr>
        <w:t>Raquel é a prima de Jacó. Raquel é a filha de Labão que é o irmão de Rebeca. Use as palavras de parentesco apropriadas em descrever Raquel. Use os termos de parentesco apropriados para todos os relacionamentos. Por exemplo, Rebeca é a tia paterna de Raquel enquanto Labão é o tio materno de Jacó. Consulte a árvore familiar usada na última passagem, quando necessária para entender os relacionamentos familiares.</w:t>
      </w:r>
    </w:p>
    <w:p>
      <w:pPr/>
      <w:r>
        <w:rPr>
          <w:lang w:val="pt_PT" w:bidi="pt_PT"/>
        </w:rPr>
      </w:r>
      <w:r>
        <w:rPr>
          <w:lang w:val="pt_PT" w:bidi="pt_PT"/>
        </w:rPr>
        <w:t>Jacó cumprimentou Raquel com um beijo na bochecha. Essa é uma saudação normal entre parentes, até mesmo aqueles que são estranhos.</w:t>
      </w:r>
    </w:p>
    <w:p>
      <w:pPr/>
      <w:r>
        <w:rPr>
          <w:lang w:val="pt_PT" w:bidi="pt_PT"/>
        </w:rPr>
      </w:r>
      <w:r>
        <w:rPr>
          <w:lang w:val="pt_PT" w:bidi="pt_PT"/>
        </w:rPr>
        <w:t>Jacó chorou. Essas são lágrimas de alegria. Era normal para um homem naquele tempo chorar ou derramar lágrimas de alegria.</w:t>
      </w:r>
    </w:p>
    <w:p>
      <w:pPr/>
      <w:r>
        <w:rPr>
          <w:lang w:val="pt_PT" w:bidi="pt_PT"/>
        </w:rPr>
      </w:r>
      <w:r>
        <w:rPr>
          <w:lang w:val="pt_PT" w:bidi="pt_PT"/>
        </w:rPr>
        <w:t>Labão correu para encontrar Jacó. Labão abraçou Jacó. Isso significa que Labão colocou seus braços ao redor de Jacó. Labão beijou Jacó na bochecha. Essas são saudações normais para um parente, até mesmo aquele que é um estranho. Essas palavras de ação — correr, abraçar, beijar — mostram o quão ansioso Labão estava por receber Jacó como um visitante.</w:t>
      </w:r>
    </w:p>
    <w:p>
      <w:pPr/>
      <w:r>
        <w:rPr>
          <w:lang w:val="pt_PT" w:bidi="pt_PT"/>
        </w:rPr>
      </w:r>
      <w:r>
        <w:rPr>
          <w:lang w:val="pt_PT" w:bidi="pt_PT"/>
        </w:rPr>
        <w:t xml:space="preserve">Labão disse a Jacó: “Você é minha </w:t>
      </w:r>
      <w:r>
        <w:rPr>
          <w:b/>
          <w:lang w:val="pt_PT" w:bidi="pt_PT"/>
        </w:rPr>
        <w:t>carne e sangue</w:t>
      </w:r>
      <w:r>
        <w:rPr>
          <w:lang w:val="pt_PT" w:bidi="pt_PT"/>
        </w:rPr>
        <w:t>”. Outra maneira de dizer isso é: “Você é meu osso e minha carne”. Essas figuras de linguagem dizem a mesma coisa. Labão está dizendo que Jacó é parte da família de Labão. Eles compartilham o mesmo sangue. Eles têm os mesmos ancestrais. Labão está aceitando Jacó na família de Labão.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29:1–14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12">
        <w:r>
          <w:rPr>
            <w:lang w:val="pt_PT" w:bidi="pt_PT"/>
          </w:rPr>
          <w:rPr>
            <w:color w:val="0000EE"/>
            <w:u w:val="single"/>
          </w:rPr>
          <w:t>Ouvir e Sentir</w:t>
        </w:r>
      </w:hyperlink>
      <w:r>
        <w:rPr>
          <w:lang w:val="pt_PT" w:bidi="pt_PT"/>
        </w:rPr>
        <w:t xml:space="preserve"> (360 KB)</w:t>
      </w:r>
      <w:r>
        <w:rPr>
          <w:lang w:val="pt_PT" w:bidi="pt_PT"/>
        </w:rPr>
      </w:r>
    </w:p>
    <w:p>
      <w:pPr>
        <w:pStyle w:val="ListBullet"/>
        <w:spacing w:line="240" w:lineRule="auto"/>
        <w:ind w:left="720"/>
      </w:pPr>
      <w:r>
        <w:rPr>
          <w:lang w:val="pt_PT" w:bidi="pt_PT"/>
        </w:rPr>
      </w:r>
      <w:hyperlink r:id="rId313">
        <w:r>
          <w:rPr>
            <w:lang w:val="pt_PT" w:bidi="pt_PT"/>
          </w:rPr>
          <w:rPr>
            <w:color w:val="0000EE"/>
            <w:u w:val="single"/>
          </w:rPr>
          <w:t>Preparando o Cenário</w:t>
        </w:r>
      </w:hyperlink>
      <w:r>
        <w:rPr>
          <w:lang w:val="pt_PT" w:bidi="pt_PT"/>
        </w:rPr>
        <w:t xml:space="preserve"> (4.1 MB)</w:t>
      </w:r>
      <w:r>
        <w:rPr>
          <w:lang w:val="pt_PT" w:bidi="pt_PT"/>
        </w:rPr>
      </w:r>
    </w:p>
    <w:p>
      <w:pPr>
        <w:pStyle w:val="ListBullet"/>
        <w:spacing w:line="240" w:lineRule="auto"/>
        <w:ind w:left="720"/>
      </w:pPr>
      <w:r>
        <w:rPr>
          <w:lang w:val="pt_PT" w:bidi="pt_PT"/>
        </w:rPr>
      </w:r>
      <w:hyperlink r:id="rId314">
        <w:r>
          <w:rPr>
            <w:lang w:val="pt_PT" w:bidi="pt_PT"/>
          </w:rPr>
          <w:rPr>
            <w:color w:val="0000EE"/>
            <w:u w:val="single"/>
          </w:rPr>
          <w:t>Identificando as Cenas</w:t>
        </w:r>
      </w:hyperlink>
      <w:r>
        <w:rPr>
          <w:lang w:val="pt_PT" w:bidi="pt_PT"/>
        </w:rPr>
        <w:t xml:space="preserve"> (3.2 MB)</w:t>
      </w:r>
      <w:r>
        <w:rPr>
          <w:lang w:val="pt_PT" w:bidi="pt_PT"/>
        </w:rPr>
      </w:r>
    </w:p>
    <w:p>
      <w:pPr>
        <w:pStyle w:val="ListBullet"/>
        <w:spacing w:line="240" w:lineRule="auto"/>
        <w:ind w:left="720"/>
      </w:pPr>
      <w:r>
        <w:rPr>
          <w:lang w:val="pt_PT" w:bidi="pt_PT"/>
        </w:rPr>
      </w:r>
      <w:hyperlink r:id="rId315">
        <w:r>
          <w:rPr>
            <w:lang w:val="pt_PT" w:bidi="pt_PT"/>
          </w:rPr>
          <w:rPr>
            <w:color w:val="0000EE"/>
            <w:u w:val="single"/>
          </w:rPr>
          <w:t>Incorporando o Texto</w:t>
        </w:r>
      </w:hyperlink>
      <w:r>
        <w:rPr>
          <w:lang w:val="pt_PT" w:bidi="pt_PT"/>
        </w:rPr>
        <w:t xml:space="preserve"> (3.0 MB)</w:t>
      </w:r>
      <w:r>
        <w:rPr>
          <w:lang w:val="pt_PT" w:bidi="pt_PT"/>
        </w:rPr>
      </w:r>
    </w:p>
    <w:p>
      <w:pPr>
        <w:pStyle w:val="ListBullet"/>
        <w:spacing w:line="240" w:lineRule="auto"/>
        <w:ind w:left="720"/>
      </w:pPr>
      <w:r>
        <w:rPr>
          <w:lang w:val="pt_PT" w:bidi="pt_PT"/>
        </w:rPr>
      </w:r>
      <w:hyperlink r:id="rId316">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317">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29:15–30</w:t>
      </w:r>
      <w:r>
        <w:rPr>
          <w:lang w:val="pt_PT" w:bidi="pt_PT"/>
        </w:rPr>
      </w:r>
    </w:p>
    <w:p>
      <w:pPr>
        <w:pStyle w:val="Heading3"/>
      </w:pPr>
      <w:r>
        <w:rPr>
          <w:lang w:val="pt_PT" w:bidi="pt_PT"/>
        </w:rPr>
        <w:t>Ouvir e Sentir</w:t>
      </w:r>
    </w:p>
    <w:p>
      <w:pPr/>
      <w:r>
        <w:rPr>
          <w:lang w:val="pt_PT" w:bidi="pt_PT"/>
        </w:rPr>
      </w:r>
      <w:r>
        <w:rPr>
          <w:lang w:val="pt_PT" w:bidi="pt_PT"/>
        </w:rPr>
        <w:t>Ouça Gênesis 29:15–30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que Jacó chegou em Harã, Jacó foi viver com seu tio Labão. Labão é o irmão da mãe de Jacó, Rebeca. Jacó fica com Labão cerca de um mês. Então Jacó pede para se casar com Raquel. Esse é um conto narrativo de Jacó e com quem Jacó se casa e como os casamentos ocorrem.</w:t>
      </w:r>
    </w:p>
    <w:p>
      <w:pPr/>
      <w:r>
        <w:rPr>
          <w:lang w:val="pt_PT" w:bidi="pt_PT"/>
        </w:rPr>
      </w:r>
      <w:r>
        <w:rPr>
          <w:lang w:val="pt_PT" w:bidi="pt_PT"/>
        </w:rPr>
        <w:t>Aparentemente, Jacó começou a trabalhar para Labão em algum momento depois que Jacó chegou em Harã. Labão não pagou a Jacó nenhum dinheiro por esse trabalho. Não sabemos que trabalho Jacó pode ter feito para Labão durante esse mês. No final do mês, Labão diz a Jacó: “Você é meu parente. Você deve trabalhar sem pagamento?”.</w:t>
      </w:r>
    </w:p>
    <w:p>
      <w:pPr/>
      <w:r>
        <w:rPr>
          <w:lang w:val="pt_PT" w:bidi="pt_PT"/>
        </w:rPr>
      </w:r>
      <w:r>
        <w:rPr>
          <w:lang w:val="pt_PT" w:bidi="pt_PT"/>
        </w:rPr>
        <w:t>Pare e discuta: conte uma história sobre um parente que vem de uma distância e fica por um longo tempo com parentes. Quais são as expectativas para esse parente? Ele deve trabalhar? Ele deve receber pagamento por seu trabalho? Que tipos de coisas o parente faria enquanto ficaria com a família?</w:t>
      </w:r>
    </w:p>
    <w:p>
      <w:pPr/>
      <w:r>
        <w:rPr>
          <w:lang w:val="pt_PT" w:bidi="pt_PT"/>
        </w:rPr>
      </w:r>
      <w:r>
        <w:rPr>
          <w:lang w:val="pt_PT" w:bidi="pt_PT"/>
        </w:rPr>
        <w:t>Labão pergunta a Jacó o que Jacó quer por salário. Labão está dizendo que não é bom para Jacó trabalhar sem pagamento. Labão deve pagar a Jacó algo pelo trabalho que Jacó está fazendo. Labão está dando a Jacó a oportunidade de dizer o que Jacó quer como um salário.</w:t>
      </w:r>
    </w:p>
    <w:p>
      <w:pPr/>
      <w:r>
        <w:rPr>
          <w:lang w:val="pt_PT" w:bidi="pt_PT"/>
        </w:rPr>
      </w:r>
      <w:r>
        <w:rPr>
          <w:lang w:val="pt_PT" w:bidi="pt_PT"/>
        </w:rPr>
        <w:t>Pare e discuta: o que você pediria como salário?</w:t>
      </w:r>
    </w:p>
    <w:p>
      <w:pPr/>
      <w:r>
        <w:rPr>
          <w:lang w:val="pt_PT" w:bidi="pt_PT"/>
        </w:rPr>
      </w:r>
      <w:r>
        <w:rPr>
          <w:lang w:val="pt_PT" w:bidi="pt_PT"/>
        </w:rPr>
        <w:t>Então a passagem apresenta as filhas de Labão. Lea é a filha mais velha. A passagem apenas dá uma descrição dos olhos de Lea. Os olhos de Lea eram maçantes ou desinteressantes. Os olhos de Lea davam a Lea uma expressão maçante. A passagem descreve Raquel como bela para olhar. Raquel tem um belo rosto e uma bela postura. Jacó estava apaixonado por Raquel. Jacó disse a Labão: “Trabalharei para você por 7 anos se puder me casar com Raquel”. Labão concorda com essa barganha. Jacó começa a trabalhar para Labão. Os 7 anos passam rapidamente para Jacó. O amor de Jacó por Raquel é tão forte que os 7 anos parecem alguns dias.</w:t>
      </w:r>
    </w:p>
    <w:p>
      <w:pPr/>
      <w:r>
        <w:rPr>
          <w:lang w:val="pt_PT" w:bidi="pt_PT"/>
        </w:rPr>
      </w:r>
      <w:r>
        <w:rPr>
          <w:lang w:val="pt_PT" w:bidi="pt_PT"/>
        </w:rPr>
        <w:t>Jacó concordou em trabalhar por 7 anos para ter Raquel como sua esposa. O preço da noiva é a quantidade de dinheiro ou bens, como animais, que o marido paga à família da noiva. Sete anos é um preço de noiva mais alto do que normal. Com base no preço médio da noiva e salários de um pastor, Jacó deve trabalhar 3 ou 4 anos por Raquel. Jacó concorda em trabalhar muito mais tempo. Em algumas culturas, o noivo paga um preço combinado à família da noiva. Em algumas culturas, a família da noiva dá um preço acordado ao noivo. Algumas culturas não fazem nenhuma das duas coisas. O preço pode ser dinheiro ou animais, ou terra ou uma combinação dessas coisas.</w:t>
      </w:r>
    </w:p>
    <w:p>
      <w:pPr/>
      <w:r>
        <w:rPr>
          <w:lang w:val="pt_PT" w:bidi="pt_PT"/>
        </w:rPr>
      </w:r>
      <w:r>
        <w:rPr>
          <w:lang w:val="pt_PT" w:bidi="pt_PT"/>
        </w:rPr>
        <w:t>Pare e discuta: em sua cultura, explique os costumes de casamento. Com quem você é permitido se casar? Quem escolhe o marido para uma filha? Que tipos de negociações são necessárias antes de o casal poder se casar?</w:t>
      </w:r>
    </w:p>
    <w:p>
      <w:pPr/>
      <w:r>
        <w:rPr>
          <w:lang w:val="pt_PT" w:bidi="pt_PT"/>
        </w:rPr>
      </w:r>
      <w:r>
        <w:rPr>
          <w:lang w:val="pt_PT" w:bidi="pt_PT"/>
        </w:rPr>
        <w:t>Discuta: descreva uma bela mulher. Fale sobre uma mulher que não é bela. Como vocês a descrevem?</w:t>
      </w:r>
    </w:p>
    <w:p>
      <w:pPr/>
      <w:r>
        <w:rPr>
          <w:lang w:val="pt_PT" w:bidi="pt_PT"/>
        </w:rPr>
      </w:r>
      <w:r>
        <w:rPr>
          <w:lang w:val="pt_PT" w:bidi="pt_PT"/>
        </w:rPr>
        <w:t>No final dos 7 anos, Jacó exige sua esposa. Jacó diz a Labão: “Me dê minha esposa para que eu possa casar com ela”. Jacó e Raquel já são legalmente casados de acordo com a cultura. No momento em que Labão concordou com o casamento, Jacó e Raquel foram casados ou unidos como marido e esposa. No entanto, Jacó ainda não dormiu com Raquel. O casamento começa na mente da maioria das pessoas quando o casal dorme juntos. Então Jacó e Raquel seriam capazes de viver juntos como marido e esposa. A família decide quando o casal pode começar a dormir juntos e geralmente celebra essa ocasião com um banquete de casamento. Até esse momento, a noiva permanece virgem e vive com sua família.</w:t>
      </w:r>
    </w:p>
    <w:p>
      <w:pPr/>
      <w:r>
        <w:rPr>
          <w:lang w:val="pt_PT" w:bidi="pt_PT"/>
        </w:rPr>
      </w:r>
      <w:r>
        <w:rPr>
          <w:lang w:val="pt_PT" w:bidi="pt_PT"/>
        </w:rPr>
        <w:t>Pare e discuta: descreva um momento de noivado em sua cultura. Que palavras o homem e mulher usam quando falam sobre o outro? Nessa história, Jacó se referia a Raquel como sua esposa, mesmo que eles ainda não tivessem dormido juntos. Como sua cultura é semelhante ou diferente da cultura de Jacó e Raquel?</w:t>
      </w:r>
    </w:p>
    <w:p>
      <w:pPr/>
      <w:r>
        <w:rPr>
          <w:lang w:val="pt_PT" w:bidi="pt_PT"/>
        </w:rPr>
      </w:r>
      <w:r>
        <w:rPr>
          <w:lang w:val="pt_PT" w:bidi="pt_PT"/>
        </w:rPr>
        <w:t>Labão organiza o banquete de casamento. Labão convidou todos no bairro — todos que viviam perto de Labão. Labão preparou um banquete de casamento. O banquete incluiria vinho para beber.</w:t>
      </w:r>
    </w:p>
    <w:p>
      <w:pPr/>
      <w:r>
        <w:rPr>
          <w:lang w:val="pt_PT" w:bidi="pt_PT"/>
        </w:rPr>
      </w:r>
      <w:r>
        <w:rPr>
          <w:lang w:val="pt_PT" w:bidi="pt_PT"/>
        </w:rPr>
        <w:t>Pare e discuta: descreva um casamento em sua cultura. Como sua história de casamento difere dessa história de casamento? Quem prepara o banquete? Onde a noiva vai? Qual é o papel dos pais da noiva? Qual é o papel dos pais do noivo?</w:t>
      </w:r>
    </w:p>
    <w:p>
      <w:pPr/>
      <w:r>
        <w:rPr>
          <w:lang w:val="pt_PT" w:bidi="pt_PT"/>
        </w:rPr>
      </w:r>
      <w:r>
        <w:rPr>
          <w:lang w:val="pt_PT" w:bidi="pt_PT"/>
        </w:rPr>
        <w:t>No dia do banquete de casamento, quando estava escuro, Labão levou Lea para Jacó na tenda onde Jacó estava e Jacó dormiu com Lea. A noiva normalmente usaria um véu pesado durante o banquete. Jacó não teria visto o rosto de Lea durante o banquete de casamento. Labão também deu a Lea uma serva chamada Zilpa. Dar uma serva à filha no momento de seu casamento era uma prática comum naquele tempo. Na manhã, Jacó acordou e descobriu que Lea estava dormindo ao lado dele. Jacó ficou muito zangado. Jacó disse a Labão: “O que você fez? Trabalhei 7 anos por Raquel. Por que você me enganou?”.</w:t>
      </w:r>
    </w:p>
    <w:p>
      <w:pPr/>
      <w:r>
        <w:rPr>
          <w:lang w:val="pt_PT" w:bidi="pt_PT"/>
        </w:rPr>
      </w:r>
      <w:r>
        <w:rPr>
          <w:lang w:val="pt_PT" w:bidi="pt_PT"/>
        </w:rPr>
        <w:t>Pare e discuta: o que aconteceria em sua cultura se o pai da noiva enganasse o noivo como Labão enganou Jacó?</w:t>
      </w:r>
    </w:p>
    <w:p>
      <w:pPr/>
      <w:r>
        <w:rPr>
          <w:lang w:val="pt_PT" w:bidi="pt_PT"/>
        </w:rPr>
      </w:r>
      <w:r>
        <w:rPr>
          <w:lang w:val="pt_PT" w:bidi="pt_PT"/>
        </w:rPr>
        <w:t>Discuta: como Jacó dormiu com a mulher errada? Por que Jacó não reconheceu que a noiva não era Raquel?</w:t>
      </w:r>
    </w:p>
    <w:p>
      <w:pPr/>
      <w:r>
        <w:rPr>
          <w:lang w:val="pt_PT" w:bidi="pt_PT"/>
        </w:rPr>
      </w:r>
      <w:r>
        <w:rPr>
          <w:lang w:val="pt_PT" w:bidi="pt_PT"/>
        </w:rPr>
        <w:t>Labão disse a Jacó que o costume nessa área era se casar com a menina mais velha primeiro. Lea é a filha mais velha. Labão faz uma sugestão. Jacó deve terminar a semana de celebrações com Lea. Então no final dos 7 dias, Labão permitirá que Jacó tome Raquel como uma esposa também. Mas Jacó deve concordar em trabalhar outros 7 anos por Raquel.</w:t>
      </w:r>
    </w:p>
    <w:p>
      <w:pPr/>
      <w:r>
        <w:rPr>
          <w:lang w:val="pt_PT" w:bidi="pt_PT"/>
        </w:rPr>
      </w:r>
      <w:r>
        <w:rPr>
          <w:lang w:val="pt_PT" w:bidi="pt_PT"/>
        </w:rPr>
        <w:t>Pare e discuta: Jacó está negociando por sua esposa preferida enquanto ele está chateado e zangado. Como as emoções afetam seu julgamento para tomar decisões sobre sua vida?</w:t>
      </w:r>
    </w:p>
    <w:p>
      <w:pPr/>
      <w:r>
        <w:rPr>
          <w:lang w:val="pt_PT" w:bidi="pt_PT"/>
        </w:rPr>
      </w:r>
      <w:r>
        <w:rPr>
          <w:lang w:val="pt_PT" w:bidi="pt_PT"/>
        </w:rPr>
        <w:t>Discuta: em sua cultura, explique as regras sobre qual filha se casa primeiro. O que acontece na família se essas regras não são seguidas?</w:t>
      </w:r>
    </w:p>
    <w:p>
      <w:pPr/>
      <w:r>
        <w:rPr>
          <w:lang w:val="pt_PT" w:bidi="pt_PT"/>
        </w:rPr>
      </w:r>
      <w:r>
        <w:rPr>
          <w:lang w:val="pt_PT" w:bidi="pt_PT"/>
        </w:rPr>
        <w:t>Jacó concorda em trabalhar mais 7 anos. No final da semana de noiva com Lea, Jacó consuma o casamento com Raquel. Isso significa que Jacó toma Raquel como sua esposa e dorme com Raquel. Labão deu a Raquel uma serva chamada Bila para ser a serva de Raquel. Jacó amava Raquel mais do que Jacó amava Lea. Jacó permaneceu outros 7 anos com Labão e Jacó trabalhou para Labão como pagamento por Raquel como esposa.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pede para se casar com Raquel. Jacó concorda em trabalhar 7 anos para Labão para se casar com Raquel.</w:t>
      </w:r>
    </w:p>
    <w:p>
      <w:pPr/>
      <w:r>
        <w:rPr>
          <w:lang w:val="pt_PT" w:bidi="pt_PT"/>
        </w:rPr>
      </w:r>
      <w:r>
        <w:rPr>
          <w:b/>
          <w:lang w:val="pt_PT" w:bidi="pt_PT"/>
        </w:rPr>
        <w:t>Segunda cena:</w:t>
      </w:r>
      <w:r>
        <w:rPr>
          <w:lang w:val="pt_PT" w:bidi="pt_PT"/>
        </w:rPr>
        <w:t xml:space="preserve"> Labão engana Jacó e dá Lea como a noiva. Jacó concorda em trabalhar outros 7 anos para se casar com Raquel.</w:t>
      </w:r>
    </w:p>
    <w:p>
      <w:pPr/>
      <w:r>
        <w:rPr>
          <w:lang w:val="pt_PT" w:bidi="pt_PT"/>
        </w:rPr>
      </w:r>
      <w:r>
        <w:rPr>
          <w:b/>
          <w:lang w:val="pt_PT" w:bidi="pt_PT"/>
        </w:rPr>
        <w:t>Terceira cena:</w:t>
      </w:r>
      <w:r>
        <w:rPr>
          <w:lang w:val="pt_PT" w:bidi="pt_PT"/>
        </w:rPr>
        <w:t xml:space="preserve"> uma semana depois que Jacó se casa com Lea, Jacó toma Raquel como sua esposa também.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Zilpa, a serva de Lea</w:t>
      </w:r>
    </w:p>
    <w:p>
      <w:pPr>
        <w:pStyle w:val="ListBullet"/>
        <w:spacing w:line="240" w:lineRule="auto"/>
        <w:ind w:left="720"/>
      </w:pPr>
      <w:r>
        <w:rPr>
          <w:lang w:val="pt_PT" w:bidi="pt_PT"/>
        </w:rPr>
      </w:r>
      <w:r>
        <w:rPr>
          <w:lang w:val="pt_PT" w:bidi="pt_PT"/>
        </w:rPr>
        <w:t>Bila, a serva de Raquel</w:t>
      </w:r>
    </w:p>
    <w:p>
      <w:pPr>
        <w:pStyle w:val="ListBullet"/>
        <w:spacing w:line="240" w:lineRule="auto"/>
        <w:ind w:left="720"/>
      </w:pPr>
      <w:r>
        <w:rPr>
          <w:lang w:val="pt_PT" w:bidi="pt_PT"/>
        </w:rPr>
      </w:r>
      <w:r>
        <w:rPr>
          <w:lang w:val="pt_PT" w:bidi="pt_PT"/>
        </w:rPr>
        <w:t>Convidados do banquete de casamento.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Jacó fica com Labão em Harã por um mês. Jacó começa a trabalhar para Labão durante esse mês. Labão se oferece para pagar o salário de Jacó pelo trabalho.</w:t>
      </w:r>
    </w:p>
    <w:p>
      <w:pPr/>
      <w:r>
        <w:rPr>
          <w:lang w:val="pt_PT" w:bidi="pt_PT"/>
        </w:rPr>
      </w:r>
      <w:r>
        <w:rPr>
          <w:lang w:val="pt_PT" w:bidi="pt_PT"/>
        </w:rPr>
        <w:t xml:space="preserve">Então a passagem apresenta as filhas de Labão. A passagem usa a palavra </w:t>
      </w:r>
      <w:r>
        <w:rPr>
          <w:b/>
          <w:lang w:val="pt_PT" w:bidi="pt_PT"/>
        </w:rPr>
        <w:t>agora</w:t>
      </w:r>
      <w:r>
        <w:rPr>
          <w:lang w:val="pt_PT" w:bidi="pt_PT"/>
        </w:rPr>
        <w:t xml:space="preserve"> como a primeira palavra dessa introdução. </w:t>
      </w:r>
      <w:r>
        <w:rPr>
          <w:b/>
          <w:lang w:val="pt_PT" w:bidi="pt_PT"/>
        </w:rPr>
        <w:t>Agora</w:t>
      </w:r>
      <w:r>
        <w:rPr>
          <w:lang w:val="pt_PT" w:bidi="pt_PT"/>
        </w:rPr>
        <w:t xml:space="preserve"> geralmente é uma palavra que indica o tempo. Nessa passagem, </w:t>
      </w:r>
      <w:r>
        <w:rPr>
          <w:b/>
          <w:lang w:val="pt_PT" w:bidi="pt_PT"/>
        </w:rPr>
        <w:t>agora</w:t>
      </w:r>
      <w:r>
        <w:rPr>
          <w:lang w:val="pt_PT" w:bidi="pt_PT"/>
        </w:rPr>
        <w:t xml:space="preserve"> é uma palavra que apresenta uma mudança no tópico.</w:t>
      </w:r>
    </w:p>
    <w:p>
      <w:pPr/>
      <w:r>
        <w:rPr>
          <w:lang w:val="pt_PT" w:bidi="pt_PT"/>
        </w:rPr>
      </w:r>
      <w:r>
        <w:rPr>
          <w:lang w:val="pt_PT" w:bidi="pt_PT"/>
        </w:rPr>
        <w:t>Pare e discuta: conte uma história curta que muda o assunto ou apresenta um novo assunto no meio da história. Que palavras você usa quando apresenta a mudança no assunto?</w:t>
      </w:r>
    </w:p>
    <w:p>
      <w:pPr/>
      <w:r>
        <w:rPr>
          <w:lang w:val="pt_PT" w:bidi="pt_PT"/>
        </w:rPr>
      </w:r>
      <w:r>
        <w:rPr>
          <w:lang w:val="pt_PT" w:bidi="pt_PT"/>
        </w:rPr>
        <w:t>As informações sobre as filhas de Labão podem vir antes de Labão perguntar a Jacó o que Jacó quer por salário. Essas informações são necessárias para entender por que Jacó pede o salário dessa maneira.</w:t>
      </w:r>
    </w:p>
    <w:p>
      <w:pPr/>
      <w:r>
        <w:rPr>
          <w:lang w:val="pt_PT" w:bidi="pt_PT"/>
        </w:rPr>
      </w:r>
      <w:r>
        <w:rPr>
          <w:lang w:val="pt_PT" w:bidi="pt_PT"/>
        </w:rPr>
        <w:t>Labão tem 2 filhas. Lea é a filha mais velha. Lea não é bonita. Os olhos de Lea são maçantes. Raquel é a filha mais jovem. Raquel tem um belo rosto e postura. Então Jacó pede para se casar com Raquel. Jacó se oferece para trabalhar para Labão por 7 anos se Labão permitir que Jacó se case com Raquel. Labão concorda com essa barganha. Jacó trabalha por 7 anos. 7 anos é um alto preço de noiva. Normalmente, um pastor trabalharia 3 ou 4 anos por uma esposa. Jacó está pagando mais do que a maioria das pessoas por sua esposa. Como Jacó ama Raquel, o tempo passa rapidamente.</w:t>
      </w:r>
    </w:p>
    <w:p>
      <w:pPr/>
      <w:r>
        <w:rPr>
          <w:lang w:val="pt_PT" w:bidi="pt_PT"/>
        </w:rPr>
      </w:r>
      <w:r>
        <w:rPr>
          <w:lang w:val="pt_PT" w:bidi="pt_PT"/>
        </w:rPr>
        <w:t>Na segunda cena, Jacó vai para Labão e diz que os 7 anos acabaram. Jacó pede por sua esposa. Jacó quer dormir com sua esposa. Jacó não menciona seu nome. Embora Jacó e Raquel tenham sido legalmente unidos desde que Labão concordou com o casamento, o casamento começa quando o casal dorme juntos. Labão concorda e prepara um banquete de casamento. Labão convida todos que vivem perto para vir para as celebrações de casamento.</w:t>
      </w:r>
    </w:p>
    <w:p>
      <w:pPr/>
      <w:r>
        <w:rPr>
          <w:lang w:val="pt_PT" w:bidi="pt_PT"/>
        </w:rPr>
      </w:r>
      <w:r>
        <w:rPr>
          <w:lang w:val="pt_PT" w:bidi="pt_PT"/>
        </w:rPr>
        <w:t>O banquete de casamento seria uma grande festa. Haveria muita comida e vinho servidos. As pessoas celebrariam por algumas horas. As festividades normalmente durariam a maior parte do dia. A noiva normalmente usaria um véu pesado durante o banquete. Jacó não seria capaz de ver o rosto da noiva. Assim, depois de escurecer, quando Jacó foi para a tenda para receber sua noiva, ele provavelmente estava cheio de boa comida e vinho. Jacó estava esperando que Raquel chegasse.</w:t>
      </w:r>
    </w:p>
    <w:p>
      <w:pPr/>
      <w:r>
        <w:rPr>
          <w:lang w:val="pt_PT" w:bidi="pt_PT"/>
        </w:rPr>
      </w:r>
      <w:r>
        <w:rPr>
          <w:lang w:val="pt_PT" w:bidi="pt_PT"/>
        </w:rPr>
        <w:t>Já está escuro quando Labão leva Lea, a filha mais velha, para a tenda para dormir com Jacó. Labão mudou a noiva sem dizer a Jacó. Jacó pensou que ele estava se casando com Raquel ou indo dormir com Raquel. Lea nunca foi mencionada como uma noiva para Jacó. Jacó não percebe que a noiva foi mudada. Jacó dorme com Lea. De manhã, Jacó acorda e descobre que Labão o enganou. Labão deu a Jacó Lea como esposa em vez de Raquel. Jacó vai a Labão e exige uma resposta. Jacó exige: “Por que você fez isso comigo?”. Labão explica que o costume em Harã é para a filha mais velha se casar primeiro. De fato, pular a filha mais velha faria com que a filha mais velha fosse envergonhada. Labão pede a Jacó para terminar a semana de noiva com Lea. Então se Jacó trabalhar outros 7 anos, Labão dará a Jacó Raquel como uma esposa também.</w:t>
      </w:r>
    </w:p>
    <w:p>
      <w:pPr/>
      <w:r>
        <w:rPr>
          <w:lang w:val="pt_PT" w:bidi="pt_PT"/>
        </w:rPr>
      </w:r>
      <w:r>
        <w:rPr>
          <w:lang w:val="pt_PT" w:bidi="pt_PT"/>
        </w:rPr>
        <w:t>Na cena quatro, Jacó concorda com essa proposta. Depois de passar uma semana com Lea, Jacó se casou com Raquel. Jacó amava Raquel mais do que Jacó amava Lea. A passagem não menciona outro banquete de casamento para Raquel.</w:t>
      </w:r>
    </w:p>
    <w:p>
      <w:pPr/>
      <w:r>
        <w:rPr>
          <w:lang w:val="pt_PT" w:bidi="pt_PT"/>
        </w:rPr>
      </w:r>
      <w:r>
        <w:rPr>
          <w:lang w:val="pt_PT" w:bidi="pt_PT"/>
        </w:rPr>
        <w:t>Pare e discuta: dormir com sua esposa é uma maneira educada de dizer que Jacó teve relações sexuais com sua esposa. Fale sobre um casamento em sua cultura. Como você descreve educadamente o que acontece entre o marido e esposa quando eles vão para a cama juntos?</w:t>
      </w:r>
    </w:p>
    <w:p>
      <w:pPr/>
      <w:r>
        <w:rPr>
          <w:lang w:val="pt_PT" w:bidi="pt_PT"/>
        </w:rPr>
      </w:r>
      <w:r>
        <w:rPr>
          <w:lang w:val="pt_PT" w:bidi="pt_PT"/>
        </w:rPr>
        <w:t>Labão deu a cada filha uma serva. A serva de Lea é chamada Zilpa. A serva de Raquel é chamada Bila. Ao dar a cada filha uma serva, Labão está ajudando a filha a montar sua própria casa. Era normal para um pai dar a sua filha uma serva quando ela se casasse. A menção do presente de uma serva para cada filha é uma maneira de retardar a ação e criar suspense na história.</w:t>
      </w:r>
    </w:p>
    <w:p>
      <w:pPr/>
      <w:r>
        <w:rPr>
          <w:lang w:val="pt_PT" w:bidi="pt_PT"/>
        </w:rPr>
      </w:r>
      <w:r>
        <w:rPr>
          <w:lang w:val="pt_PT" w:bidi="pt_PT"/>
        </w:rPr>
        <w:t>Pare e discuta: por que a serva de cada filha é nomeada? Por que o escritor mencionaria a serva e seu nome nessa passagem? O que vocês acham que pode estar vindo na história?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Zilpa, a serva de Lea</w:t>
      </w:r>
    </w:p>
    <w:p>
      <w:pPr>
        <w:pStyle w:val="ListBullet"/>
        <w:spacing w:line="240" w:lineRule="auto"/>
        <w:ind w:left="720"/>
      </w:pPr>
      <w:r>
        <w:rPr>
          <w:lang w:val="pt_PT" w:bidi="pt_PT"/>
        </w:rPr>
      </w:r>
      <w:r>
        <w:rPr>
          <w:lang w:val="pt_PT" w:bidi="pt_PT"/>
        </w:rPr>
        <w:t>Bila, a serva de Raquel</w:t>
      </w:r>
    </w:p>
    <w:p>
      <w:pPr>
        <w:pStyle w:val="ListBullet"/>
        <w:spacing w:line="240" w:lineRule="auto"/>
        <w:ind w:left="720"/>
      </w:pPr>
      <w:r>
        <w:rPr>
          <w:lang w:val="pt_PT" w:bidi="pt_PT"/>
        </w:rPr>
      </w:r>
      <w:r>
        <w:rPr>
          <w:lang w:val="pt_PT" w:bidi="pt_PT"/>
        </w:rPr>
        <w:t>Convidados do banquete de casamento.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Pergunte ao ator que interpreta um dos papéis: “Como você está se sentindo?”. Você pode ouvir coisas como respostas diferentes. Reinicie a encenação.</w:t>
      </w:r>
    </w:p>
    <w:p>
      <w:pPr/>
      <w:r>
        <w:rPr>
          <w:lang w:val="pt_PT" w:bidi="pt_PT"/>
        </w:rPr>
      </w:r>
      <w:r>
        <w:rPr>
          <w:lang w:val="pt_PT" w:bidi="pt_PT"/>
        </w:rPr>
        <w:t>Na cena um, Jacó fica com Labão cerca de um mês. Jacó começa a trabalhar para Labão. Labão não paga a Jacó por esse trabalho. No final do mês, Labão chama Jacó e diz: “Você deve receber salário por seu trabalho. Você não deve trabalhar de graça como meu parente. Quanto você quer?”.</w:t>
      </w:r>
    </w:p>
    <w:p>
      <w:pPr/>
      <w:r>
        <w:rPr>
          <w:lang w:val="pt_PT" w:bidi="pt_PT"/>
        </w:rPr>
      </w:r>
      <w:r>
        <w:rPr>
          <w:lang w:val="pt_PT" w:bidi="pt_PT"/>
        </w:rPr>
        <w:t>Pergunte a Jacó: “Como você se sente quando Labão se oferece para pagar a você por seu trabalho?”. Você pode ouvir: “Não importa. Não me importo com o trabalho por minha comida e um lugar para ficar”. Ou: “Estou tão feliz por ele me perguntar. Agora posso pedir a Raquel para ser minha esposa”. Reinicie a encenação.</w:t>
      </w:r>
    </w:p>
    <w:p>
      <w:pPr/>
      <w:r>
        <w:rPr>
          <w:lang w:val="pt_PT" w:bidi="pt_PT"/>
        </w:rPr>
      </w:r>
      <w:r>
        <w:rPr>
          <w:lang w:val="pt_PT" w:bidi="pt_PT"/>
        </w:rPr>
        <w:t>Labão tem 2 filhas. Lea é a filha mais velha. Lea não é bonita, mas as pessoas notam os olhos de Lea. Raquel é a filha mais jovem. Raquel é bela. Jacó diz a Labão: “Quero me casar com Raquel”. Jacó se oferece para trabalhar para Labão por 7 anos para ter Raquel como esposa.</w:t>
      </w:r>
    </w:p>
    <w:p>
      <w:pPr/>
      <w:r>
        <w:rPr>
          <w:lang w:val="pt_PT" w:bidi="pt_PT"/>
        </w:rPr>
      </w:r>
      <w:r>
        <w:rPr>
          <w:lang w:val="pt_PT" w:bidi="pt_PT"/>
        </w:rPr>
        <w:t>Pergunte a Lea: “Como você se sente quando ouve que Raquel deve se casar antes de você?”. Você pode ouvir: “Não estou surpresa. Ela é bela”. Ou: “Gostaria que Jacó me visse. Não sou bela, mas seria uma boa esposa”. Pergunte a Raquel: “Como você está se sentindo sobre se casar com Jacó?”. Você pode ouvir: “Estou tão animada. Jacó é bonito e tão forte. Você viu como Jacó moveu a pedra no poço para que minhas ovelhas pudessem tomar água? Estou feliz por me casar com alguém como meu primo Jacó”. Reinicie a encenação.</w:t>
      </w:r>
    </w:p>
    <w:p>
      <w:pPr/>
      <w:r>
        <w:rPr>
          <w:lang w:val="pt_PT" w:bidi="pt_PT"/>
        </w:rPr>
      </w:r>
      <w:r>
        <w:rPr>
          <w:lang w:val="pt_PT" w:bidi="pt_PT"/>
        </w:rPr>
        <w:t>Labão concorda que Raquel pode se casar com Jacó. Labão diz: “Prefiro que ela se case com você do que com outra pessoa”. Jacó trabalha por 7 anos. Para Jacó, o tempo parece passar rapidamente. O amor de Jacó por Raquel é muito forte.</w:t>
      </w:r>
    </w:p>
    <w:p>
      <w:pPr/>
      <w:r>
        <w:rPr>
          <w:lang w:val="pt_PT" w:bidi="pt_PT"/>
        </w:rPr>
      </w:r>
      <w:r>
        <w:rPr>
          <w:lang w:val="pt_PT" w:bidi="pt_PT"/>
        </w:rPr>
        <w:t>Pergunte a Jacó: “Como você se sentiu durante esses 7 anos?”. Você pode ouvir: “Os anos voaram. Raquel é tão bela que valeu a pena o tempo para se casar com ela”. Ou: “Não me importei. Raquel vale todo esse esforço”. Reinicie a encenação.</w:t>
      </w:r>
    </w:p>
    <w:p>
      <w:pPr/>
      <w:r>
        <w:rPr>
          <w:lang w:val="pt_PT" w:bidi="pt_PT"/>
        </w:rPr>
      </w:r>
      <w:r>
        <w:rPr>
          <w:lang w:val="pt_PT" w:bidi="pt_PT"/>
        </w:rPr>
        <w:t>Na cena 2, Jacó vai a Labão e diz: “Quero me casar com minha esposa”. Jacó diz: “Cumpri meu acordo. Labão concorda com o casamento. Labão convida todos os vizinhos ou todos que vivem nessa área. Labão preparou um banquete de casamento. O banquete de casamento incluiria boa comida e vinho. Quando estava escuro, Labão levou a noiva para a tenda e a deu a Jacó. No entanto, Lea, a irmã mais velha, era a noiva. Labão deu a Lea um presente de casamento — uma serva chamada Zilpa como a serva especial de Lea. Jacó não sabia que Labão havia mudado a noiva. Jacó pensou que a noiva era Raquel. Jacó dormiu com sua noiva. De manhã, Jacó viu que Lea estava dormindo ao seu lado. Jacó havia dormido com Lea.</w:t>
      </w:r>
    </w:p>
    <w:p>
      <w:pPr/>
      <w:r>
        <w:rPr>
          <w:lang w:val="pt_PT" w:bidi="pt_PT"/>
        </w:rPr>
      </w:r>
      <w:r>
        <w:rPr>
          <w:lang w:val="pt_PT" w:bidi="pt_PT"/>
        </w:rPr>
        <w:t>Parem a ação e perguntem a Jacó: “Como você está se sentindo agora?” Você pode ouvir: “Estou tão zangado que não consigo pensar direito! Como Labão ousa me enganar assim? Trabalhei 7 anos por Raquel. Isso é errado”. Pergunte a Lea: “Como você está se sentindo agora?”. Você pode ouvir: “Sinto-me bem por mim porque é meu direito de me casar primeiro. Agora tenho um marido. Não tenho nenhuma vergonha”. Ou: “Sinto muito por Jacó estar zangado e desapontado, mas devo me casar primeiro”. Pergunte a Raquel: “Como você está se sentindo agora?”. Você pode ouvir: “Estou tão zangado com meu pai e minha irmã. Devo ser a esposa de Jacó. Jacó trabalhou por mim. É meu direito ser a noiva. Por que meu pai me tratou assim?”. Pergunte a Labão: “Como você está se sentindo agora?”. Você pode ouvir: “Estou tão feliz. Casei minha primeira filha e provavelmente Jacó trabalhará por Raquel também. Jacó está zangado, mas ele superará. Lea é uma boa menina e será uma boa esposa”. Reinicie a encenação.</w:t>
      </w:r>
    </w:p>
    <w:p>
      <w:pPr/>
      <w:r>
        <w:rPr>
          <w:lang w:val="pt_PT" w:bidi="pt_PT"/>
        </w:rPr>
      </w:r>
      <w:r>
        <w:rPr>
          <w:lang w:val="pt_PT" w:bidi="pt_PT"/>
        </w:rPr>
        <w:t>Jacó vai a Labão e exige saber por que Labão enganou Jacó assim. Labão explica que é o costume para a menina mais velha se casar primeiro. Labão pede a Jacó para terminar a semana de noiva com Lea. Então Labão promete dar Raquel a Jacó como uma esposa também. No entanto, Jacó deve trabalhar outros 7 anos por Raquel. Jacó concorda em trabalhar outros 7 anos.</w:t>
      </w:r>
    </w:p>
    <w:p>
      <w:pPr/>
      <w:r>
        <w:rPr>
          <w:lang w:val="pt_PT" w:bidi="pt_PT"/>
        </w:rPr>
      </w:r>
      <w:r>
        <w:rPr>
          <w:lang w:val="pt_PT" w:bidi="pt_PT"/>
        </w:rPr>
        <w:t>Na cena três, depois de passar a semana de noiva com Lea, Jacó também toma Raquel como esposa. Labão dá a Raquel um presente de casamento — uma serva chamada Bila como a serva especial de Raquel. Jacó dorme com Raquel. Jacó amava Raquel mais do que Lea.</w:t>
      </w:r>
    </w:p>
    <w:p>
      <w:pPr/>
      <w:r>
        <w:rPr>
          <w:lang w:val="pt_PT" w:bidi="pt_PT"/>
        </w:rPr>
      </w:r>
      <w:r>
        <w:rPr>
          <w:lang w:val="pt_PT" w:bidi="pt_PT"/>
        </w:rPr>
        <w:t>Parem a ação e perguntem a Jacó: “Como você está se sentindo agora?” Você pode ouvir: “Ainda estou muito zangado. Labão não deveria ter me enganado assim. Raquel é a esposa com quem queria me casar. Trabalharei os 7 anos por Raquel. Raquel vale o trabalho extra. Raquel é bela”. Pergunte a Lea: “Como você está se sentindo agora?”. Você pode ouvir: “Estou tão feliz. Tenho um marido. Sou a primeira esposa”. Pergunte a Raquel: “Como você está se sentindo agora?”. Você pode ouvir: “Estou feliz por me casar com Jacó. Mas eu deveria ser a primeira esposa, não Lea. Jacó me ama”.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Jacó esteve com Labão cerca de um mês. Algumas traduções escolhem colocar essas informações no início dessa passagem. Outras traduções escolhem colocá-las no final da passagem anterior. Você pode escolher onde colocar essas informações.</w:t>
      </w:r>
    </w:p>
    <w:p>
      <w:pPr/>
      <w:r>
        <w:rPr>
          <w:lang w:val="pt_PT" w:bidi="pt_PT"/>
        </w:rPr>
      </w:r>
      <w:r>
        <w:rPr>
          <w:lang w:val="pt_PT" w:bidi="pt_PT"/>
        </w:rPr>
        <w:t xml:space="preserve">Labão começa a falar sobre pagar a Jacó pelo trabalho que Jacó tem feito. Labão fala sobre um </w:t>
      </w:r>
      <w:r>
        <w:rPr>
          <w:b/>
          <w:lang w:val="pt_PT" w:bidi="pt_PT"/>
        </w:rPr>
        <w:t>salário</w:t>
      </w:r>
      <w:r>
        <w:rPr>
          <w:lang w:val="pt_PT" w:bidi="pt_PT"/>
        </w:rPr>
        <w:t xml:space="preserve"> ou </w:t>
      </w:r>
      <w:r>
        <w:rPr>
          <w:b/>
          <w:lang w:val="pt_PT" w:bidi="pt_PT"/>
        </w:rPr>
        <w:t>pagamento</w:t>
      </w:r>
      <w:r>
        <w:rPr>
          <w:lang w:val="pt_PT" w:bidi="pt_PT"/>
        </w:rPr>
        <w:t>. Salário ou pagamento é o dinheiro que é pago quando alguém faz um trabalho para outra pessoa. Labão está fazendo a Jacó uma pergunta, mas esse é o tipo de pergunta que não requer uma resposta. Você pode afirmar isso sem uma pergunta. “Você é meu parente. Você deve ser pago por seu trabalho”. Ou você pode fazer como uma pergunta que não requer uma resposta.</w:t>
      </w:r>
    </w:p>
    <w:p>
      <w:pPr/>
      <w:r>
        <w:rPr>
          <w:lang w:val="pt_PT" w:bidi="pt_PT"/>
        </w:rPr>
      </w:r>
      <w:r>
        <w:rPr>
          <w:lang w:val="pt_PT" w:bidi="pt_PT"/>
        </w:rPr>
        <w:t xml:space="preserve">A passagem usa a palavra </w:t>
      </w:r>
      <w:r>
        <w:rPr>
          <w:b/>
          <w:lang w:val="pt_PT" w:bidi="pt_PT"/>
        </w:rPr>
        <w:t>parente</w:t>
      </w:r>
      <w:r>
        <w:rPr>
          <w:lang w:val="pt_PT" w:bidi="pt_PT"/>
        </w:rPr>
        <w:t xml:space="preserve"> ou </w:t>
      </w:r>
      <w:r>
        <w:rPr>
          <w:b/>
          <w:lang w:val="pt_PT" w:bidi="pt_PT"/>
        </w:rPr>
        <w:t>familiar</w:t>
      </w:r>
      <w:r>
        <w:rPr>
          <w:lang w:val="pt_PT" w:bidi="pt_PT"/>
        </w:rPr>
        <w:t>. Jacó é o sobrinho de Labão, o filho da irmã de Labão. Um parente ou familiar é alguém que compartilha um ancestral comum com você. Assim, vocês compartilham a história familiar. Nesse caso, Labão é o irmão da mãe de Jacó. O avô de Jacó é o pai de Labão. Labão é o tio de Jacó. Eles são parentes.</w:t>
      </w:r>
    </w:p>
    <w:p>
      <w:pPr/>
      <w:r>
        <w:rPr>
          <w:lang w:val="pt_PT" w:bidi="pt_PT"/>
        </w:rPr>
      </w:r>
      <w:r>
        <w:rPr>
          <w:lang w:val="pt_PT" w:bidi="pt_PT"/>
        </w:rPr>
        <w:t>Lea é a filha mais velha. A única descrição de Lea se refere aos olhos de Lea. O significado da palavra usada para descrever os olhos de Lea não é claro. Muitos pensam que a descrição de Lea é que Lea não é bonita, mas tem olhos agradáveis. Alguns pensam que a descrição é que os olhos de Lea são fracos ou maçantes ou não têm brilho. Independentemente, todos notam os olhos de Lea. As pessoas falam sobre os olhos de Lea, mas falam sobre o quão bela Raquel é. Raquel é descrita como bela em rosto e postura.</w:t>
      </w:r>
    </w:p>
    <w:p>
      <w:pPr/>
      <w:r>
        <w:rPr>
          <w:lang w:val="pt_PT" w:bidi="pt_PT"/>
        </w:rPr>
      </w:r>
      <w:r>
        <w:rPr>
          <w:lang w:val="pt_PT" w:bidi="pt_PT"/>
        </w:rPr>
        <w:t>Labão preparou o banquete e convidou os vizinhos. Labão convidou todos que viviam perto dele ou perto o suficiente para ser chamados de vizinhos.</w:t>
      </w:r>
    </w:p>
    <w:p>
      <w:pPr/>
      <w:r>
        <w:rPr>
          <w:lang w:val="pt_PT" w:bidi="pt_PT"/>
        </w:rPr>
      </w:r>
      <w:r>
        <w:rPr>
          <w:lang w:val="pt_PT" w:bidi="pt_PT"/>
        </w:rPr>
        <w:t xml:space="preserve">Labão explica que é </w:t>
      </w:r>
      <w:r>
        <w:rPr>
          <w:b/>
          <w:lang w:val="pt_PT" w:bidi="pt_PT"/>
        </w:rPr>
        <w:t>costume</w:t>
      </w:r>
      <w:r>
        <w:rPr>
          <w:lang w:val="pt_PT" w:bidi="pt_PT"/>
        </w:rPr>
        <w:t xml:space="preserve"> para a menina mais velha se casar primeiro. Costume significa prática usual. Ou isso é o que sempre fazemos aqui. Como é o costume, Labão não pode permitir que a filha mais jovem se case primeiro. Isso causaria vergonha para a filha mais velha.</w:t>
      </w:r>
    </w:p>
    <w:p>
      <w:pPr/>
      <w:r>
        <w:rPr>
          <w:lang w:val="pt_PT" w:bidi="pt_PT"/>
        </w:rPr>
      </w:r>
      <w:r>
        <w:rPr>
          <w:lang w:val="pt_PT" w:bidi="pt_PT"/>
        </w:rPr>
        <w:t xml:space="preserve">Labão pede a Jacó para terminar a </w:t>
      </w:r>
      <w:r>
        <w:rPr>
          <w:b/>
          <w:lang w:val="pt_PT" w:bidi="pt_PT"/>
        </w:rPr>
        <w:t>semana de noiva</w:t>
      </w:r>
      <w:r>
        <w:rPr>
          <w:lang w:val="pt_PT" w:bidi="pt_PT"/>
        </w:rPr>
        <w:t xml:space="preserve"> com Lea. A semana de noiva seria um conjunto de festas e festividades que durariam por 7 dias. A noiva receberia visitantes durante a semana. Além disso, a noiva e o grupo passariam uma grande quantidade de tempo juntos durante essa semana. O noivo não estaria saindo para o trabalho normal.</w:t>
      </w:r>
    </w:p>
    <w:p>
      <w:pPr/>
      <w:r>
        <w:rPr>
          <w:lang w:val="pt_PT" w:bidi="pt_PT"/>
        </w:rPr>
      </w:r>
      <w:r>
        <w:rPr>
          <w:lang w:val="pt_PT" w:bidi="pt_PT"/>
        </w:rPr>
        <w:t>Labão sugere que Jacó trabalhe outros 7 anos para Raquel. No entanto, Labão permitirá que Jacó comece o casamento com Raquel logo depois que Jacó termine a semana de noiva com Lea. Jacó concorda com esse arranjo. Depois dos 7 dias, Jacó toma Raquel como noiva também.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29:15–30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18">
        <w:r>
          <w:rPr>
            <w:lang w:val="pt_PT" w:bidi="pt_PT"/>
          </w:rPr>
          <w:rPr>
            <w:color w:val="0000EE"/>
            <w:u w:val="single"/>
          </w:rPr>
          <w:t>Ouvir e Sentir</w:t>
        </w:r>
      </w:hyperlink>
      <w:r>
        <w:rPr>
          <w:lang w:val="pt_PT" w:bidi="pt_PT"/>
        </w:rPr>
        <w:t xml:space="preserve"> (369 KB)</w:t>
      </w:r>
      <w:r>
        <w:rPr>
          <w:lang w:val="pt_PT" w:bidi="pt_PT"/>
        </w:rPr>
      </w:r>
    </w:p>
    <w:p>
      <w:pPr>
        <w:pStyle w:val="ListBullet"/>
        <w:spacing w:line="240" w:lineRule="auto"/>
        <w:ind w:left="720"/>
      </w:pPr>
      <w:r>
        <w:rPr>
          <w:lang w:val="pt_PT" w:bidi="pt_PT"/>
        </w:rPr>
      </w:r>
      <w:hyperlink r:id="rId319">
        <w:r>
          <w:rPr>
            <w:lang w:val="pt_PT" w:bidi="pt_PT"/>
          </w:rPr>
          <w:rPr>
            <w:color w:val="0000EE"/>
            <w:u w:val="single"/>
          </w:rPr>
          <w:t>Preparando o Cenário</w:t>
        </w:r>
      </w:hyperlink>
      <w:r>
        <w:rPr>
          <w:lang w:val="pt_PT" w:bidi="pt_PT"/>
        </w:rPr>
        <w:t xml:space="preserve"> (4.6 MB)</w:t>
      </w:r>
      <w:r>
        <w:rPr>
          <w:lang w:val="pt_PT" w:bidi="pt_PT"/>
        </w:rPr>
      </w:r>
    </w:p>
    <w:p>
      <w:pPr>
        <w:pStyle w:val="ListBullet"/>
        <w:spacing w:line="240" w:lineRule="auto"/>
        <w:ind w:left="720"/>
      </w:pPr>
      <w:r>
        <w:rPr>
          <w:lang w:val="pt_PT" w:bidi="pt_PT"/>
        </w:rPr>
      </w:r>
      <w:hyperlink r:id="rId320">
        <w:r>
          <w:rPr>
            <w:lang w:val="pt_PT" w:bidi="pt_PT"/>
          </w:rPr>
          <w:rPr>
            <w:color w:val="0000EE"/>
            <w:u w:val="single"/>
          </w:rPr>
          <w:t>Identificando as Cenas</w:t>
        </w:r>
      </w:hyperlink>
      <w:r>
        <w:rPr>
          <w:lang w:val="pt_PT" w:bidi="pt_PT"/>
        </w:rPr>
        <w:t xml:space="preserve"> (3.8 MB)</w:t>
      </w:r>
      <w:r>
        <w:rPr>
          <w:lang w:val="pt_PT" w:bidi="pt_PT"/>
        </w:rPr>
      </w:r>
    </w:p>
    <w:p>
      <w:pPr>
        <w:pStyle w:val="ListBullet"/>
        <w:spacing w:line="240" w:lineRule="auto"/>
        <w:ind w:left="720"/>
      </w:pPr>
      <w:r>
        <w:rPr>
          <w:lang w:val="pt_PT" w:bidi="pt_PT"/>
        </w:rPr>
      </w:r>
      <w:hyperlink r:id="rId321">
        <w:r>
          <w:rPr>
            <w:lang w:val="pt_PT" w:bidi="pt_PT"/>
          </w:rPr>
          <w:rPr>
            <w:color w:val="0000EE"/>
            <w:u w:val="single"/>
          </w:rPr>
          <w:t>Incorporando o Texto</w:t>
        </w:r>
      </w:hyperlink>
      <w:r>
        <w:rPr>
          <w:lang w:val="pt_PT" w:bidi="pt_PT"/>
        </w:rPr>
        <w:t xml:space="preserve"> (4.4 MB)</w:t>
      </w:r>
      <w:r>
        <w:rPr>
          <w:lang w:val="pt_PT" w:bidi="pt_PT"/>
        </w:rPr>
      </w:r>
    </w:p>
    <w:p>
      <w:pPr>
        <w:pStyle w:val="ListBullet"/>
        <w:spacing w:line="240" w:lineRule="auto"/>
        <w:ind w:left="720"/>
      </w:pPr>
      <w:r>
        <w:rPr>
          <w:lang w:val="pt_PT" w:bidi="pt_PT"/>
        </w:rPr>
      </w:r>
      <w:hyperlink r:id="rId322">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323">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29:31–30:24</w:t>
      </w:r>
      <w:r>
        <w:rPr>
          <w:lang w:val="pt_PT" w:bidi="pt_PT"/>
        </w:rPr>
      </w:r>
    </w:p>
    <w:p>
      <w:pPr>
        <w:pStyle w:val="Heading3"/>
      </w:pPr>
      <w:r>
        <w:rPr>
          <w:lang w:val="pt_PT" w:bidi="pt_PT"/>
        </w:rPr>
        <w:t>Ouvir e Sentir</w:t>
      </w:r>
    </w:p>
    <w:p>
      <w:pPr/>
      <w:r>
        <w:rPr>
          <w:lang w:val="pt_PT" w:bidi="pt_PT"/>
        </w:rPr>
      </w:r>
      <w:r>
        <w:rPr>
          <w:lang w:val="pt_PT" w:bidi="pt_PT"/>
        </w:rPr>
        <w:t>Ouça Gênesis 29:31–30:24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que Labão enganou Jacó mudando a noiva e dando Lea a Jacó como sua noiva, Jacó se casou com Lea e Raquel. Então Jacó começou os segundos 7 anos de trabalho para Labão como um preço de noiva para Raquel. Esse é um conto narrativo dos primeiros anos de casamento e o nascimento dos filhos.</w:t>
      </w:r>
    </w:p>
    <w:p>
      <w:pPr/>
      <w:r>
        <w:rPr>
          <w:lang w:val="pt_PT" w:bidi="pt_PT"/>
        </w:rPr>
      </w:r>
      <w:r>
        <w:rPr>
          <w:lang w:val="pt_PT" w:bidi="pt_PT"/>
        </w:rPr>
        <w:t>Yavé vê o que tem acontecido com a família de Jacó. Yavé vê que Jacó não ama Lea. Yavé intervém e permite que Lea tenha filhos. Yavé abre o útero de Lea ou permite que Lea conceba um filho ou fique grávida. Abrir o útero para que a mulher possa conceber um filho é uma figura de linguagem. Isso significa que Yavé permitiu que Lea tivesse um filho, mas não permitiu que Raquel tivesse um filho. Yavé não abre o útero de Raquel. Raquel não é capaz de ter filhos. Lea concebeu ou ficou grávida e deu à luz um filho. Lea nomeou esse filho Rubem. Lea disse: “Yavé observou minha miséria. Agora meu marido me amará”. O nome Rubem soa como uma palavra que significa “Ele viu minha miséria”.</w:t>
      </w:r>
    </w:p>
    <w:p>
      <w:pPr/>
      <w:r>
        <w:rPr>
          <w:lang w:val="pt_PT" w:bidi="pt_PT"/>
        </w:rPr>
      </w:r>
      <w:r>
        <w:rPr>
          <w:lang w:val="pt_PT" w:bidi="pt_PT"/>
        </w:rPr>
        <w:t>Pare e discuta: cada membro da equipe conta uma história sobre alguém que ficou grávida e deu à luz um filho. Observe os termos educados usados para descrever o que está acontecendo.</w:t>
      </w:r>
    </w:p>
    <w:p>
      <w:pPr/>
      <w:r>
        <w:rPr>
          <w:lang w:val="pt_PT" w:bidi="pt_PT"/>
        </w:rPr>
      </w:r>
      <w:r>
        <w:rPr>
          <w:lang w:val="pt_PT" w:bidi="pt_PT"/>
        </w:rPr>
        <w:t>Pare e discuta: descreva o processo de nomear bebês em sua cultura. Como o nome é decidido? Quem decide sobre o nome? Quando o nome é dado? Quão importante é o significado do nome?</w:t>
      </w:r>
    </w:p>
    <w:p>
      <w:pPr/>
      <w:r>
        <w:rPr>
          <w:lang w:val="pt_PT" w:bidi="pt_PT"/>
        </w:rPr>
      </w:r>
      <w:r>
        <w:rPr>
          <w:lang w:val="pt_PT" w:bidi="pt_PT"/>
        </w:rPr>
        <w:t>Lea continuou a ter filhos. O segundo filho era chamado Simeão, que soa como uma palavra que significa “Ele que ouve”. O terceiro filho era chamado Levi, que soa como uma palavra que significa ter afeto. O quarto filho era chamado Judá, que soa como uma palavra que significa louvor. Cada nome soava como uma palavra que tem significado no idioma que Lea falou. Depois de ter 4 filhos, Lea parou de ter filhos. Ao nomear 3 de seus filhos, Lea deu crédito a Deus. Lea disse: “Yavé notou minha miséria, Yavé ouviu que não era amada", e para o quarto filho, Lea disse: “Agora louvarei Yavé”.</w:t>
      </w:r>
    </w:p>
    <w:p>
      <w:pPr/>
      <w:r>
        <w:rPr>
          <w:lang w:val="pt_PT" w:bidi="pt_PT"/>
        </w:rPr>
      </w:r>
      <w:r>
        <w:rPr>
          <w:lang w:val="pt_PT" w:bidi="pt_PT"/>
        </w:rPr>
        <w:t>Durante todo esse tempo, Raquel não teve um filho. Raquel ficou com inveja de Lea. Raquel implorou a Jacó para dar a ela um filho. Jacó ficou muito zangado com Raquel. Jacó disse: “Sou Deus? Deus é aquele que impede que você tenha filhos”. Raquel teve uma solução. Raquel pede a Jacó para tomar a serva de Raquel Bila como esposa. Então quaisquer filhos que Bila tenha serão os filhos de Raquel.</w:t>
      </w:r>
    </w:p>
    <w:p>
      <w:pPr/>
      <w:r>
        <w:rPr>
          <w:lang w:val="pt_PT" w:bidi="pt_PT"/>
        </w:rPr>
      </w:r>
      <w:r>
        <w:rPr>
          <w:lang w:val="pt_PT" w:bidi="pt_PT"/>
        </w:rPr>
        <w:t>Essa era uma prática comum. Uma esposa daria sua serva ao marido da esposa para que a serva tivesse um filho para a esposa. A serva tem o filho, mas todos dizem que a esposa estéril é a mãe. A esposa reivindica o filho como dela. Sara fez isso com Hagar quando Sara não conseguia ter filhos.</w:t>
      </w:r>
    </w:p>
    <w:p>
      <w:pPr/>
      <w:r>
        <w:rPr>
          <w:lang w:val="pt_PT" w:bidi="pt_PT"/>
        </w:rPr>
      </w:r>
      <w:r>
        <w:rPr>
          <w:lang w:val="pt_PT" w:bidi="pt_PT"/>
        </w:rPr>
        <w:t>Pare e discuta: o que acontece em sua cultura quando uma mulher é incapaz de ter um filho? Quais são algumas das maneiras que uma mulher pode ter um filho se ela é incapaz de conceber um filho?</w:t>
      </w:r>
    </w:p>
    <w:p>
      <w:pPr/>
      <w:r>
        <w:rPr>
          <w:lang w:val="pt_PT" w:bidi="pt_PT"/>
        </w:rPr>
      </w:r>
      <w:r>
        <w:rPr>
          <w:lang w:val="pt_PT" w:bidi="pt_PT"/>
        </w:rPr>
        <w:t xml:space="preserve">Bila teve filhos e Raquel nomeou os filhos. O primeiro filho era chamado Dã, que soa como uma palavra que significa vindicar. </w:t>
      </w:r>
      <w:r>
        <w:rPr>
          <w:b/>
          <w:lang w:val="pt_PT" w:bidi="pt_PT"/>
        </w:rPr>
        <w:t>Vindicar</w:t>
      </w:r>
      <w:r>
        <w:rPr>
          <w:lang w:val="pt_PT" w:bidi="pt_PT"/>
        </w:rPr>
        <w:t xml:space="preserve"> é uma palavra que significa que uma pessoa agora é libertada de críticas ou culpa, ou suspeita. Raquel disse que Deus a havia vingado ou a julgado e descobriu que ela era livre de culpa por não ter um filho. Raquel nomeou o segundo filho de Bila, Naftali. Naftali soa como uma palavra que significa luta.</w:t>
      </w:r>
    </w:p>
    <w:p>
      <w:pPr/>
      <w:r>
        <w:rPr>
          <w:lang w:val="pt_PT" w:bidi="pt_PT"/>
        </w:rPr>
      </w:r>
      <w:r>
        <w:rPr>
          <w:lang w:val="pt_PT" w:bidi="pt_PT"/>
        </w:rPr>
        <w:t>Lea percebeu que Raquel agora estava tendo filhos por meio da serva de Raquel Bila enquanto Lea parou de ter filhos. Lea pede a Jacó para tomar a serva de Lea, Zilpa, como esposa e ter filhos com Zilpa. Quaisquer filhos de Zilpa serão os filhos de Lea. Jacó tomou Zilpa como esposa e logo Zilpa teve um filho. Lea nomeou esse filho Gade, que soa como uma palavra que significa boa sorte. Então Zilpa teve outro filho e Lea nomeou esse filho Aser, que soa como uma palavra que significa recompensa.</w:t>
      </w:r>
    </w:p>
    <w:p>
      <w:pPr/>
      <w:r>
        <w:rPr>
          <w:lang w:val="pt_PT" w:bidi="pt_PT"/>
        </w:rPr>
      </w:r>
      <w:r>
        <w:rPr>
          <w:lang w:val="pt_PT" w:bidi="pt_PT"/>
        </w:rPr>
        <w:t>Pare e discuta: Bila e Zilpa não tinham uma escolha sobre se tornar esposas para Jacó. Elas não tinham uma escolha sobre ter filhos para Raquel e Lea. Em sua cultura, o que acontece com mulheres como Bila e Zilpa?</w:t>
      </w:r>
    </w:p>
    <w:p>
      <w:pPr/>
      <w:r>
        <w:rPr>
          <w:lang w:val="pt_PT" w:bidi="pt_PT"/>
        </w:rPr>
      </w:r>
      <w:r>
        <w:rPr>
          <w:lang w:val="pt_PT" w:bidi="pt_PT"/>
        </w:rPr>
        <w:t>Todas as mulheres param de ter filhos por um tempo. Um dia, Rubem, o filho mais velho de Lea, encontra uma planta no campo. Essa planta é chamada de mandrágora ou flor de amor. As pessoas usavam mandramas ou flores de amor para aumentar a fertilidade ou a capacidade de conceber filhos. A mandrama é um vegetal de raiz da família de batata. A fruta era uma pequena baga amarela do tamanho de um pequeno tomate e as pessoas poderiam comer essa fruta. As pessoas acreditavam que comer essa fruta tornaria as mulheres férteis ou capazes de conceber. As mandrágoras geralmente não são encontradas na área de Harã. Rubem reuniu essas mandrágoras e as levou para Lea. Raquel viu Rubem com as mandrágoras e pediu a Lea para dar a ela. Lea e Raquel brigaram e então Raquel se ofereceu para deixar Jacó dormir com Lea se Lea desse a Raquel algumas das mandrágoras.</w:t>
      </w:r>
    </w:p>
    <w:p>
      <w:pPr/>
      <w:r>
        <w:rPr>
          <w:lang w:val="pt_PT" w:bidi="pt_PT"/>
        </w:rPr>
      </w:r>
      <w:r>
        <w:rPr>
          <w:lang w:val="pt_PT" w:bidi="pt_PT"/>
        </w:rPr>
        <w:t>Pare e discuta: o que as mulheres fazem em sua cultura quando há uma dificuldade em ficar grávida ou ter um filho? O que as pessoas acreditam sobre essas práticas?</w:t>
      </w:r>
    </w:p>
    <w:p>
      <w:pPr/>
      <w:r>
        <w:rPr>
          <w:lang w:val="pt_PT" w:bidi="pt_PT"/>
        </w:rPr>
      </w:r>
      <w:r>
        <w:rPr>
          <w:lang w:val="pt_PT" w:bidi="pt_PT"/>
        </w:rPr>
        <w:t>Mostre uma imagem de mandrágoras.</w:t>
      </w:r>
    </w:p>
    <w:p>
      <w:pPr/>
      <w:r>
        <w:rPr>
          <w:lang w:val="pt_PT" w:bidi="pt_PT"/>
        </w:rPr>
      </w:r>
      <w:r>
        <w:rPr>
          <w:lang w:val="pt_PT" w:bidi="pt_PT"/>
        </w:rPr>
        <w:t>Na noite, Lea encontrou Jacó enquanto Jacó voltava dos campos. Lea disse a Jacó que Jacó deveria dormir com Lea naquela noite. Lea disse: “Comprei você com algumas mandrágoras que meu filho encontrou”. Jacó foi para a tenda de Lea e dormiu com Lea. Deus permitiu que Lea concebesse ou ficasse grávida novamente. Lea teve um quinto filho e o nomeou Issacar, que soa como uma palavra que significa recompensa. Então Lea teve um sexto filho. Lea nomeou esse filho Zebulom, que soa como uma palavra que significa honra. Mais tarde, Lea também teve uma filha. Lea nomeou sua filha, Dina.</w:t>
      </w:r>
    </w:p>
    <w:p>
      <w:pPr/>
      <w:r>
        <w:rPr>
          <w:lang w:val="pt_PT" w:bidi="pt_PT"/>
        </w:rPr>
      </w:r>
      <w:r>
        <w:rPr>
          <w:lang w:val="pt_PT" w:bidi="pt_PT"/>
        </w:rPr>
        <w:t>Finalmente, depois do nascimento de todos esses filhos, Deus se lembrou de Raquel. Deus abriu o útero de Raquel e Raquel concebeu e teve um filho. Raquel nomeou seu filho José. José soa como uma palavra que significa que Deus pode adicionar mais filhos. Raquel estava pedindo a Deus para dar a ela outro filho. José era o décimo primeiro filho de Jacó. No final dessa passagem, Jacó tem 11 filhos e uma filha.</w:t>
      </w:r>
    </w:p>
    <w:p>
      <w:pPr/>
      <w:r>
        <w:rPr>
          <w:lang w:val="pt_PT" w:bidi="pt_PT"/>
        </w:rPr>
      </w:r>
      <w:r>
        <w:rPr>
          <w:lang w:val="pt_PT" w:bidi="pt_PT"/>
        </w:rPr>
        <w:t>Pare e discuta: peça às pessoas que representam Lea, Raquel, Zilpa e Bila que se levantem. À medida que cada filho nasce, peça a esse filho para se juntar à mãe. Zilpa deve ficar ao lado de Bila deve ficar ao lado de Raquel. Se a equipe não for grande o suficiente, use pedras, gravetos ou brinquedos para representar os filhos.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Yavé ajuda Lea e Lea tem 4 filhos.</w:t>
      </w:r>
    </w:p>
    <w:p>
      <w:pPr/>
      <w:r>
        <w:rPr>
          <w:lang w:val="pt_PT" w:bidi="pt_PT"/>
        </w:rPr>
      </w:r>
      <w:r>
        <w:rPr>
          <w:b/>
          <w:lang w:val="pt_PT" w:bidi="pt_PT"/>
        </w:rPr>
        <w:t>Segunda cena:</w:t>
      </w:r>
      <w:r>
        <w:rPr>
          <w:lang w:val="pt_PT" w:bidi="pt_PT"/>
        </w:rPr>
        <w:t xml:space="preserve"> Raquel não tem filhos. Raquel dá sua serva Bila a Jacó como uma esposa. Bila tem 2 filhos que se tornam os filhos de Raquel.</w:t>
      </w:r>
    </w:p>
    <w:p>
      <w:pPr/>
      <w:r>
        <w:rPr>
          <w:lang w:val="pt_PT" w:bidi="pt_PT"/>
        </w:rPr>
      </w:r>
      <w:r>
        <w:rPr>
          <w:b/>
          <w:lang w:val="pt_PT" w:bidi="pt_PT"/>
        </w:rPr>
        <w:t>Terceira cena:</w:t>
      </w:r>
      <w:r>
        <w:rPr>
          <w:lang w:val="pt_PT" w:bidi="pt_PT"/>
        </w:rPr>
        <w:t xml:space="preserve"> Lea parou de ter filhos. Léa dá sua serva Zilpa a Jacó como uma esposa e Zilpa tem 2 filhos. Esses filhos se tornam os filhos de Lea.</w:t>
      </w:r>
    </w:p>
    <w:p>
      <w:pPr/>
      <w:r>
        <w:rPr>
          <w:lang w:val="pt_PT" w:bidi="pt_PT"/>
        </w:rPr>
      </w:r>
      <w:r>
        <w:rPr>
          <w:b/>
          <w:lang w:val="pt_PT" w:bidi="pt_PT"/>
        </w:rPr>
        <w:t>Quarta cena:</w:t>
      </w:r>
      <w:r>
        <w:rPr>
          <w:lang w:val="pt_PT" w:bidi="pt_PT"/>
        </w:rPr>
        <w:t xml:space="preserve"> Rubem encontra mandrágoras ou flores de amor. Lea e Raquel brigam sobre Jacó. Lea concorda em dar a Raquel algumas das mandrágoras e Raquel concorda que Jacó pode dormir com Lea.</w:t>
      </w:r>
    </w:p>
    <w:p>
      <w:pPr/>
      <w:r>
        <w:rPr>
          <w:lang w:val="pt_PT" w:bidi="pt_PT"/>
        </w:rPr>
      </w:r>
      <w:r>
        <w:rPr>
          <w:b/>
          <w:lang w:val="pt_PT" w:bidi="pt_PT"/>
        </w:rPr>
        <w:t>Quinta cena:</w:t>
      </w:r>
      <w:r>
        <w:rPr>
          <w:lang w:val="pt_PT" w:bidi="pt_PT"/>
        </w:rPr>
        <w:t xml:space="preserve"> Lea diz a Jacó que Jacó deve dormir com Lea. Lea tem mais 2 filhos e uma filha.</w:t>
      </w:r>
    </w:p>
    <w:p>
      <w:pPr/>
      <w:r>
        <w:rPr>
          <w:lang w:val="pt_PT" w:bidi="pt_PT"/>
        </w:rPr>
      </w:r>
      <w:r>
        <w:rPr>
          <w:b/>
          <w:lang w:val="pt_PT" w:bidi="pt_PT"/>
        </w:rPr>
        <w:t>Sexta cena:</w:t>
      </w:r>
      <w:r>
        <w:rPr>
          <w:lang w:val="pt_PT" w:bidi="pt_PT"/>
        </w:rPr>
        <w:t xml:space="preserve"> Deus se lembra de Raquel. Raquel tem um filho.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Yavé/Deus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Rubem, o filho mais velho de Lea</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Zebulum</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José</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Jacó se casou com Lea e Raquel. Jacó ama Raquel. Jacó não ama Lea. Yavé vê que Jacó não ama Lea. Yavé permite que Lea tenha um filho. Lea tem um menino e o nomeia Rubem. Rapidamente, Lea tem mais 3 filhos. Durante esse tempo, Raquel não tem um filho.</w:t>
      </w:r>
    </w:p>
    <w:p>
      <w:pPr/>
      <w:r>
        <w:rPr>
          <w:lang w:val="pt_PT" w:bidi="pt_PT"/>
        </w:rPr>
      </w:r>
      <w:r>
        <w:rPr>
          <w:lang w:val="pt_PT" w:bidi="pt_PT"/>
        </w:rPr>
        <w:t>Na segunda cena, Raquel fica com inveja de Lea porque Lea está tendo filhos e Raquel não tem um bebê. Raquel implora a Jacó. Raquel diz: “Dê-me filhos ou morrerei”. Jacó ficou muito zangado com Raquel. Jacó sabe que Jacó não controla ter filhos — Deus é aquele que controla quando uma mulher fica grávida. Jacó diz: “Não sou Deus”. Raquel pede a Jacó para tomar a serva de Raquel Bila como esposa. Quaisquer filhos que Bila tenha, serão os filhos de Raquel. Jacó concorda. Bila tem 2 filhos. Raquel toma os filhos como seus próprios. Raquel nomeia os filhos.</w:t>
      </w:r>
    </w:p>
    <w:p>
      <w:pPr/>
      <w:r>
        <w:rPr>
          <w:lang w:val="pt_PT" w:bidi="pt_PT"/>
        </w:rPr>
      </w:r>
      <w:r>
        <w:rPr>
          <w:lang w:val="pt_PT" w:bidi="pt_PT"/>
        </w:rPr>
        <w:t>Na terceira cena, Lea percebe que ela não está tendo mais filhos. Raquel está tendo filhos por meio de sua serva Bila. Lea decide usar sua serva Zilpa da mesma maneira. Lea pede a Jacó para se casar com Zilpa. Zilpa tem 2 filhos. Lea nomeia esses dois filhos. Esses são os filhos de Lea.</w:t>
      </w:r>
    </w:p>
    <w:p>
      <w:pPr/>
      <w:r>
        <w:rPr>
          <w:lang w:val="pt_PT" w:bidi="pt_PT"/>
        </w:rPr>
      </w:r>
      <w:r>
        <w:rPr>
          <w:lang w:val="pt_PT" w:bidi="pt_PT"/>
        </w:rPr>
        <w:t>Na quarta cena, Rubem, o filho mais velho de Lea é velho o suficiente para sair para os campos. Rubem encontra algumas mandrágoras, ou flores de amor, e reúne algumas para levar para Lea. Isso acontece durante a colheita de trigo que é no final da primavera. Raquel viu Rubem com as mandrágoras. Raquel pede a Lea algumas das mandrágoras. Lea briga com Raquel. Então Raquel se oferece para deixar Jacó dormir com Lea, desde que Lea dê a Raquel algumas das mandrágoras. Lea concorda.</w:t>
      </w:r>
    </w:p>
    <w:p>
      <w:pPr/>
      <w:r>
        <w:rPr>
          <w:lang w:val="pt_PT" w:bidi="pt_PT"/>
        </w:rPr>
      </w:r>
      <w:r>
        <w:rPr>
          <w:lang w:val="pt_PT" w:bidi="pt_PT"/>
        </w:rPr>
        <w:t>Na quinta cena, quando Jacó retorna dos campos, Lea diz a Jacó que Jacó deve dormir com Lea naquela noite. Lea diz: “Comprei você com algumas mandrágoras que Rubem encontrou para mim”. Lea tem mais 2 filhos e uma filha.</w:t>
      </w:r>
    </w:p>
    <w:p>
      <w:pPr/>
      <w:r>
        <w:rPr>
          <w:lang w:val="pt_PT" w:bidi="pt_PT"/>
        </w:rPr>
      </w:r>
      <w:r>
        <w:rPr>
          <w:lang w:val="pt_PT" w:bidi="pt_PT"/>
        </w:rPr>
        <w:t>Na sexta cena, Deus se lembra de Raquel. Deus permite que Raquel fique grávida. Raquel tem um filho.</w:t>
      </w:r>
    </w:p>
    <w:p>
      <w:pPr/>
      <w:r>
        <w:rPr>
          <w:lang w:val="pt_PT" w:bidi="pt_PT"/>
        </w:rPr>
      </w:r>
      <w:r>
        <w:rPr>
          <w:lang w:val="pt_PT" w:bidi="pt_PT"/>
        </w:rPr>
        <w:t>É importante entender a ordem do nascimento dos filhos.</w:t>
      </w:r>
    </w:p>
    <w:p>
      <w:pPr/>
      <w:r>
        <w:rPr>
          <w:lang w:val="pt_PT" w:bidi="pt_PT"/>
        </w:rPr>
      </w:r>
      <w:r>
        <w:rPr>
          <w:lang w:val="pt_PT" w:bidi="pt_PT"/>
        </w:rPr>
        <w:t>Primeiro Lea teve Rubem, Simeão, Levi e Judá. Então a serva de Raquel, Bila, teve Dã e Naftali. Então a serva de Lea, Zilpa, teve Gad e Aser. Então novamente, Lea teve Issacar, Zebulom e Dina. E finalmente, Raquel teve José.</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seis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Yavé/Deus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Rubem, o filho mais velho de Lea</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Zebulum</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José</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 xml:space="preserve">Na cena um, Jacó se casou com Lea e Raquel. Yavé vê que Jacó não ama Lea. Yavé abre o útero de Lea. Lea tem 4 meninos, um após o outro. Lea nomeia cada filho. O nome soa como uma palavra em seu idioma que tem um significado particular. O nome de Rubem soa como “Deus viu minha miséria”. Simeão soa como “aquele que ouve”. Levi soa como “ter afeto por alguém”. Judá soa como “louvor”. Depois de ter 4 filhos, Lea parou de ter filhos. </w:t>
      </w:r>
    </w:p>
    <w:p>
      <w:pPr/>
      <w:r>
        <w:rPr>
          <w:lang w:val="pt_PT" w:bidi="pt_PT"/>
        </w:rPr>
      </w:r>
      <w:r>
        <w:rPr>
          <w:lang w:val="pt_PT" w:bidi="pt_PT"/>
        </w:rPr>
        <w:t>Pergunte a Jacó: “Como você se sente sobre Lea agora que ela deu a você 4 filhos?”. Você pode ouvir: “Ela se saiu bem. Eles são bons meninos. Sou grato, mas não a amo. Amo Raquel”. Pergunte a Lea: “Como você está se sentindo agora que você tem 4 filhos?”. Você pode ouvir: “Amo meus filhos. Sou grata por Deus os ter dado a mim. Sei que Jacó não me ama, mas Jacó ama meus filhos”. Pergunte a Raquel: “Como você está se sentindo agora?”. Você pode ouvir: “Estou tão zangada. Por que Lea tem filhos e não eu? Não é justo. Quero ser mãe!”. Reinicie a encenação.</w:t>
      </w:r>
    </w:p>
    <w:p>
      <w:pPr/>
      <w:r>
        <w:rPr>
          <w:lang w:val="pt_PT" w:bidi="pt_PT"/>
        </w:rPr>
      </w:r>
      <w:r>
        <w:rPr>
          <w:lang w:val="pt_PT" w:bidi="pt_PT"/>
        </w:rPr>
        <w:t>Na cena dois, Raquel não pode conceber e ter filhos. Raquel fica com inveja de Lea. Raquel diz a Jacó para tomar Bila, a serva de Raquel como esposa. Quaisquer filhos que Bila tenha, serão os filhos de Raquel. Bila tem 2 filhos. Raquel nomeia os filhos e os reivindica como seus.</w:t>
      </w:r>
    </w:p>
    <w:p>
      <w:pPr/>
      <w:r>
        <w:rPr>
          <w:lang w:val="pt_PT" w:bidi="pt_PT"/>
        </w:rPr>
      </w:r>
      <w:r>
        <w:rPr>
          <w:lang w:val="pt_PT" w:bidi="pt_PT"/>
        </w:rPr>
        <w:t>Pergunte a Bila: “Como você se sente sobre se casar com Jacó e ter filhos para Raquel?”. Você pode ouvir: “Amo Raquel e estou feliz por fazer isso por ela. Todos sabem que eles são meus filhos”. Ou: “Não tenho uma escolha”. Reinicie a encenação.</w:t>
      </w:r>
    </w:p>
    <w:p>
      <w:pPr/>
      <w:r>
        <w:rPr>
          <w:lang w:val="pt_PT" w:bidi="pt_PT"/>
        </w:rPr>
      </w:r>
      <w:r>
        <w:rPr>
          <w:lang w:val="pt_PT" w:bidi="pt_PT"/>
        </w:rPr>
        <w:t>Na cena três, Lea parou de ter filhos. Lea diz a Jacó para se casar com Zilpa, a serva de Lea. Lea diz que os filhos serão os filhos de Lea. Zilpa tem 2 filhos. Lea nomeia os filhos e afirma que eles são filhos de Lea.</w:t>
      </w:r>
    </w:p>
    <w:p>
      <w:pPr/>
      <w:r>
        <w:rPr>
          <w:lang w:val="pt_PT" w:bidi="pt_PT"/>
        </w:rPr>
      </w:r>
      <w:r>
        <w:rPr>
          <w:lang w:val="pt_PT" w:bidi="pt_PT"/>
        </w:rPr>
        <w:t>Pergunte a Zilpa: “Como você se sente sobre ter filhos para Lea?”. Você pode ouvir: “Estou feliz por ajudar Lea. Ela é minha senhora e é gentil comigo. Quero que ela seja a primeira nos olhos de Jacó”. Ou: “Não tenho uma escolha”. Reinicie a encenação.</w:t>
      </w:r>
    </w:p>
    <w:p>
      <w:pPr/>
      <w:r>
        <w:rPr>
          <w:lang w:val="pt_PT" w:bidi="pt_PT"/>
        </w:rPr>
      </w:r>
      <w:r>
        <w:rPr>
          <w:lang w:val="pt_PT" w:bidi="pt_PT"/>
        </w:rPr>
        <w:t>Na cena quatro, durante a colheita de trigo, Rubem, o filho mais velho de Lea encontra algumas mandrágoras, ou flores de amor. Rubem reuniu essas mandrágoras e as levou para Lea. Raquel implora Lea: “Me deixe ter algumas das mandrágoras”. Lea fica zangada. Lea acusa Raquel de roubar o marido de Lea e agora querer roubar as mandrágoras de Rubem. Raquel se oferece para deixar Jacó dormir com Lea naquela noite, desde que Lea dê a Raquel algumas das mandrágoras.</w:t>
      </w:r>
    </w:p>
    <w:p>
      <w:pPr/>
      <w:r>
        <w:rPr>
          <w:lang w:val="pt_PT" w:bidi="pt_PT"/>
        </w:rPr>
      </w:r>
      <w:r>
        <w:rPr>
          <w:lang w:val="pt_PT" w:bidi="pt_PT"/>
        </w:rPr>
        <w:t>Pergunte a Raquel: “Por que você quer essas mandrágoras?”. Você pode ouvir: “Quero ter um filho. Talvez essas mandrágoras me tornem fértil. Devo manter o amor de Jacó por mim”. Pergunte a Lea: “Por que você ficou tão zangada com Raquel?”. Você pode ouvir: “Ela tem tudo o que ela precisa. Ela tem o amor de Jacó. Ela tem 2 filhos de sua serva. Ela não precisa de minhas mandrágoras”. Reinicie a encenação.</w:t>
      </w:r>
    </w:p>
    <w:p>
      <w:pPr/>
      <w:r>
        <w:rPr>
          <w:lang w:val="pt_PT" w:bidi="pt_PT"/>
        </w:rPr>
      </w:r>
      <w:r>
        <w:rPr>
          <w:lang w:val="pt_PT" w:bidi="pt_PT"/>
        </w:rPr>
        <w:t>Na cena 5 quando Jacó retorna dos campos, Lea encontra Jacó e diz a Jacó que ele deve dormir com ela naquela noite. Jacó dorme com Lea. Lea tem mais 2 filhos e uma filha.</w:t>
      </w:r>
    </w:p>
    <w:p>
      <w:pPr/>
      <w:r>
        <w:rPr>
          <w:lang w:val="pt_PT" w:bidi="pt_PT"/>
        </w:rPr>
      </w:r>
      <w:r>
        <w:rPr>
          <w:lang w:val="pt_PT" w:bidi="pt_PT"/>
        </w:rPr>
        <w:t xml:space="preserve">Na cena 6, Deus se lembra de Raquel e Raquel fica grávida e tem um filho. Seu nome é José. José é o décimo primeiro filho de Jacó. Raquel pedia a Deus para dar a ela outro filho. </w:t>
      </w:r>
    </w:p>
    <w:p>
      <w:pPr/>
      <w:r>
        <w:rPr>
          <w:lang w:val="pt_PT" w:bidi="pt_PT"/>
        </w:rPr>
      </w:r>
      <w:r>
        <w:rPr>
          <w:lang w:val="pt_PT" w:bidi="pt_PT"/>
        </w:rPr>
        <w:t>Pergunte a Raquel: “Por que você está pedindo a Deus por outro filho enquanto esse filho nasce? Um filho não é suficiente para você?”. Você pode ouvir: “Devo ter mais filhos. Lea tem 6 filhos e uma filha mais os 2 filhos de Zilpa. Apenas tenho esse filho e os dois de Bila. Devo ter mais filhos para que Jacó continue a me amar”. Pergunte a Jacó: “Como você se sente agora que Raquel tem um filho?”. Você pode ouvir: “Estou muito feliz por ela. Ele é um bom menino. Ele será um bom filho. Deus me abençoou com 11 filhos. Espero que as mulheres parem de brigar agora”. Pergunte a Lea: “Como você se sente agora que Raquel tem um filho?”. Você pode ouvir: “Estou feliz por ela. Talvez agora ela não fique com tanta inveja. Tenho 6 filhos e uma filha, mais meus 2 filhos de Zilpa. Não tenho inveja de Raquel. Deus foi bom para mim”.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nomes dos filhos de Jacó se tornam os nomes das 12 tribos de Israel no futuro. Esses nomes serão referidos em todo o resto das Escrituras. Enquanto você diz os nomes, certifique-se de que eles não tenham um significado particular em sua cultura. Os nomes devem ser fáceis de pronunciar em seu idioma. O nome de cada filho tinha um significado O nome soa como uma palavra em seu idioma que tem um significado particular. </w:t>
      </w:r>
    </w:p>
    <w:p>
      <w:pPr/>
      <w:r>
        <w:rPr>
          <w:lang w:val="pt_PT" w:bidi="pt_PT"/>
        </w:rPr>
      </w:r>
      <w:r>
        <w:rPr>
          <w:lang w:val="pt_PT" w:bidi="pt_PT"/>
        </w:rPr>
        <w:t>Nessa história, Lea nomeia seus filhos e Raquel nomeia seus filhos. Jacó não parece ser uma parte da nomeação do filho.</w:t>
      </w:r>
    </w:p>
    <w:p>
      <w:pPr/>
      <w:r>
        <w:rPr>
          <w:lang w:val="pt_PT" w:bidi="pt_PT"/>
        </w:rPr>
      </w:r>
      <w:r>
        <w:rPr>
          <w:lang w:val="pt_PT" w:bidi="pt_PT"/>
        </w:rPr>
        <w:t xml:space="preserve">Lea fala sobre </w:t>
      </w:r>
      <w:r>
        <w:rPr>
          <w:b/>
          <w:lang w:val="pt_PT" w:bidi="pt_PT"/>
        </w:rPr>
        <w:t>Yavé</w:t>
      </w:r>
      <w:r>
        <w:rPr>
          <w:lang w:val="pt_PT" w:bidi="pt_PT"/>
        </w:rPr>
        <w:t xml:space="preserve">. Yavé ouviu as orações de Lea. Yavé notou a miséria de Lea. Use a mesma palavra para Yavé que você usou em histórias anteriores. </w:t>
      </w:r>
      <w:r>
        <w:rPr>
          <w:b/>
          <w:lang w:val="pt_PT" w:bidi="pt_PT"/>
        </w:rPr>
        <w:t>Yavé</w:t>
      </w:r>
      <w:r>
        <w:rPr>
          <w:lang w:val="pt_PT" w:bidi="pt_PT"/>
        </w:rPr>
        <w:t xml:space="preserve"> é tratado no Glossário Mestre. </w:t>
      </w:r>
    </w:p>
    <w:p>
      <w:pPr/>
      <w:r>
        <w:rPr>
          <w:lang w:val="pt_PT" w:bidi="pt_PT"/>
        </w:rPr>
      </w:r>
      <w:r>
        <w:rPr>
          <w:lang w:val="pt_PT" w:bidi="pt_PT"/>
        </w:rPr>
        <w:t xml:space="preserve">Essa passagem fala sobre o </w:t>
      </w:r>
      <w:r>
        <w:rPr>
          <w:b/>
          <w:lang w:val="pt_PT" w:bidi="pt_PT"/>
        </w:rPr>
        <w:t>útero</w:t>
      </w:r>
      <w:r>
        <w:rPr>
          <w:lang w:val="pt_PT" w:bidi="pt_PT"/>
        </w:rPr>
        <w:t xml:space="preserve"> de uma mulher, </w:t>
      </w:r>
      <w:r>
        <w:rPr>
          <w:b/>
          <w:lang w:val="pt_PT" w:bidi="pt_PT"/>
        </w:rPr>
        <w:t>conceber</w:t>
      </w:r>
      <w:r>
        <w:rPr>
          <w:lang w:val="pt_PT" w:bidi="pt_PT"/>
        </w:rPr>
        <w:t xml:space="preserve"> um filho, estar </w:t>
      </w:r>
      <w:r>
        <w:rPr>
          <w:b/>
          <w:lang w:val="pt_PT" w:bidi="pt_PT"/>
        </w:rPr>
        <w:t>grávida</w:t>
      </w:r>
      <w:r>
        <w:rPr>
          <w:lang w:val="pt_PT" w:bidi="pt_PT"/>
        </w:rPr>
        <w:t xml:space="preserve">, </w:t>
      </w:r>
      <w:r>
        <w:rPr>
          <w:b/>
          <w:lang w:val="pt_PT" w:bidi="pt_PT"/>
        </w:rPr>
        <w:t>ter</w:t>
      </w:r>
      <w:r>
        <w:rPr>
          <w:lang w:val="pt_PT" w:bidi="pt_PT"/>
        </w:rPr>
        <w:t xml:space="preserve"> um filho, </w:t>
      </w:r>
      <w:r>
        <w:rPr>
          <w:b/>
          <w:lang w:val="pt_PT" w:bidi="pt_PT"/>
        </w:rPr>
        <w:t>dar à luz</w:t>
      </w:r>
      <w:r>
        <w:rPr>
          <w:lang w:val="pt_PT" w:bidi="pt_PT"/>
        </w:rPr>
        <w:t xml:space="preserve"> um filho. Uma maneira que a passagem descreve ter um filho é se referir ao filho como o fruto do útero. O útero é o lugar no corpo da mulher onde o filho não nascido vive. Você já contou histórias sobre mulheres que têm filhos. Escolha palavras que descrevem esse processo que são boas para uso público e em grupos com homens e mulheres presentes.</w:t>
      </w:r>
    </w:p>
    <w:p>
      <w:pPr/>
      <w:r>
        <w:rPr>
          <w:lang w:val="pt_PT" w:bidi="pt_PT"/>
        </w:rPr>
      </w:r>
      <w:r>
        <w:rPr>
          <w:lang w:val="pt_PT" w:bidi="pt_PT"/>
        </w:rPr>
        <w:t xml:space="preserve">Jacó pergunta: “Sou </w:t>
      </w:r>
      <w:r>
        <w:rPr>
          <w:b/>
          <w:lang w:val="pt_PT" w:bidi="pt_PT"/>
        </w:rPr>
        <w:t>Deus</w:t>
      </w:r>
      <w:r>
        <w:rPr>
          <w:lang w:val="pt_PT" w:bidi="pt_PT"/>
        </w:rPr>
        <w:t xml:space="preserve">?”. Use a mesma palavra para "Deus" que você usou em passagens anteriores. O nome Deus é usado várias vezes na passagem. </w:t>
      </w:r>
      <w:r>
        <w:rPr>
          <w:b/>
          <w:lang w:val="pt_PT" w:bidi="pt_PT"/>
        </w:rPr>
        <w:t>Deus</w:t>
      </w:r>
      <w:r>
        <w:rPr>
          <w:lang w:val="pt_PT" w:bidi="pt_PT"/>
        </w:rPr>
        <w:t xml:space="preserve"> é tratado no Glossário Mestre. </w:t>
      </w:r>
    </w:p>
    <w:p>
      <w:pPr/>
      <w:r>
        <w:rPr>
          <w:lang w:val="pt_PT" w:bidi="pt_PT"/>
        </w:rPr>
      </w:r>
      <w:r>
        <w:rPr>
          <w:lang w:val="pt_PT" w:bidi="pt_PT"/>
        </w:rPr>
        <w:t xml:space="preserve">Rubem encontra algumas </w:t>
      </w:r>
      <w:r>
        <w:rPr>
          <w:b/>
          <w:lang w:val="pt_PT" w:bidi="pt_PT"/>
        </w:rPr>
        <w:t>mandrágoras</w:t>
      </w:r>
      <w:r>
        <w:rPr>
          <w:lang w:val="pt_PT" w:bidi="pt_PT"/>
        </w:rPr>
        <w:t xml:space="preserve"> crescendo durante a colheita de trigo. As mandrágoras às vezes são referidas como uma flor de amor. A fruta é uma baga amarela do tamanho de um pequeno tomate. As mulheres que queriam ter um bebê comeriam a fruta de mandrágora. Elas acreditavam que a fruta da mandrágora aumentava a fertilidade em uma mulher. Às vezes a fruta é chamada de maçã de amor. Raquel parece pensar que a mandrágora tornará possível que Raquel tenha um filho. No entanto, a passagem é clara. As mandrágoras não tinham nada a ver com Raquel ter um filho. Deus se lembrou da situação de Raquel e Deus respondeu às orações de Raquel. Deus permitiu que Raquel ficasse grávida e tivesse um filho. Raquel reconhece isso quando Raquel diz: “Deus removeu minha desgraça”. Raquel pede a Yavé para dar a ela outro filho.</w:t>
      </w:r>
    </w:p>
    <w:p>
      <w:pPr/>
      <w:r>
        <w:rPr>
          <w:lang w:val="pt_PT" w:bidi="pt_PT"/>
        </w:rPr>
      </w:r>
      <w:r>
        <w:rPr>
          <w:lang w:val="pt_PT" w:bidi="pt_PT"/>
        </w:rPr>
        <w:t>Mostre a imagem da mandrágora novamente.</w:t>
      </w:r>
    </w:p>
    <w:p>
      <w:pPr/>
      <w:r>
        <w:rPr>
          <w:lang w:val="pt_PT" w:bidi="pt_PT"/>
        </w:rPr>
      </w:r>
      <w:r>
        <w:rPr>
          <w:lang w:val="pt_PT" w:bidi="pt_PT"/>
        </w:rPr>
        <w:t>Jacó se casou com Bila e teve 2 filhos com Bila. Esses dois filhos se tornaram os filhos de Raquel. Jacó se casou com Zilpa e teve 2 filhos com Zilpa. Esses 2 filhos se tornaram os filhos de Lea. As duas servas eram casadas com Jacó. Essas duas mulheres eram esposas. Jacó teve 4 esposas no total: Lea, Raquel, Bila e Zilpa.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29:31–30:24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24">
        <w:r>
          <w:rPr>
            <w:lang w:val="pt_PT" w:bidi="pt_PT"/>
          </w:rPr>
          <w:rPr>
            <w:color w:val="0000EE"/>
            <w:u w:val="single"/>
          </w:rPr>
          <w:t>Ouvir e Sentir</w:t>
        </w:r>
      </w:hyperlink>
      <w:r>
        <w:rPr>
          <w:lang w:val="pt_PT" w:bidi="pt_PT"/>
        </w:rPr>
        <w:t xml:space="preserve"> (435 KB)</w:t>
      </w:r>
      <w:r>
        <w:rPr>
          <w:lang w:val="pt_PT" w:bidi="pt_PT"/>
        </w:rPr>
      </w:r>
    </w:p>
    <w:p>
      <w:pPr>
        <w:pStyle w:val="ListBullet"/>
        <w:spacing w:line="240" w:lineRule="auto"/>
        <w:ind w:left="720"/>
      </w:pPr>
      <w:r>
        <w:rPr>
          <w:lang w:val="pt_PT" w:bidi="pt_PT"/>
        </w:rPr>
      </w:r>
      <w:hyperlink r:id="rId325">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326">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327">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32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30:25–43</w:t>
      </w:r>
      <w:r>
        <w:rPr>
          <w:lang w:val="pt_PT" w:bidi="pt_PT"/>
        </w:rPr>
      </w:r>
    </w:p>
    <w:p>
      <w:pPr>
        <w:pStyle w:val="Heading3"/>
      </w:pPr>
      <w:r>
        <w:rPr>
          <w:lang w:val="pt_PT" w:bidi="pt_PT"/>
        </w:rPr>
        <w:t>Ouvir e Sentir</w:t>
      </w:r>
    </w:p>
    <w:p>
      <w:pPr/>
      <w:r>
        <w:rPr>
          <w:lang w:val="pt_PT" w:bidi="pt_PT"/>
        </w:rPr>
      </w:r>
      <w:r>
        <w:rPr>
          <w:lang w:val="pt_PT" w:bidi="pt_PT"/>
        </w:rPr>
        <w:t>Ouça Gênesis 30:25–43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passagem continua a história de Jacó e sua família. Jacó trabalhou para Labão, o pai de Raquel, por 14 anos. Jacó trabalhou por 7 anos e então se casou com Lea e Raquel, as filhas de Labão. Como Labão enganou Jacó e deu a Jacó Lea como sua esposa primeiro, Jacó tinha que trabalhar mais 7 anos para pagar o preço de noiva adicional por Raquel. Jacó agora tem 4 esposas — Lea, Raquel e suas servas Zilpa e Bila — e 11 filhos mais uma filha. Esse é um conto narrativo do que aconteceu depois que Raquel deu à luz José. José é o décimo primeiro filho de Jacó. </w:t>
      </w:r>
    </w:p>
    <w:p>
      <w:pPr/>
      <w:r>
        <w:rPr>
          <w:lang w:val="pt_PT" w:bidi="pt_PT"/>
        </w:rPr>
      </w:r>
      <w:r>
        <w:rPr>
          <w:lang w:val="pt_PT" w:bidi="pt_PT"/>
        </w:rPr>
        <w:t>Durante esses 14 anos de trabalho para Labão, Jacó tem cuidado dos rebanhos de Labão. Jacó decide que é hora de deixar Harã e retornar para casa. Jacó vai a Labão e pede para ser liberado de trabalhar para Labão. Jacó quer retornar a seu próprio país. Isso significa que Jacó quer voltar a Berseba e a terra ao redor de Berseba. Essa é a terra que Deus deu a Abraão e Isaque. Deus também disse a Jacó em Betel que essa terra seria a de Jacó. Em Betel, Deus havia dito a Jacó: “Um dia, trarei você de volta para essa terra”.</w:t>
      </w:r>
    </w:p>
    <w:p>
      <w:pPr/>
      <w:r>
        <w:rPr>
          <w:lang w:val="pt_PT" w:bidi="pt_PT"/>
        </w:rPr>
      </w:r>
      <w:r>
        <w:rPr>
          <w:lang w:val="pt_PT" w:bidi="pt_PT"/>
        </w:rPr>
        <w:t>Pare e discuta: fale sobre alguém que esteve longe de sua família por anos. Como essa pessoa se sente sobre sua própria casa, o lugar onde seus pais e outros membros da família vivem?</w:t>
      </w:r>
    </w:p>
    <w:p>
      <w:pPr/>
      <w:r>
        <w:rPr>
          <w:lang w:val="pt_PT" w:bidi="pt_PT"/>
        </w:rPr>
      </w:r>
      <w:r>
        <w:rPr>
          <w:lang w:val="pt_PT" w:bidi="pt_PT"/>
        </w:rPr>
        <w:t>Labão reconhece que ele se tornou rico por causa do trabalho de Jacó. As pessoas eram ricas quando elas tinham grandes rebanhos de ovelhas e cabras. Antes de Jacó começar a trabalhar para Labão, Labão tinha apenas alguns rebanhos de ovelhas e cabras. Jacó trabalhou com os rebanhos e a riqueza de Labão aumentou muito. Yavé revelou a Labão que a riqueza veio do trabalho de Jacó. A passagem não afirma claramente como Yavé revelou isso a Labão. Alguns tradutores dizem que Jacó descobriu que Jacó tornou Labão rico por meio de adivinhação. As pessoas aprendem fatos por adivinhação quando elas lêem certos sinais em objetos do dia a dia para descobrir o que elas significam. Outras traduções dizem que Yavé revelou essa verdade a Labão.</w:t>
      </w:r>
    </w:p>
    <w:p>
      <w:pPr/>
      <w:r>
        <w:rPr>
          <w:lang w:val="pt_PT" w:bidi="pt_PT"/>
        </w:rPr>
      </w:r>
      <w:r>
        <w:rPr>
          <w:lang w:val="pt_PT" w:bidi="pt_PT"/>
        </w:rPr>
        <w:t>Jacó também sabe que Yavé abençoou Labão e aumentou a riqueza de Labão por meio do bom trabalho de Jacó. No entanto, Jacó quer prover para sua própria família neste momento.</w:t>
      </w:r>
    </w:p>
    <w:p>
      <w:pPr/>
      <w:r>
        <w:rPr>
          <w:lang w:val="pt_PT" w:bidi="pt_PT"/>
        </w:rPr>
      </w:r>
      <w:r>
        <w:rPr>
          <w:lang w:val="pt_PT" w:bidi="pt_PT"/>
        </w:rPr>
        <w:t>Labão fala educadamente com Jacó. Labão diz: “Se encontrei favor em sua visão” ou “Se você é realmente meu amigo”. Essa não seria uma maneira normal de Labão falar com Jacó. Labão possui as ovelhas e cabras. Ao falar assim, Labão está lisonjeando Jacó. Jacó deveria estar usando esse tipo de linguagem para falar com Labão. Labão enganou Jacó quando Labão deu Lea a Jacó como noiva. Ao falar dessa maneira, Labão começa a enganar Jacó novamente.</w:t>
      </w:r>
    </w:p>
    <w:p>
      <w:pPr/>
      <w:r>
        <w:rPr>
          <w:lang w:val="pt_PT" w:bidi="pt_PT"/>
        </w:rPr>
      </w:r>
      <w:r>
        <w:rPr>
          <w:lang w:val="pt_PT" w:bidi="pt_PT"/>
        </w:rPr>
        <w:t>Pare e discuta: conte uma história sobre alguém que está tentando convencer outra pessoa a fazer algo. Preste atenção aos tipos de palavras ou frases agradáveis que a primeira pessoa usa.</w:t>
      </w:r>
    </w:p>
    <w:p>
      <w:pPr/>
      <w:r>
        <w:rPr>
          <w:lang w:val="pt_PT" w:bidi="pt_PT"/>
        </w:rPr>
      </w:r>
      <w:r>
        <w:rPr>
          <w:lang w:val="pt_PT" w:bidi="pt_PT"/>
        </w:rPr>
        <w:t>Labão se oferece para pagar a Jacó alguns salários para que Jacó continue a trabalhar para Labão. Jacó sugere um plano diferente. Jacó quer rebanhos de ovelhas e cabras para a própria família de Jacó. Esses animais pertenceriam a Jacó não Labão. A maioria das ovelhas naquele momento eram brancam. A maioria das cabras naquele momento era de cor escura. Jacó sugeriu que ele tomasse todas as ovelhas e cabras com mais de uma cor nelas e todas as ovelhas de cores escuras. Isso teria sido cerca de 10 animais de cada cem animais que Labão tinha. O rebanho de Labão conteria todos os animais de cor normal — branco para as ovelhas e escuro para as cabras. Todos os animais de Labão seriam de uma cor sólida. Isso tornaria fácil olhar para o rebanho a qualquer momento e ver onde um animal pertencia. Labão poderia olhar para os rebanhos de Jacó e ver se Jacó estava roubando quaisquer animais. Jacó propôs separar os animais naquele dia com Jacó tomando seus rebanhos. Jacó prometeu continuar a cuidar dos rebanhos de Labão também. Labão concordou com o plano. Mas naquele mesmo dia, Labão separou todos os animais multicoloridos e ovelhas escuras e os enviou com os filhos de Labão para uma área a 3 dias a pé de onde Jacó estava trabalhando. Labão manteve apenas os animais de cores sólidas para que Jacó cuidasse.</w:t>
      </w:r>
    </w:p>
    <w:p>
      <w:pPr/>
      <w:r>
        <w:rPr>
          <w:lang w:val="pt_PT" w:bidi="pt_PT"/>
        </w:rPr>
      </w:r>
      <w:r>
        <w:rPr>
          <w:lang w:val="pt_PT" w:bidi="pt_PT"/>
        </w:rPr>
        <w:t>Mostre uma imagem de ovelhas brancas. Mostre uma imagem de uma ovelha negra. Mostre uma imagem de uma cabra com apenas uma cor. Mostre uma imagem de uma cabra multicolorida. Mostre uma imagem de uma ovelha multicolorida.</w:t>
      </w:r>
    </w:p>
    <w:p>
      <w:pPr/>
      <w:r>
        <w:rPr>
          <w:lang w:val="pt_PT" w:bidi="pt_PT"/>
        </w:rPr>
      </w:r>
      <w:r>
        <w:rPr>
          <w:lang w:val="pt_PT" w:bidi="pt_PT"/>
        </w:rPr>
        <w:t>Pare e discuta: conte uma história sobre alguém em sua cultura que engana como Labão fez.</w:t>
      </w:r>
    </w:p>
    <w:p>
      <w:pPr/>
      <w:r>
        <w:rPr>
          <w:lang w:val="pt_PT" w:bidi="pt_PT"/>
        </w:rPr>
      </w:r>
      <w:r>
        <w:rPr>
          <w:lang w:val="pt_PT" w:bidi="pt_PT"/>
        </w:rPr>
        <w:t>Jacó estava cuidando dos rebanhos de Labão. Todas as ovelhas eram brancas e todas as cabras eram escuras. Jacó tem trabalhado como um pastor toda a sua vida. Jacó sabe quando as ovelhas e cabras estariam prontas para o acasalamento. Jacó não teria conhecido a base científica para acasalar os animais para que essas cores sólidas se tornassem multicoridas. Jacó tomou ramos de 3 tipos diferentes de árvores e descascou a casca de volta para que tiras de branco aparecessem no ramo. Essas árvores eram álamos, amendoeiras e plátanos. Essas três árvores têm madeira branca sob a casca. Jacó colocou esses ramos nos bebedouros onde os animais veriam os ramos quando os animais viessem para beber água no poço.</w:t>
      </w:r>
    </w:p>
    <w:p>
      <w:pPr/>
      <w:r>
        <w:rPr>
          <w:lang w:val="pt_PT" w:bidi="pt_PT"/>
        </w:rPr>
      </w:r>
      <w:r>
        <w:rPr>
          <w:lang w:val="pt_PT" w:bidi="pt_PT"/>
        </w:rPr>
        <w:t>Mostre uma imagem de um ramo de -amendoeira, de plátano e álamo. Elas devem ter tiras descascadas para que haja riscas brancas nos ramos.</w:t>
      </w:r>
    </w:p>
    <w:p>
      <w:pPr/>
      <w:r>
        <w:rPr>
          <w:lang w:val="pt_PT" w:bidi="pt_PT"/>
        </w:rPr>
      </w:r>
      <w:r>
        <w:rPr>
          <w:lang w:val="pt_PT" w:bidi="pt_PT"/>
        </w:rPr>
        <w:t>Pare e discuta: fale sobre como os pastores ou agricultores em sua região reproduzem seus animais. Observe quais palavras são usadas quando a fêmea está na estação ou durante o período de ficar grávida quando acasalar com um animal macho é necessário. Como os agricultores garantem que a fêmea tenha relações com um macho apropriado?</w:t>
      </w:r>
    </w:p>
    <w:p>
      <w:pPr/>
      <w:r>
        <w:rPr>
          <w:lang w:val="pt_PT" w:bidi="pt_PT"/>
        </w:rPr>
      </w:r>
      <w:r>
        <w:rPr>
          <w:lang w:val="pt_PT" w:bidi="pt_PT"/>
        </w:rPr>
        <w:t>Durante o tempo fértil para as fêmeas, os animais se acasalariam enquanto eles estavam no poço para beber. Jacó garantiu que os animais pudessem ver os ramos das árvores durante o tempo de acasalamento. As fêmeas deram à luz animais que tinham manchas ou listras. Cada vez que um animal manchado ou listrado nascia, Jacó o separava dos animais de cores sólidas. Jacó garantiu que os animais manchados ou listrados acasalassem com os animais sólidos, produzindo mais animais manchados. Jacó garantiu que os machos fortes acasalassem com as fêmeas fortes. Durante o tempo de acasalamento, Jacó garantiu que os ramos das árvores estivessem na frente dos animais fortes. Jacó não colocou os ramos de árvores na frente dos animais fracos. Dessa maneira, Jacó aumentou rapidamente o número de cabras multicoloridas fortes e ovelhas de cores escuras fortes. Os rebanhos de Jacó cresceram em número rapidamente. Jacó se tornou muito rico com muitos rebanhos de ovelhas, cabras, camelos e burros. Jacó também tinha muitos servos, tanto homens quanto mulheres.</w:t>
      </w:r>
    </w:p>
    <w:p>
      <w:pPr/>
      <w:r>
        <w:rPr>
          <w:lang w:val="pt_PT" w:bidi="pt_PT"/>
        </w:rPr>
      </w:r>
      <w:r>
        <w:rPr>
          <w:lang w:val="pt_PT" w:bidi="pt_PT"/>
        </w:rPr>
        <w:t>Pare e discuta: como você acha que Labão e os filhos de Labão estavam se sentindo enquanto eles viram a riqueza de Jacó aumentar? O que um homem em sua cultura faria se ele visse seu genro ficando tão rico?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quer tomar sua família e voltar para seu país de origem. Labão se oferece para pagar o salário de Jacó para ficar e continuar trabalhando com os rebanhos. Jacó faz uma barganha com Labão.</w:t>
      </w:r>
    </w:p>
    <w:p>
      <w:pPr/>
      <w:r>
        <w:rPr>
          <w:lang w:val="pt_PT" w:bidi="pt_PT"/>
        </w:rPr>
      </w:r>
      <w:r>
        <w:rPr>
          <w:b/>
          <w:lang w:val="pt_PT" w:bidi="pt_PT"/>
        </w:rPr>
        <w:t>Segunda cena:</w:t>
      </w:r>
      <w:r>
        <w:rPr>
          <w:lang w:val="pt_PT" w:bidi="pt_PT"/>
        </w:rPr>
        <w:t xml:space="preserve"> Labão toma os animais que devem pertencer a Jacó e os move para outro lugar a 3 dias a pé. Labão envia seus filhos lá para cuidar desses rebanhos.</w:t>
      </w:r>
    </w:p>
    <w:p>
      <w:pPr/>
      <w:r>
        <w:rPr>
          <w:lang w:val="pt_PT" w:bidi="pt_PT"/>
        </w:rPr>
      </w:r>
      <w:r>
        <w:rPr>
          <w:b/>
          <w:lang w:val="pt_PT" w:bidi="pt_PT"/>
        </w:rPr>
        <w:t>Terceira cena:</w:t>
      </w:r>
      <w:r>
        <w:rPr>
          <w:lang w:val="pt_PT" w:bidi="pt_PT"/>
        </w:rPr>
        <w:t xml:space="preserve"> Jacó trabalha com os rebanhos para obter ovelhas e cabras multicoloridas. A riqueza de Jacó aumenta rapidamente.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filhos de Labão</w:t>
      </w:r>
    </w:p>
    <w:p>
      <w:pPr>
        <w:pStyle w:val="ListBullet"/>
        <w:spacing w:line="240" w:lineRule="auto"/>
        <w:ind w:left="720"/>
      </w:pPr>
      <w:r>
        <w:rPr>
          <w:lang w:val="pt_PT" w:bidi="pt_PT"/>
        </w:rPr>
      </w:r>
      <w:r>
        <w:rPr>
          <w:lang w:val="pt_PT" w:bidi="pt_PT"/>
        </w:rPr>
        <w:t>Raquel é mencionada.</w:t>
      </w:r>
    </w:p>
    <w:p>
      <w:pPr>
        <w:pStyle w:val="ListBullet"/>
        <w:spacing w:line="240" w:lineRule="auto"/>
        <w:ind w:left="720"/>
      </w:pPr>
      <w:r>
        <w:rPr>
          <w:lang w:val="pt_PT" w:bidi="pt_PT"/>
        </w:rPr>
      </w:r>
      <w:r>
        <w:rPr>
          <w:lang w:val="pt_PT" w:bidi="pt_PT"/>
        </w:rPr>
        <w:t>As esposas e filhos de Jacó são mencionados.</w:t>
      </w:r>
    </w:p>
    <w:p>
      <w:pPr>
        <w:pStyle w:val="ListBullet"/>
        <w:spacing w:line="240" w:lineRule="auto"/>
        <w:ind w:left="720"/>
      </w:pPr>
      <w:r>
        <w:rPr>
          <w:lang w:val="pt_PT" w:bidi="pt_PT"/>
        </w:rPr>
      </w:r>
      <w:r>
        <w:rPr>
          <w:lang w:val="pt_PT" w:bidi="pt_PT"/>
        </w:rPr>
        <w:t>Servos homens e mulheres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depois que Raquel tem um filho chamado José, Jacó pede a Labão para liberá-lo para que Jacó possa levar sua família de volta para seu país de origem. Jacó diz: “Ganhei minhas esposas e meus filhos por meio do trabalho que fiz por você por 14 anos”. Labão fala sobre o quão bem Jacó trabalhou e ajudou Labão a se tornar rico. Labão diz: “Yavé me abençoou por causa de você”. Ou Labão diz: “Aprendi por meio de adivinhação como Yavé me abençoou”. Labão se oferece para pagar a Jacó um salário. Jacó não quer um salário. Labão não responde ao pedido de Jacó por liberdade de ir embora com as esposas e filhos de Jacó. Labão parece sentir que se Labão pagar a Jacó um salário, Jacó permanecerá com Labão. Labão está usando linguagem lisonjeira que um sogro não usaria normalmente quando falava com um genro. Labão diz: “Se você me permitir dizer isso”, ou “Se agradar a você”, ou “Se encontrei favor em seus olhos”. Essa não é uma maneira normal de um sogro falar com um genro. Labão está tentando lisonjear Jacó. Você pode ter figuras de linguagem que ilustram isso. Labão não queria que Jacó deixasse Harã. Ao falar dessa maneira, Labão estava lisonjeando Jacó e tentando convencer Jacó a permanecer em Harã.</w:t>
      </w:r>
    </w:p>
    <w:p>
      <w:pPr/>
      <w:r>
        <w:rPr>
          <w:lang w:val="pt_PT" w:bidi="pt_PT"/>
        </w:rPr>
      </w:r>
      <w:r>
        <w:rPr>
          <w:lang w:val="pt_PT" w:bidi="pt_PT"/>
        </w:rPr>
        <w:t>Jacó não aceita um salário. Jacó quer rebanhos de ovelhas e cabras. Jacó quer construir ou aumentar sua própria riqueza por meio de rebanhos. Jacó propõe que Labão dê todos os animais que têm mais do que uma cor ou não são da cor usual para Jacó. Dessa maneira, Labão pode apenas olhar para os rebanhos e ver se Jacó tomou um animal que Jacó não deveria ter. Jacó pede para separar os animais naquele dia.</w:t>
      </w:r>
    </w:p>
    <w:p>
      <w:pPr/>
      <w:r>
        <w:rPr>
          <w:lang w:val="pt_PT" w:bidi="pt_PT"/>
        </w:rPr>
      </w:r>
      <w:r>
        <w:rPr>
          <w:lang w:val="pt_PT" w:bidi="pt_PT"/>
        </w:rPr>
        <w:t>Na cena dois, Labão concorda em dar os animais multicoloridos e ovelhas escuras a Jacó. Mas Labão vai imediatamente e toma esses animais de seus rebanhos e os envia com seus filhos para outro lugar a 3 dias a pé. Labão mantém as ovelhas e cabras de uma cor em Harã. Labão dá esses rebanhos a Jacó para cuidar. Dessa maneira, Labão engana Jacó novamente. Labão parece pensar que Jacó não será capaz de usar esses animais de cores sólidas para construir rebanhos para a família de Jacó.</w:t>
      </w:r>
    </w:p>
    <w:p>
      <w:pPr/>
      <w:r>
        <w:rPr>
          <w:lang w:val="pt_PT" w:bidi="pt_PT"/>
        </w:rPr>
      </w:r>
      <w:r>
        <w:rPr>
          <w:lang w:val="pt_PT" w:bidi="pt_PT"/>
        </w:rPr>
        <w:t>Na cena três, Jacó começa a cuidar dos rebanhos de Labão. Os filhos de Labão estão longe com os outros rebanhos. Os filhos de Labão não estão vendo o que Jacó faz com as ovelhas e cabras durante a estação de acasalamento. Jacó sabe quando é estação de acasalamento para as ovelhas e as cabras. Jacó toma um ramo de 3 tipos diferentes de árvores: um álamo, uma amendoeira e um plátano. Jacó descasca a casca de volta do ramo para revelar riscas brancas no ramo. Quando os animais vêm para beber água no poço, Jacó coloca um dos ramos no bebedouro onde os animais fortes estão bebendo e acasalando. Os animais que acasalaram na frente dos ramos deram à luz jovens animais que eram listrados ou manchados. Eles eram multicoloridos. Jacó separou os animais multicoloridos daqueles de uma cor. Jacó também fez com que os animais de acasalamento vissem qualquer um dos animais de Labão que eram riscados ou negros. Dessa maneira, Jacó fez crescer seus próprios rebanhos de ovelhas e cabras. Os rebanhos de Labão não aumentaram em número. Jacó deixou os animais fracos acasalarem sem ver os ramos das árvores. Jacó manteve os animais fracos para Labão, mas os animais fortes produziam jovens manchados ou listrados ou salpicados e Jacó colocou esses animais em seus próprios rebanhos. Jacó ficou muito rico com muitos rebanhos de ovelhas e cabras. Jacó também tinha burros e camelos. Jacó tinha muitos servos homens e mulheres trabalhando para ele.</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filhos de Labão</w:t>
      </w:r>
    </w:p>
    <w:p>
      <w:pPr>
        <w:pStyle w:val="ListBullet"/>
        <w:spacing w:line="240" w:lineRule="auto"/>
        <w:ind w:left="720"/>
      </w:pPr>
      <w:r>
        <w:rPr>
          <w:lang w:val="pt_PT" w:bidi="pt_PT"/>
        </w:rPr>
      </w:r>
      <w:r>
        <w:rPr>
          <w:lang w:val="pt_PT" w:bidi="pt_PT"/>
        </w:rPr>
        <w:t>Raquel é mencionada.</w:t>
      </w:r>
    </w:p>
    <w:p>
      <w:pPr>
        <w:pStyle w:val="ListBullet"/>
        <w:spacing w:line="240" w:lineRule="auto"/>
        <w:ind w:left="720"/>
      </w:pPr>
      <w:r>
        <w:rPr>
          <w:lang w:val="pt_PT" w:bidi="pt_PT"/>
        </w:rPr>
      </w:r>
      <w:r>
        <w:rPr>
          <w:lang w:val="pt_PT" w:bidi="pt_PT"/>
        </w:rPr>
        <w:t>As esposas e filhos de Jacó são mencionados.</w:t>
      </w:r>
    </w:p>
    <w:p>
      <w:pPr>
        <w:pStyle w:val="ListBullet"/>
        <w:spacing w:line="240" w:lineRule="auto"/>
        <w:ind w:left="720"/>
      </w:pPr>
      <w:r>
        <w:rPr>
          <w:lang w:val="pt_PT" w:bidi="pt_PT"/>
        </w:rPr>
      </w:r>
      <w:r>
        <w:rPr>
          <w:lang w:val="pt_PT" w:bidi="pt_PT"/>
        </w:rPr>
        <w:t>Servos homens e mulheres são mencionados.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cena. Pergunte ao ator que interpreta um dos papéis: “Como você está se sentindo?”. Você pode ouvir coisas como respostas diferentes. Reinicie a encenação.</w:t>
      </w:r>
    </w:p>
    <w:p>
      <w:pPr/>
      <w:r>
        <w:rPr>
          <w:lang w:val="pt_PT" w:bidi="pt_PT"/>
        </w:rPr>
      </w:r>
      <w:r>
        <w:rPr>
          <w:lang w:val="pt_PT" w:bidi="pt_PT"/>
        </w:rPr>
        <w:t>Na cena um, depois que Raquel dá à luz José, Jacó se aproxima de Labão para pedir liberdade para as esposas e filhos de Jacó. Jacó quer retornar a Berseba. Jacó lembra a Labão o quão duro Jacó trabalhou por Labão.</w:t>
      </w:r>
    </w:p>
    <w:p>
      <w:pPr/>
      <w:r>
        <w:rPr>
          <w:lang w:val="pt_PT" w:bidi="pt_PT"/>
        </w:rPr>
      </w:r>
      <w:r>
        <w:rPr>
          <w:lang w:val="pt_PT" w:bidi="pt_PT"/>
        </w:rPr>
        <w:t>Parem a ação e perguntem a Labão: “Como você está se sentindo agora?” Você quer que Jacó volte para Berseba?”. Você pode ouvir: “Quero que Jacó fique aqui e trabalhe para mim. Jacó me tornou rico”. Ou: “Não quero ver minhas filhas e netos saírem aqui. Nunca os verei novamente”. Pergunte a Jacó: “Por que você quer voltar para Berseba?”. Você pode ouvir: “Estive longe 14 anos. Isso é tempo suficiente. Preciso retornar para ver meu pai e minha mãe. Essa é a terra que Deus deu meu avô e meu pai. Pertence a mim. Preciso ser independente de Labão”. Reinicie a encenação.</w:t>
      </w:r>
    </w:p>
    <w:p>
      <w:pPr/>
      <w:r>
        <w:rPr>
          <w:lang w:val="pt_PT" w:bidi="pt_PT"/>
        </w:rPr>
      </w:r>
      <w:r>
        <w:rPr>
          <w:lang w:val="pt_PT" w:bidi="pt_PT"/>
        </w:rPr>
        <w:t>Labão concorda que Jacó trabalhou duro. Labão diz: “Me tornei rico por causa de você. Yavé me abençoou ou aprendi por meio de adivinhação que Yavé me abençoou”. Labão se oferece para pagar a Jacó um salário. Labão diz: “Me diga o quanto você quer”. Jacó não quer um salário. Jacó quer construir seus próprios rebanhos de animais. Labão novamente se oferece para pagar a Jacó um salário.</w:t>
      </w:r>
    </w:p>
    <w:p>
      <w:pPr/>
      <w:r>
        <w:rPr>
          <w:lang w:val="pt_PT" w:bidi="pt_PT"/>
        </w:rPr>
      </w:r>
      <w:r>
        <w:rPr>
          <w:lang w:val="pt_PT" w:bidi="pt_PT"/>
        </w:rPr>
        <w:t>Pergunte a Labão: “Por que você quer pagar a Jacó um salário?”. Você pode ouvir: “Com um salário, posso mantê-lo aqui. Ele não ficará rico com um salário”. Pergunte a Jacó: “Por que você não aceita um salário de Labão?”. Você pode ouvir: “A única maneira de ter independência e construir riqueza é possuir os rebanhos. Quero levar meus rebanhos para casa comigo”. Reinicie a encenação.</w:t>
      </w:r>
    </w:p>
    <w:p>
      <w:pPr/>
      <w:r>
        <w:rPr>
          <w:lang w:val="pt_PT" w:bidi="pt_PT"/>
        </w:rPr>
      </w:r>
      <w:r>
        <w:rPr>
          <w:lang w:val="pt_PT" w:bidi="pt_PT"/>
        </w:rPr>
        <w:t>Jacó tem um plano. Jacó sugere que Labão permita que Jacó tenha todas as ovelhas negras ou escuras e todas as cabras salpicadas. Isso seria cerca de 1 animal de 10. Jacó obteria 10 animais de 100 para começar seus próprios rebanhos. Jacó diz que ao colocar apenas ovelhas escuras e cabras salpicadas ou multicoloridas com Jacó, Labão pode ver a qualquer momento se Jacó tem um animal que pertence a Labão. Jacó pede para separar os animais naquele dia.</w:t>
      </w:r>
    </w:p>
    <w:p>
      <w:pPr/>
      <w:r>
        <w:rPr>
          <w:lang w:val="pt_PT" w:bidi="pt_PT"/>
        </w:rPr>
      </w:r>
      <w:r>
        <w:rPr>
          <w:lang w:val="pt_PT" w:bidi="pt_PT"/>
        </w:rPr>
        <w:t>Pergunte a Jacó: “Por que você quer separar os rebanhos hoje?”. Você pode ouvir: “Preciso fazer isso rapidamente ou Labão encontrará uma maneira de me enganar”. Reinicie a encenação.</w:t>
      </w:r>
    </w:p>
    <w:p>
      <w:pPr/>
      <w:r>
        <w:rPr>
          <w:lang w:val="pt_PT" w:bidi="pt_PT"/>
        </w:rPr>
      </w:r>
      <w:r>
        <w:rPr>
          <w:lang w:val="pt_PT" w:bidi="pt_PT"/>
        </w:rPr>
        <w:t>Na cena dois, Labão concorda com a proposta de Jacó. Mas Labão vai instantaneamente e toma todas as ovelhas negras ou escuras e todas as cabras salpicadas e as separa dos outros animais. Labão envia imediatamente esses animais para longe e envia os dois filhos de Labão para cuidar desses rebanhos. Eles vão 3 dias caminhando para longe de Harã. Labão deu o resto dos rebanhos a Jacó para cuidar. Jacó ainda estava trabalhando para Labão. Jacó não tinha animais.</w:t>
      </w:r>
    </w:p>
    <w:p>
      <w:pPr/>
      <w:r>
        <w:rPr>
          <w:lang w:val="pt_PT" w:bidi="pt_PT"/>
        </w:rPr>
      </w:r>
      <w:r>
        <w:rPr>
          <w:lang w:val="pt_PT" w:bidi="pt_PT"/>
        </w:rPr>
        <w:t>Parem a encenação e perguntem a Jacó: “Como você se sente agora?”. Você pode ouvir: “Estou zangado com Labão por me enganar novamente”. Ou: “Sabia que Labão me enganaria. Tenho um plano para contornar isso”. Ou: “É por isso que preciso ir embora. Nunca posso confiar em Labão novamente”. Pergunte a Labão: “Por que você enganou Jacó?”. Você pode ouvir: “Não quero que Jacó vá embora. Seu trabalho me tornou rico além do que eu sonhava. Quero que Jacó permaneça em Harã com minhas filhas e netos”. Reinicie a encenação.</w:t>
      </w:r>
    </w:p>
    <w:p>
      <w:pPr/>
      <w:r>
        <w:rPr>
          <w:lang w:val="pt_PT" w:bidi="pt_PT"/>
        </w:rPr>
      </w:r>
      <w:r>
        <w:rPr>
          <w:lang w:val="pt_PT" w:bidi="pt_PT"/>
        </w:rPr>
        <w:t xml:space="preserve">Na terceira cena, Jacó toma ramos de 3 árvores diferentes. Essas são o plátano, o álamo e a amendoeira. Jacó descasca a casca dos ramos para que riscas de branco apareçam. Jacó sabe quando é hora de os animais se acasalarem. Jacó coloca esses ramos nos bebedouros na frente dos animais durante a estação de acasalamento e os animais se acasalam enquanto olham para esses ramos. Então as fêmeas deram à luz jovens que eram riscados ou salpicados. Jacó separou esses animais riscados, manchados e salpicados dos rebanhos. Esses se tornaram os animais de Jacó. Jacó também notou quais animais eram fortes e colocou os ramos no bebedouro quando os animais fortes acasalaram. Se os animais fossem fracos, Jacó não colocava os ramos na frente deles. Dessa maneira, Jacó construiu rebanhos de ovelhas e cabras fortes que eram todas multicoloridas. Jacó se tornou muito rico. A riqueza de Labão não aumentou durante esse tempo. Jacó tinha muitos rebanhos de ovelhas e cabras. Jacó tinha muitos servos homens e mulheres. Jacó também tinha burros e camelos. </w:t>
      </w:r>
    </w:p>
    <w:p>
      <w:pPr/>
      <w:r>
        <w:rPr>
          <w:lang w:val="pt_PT" w:bidi="pt_PT"/>
        </w:rPr>
      </w:r>
      <w:r>
        <w:rPr>
          <w:lang w:val="pt_PT" w:bidi="pt_PT"/>
        </w:rPr>
        <w:t>Parem a ação e perguntem a Labão: “Como você está se sentindo agora?” Você pode ouvir: “Ele venceu. Não sei como ele fez, mas ele tem enormes rebanhos e se tornou muito rico. Nunca deveria ter concordado com essa barganha. Tenho certeza de que ele sairá agora”. Pergunte aos filhos de Labão: “Como vocês estão se sentindo sobre Jacó agora?”. Você pode ouvir: “De alguma forma, Jacó nos enganou. Como é que Jacó agora é tão rico? Jacó deve ter roubado de nosso pai, Labão. Deveríamos puni-lo”.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Labão aprendeu por </w:t>
      </w:r>
      <w:r>
        <w:rPr>
          <w:b/>
          <w:lang w:val="pt_PT" w:bidi="pt_PT"/>
        </w:rPr>
        <w:t>adivinhação</w:t>
      </w:r>
      <w:r>
        <w:rPr>
          <w:lang w:val="pt_PT" w:bidi="pt_PT"/>
        </w:rPr>
        <w:t xml:space="preserve"> que </w:t>
      </w:r>
      <w:r>
        <w:rPr>
          <w:b/>
          <w:lang w:val="pt_PT" w:bidi="pt_PT"/>
        </w:rPr>
        <w:t>Yavé</w:t>
      </w:r>
      <w:r>
        <w:rPr>
          <w:lang w:val="pt_PT" w:bidi="pt_PT"/>
        </w:rPr>
        <w:t xml:space="preserve"> havia feito com que Labão se tornasse rico por meio do trabalho de Jacó. Isso significa que Labão havia lido os sinais ou que Yavé havia revelado isso a Labão. As pessoas aprendem fatos por adivinhação quando elas lêem certos sinais em objetos do dia a dia para descobrir o que elas significam. </w:t>
      </w:r>
      <w:r>
        <w:rPr>
          <w:lang w:val="pt_PT" w:bidi="pt_PT"/>
        </w:rPr>
        <w:t>Adivinhação</w:t>
      </w:r>
      <w:r>
        <w:rPr>
          <w:lang w:val="pt_PT" w:bidi="pt_PT"/>
        </w:rPr>
        <w:t xml:space="preserve"> está no Glossário Mestre. A adivinhação não é magia. Yavé é o nome para Deus nessa passagem. Use a mesma palavra usada anteriormente para Yavé. </w:t>
      </w:r>
      <w:r>
        <w:rPr>
          <w:lang w:val="pt_PT" w:bidi="pt_PT"/>
        </w:rPr>
        <w:t>Yavé</w:t>
      </w:r>
      <w:r>
        <w:rPr>
          <w:lang w:val="pt_PT" w:bidi="pt_PT"/>
        </w:rPr>
        <w:t xml:space="preserve"> é tratado no Glossário Mestre. </w:t>
      </w:r>
    </w:p>
    <w:p>
      <w:pPr/>
      <w:r>
        <w:rPr>
          <w:lang w:val="pt_PT" w:bidi="pt_PT"/>
        </w:rPr>
      </w:r>
      <w:r>
        <w:rPr>
          <w:lang w:val="pt_PT" w:bidi="pt_PT"/>
        </w:rPr>
        <w:t xml:space="preserve">Jacó diz que Yavé abençoou Labão por meio de todo o trabalho de </w:t>
      </w:r>
      <w:r>
        <w:rPr>
          <w:b/>
          <w:lang w:val="pt_PT" w:bidi="pt_PT"/>
        </w:rPr>
        <w:t>Jacó</w:t>
      </w:r>
      <w:r>
        <w:rPr>
          <w:lang w:val="pt_PT" w:bidi="pt_PT"/>
        </w:rPr>
        <w:t xml:space="preserve">. Use a mesma palavra para "Yavé" que você usou em passagens anteriores. </w:t>
      </w:r>
      <w:r>
        <w:rPr>
          <w:lang w:val="pt_PT" w:bidi="pt_PT"/>
        </w:rPr>
        <w:t>Yavé</w:t>
      </w:r>
      <w:r>
        <w:rPr>
          <w:lang w:val="pt_PT" w:bidi="pt_PT"/>
        </w:rPr>
        <w:t xml:space="preserve"> é tratado no Glossário Mestre. Use a mesma palavra para benção que você usou em passagens anteriores. </w:t>
      </w:r>
      <w:r>
        <w:rPr>
          <w:lang w:val="pt_PT" w:bidi="pt_PT"/>
        </w:rPr>
        <w:t>Abençoar</w:t>
      </w:r>
      <w:r>
        <w:rPr>
          <w:lang w:val="pt_PT" w:bidi="pt_PT"/>
        </w:rPr>
        <w:t xml:space="preserve"> está no Glossário Mestre. </w:t>
      </w:r>
    </w:p>
    <w:p>
      <w:pPr/>
      <w:r>
        <w:rPr>
          <w:lang w:val="pt_PT" w:bidi="pt_PT"/>
        </w:rPr>
      </w:r>
      <w:r>
        <w:rPr>
          <w:lang w:val="pt_PT" w:bidi="pt_PT"/>
        </w:rPr>
        <w:t xml:space="preserve">Labão se oferece para pagar a Jacó um </w:t>
      </w:r>
      <w:r>
        <w:rPr>
          <w:b/>
          <w:lang w:val="pt_PT" w:bidi="pt_PT"/>
        </w:rPr>
        <w:t>salário</w:t>
      </w:r>
      <w:r>
        <w:rPr>
          <w:lang w:val="pt_PT" w:bidi="pt_PT"/>
        </w:rPr>
        <w:t>. Os salários são o dinheiro ou bens dados a alguém por serviços ou trabalho que essa pessoa fez. Pode ser um pagamento único ou um pagamento regular.</w:t>
      </w:r>
    </w:p>
    <w:p>
      <w:pPr/>
      <w:r>
        <w:rPr>
          <w:lang w:val="pt_PT" w:bidi="pt_PT"/>
        </w:rPr>
      </w:r>
      <w:r>
        <w:rPr>
          <w:lang w:val="pt_PT" w:bidi="pt_PT"/>
        </w:rPr>
        <w:t>As ovelhas no momento dessa história geralmente eram brancas. As cabras geralmente eram negras. Os animais geralmente tinham apenas uma cor. Geralmente, um rebanho pode ter um animal em 10 de uma cor diferente ou multicolorido. Jacó está pedindo para ter 1 animal em 10 para Jacó. Isso deixaria 9 de 10 para Labão. Uma ovelha negra se destacaria em um rebanho de ovelhas brancas. Uma cabra multicolorida se destacaria em um rebanho de cabras negras. Jacó está facilitando determinar se alguém roubar um animal.</w:t>
      </w:r>
    </w:p>
    <w:p>
      <w:pPr/>
      <w:r>
        <w:rPr>
          <w:lang w:val="pt_PT" w:bidi="pt_PT"/>
        </w:rPr>
      </w:r>
      <w:r>
        <w:rPr>
          <w:lang w:val="pt_PT" w:bidi="pt_PT"/>
        </w:rPr>
        <w:t>Jacó usa três tipos diferentes de árvores como parte de seu esquema para obter animais multicoloridos. Essas árvores eram um álamo, uma amendoeira e um plátano. Essas árvores podem não existir em sua área. O ponto importante é que, quando esses ramos têm a casca descascada, a área exposta é branca. Jacó acreditava que mostrar aos animais de acasalamento esses ramos faziam com que os animais produzissem jovens animais que tinham listras ou cores diferentes em seus corpos. Uma maneira de explicar isso é dizer que Jacó usou “ramos de três tipos de árvores que tinham madeira branca”. Jacó descascou a casca para que parte da madeira branca fosse exposta.</w:t>
      </w:r>
    </w:p>
    <w:p>
      <w:pPr/>
      <w:r>
        <w:rPr>
          <w:lang w:val="pt_PT" w:bidi="pt_PT"/>
        </w:rPr>
      </w:r>
      <w:r>
        <w:rPr>
          <w:lang w:val="pt_PT" w:bidi="pt_PT"/>
        </w:rPr>
        <w:t xml:space="preserve">Jacó se torna muito rico. A riqueza de Labão não aumenta durante esse tempo. A história nos diz como Jacó aumentou os rebanhos de ovelhas e cabras. Jacó também tem camelos e burros. Jacó tinha muitos servos homens e mulheres.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31:1–21</w:t>
      </w:r>
      <w:r>
        <w:rPr>
          <w:lang w:val="pt_PT" w:bidi="pt_PT"/>
        </w:rPr>
      </w:r>
    </w:p>
    <w:p>
      <w:pPr>
        <w:pStyle w:val="Heading3"/>
      </w:pPr>
      <w:r>
        <w:rPr>
          <w:lang w:val="pt_PT" w:bidi="pt_PT"/>
        </w:rPr>
        <w:t>Ouvir e Sentir</w:t>
      </w:r>
    </w:p>
    <w:p>
      <w:pPr/>
      <w:r>
        <w:rPr>
          <w:lang w:val="pt_PT" w:bidi="pt_PT"/>
        </w:rPr>
      </w:r>
      <w:r>
        <w:rPr>
          <w:lang w:val="pt_PT" w:bidi="pt_PT"/>
        </w:rPr>
        <w:t>Ouça Gênesis 31:1–21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uma descrição narrativa do que acontece entre Jacó e Labão depois que Jacó trabalha para ele por vários anos e se torna rico. Jacó trabalhou 14 anos para pagar o preço de noiva por Raquel e Lea. Agora, Jacó trabalhou para ganhar dinheiro para a família de Jacó. Na passagem anterior, Jacó fez um acordo com Labão para que Jacó tomasse todas as ovelhas escuras e todas as ovelhas e cabras multicoloridas como pagamento pelo trabalho que Jacó fez por Labão. Os animais multicoloridos se multiplicaram de forma que Jacó se tornou muito rico com o número de rebanhos de ovelhas e cabras que eram multicoloridos.</w:t>
      </w:r>
    </w:p>
    <w:p>
      <w:pPr/>
      <w:r>
        <w:rPr>
          <w:lang w:val="pt_PT" w:bidi="pt_PT"/>
        </w:rPr>
      </w:r>
      <w:r>
        <w:rPr>
          <w:lang w:val="pt_PT" w:bidi="pt_PT"/>
        </w:rPr>
        <w:t>Os filhos de Labão notam o quão rico Jacó se tornou. Os filhos de Labão começam a reclamar sobre Jacó. Os filhos de Labão começam a dizer que Jacó roubou os rebanhos de Labão. Jacó descobriu que os filhos de Labão estavam pensando essas coisas. Jacó também notou uma mudança na atitude de Labão em relação a Jacó.</w:t>
      </w:r>
    </w:p>
    <w:p>
      <w:pPr/>
      <w:r>
        <w:rPr>
          <w:lang w:val="pt_PT" w:bidi="pt_PT"/>
        </w:rPr>
      </w:r>
      <w:r>
        <w:rPr>
          <w:lang w:val="pt_PT" w:bidi="pt_PT"/>
        </w:rPr>
        <w:t>Pare e discuta: conte uma história de um homem que fica rico enquanto aqueles ao redor não ficam ricos. Como as pessoas locais se sentem sobre esse homem? Quais são algumas das coisas que eles podem dizer sobre esse homem? Qual seria sua atitude em relação a esse homem?</w:t>
      </w:r>
    </w:p>
    <w:p>
      <w:pPr/>
      <w:r>
        <w:rPr>
          <w:lang w:val="pt_PT" w:bidi="pt_PT"/>
        </w:rPr>
      </w:r>
      <w:r>
        <w:rPr>
          <w:lang w:val="pt_PT" w:bidi="pt_PT"/>
        </w:rPr>
        <w:t>Então Yavé disse a Jacó: “Volte à terra de seu pai e avô e estarei com você”. Jacó chamou Raquel e Lea para sair para o campo ou para longe de outras pessoas que podem ouvir. Jacó explicou como a atitude de Labão havia mudado em relação a Jacó. Jacó lembra a Raquel e Lea do quão duro Jacó trabalhou para Labão. De acordo com a explicação de Jacó, Labão mudou o acordo pelos salários de Jacó 10 vezes. Uma vez Labão disse que Jacó teria todos os animais salpicados. Mas quando todos os jovens que nasciam eram salpicados, então Labão disse que Jacó teria os animais listrados. Então todos os animais jovens que nasciam eram listrados. Labão tentou enganar Jacó muitas vezes. Cada vez que Deus protegeu a riqueza de Jacó. Deus não permitiu que Labão ferisse a Jacó de nenhuma maneira.</w:t>
      </w:r>
    </w:p>
    <w:p>
      <w:pPr/>
      <w:r>
        <w:rPr>
          <w:lang w:val="pt_PT" w:bidi="pt_PT"/>
        </w:rPr>
      </w:r>
      <w:r>
        <w:rPr>
          <w:lang w:val="pt_PT" w:bidi="pt_PT"/>
        </w:rPr>
        <w:t>Jacó disse a Raquel e Lea sobre um sonho que Jacó teve. Nesse sonho, Jacó viu que as cabras que acasalavam com as cabras de Jacó eram todas salpicadas ou listradas. O Anjo de Deus estava lá no sonho e falou com Jacó. O Anjo de Deus explica que Deus fez com que os machos salpicados e listrados acasalassem com as fêmeas de Jacó. O Anjo de Deus lembrou a Jacó que ele vê o que Labão faz. Deus diz a Jacó que ele é o Deus que apareceu a Jacó anos atrás em Betel. “Você se lembrará que Betel é o lugar onde você ungiu a pedra memorial e fez seu voto. Prepare-se e saia daqui e volte para a terra onde você nasceu”.</w:t>
      </w:r>
    </w:p>
    <w:p>
      <w:pPr/>
      <w:r>
        <w:rPr>
          <w:lang w:val="pt_PT" w:bidi="pt_PT"/>
        </w:rPr>
      </w:r>
      <w:r>
        <w:rPr>
          <w:lang w:val="pt_PT" w:bidi="pt_PT"/>
        </w:rPr>
        <w:t>Pare e discuta: peça aos membros da equipe que falem sobre sonhos que eles tiveram. Que palavras eles estão usando para descrever o sonho? Há uma diferença nas palavras usadas para descrever sonhos de aviso ou dar instruções?</w:t>
      </w:r>
    </w:p>
    <w:p>
      <w:pPr/>
      <w:r>
        <w:rPr>
          <w:lang w:val="pt_PT" w:bidi="pt_PT"/>
        </w:rPr>
      </w:r>
      <w:r>
        <w:rPr>
          <w:lang w:val="pt_PT" w:bidi="pt_PT"/>
        </w:rPr>
        <w:t>Nessa passagem, o Anjo de Deus fala como se esse Anjo fosse o próprio Deus. Esse Anjo é o representante de Deus e enviado por Deus para lidar com alguém como o porta-voz pessoal de Deus. Às vezes esse Anjo fala na primeira pessoa, como se o próprio Deus estivesse falando. O Anjo não é Deus, mas está representando a Deus.</w:t>
      </w:r>
    </w:p>
    <w:p>
      <w:pPr/>
      <w:r>
        <w:rPr>
          <w:lang w:val="pt_PT" w:bidi="pt_PT"/>
        </w:rPr>
      </w:r>
      <w:r>
        <w:rPr>
          <w:lang w:val="pt_PT" w:bidi="pt_PT"/>
        </w:rPr>
        <w:t>Raquel e Lea concordaram em ir para a terra natal de Jacó com Jacó. Raquel e Lea explicaram que Labão não forneceria nenhuma herança para elas e seus filhos. Normalmente, um pai separaria parte do preço da noiva e manteria para a filha no caso de o marido morrer ou se divorciar dela. Aparentemente, Labão não fez isso por Raquel e Lea. Se Jacó morrer, as mulheres não teriam nada. Raquel e Lea estão dizendo que elas estão sendo tratadas como mulheres estrangeiras em vez de filhas de Labão. A única riqueza que Raquel e Lea terão é a riqueza que Jacó ganhou trabalhando para Labão. Por causa disso, Raquel e Lea estão dispostas a ir com Jacó.</w:t>
      </w:r>
    </w:p>
    <w:p>
      <w:pPr/>
      <w:r>
        <w:rPr>
          <w:lang w:val="pt_PT" w:bidi="pt_PT"/>
        </w:rPr>
      </w:r>
      <w:r>
        <w:rPr>
          <w:lang w:val="pt_PT" w:bidi="pt_PT"/>
        </w:rPr>
        <w:t>Pare e discuta: como os pais fornecem para filhas casadas em sua cultura? Qual é a prática usual com o preço da noiva?</w:t>
      </w:r>
    </w:p>
    <w:p>
      <w:pPr/>
      <w:r>
        <w:rPr>
          <w:lang w:val="pt_PT" w:bidi="pt_PT"/>
        </w:rPr>
      </w:r>
      <w:r>
        <w:rPr>
          <w:lang w:val="pt_PT" w:bidi="pt_PT"/>
        </w:rPr>
        <w:t>Depois que Raquel e Lea concordaram em ir com Jacó, Jacó agiu rapidamente. Labão estava longe em outro lugar porque era o momento de cortar a lã das ovelhas. Esse evento acontece todos os anos e é importante para o bem-estar das ovelhas. A tosa geralmente ocorria na fonte antes da hora de os cordeiros nascerem. Se os rebanhos fossem grandes, então a tosa levaria vários dias. Depois que a tosa é terminada, geralmente haveria uma celebração ou uma grande festa para todos os trabalhadores. Jacó sabe que Labão estará longe por vários dias. Jacó tem vários dias para se preparar e deixar Harã.</w:t>
      </w:r>
    </w:p>
    <w:p>
      <w:pPr/>
      <w:r>
        <w:rPr>
          <w:lang w:val="pt_PT" w:bidi="pt_PT"/>
        </w:rPr>
      </w:r>
      <w:r>
        <w:rPr>
          <w:lang w:val="pt_PT" w:bidi="pt_PT"/>
        </w:rPr>
        <w:t>Mostre uma imagem de uma ovelha pesada com lã antes de tosar. Mostre uma imagem da tosa acontecendo. Mostre uma imagem de uma ovelha depois de ser tosada.</w:t>
      </w:r>
    </w:p>
    <w:p>
      <w:pPr/>
      <w:r>
        <w:rPr>
          <w:lang w:val="pt_PT" w:bidi="pt_PT"/>
        </w:rPr>
      </w:r>
      <w:r>
        <w:rPr>
          <w:lang w:val="pt_PT" w:bidi="pt_PT"/>
        </w:rPr>
        <w:t>Jacó colocou Raquel, Lea, Zilpa e Bila e todos os filhos, 11 filhos e uma filha, em camelos. Jacó conduziu todo o gado na frente dele. Isso significa que Jacó enviou os rebanhos primeiro. Jacó embalou tudo o que ele havia obtido enquanto ele estava em Padã-aram. Padã-aram é o nome da região ao redor de Harã. Depois de preparar todas essas coisas, Jacó partiu para a terra de Canaã. O pai de Jacó, Isaque, vive em Canaã. Berseba está na parte sul de Canaã. Antes de sair, Raquel roubou os deuses da casa de Labão e os levou com ela. Jacó não sabe que Raquel tomou esses deuses da casa ou ídolos que pertencem a Labão. Esses ídolos eram feitos por mãos humanas e podem representar ancestrais. Eles eram pequenos o suficiente para se esconder na almofada de sela de Raquel.</w:t>
      </w:r>
    </w:p>
    <w:p>
      <w:pPr/>
      <w:r>
        <w:rPr>
          <w:lang w:val="pt_PT" w:bidi="pt_PT"/>
        </w:rPr>
      </w:r>
      <w:r>
        <w:rPr>
          <w:lang w:val="pt_PT" w:bidi="pt_PT"/>
        </w:rPr>
        <w:t>Mostre uma imagem de alguns pequenos deuses da casa.</w:t>
      </w:r>
    </w:p>
    <w:p>
      <w:pPr/>
      <w:r>
        <w:rPr>
          <w:lang w:val="pt_PT" w:bidi="pt_PT"/>
        </w:rPr>
      </w:r>
      <w:r>
        <w:rPr>
          <w:lang w:val="pt_PT" w:bidi="pt_PT"/>
        </w:rPr>
        <w:t>Jacó partiu secretamente. Isso significa que Jacó enganou Labão. Labão não sabia que Jacó estava indo embora. Jacó não disse a Labão que Jacó estava levando sua família e posses e voltando para Canaã. Jacó cruzou o rio Eufrates e se dirigiu para o país de colina de Gileade.</w:t>
      </w:r>
    </w:p>
    <w:p>
      <w:pPr/>
      <w:r>
        <w:rPr>
          <w:lang w:val="pt_PT" w:bidi="pt_PT"/>
        </w:rPr>
      </w:r>
      <w:r>
        <w:rPr>
          <w:lang w:val="pt_PT" w:bidi="pt_PT"/>
        </w:rPr>
        <w:t>Mostre um mapa que inclui Harã a Berseba.</w:t>
      </w:r>
    </w:p>
    <w:p>
      <w:pPr/>
      <w:r>
        <w:rPr>
          <w:lang w:val="pt_PT" w:bidi="pt_PT"/>
        </w:rPr>
      </w:r>
      <w:r>
        <w:rPr>
          <w:lang w:val="pt_PT" w:bidi="pt_PT"/>
        </w:rPr>
        <w:t>Pare e discuta em grupo: qual seria a reação e ações de um pai ou membros da família em sua cultura se alguém saísse secretamente como Jacó fez?</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Jacó ouve que os filhos de Labão estão reclamando sobre a riqueza de Jacó. Jacó também notou uma mudança na atitude de Labão em relação a Jacó.</w:t>
      </w:r>
    </w:p>
    <w:p>
      <w:pPr/>
      <w:r>
        <w:rPr>
          <w:lang w:val="pt_PT" w:bidi="pt_PT"/>
        </w:rPr>
      </w:r>
      <w:r>
        <w:rPr>
          <w:b/>
          <w:lang w:val="pt_PT" w:bidi="pt_PT"/>
        </w:rPr>
        <w:t>Segunda cena:</w:t>
      </w:r>
      <w:r>
        <w:rPr>
          <w:lang w:val="pt_PT" w:bidi="pt_PT"/>
        </w:rPr>
        <w:t xml:space="preserve"> Yavé diz a Jacó para voltar à terra do pai e do avô de Jacó.</w:t>
      </w:r>
    </w:p>
    <w:p>
      <w:pPr/>
      <w:r>
        <w:rPr>
          <w:lang w:val="pt_PT" w:bidi="pt_PT"/>
        </w:rPr>
      </w:r>
      <w:r>
        <w:rPr>
          <w:b/>
          <w:lang w:val="pt_PT" w:bidi="pt_PT"/>
        </w:rPr>
        <w:t>Terceira cena:</w:t>
      </w:r>
      <w:r>
        <w:rPr>
          <w:lang w:val="pt_PT" w:bidi="pt_PT"/>
        </w:rPr>
        <w:t xml:space="preserve"> Jacó chama Raquel e Lea para sair para um campo. Jacó explica o que aconteceu com Labão e os filhos de Labão. Jacó descreve um sonho no qual Deus disse a Jacó para retornar a Canaã. Raquel e Lea explicam que Labão não as tratou como filhas, mas como estrangeiras. Raquel e Lea concordam em ir a Canaã com Jacó.</w:t>
      </w:r>
    </w:p>
    <w:p>
      <w:pPr/>
      <w:r>
        <w:rPr>
          <w:lang w:val="pt_PT" w:bidi="pt_PT"/>
        </w:rPr>
      </w:r>
      <w:r>
        <w:rPr>
          <w:b/>
          <w:lang w:val="pt_PT" w:bidi="pt_PT"/>
        </w:rPr>
        <w:t>Quarta cena:</w:t>
      </w:r>
      <w:r>
        <w:rPr>
          <w:lang w:val="pt_PT" w:bidi="pt_PT"/>
        </w:rPr>
        <w:t xml:space="preserve"> Jacó prepara tudo e parte enquanto Labão está para longe tosando ovelhas. Labão não sabe que Jacó deixou Harã.</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Anjo de Deus</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Os filhos de Labão</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Os filhos de Jacó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Jacó ouve que os filhos de Labão estão reclamando sobre a riqueza de Jacó. Não sabemos como Jacó ouviu essas informações. Os filhos de Labão estão dizendo que Jacó roubou de Labão. Jacó também nota que a atitude de Labão em relação a Jacó mudou.</w:t>
      </w:r>
    </w:p>
    <w:p>
      <w:pPr/>
      <w:r>
        <w:rPr>
          <w:lang w:val="pt_PT" w:bidi="pt_PT"/>
        </w:rPr>
      </w:r>
      <w:r>
        <w:rPr>
          <w:lang w:val="pt_PT" w:bidi="pt_PT"/>
        </w:rPr>
        <w:t>Na cena dois, Yavé diz a Jacó para retornar à terra do avô e pai de Jacó. Yavé diz a Jacó: “Estarei com você”.</w:t>
      </w:r>
    </w:p>
    <w:p>
      <w:pPr/>
      <w:r>
        <w:rPr>
          <w:lang w:val="pt_PT" w:bidi="pt_PT"/>
        </w:rPr>
      </w:r>
      <w:r>
        <w:rPr>
          <w:lang w:val="pt_PT" w:bidi="pt_PT"/>
        </w:rPr>
        <w:t>Na cena três, Jacó chama Raquel e Lea para sair para um campo onde Jacó está cuidando das ovelhas. Ninguém pode ouvi-los falar enquanto eles estão no campo. Jacó explica a elas como a atitude de Labão começou a mudar em relação a Jacó. Jacó explica como Labão mudou o acordo sobre os salários de Jacó muitas vezes. Jacó diz a Raquel e Lea como Deus protegeu Jacó de Labão.</w:t>
      </w:r>
    </w:p>
    <w:p>
      <w:pPr/>
      <w:r>
        <w:rPr>
          <w:lang w:val="pt_PT" w:bidi="pt_PT"/>
        </w:rPr>
      </w:r>
      <w:r>
        <w:rPr>
          <w:lang w:val="pt_PT" w:bidi="pt_PT"/>
        </w:rPr>
        <w:t>A passagem usa os nomes Raquel e Lea várias vezes. Normalmente, o mais velho é mencionado primeiro. No entanto, aqui toda vez, Raquel é mencionada primeiro. Raquel é a filha mais jovem e a segunda filha a se casar. Jacó amava Raquel.</w:t>
      </w:r>
    </w:p>
    <w:p>
      <w:pPr/>
      <w:r>
        <w:rPr>
          <w:lang w:val="pt_PT" w:bidi="pt_PT"/>
        </w:rPr>
      </w:r>
      <w:r>
        <w:rPr>
          <w:lang w:val="pt_PT" w:bidi="pt_PT"/>
        </w:rPr>
        <w:t>Então Jacó diz a Raquel e Lea sobre um sonho que Jacó teve no passado. Jacó está descrevendo esse sonho a Raquel e Lea. Nesse sonho, o Anjo de Deus apareceu a Jacó. O Anjo de Deus explicou como Deus protegeu Jacó e fez com que o número de animais salpicados, listrados e manchados aumentasse. O Anjo de Deus disse a Jacó: “Sou o Deus que apareceu a você em Betel”.</w:t>
      </w:r>
    </w:p>
    <w:p>
      <w:pPr/>
      <w:r>
        <w:rPr>
          <w:lang w:val="pt_PT" w:bidi="pt_PT"/>
        </w:rPr>
      </w:r>
      <w:r>
        <w:rPr>
          <w:lang w:val="pt_PT" w:bidi="pt_PT"/>
        </w:rPr>
        <w:t>Pare e discuta: reveja o sonho que Jacó teve em Betel.</w:t>
      </w:r>
    </w:p>
    <w:p>
      <w:pPr/>
      <w:r>
        <w:rPr>
          <w:lang w:val="pt_PT" w:bidi="pt_PT"/>
        </w:rPr>
      </w:r>
      <w:r>
        <w:rPr>
          <w:lang w:val="pt_PT" w:bidi="pt_PT"/>
        </w:rPr>
        <w:t>Betel é o lugar onde Jacó viu a escada indo entre a terra e o céu. Jacó ungiu uma pedra em Betel e fez um voto a Deus lá. O Anjo de Deus disse a Jacó para se preparar e deixar Harã e retornar a Canaã.</w:t>
      </w:r>
    </w:p>
    <w:p>
      <w:pPr/>
      <w:r>
        <w:rPr>
          <w:lang w:val="pt_PT" w:bidi="pt_PT"/>
        </w:rPr>
      </w:r>
      <w:r>
        <w:rPr>
          <w:lang w:val="pt_PT" w:bidi="pt_PT"/>
        </w:rPr>
        <w:t>Então Raquel e Lea explicam a Jacó como Labão as tratou como mulheres estrangeiras e não como filhas. Labão gastou o dinheiro que Jacó ganhou para Labão. Labão deveria guardar parte desse dinheiro para que Raquel e Lea fossem cuidadas se Jacó morrer ou se divorciar delas. Labão não fez isso. Raquel e Lea não terão herança de Labão. Portanto, Raquel e Lea irão com Jacó.</w:t>
      </w:r>
    </w:p>
    <w:p>
      <w:pPr/>
      <w:r>
        <w:rPr>
          <w:lang w:val="pt_PT" w:bidi="pt_PT"/>
        </w:rPr>
      </w:r>
      <w:r>
        <w:rPr>
          <w:lang w:val="pt_PT" w:bidi="pt_PT"/>
        </w:rPr>
        <w:t>Na cena 4, Jacó prepara tudo rapidamente e parte de Harã enquanto Labão está longe tosando as ovelhas. Jacó faz as coisas nessa ordem:</w:t>
      </w:r>
    </w:p>
    <w:p>
      <w:pPr>
        <w:pStyle w:val="ListBullet"/>
        <w:spacing w:line="240" w:lineRule="auto"/>
        <w:ind w:left="720"/>
      </w:pPr>
      <w:r>
        <w:rPr>
          <w:lang w:val="pt_PT" w:bidi="pt_PT"/>
        </w:rPr>
      </w:r>
      <w:r>
        <w:rPr>
          <w:lang w:val="pt_PT" w:bidi="pt_PT"/>
        </w:rPr>
        <w:t>Labão está longe tostando ovelhas.</w:t>
      </w:r>
    </w:p>
    <w:p>
      <w:pPr>
        <w:pStyle w:val="ListBullet"/>
        <w:spacing w:line="240" w:lineRule="auto"/>
        <w:ind w:left="720"/>
      </w:pPr>
      <w:r>
        <w:rPr>
          <w:lang w:val="pt_PT" w:bidi="pt_PT"/>
        </w:rPr>
      </w:r>
      <w:r>
        <w:rPr>
          <w:lang w:val="pt_PT" w:bidi="pt_PT"/>
        </w:rPr>
        <w:t>Jacó decide deixar Harã.</w:t>
      </w:r>
    </w:p>
    <w:p>
      <w:pPr>
        <w:pStyle w:val="ListBullet"/>
        <w:spacing w:line="240" w:lineRule="auto"/>
        <w:ind w:left="720"/>
      </w:pPr>
      <w:r>
        <w:rPr>
          <w:lang w:val="pt_PT" w:bidi="pt_PT"/>
        </w:rPr>
      </w:r>
      <w:r>
        <w:rPr>
          <w:lang w:val="pt_PT" w:bidi="pt_PT"/>
        </w:rPr>
        <w:t>Jacó não diz a Labão que Jacó e sua família estão deixando Harã.</w:t>
      </w:r>
    </w:p>
    <w:p>
      <w:pPr>
        <w:pStyle w:val="ListBullet"/>
        <w:spacing w:line="240" w:lineRule="auto"/>
        <w:ind w:left="720"/>
      </w:pPr>
      <w:r>
        <w:rPr>
          <w:lang w:val="pt_PT" w:bidi="pt_PT"/>
        </w:rPr>
      </w:r>
      <w:r>
        <w:rPr>
          <w:lang w:val="pt_PT" w:bidi="pt_PT"/>
        </w:rPr>
        <w:t>Jacó embalou tudo o que ele adquiriu em Padã-aram, a região ao redor de Harã.</w:t>
      </w:r>
    </w:p>
    <w:p>
      <w:pPr>
        <w:pStyle w:val="ListBullet"/>
        <w:spacing w:line="240" w:lineRule="auto"/>
        <w:ind w:left="720"/>
      </w:pPr>
      <w:r>
        <w:rPr>
          <w:lang w:val="pt_PT" w:bidi="pt_PT"/>
        </w:rPr>
      </w:r>
      <w:r>
        <w:rPr>
          <w:lang w:val="pt_PT" w:bidi="pt_PT"/>
        </w:rPr>
        <w:t>Raquel rouba os deuses da casa de Labão.</w:t>
      </w:r>
    </w:p>
    <w:p>
      <w:pPr>
        <w:pStyle w:val="ListBullet"/>
        <w:spacing w:line="240" w:lineRule="auto"/>
        <w:ind w:left="720"/>
      </w:pPr>
      <w:r>
        <w:rPr>
          <w:lang w:val="pt_PT" w:bidi="pt_PT"/>
        </w:rPr>
      </w:r>
      <w:r>
        <w:rPr>
          <w:lang w:val="pt_PT" w:bidi="pt_PT"/>
        </w:rPr>
        <w:t>Jacó envia os rebanhos à frente.</w:t>
      </w:r>
    </w:p>
    <w:p>
      <w:pPr>
        <w:pStyle w:val="ListBullet"/>
        <w:spacing w:line="240" w:lineRule="auto"/>
        <w:ind w:left="720"/>
      </w:pPr>
      <w:r>
        <w:rPr>
          <w:lang w:val="pt_PT" w:bidi="pt_PT"/>
        </w:rPr>
      </w:r>
      <w:r>
        <w:rPr>
          <w:lang w:val="pt_PT" w:bidi="pt_PT"/>
        </w:rPr>
        <w:t>Jacó coloca Raquel, Lea, Zilpa e Bila e os 11 filhos e uma filha em camelos.</w:t>
      </w:r>
    </w:p>
    <w:p>
      <w:pPr>
        <w:pStyle w:val="ListBullet"/>
        <w:spacing w:line="240" w:lineRule="auto"/>
        <w:ind w:left="720"/>
      </w:pPr>
      <w:r>
        <w:rPr>
          <w:lang w:val="pt_PT" w:bidi="pt_PT"/>
        </w:rPr>
      </w:r>
      <w:r>
        <w:rPr>
          <w:lang w:val="pt_PT" w:bidi="pt_PT"/>
        </w:rPr>
        <w:t>Jacó com sua família parte de Harã e se dirige para Canaã.</w:t>
      </w:r>
    </w:p>
    <w:p>
      <w:pPr>
        <w:pStyle w:val="ListBullet"/>
        <w:spacing w:line="240" w:lineRule="auto"/>
        <w:ind w:left="720"/>
      </w:pPr>
      <w:r>
        <w:rPr>
          <w:lang w:val="pt_PT" w:bidi="pt_PT"/>
        </w:rPr>
      </w:r>
      <w:r>
        <w:rPr>
          <w:lang w:val="pt_PT" w:bidi="pt_PT"/>
        </w:rPr>
        <w:t>Jacó cruzou o rio Eufrates e se dirigiu para o país de colina de Gileade.</w:t>
      </w:r>
    </w:p>
    <w:p>
      <w:pPr/>
      <w:r>
        <w:rPr>
          <w:lang w:val="pt_PT" w:bidi="pt_PT"/>
        </w:rPr>
      </w:r>
      <w:r>
        <w:rPr>
          <w:lang w:val="pt_PT" w:bidi="pt_PT"/>
        </w:rPr>
        <w:t>Ao deixar Harã dessa maneira, Jacó enganou Labão. Jacó toma todas as suas posses, tudo o que Jacó tem e parte. Labão não sabe que Jacó tomou sua família e posses, incluindo todos os animais e deixou Harã.</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Anjo de Deus</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Os filhos de Labão</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Os filhos de Jacó são mencionados.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os filhos de Labão reclamam sobre Jacó. Eles dizem que Jacó se tornou rico porque Jacó roubou de Labão. A única razão pela qual Jacó tem riqueza é porque tomou o que pertence a Labão. Jacó descobriu o que os filhos de Labão estavam dizendo. Então Jacó notou que a atitude de Labão em relação a Jacó estava mudando.</w:t>
      </w:r>
    </w:p>
    <w:p>
      <w:pPr/>
      <w:r>
        <w:rPr>
          <w:lang w:val="pt_PT" w:bidi="pt_PT"/>
        </w:rPr>
      </w:r>
      <w:r>
        <w:rPr>
          <w:lang w:val="pt_PT" w:bidi="pt_PT"/>
        </w:rPr>
        <w:t>Pergunte aos filhos: “Por que vocês estão dizendo que Jacó roubou de seu pai?”. Você pode ouvir: “Não há outra maneira de Jacó ser tão rico. Tudo o que temos pertence a nosso pai. Jacó enganou nosso pai”. Pergunte a Jacó: “Como você se sente quando ouve suas acusações?”. Você pode ouvir: “Sinto-me triste por eles estarem entendendo mal o que aconteceu. Eles não sabem como Labão tentou me enganar. Eles amam seu pai, o que está certo”. Reinicie a encenação.</w:t>
      </w:r>
    </w:p>
    <w:p>
      <w:pPr/>
      <w:r>
        <w:rPr>
          <w:lang w:val="pt_PT" w:bidi="pt_PT"/>
        </w:rPr>
      </w:r>
      <w:r>
        <w:rPr>
          <w:lang w:val="pt_PT" w:bidi="pt_PT"/>
        </w:rPr>
        <w:t xml:space="preserve">Na cena dois, Yavé diz a Jacó para retornar à terra do avô e pai de Jacó. </w:t>
      </w:r>
    </w:p>
    <w:p>
      <w:pPr/>
      <w:r>
        <w:rPr>
          <w:lang w:val="pt_PT" w:bidi="pt_PT"/>
        </w:rPr>
      </w:r>
      <w:r>
        <w:rPr>
          <w:lang w:val="pt_PT" w:bidi="pt_PT"/>
        </w:rPr>
        <w:t>Pergunte a Jacó: “Como você se sentiu quando ouviu Deus dizer a você para ir para casa?”. Você pode ouvir: “Estou tão feliz. Quero ir para casa. Estive fora por um longo tempo. Quero ver meu pai novamente. Estou feliz por Deus não ter esquecido que estou aqui em Harã”. Reinicie a encenação.</w:t>
      </w:r>
    </w:p>
    <w:p>
      <w:pPr/>
      <w:r>
        <w:rPr>
          <w:lang w:val="pt_PT" w:bidi="pt_PT"/>
        </w:rPr>
      </w:r>
      <w:r>
        <w:rPr>
          <w:lang w:val="pt_PT" w:bidi="pt_PT"/>
        </w:rPr>
        <w:t>Na cena três, Jacó chama Raquel e Lea para sair para um campo onde Jacó está cuidando das ovelhas. Jacó começa a explicar a Raquel e Lea como Labão tentou enganar Jacó mudando as condições dos salários de Jacó 10 vezes diferentes. Jacó explica que Deus protegeu Jacó. Deus fez com que os animais produzissem animais jovens exatamente como Labão disse que Jacó poderia ter. Se Labão dissesse que os animais de Jacó seriam listrados, então o rebanho produziria jovens listrados. Deus fez com que isso acontecesse.</w:t>
      </w:r>
    </w:p>
    <w:p>
      <w:pPr/>
      <w:r>
        <w:rPr>
          <w:lang w:val="pt_PT" w:bidi="pt_PT"/>
        </w:rPr>
      </w:r>
      <w:r>
        <w:rPr>
          <w:lang w:val="pt_PT" w:bidi="pt_PT"/>
        </w:rPr>
        <w:t>Pergunte a Jacó: “Como você se sente ao ter que explicar como Labão tentou enganar você às filhas de Labão?”. Você pode ouvir: “Me sinto mal de ter que dizer a elas, mas com a mudança na atitude de Labão e os filhos me acusando, elas têm que saber. É difícil dizer a elas que tipo de homem seu pai é”. Pergunte a Raquel e Lea: “Como vocês se sentem enquanto ouvem o que Jacó está dizendo a você sobre seu pai e irmãos?”. Você pode ouvir: “Não estou surpresa. O pai sempre foi assim. Ele nos enganou também”. Reinicie a encenação.</w:t>
      </w:r>
    </w:p>
    <w:p>
      <w:pPr/>
      <w:r>
        <w:rPr>
          <w:lang w:val="pt_PT" w:bidi="pt_PT"/>
        </w:rPr>
      </w:r>
      <w:r>
        <w:rPr>
          <w:lang w:val="pt_PT" w:bidi="pt_PT"/>
        </w:rPr>
        <w:t>Então Jacó disse a Raquel e Lea sobre um sonho no qual o Anjo de Deus veio a Jacó e falou com Jacó. O Anjo disse a Jacó que Deus é aquele que fez com que as cabras e ovelhas reproduzissem apenas jovens listrados, salpicados ou manchados. O Anjo disse: “Sou o Deus que falou com você em Betel, o lugar onde você ungiu o pilar de pedra e fez seu voto a mim. Prepare-se e deixe esse país e retorne a onde você nasceu”.</w:t>
      </w:r>
    </w:p>
    <w:p>
      <w:pPr/>
      <w:r>
        <w:rPr>
          <w:lang w:val="pt_PT" w:bidi="pt_PT"/>
        </w:rPr>
      </w:r>
      <w:r>
        <w:rPr>
          <w:lang w:val="pt_PT" w:bidi="pt_PT"/>
        </w:rPr>
        <w:t>Pergunte a Jacó: “Como você se sentiu quando percebeu que o Anjo de Deus estava falando com você?”. Você pode ouvir: “Fiquei tão feliz. Pensei que Deus havia esquecido que eu estava aqui. Estou tão feliz por saber que Deus é aquele que me tornou rico. Estou feliz por Deus querer que eu vá para casa agora”. Reinicie a encenação.</w:t>
      </w:r>
    </w:p>
    <w:p>
      <w:pPr/>
      <w:r>
        <w:rPr>
          <w:lang w:val="pt_PT" w:bidi="pt_PT"/>
        </w:rPr>
      </w:r>
      <w:r>
        <w:rPr>
          <w:lang w:val="pt_PT" w:bidi="pt_PT"/>
        </w:rPr>
        <w:t>Depois que Jacó havia explicado essas coisas, Raquel e Lea começaram a falar. Elas explicaram a Jacó como Labão também estava as maltratando. Labão não havia guardado parte do dinheiro do preço da noiva para que elas fossem cuidadas. Elas não receberiam nenhuma herança de Labão. Labão estava tratando-as como mulheres estrangeiras em vez de filhas. Então Raquel e Lea disseram a Jacó: “Vá em frente e faça o que Deus disse a você”.</w:t>
      </w:r>
    </w:p>
    <w:p>
      <w:pPr/>
      <w:r>
        <w:rPr>
          <w:lang w:val="pt_PT" w:bidi="pt_PT"/>
        </w:rPr>
      </w:r>
      <w:r>
        <w:rPr>
          <w:lang w:val="pt_PT" w:bidi="pt_PT"/>
        </w:rPr>
        <w:t>Na cena quatro, Jacó sabe que Labão está para longe tosando as ovelhas. Levará alguns dias para que isso seja feito. Enquanto Labão está fora, Jacó se prepara para sair. Jacó reúne todas as suas posses. Enquanto isso está acontecendo, Raquel rouba os ídolos da família de Labão. Jacó envia os rebanhos à frente. Jacó prepara os camelos e coloca Raquel, Lea, Zilpa e Bila nos camelos juntamente com os 11 filhos e uma filha. Então Jacó deixa Harã sem dizer a Labão que eles estão indo embora. Jacó e sua família cruzam o rio Eufrates e se dirigem para o país de colina de Gileade.</w:t>
      </w:r>
    </w:p>
    <w:p>
      <w:pPr/>
      <w:r>
        <w:rPr>
          <w:lang w:val="pt_PT" w:bidi="pt_PT"/>
        </w:rPr>
      </w:r>
      <w:r>
        <w:rPr>
          <w:lang w:val="pt_PT" w:bidi="pt_PT"/>
        </w:rPr>
        <w:t>Pergunte a Jacó: “Por que você está indo embora sem dizer a Labão?”. Você pode ouvir: “Acho que Labão tentará me impedir de ir” ou “Labão tentará manter alguns de meus animais. Labão pode tentar manter parte de minha família. Precisamos escapar enquanto Labão está longe”. Pergunte a Raquel: “Por que você tomou os ídolos da família de seu pai?”. Você pode ouvir: “Quero que estejamos seguros e protegidos. Sei que Jacó acredita em Deus, mas preciso de nossos ídolos da família comigo também. Jacó ficará zangado se ele descobrir o que fiz”.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fala sobre a estação de acasalamento para as ovelhas e cabras. Use a mesma terminologia que você usou na passagem anterior para descrever esse processo. Nessa passagem, Jacó reconhece que Deus é quem fez as ovelhas e cabras produzirem jovens listradas ou salpicadas, ou manchadas.</w:t>
      </w:r>
    </w:p>
    <w:p>
      <w:pPr/>
      <w:r>
        <w:rPr>
          <w:lang w:val="pt_PT" w:bidi="pt_PT"/>
        </w:rPr>
      </w:r>
      <w:r>
        <w:rPr>
          <w:lang w:val="pt_PT" w:bidi="pt_PT"/>
        </w:rPr>
        <w:t>Raquel e Lea dizem a Jacó que Labão está as tratando como mulheres estrangeiras e não como filhas. Uma mulher estrangeira não teria direitos de herança. Um pai deveria guardar parte do dinheiro pago pela noiva como um preço da noiva e mantê-lo para a filha ter no futuro. Labão não fez isso. Labão gastou todo o dinheiro.</w:t>
      </w:r>
    </w:p>
    <w:p>
      <w:pPr/>
      <w:r>
        <w:rPr>
          <w:lang w:val="pt_PT" w:bidi="pt_PT"/>
        </w:rPr>
      </w:r>
      <w:r>
        <w:rPr>
          <w:lang w:val="pt_PT" w:bidi="pt_PT"/>
        </w:rPr>
        <w:t xml:space="preserve">O Anjo do Senhor apareceu a Jacó em um </w:t>
      </w:r>
      <w:r>
        <w:rPr>
          <w:b/>
          <w:lang w:val="pt_PT" w:bidi="pt_PT"/>
        </w:rPr>
        <w:t>sonho</w:t>
      </w:r>
      <w:r>
        <w:rPr>
          <w:lang w:val="pt_PT" w:bidi="pt_PT"/>
        </w:rPr>
        <w:t xml:space="preserve">. Como era um sonho, Jacó estava dormindo quando ocorreu. Use a mesma palavra para sonho que você usou anteriormente. O termo </w:t>
      </w:r>
      <w:r>
        <w:rPr>
          <w:lang w:val="pt_PT" w:bidi="pt_PT"/>
        </w:rPr>
        <w:t>Anjo do Senhor</w:t>
      </w:r>
      <w:r>
        <w:rPr>
          <w:lang w:val="pt_PT" w:bidi="pt_PT"/>
        </w:rPr>
        <w:t xml:space="preserve"> é descrito no Glossário Mestre. Às vezes esse Anjo é referido como o Anjo de Deus. Esse Anjo é um ser celestial enviado por Deus para lidar com homens como seu agente pessoal e porta-voz. Em muitas passagens, o Anjo de Deus é identificado com Deus. O Anjo de Deus às vezes fala não meramente em nome de Deus, mas como Deus na primeira pessoa do singular. O Anjo de Deus apareceu a Abraão quando Abraão estava pronto para sacrificar Isaque. Use a mesma palavra que você usou em passagens anteriores. </w:t>
      </w:r>
    </w:p>
    <w:p>
      <w:pPr/>
      <w:r>
        <w:rPr>
          <w:lang w:val="pt_PT" w:bidi="pt_PT"/>
        </w:rPr>
      </w:r>
      <w:r>
        <w:rPr>
          <w:lang w:val="pt_PT" w:bidi="pt_PT"/>
        </w:rPr>
        <w:t>O Anjo de Deus lembra a Jacó de Betel, a pedra ungida e o voto de Jacó. Use as mesmas palavras para descrever esse evento que você usou com a passagem quando a traduziu.</w:t>
      </w:r>
    </w:p>
    <w:p>
      <w:pPr/>
      <w:r>
        <w:rPr>
          <w:lang w:val="pt_PT" w:bidi="pt_PT"/>
        </w:rPr>
      </w:r>
      <w:r>
        <w:rPr>
          <w:lang w:val="pt_PT" w:bidi="pt_PT"/>
        </w:rPr>
        <w:t xml:space="preserve">A passagem se refere a Deus como </w:t>
      </w:r>
      <w:r>
        <w:rPr>
          <w:b/>
          <w:lang w:val="pt_PT" w:bidi="pt_PT"/>
        </w:rPr>
        <w:t>Yavé</w:t>
      </w:r>
      <w:r>
        <w:rPr>
          <w:lang w:val="pt_PT" w:bidi="pt_PT"/>
        </w:rPr>
        <w:t xml:space="preserve"> e como </w:t>
      </w:r>
      <w:r>
        <w:rPr>
          <w:b/>
          <w:lang w:val="pt_PT" w:bidi="pt_PT"/>
        </w:rPr>
        <w:t>Deus</w:t>
      </w:r>
      <w:r>
        <w:rPr>
          <w:lang w:val="pt_PT" w:bidi="pt_PT"/>
        </w:rPr>
        <w:t>. Use os mesmos nomes que você usou em outras passagens.</w:t>
      </w:r>
    </w:p>
    <w:p>
      <w:pPr/>
      <w:r>
        <w:rPr>
          <w:lang w:val="pt_PT" w:bidi="pt_PT"/>
        </w:rPr>
      </w:r>
      <w:r>
        <w:rPr>
          <w:lang w:val="pt_PT" w:bidi="pt_PT"/>
        </w:rPr>
        <w:t xml:space="preserve">Raquel roubou os ídolos da casa de </w:t>
      </w:r>
      <w:r>
        <w:rPr>
          <w:b/>
          <w:lang w:val="pt_PT" w:bidi="pt_PT"/>
        </w:rPr>
        <w:t>seu</w:t>
      </w:r>
      <w:r>
        <w:rPr>
          <w:lang w:val="pt_PT" w:bidi="pt_PT"/>
        </w:rPr>
        <w:t xml:space="preserve"> pai. </w:t>
      </w:r>
      <w:r>
        <w:rPr>
          <w:lang w:val="pt_PT" w:bidi="pt_PT"/>
        </w:rPr>
        <w:t>Ídolos</w:t>
      </w:r>
      <w:r>
        <w:rPr>
          <w:lang w:val="pt_PT" w:bidi="pt_PT"/>
        </w:rPr>
        <w:t xml:space="preserve"> está no Glossário Mestre. Ídolos são imagens feitas por mãos humanas e então adoradas como um deus. Os deuses da casa seriam pequenas figuras que podem se parecer com humanos e podem representar ancestrais. Nessa história, eles são pequenos o suficiente para se esconder na almofada de Raquel.</w:t>
      </w:r>
    </w:p>
    <w:p>
      <w:pPr/>
      <w:r>
        <w:rPr>
          <w:lang w:val="pt_PT" w:bidi="pt_PT"/>
        </w:rPr>
      </w:r>
      <w:r>
        <w:rPr>
          <w:lang w:val="pt_PT" w:bidi="pt_PT"/>
        </w:rPr>
        <w:t>Essa passagem usa vários nomes para se referir ao mesmo lugar. A terra de seu avô e seu pai, a terra de seu nascimento, a terra de Canaã, estão todas se referindo ao mesmo lugar. Essa é a terra que Deus prometeu a Abraão, Isaque e então Jacó. Quando Jacó teve o sonho da escada em Betel, Deus confirmou com Jacó que ele deveria herdar essa terra.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 xml:space="preserve">Façam isso até que o grupo tenha recontado toda a passagem. </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31:1–21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29">
        <w:r>
          <w:rPr>
            <w:lang w:val="pt_PT" w:bidi="pt_PT"/>
          </w:rPr>
          <w:rPr>
            <w:color w:val="0000EE"/>
            <w:u w:val="single"/>
          </w:rPr>
          <w:t>Ouvir e Sentir</w:t>
        </w:r>
      </w:hyperlink>
      <w:r>
        <w:rPr>
          <w:lang w:val="pt_PT" w:bidi="pt_PT"/>
        </w:rPr>
        <w:t xml:space="preserve"> (371 KB)</w:t>
      </w:r>
      <w:r>
        <w:rPr>
          <w:lang w:val="pt_PT" w:bidi="pt_PT"/>
        </w:rPr>
      </w:r>
    </w:p>
    <w:p>
      <w:pPr>
        <w:pStyle w:val="ListBullet"/>
        <w:spacing w:line="240" w:lineRule="auto"/>
        <w:ind w:left="720"/>
      </w:pPr>
      <w:r>
        <w:rPr>
          <w:lang w:val="pt_PT" w:bidi="pt_PT"/>
        </w:rPr>
      </w:r>
      <w:hyperlink r:id="rId330">
        <w:r>
          <w:rPr>
            <w:lang w:val="pt_PT" w:bidi="pt_PT"/>
          </w:rPr>
          <w:rPr>
            <w:color w:val="0000EE"/>
            <w:u w:val="single"/>
          </w:rPr>
          <w:t>Preparando o Cenário</w:t>
        </w:r>
      </w:hyperlink>
      <w:r>
        <w:rPr>
          <w:lang w:val="pt_PT" w:bidi="pt_PT"/>
        </w:rPr>
        <w:t xml:space="preserve"> (4.6 MB)</w:t>
      </w:r>
      <w:r>
        <w:rPr>
          <w:lang w:val="pt_PT" w:bidi="pt_PT"/>
        </w:rPr>
      </w:r>
    </w:p>
    <w:p>
      <w:pPr>
        <w:pStyle w:val="ListBullet"/>
        <w:spacing w:line="240" w:lineRule="auto"/>
        <w:ind w:left="720"/>
      </w:pPr>
      <w:r>
        <w:rPr>
          <w:lang w:val="pt_PT" w:bidi="pt_PT"/>
        </w:rPr>
      </w:r>
      <w:hyperlink r:id="rId331">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332">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333">
        <w:r>
          <w:rPr>
            <w:lang w:val="pt_PT" w:bidi="pt_PT"/>
          </w:rPr>
          <w:rPr>
            <w:color w:val="0000EE"/>
            <w:u w:val="single"/>
          </w:rPr>
          <w:t>Preenchendo as Lacunas</w:t>
        </w:r>
      </w:hyperlink>
      <w:r>
        <w:rPr>
          <w:lang w:val="pt_PT" w:bidi="pt_PT"/>
        </w:rPr>
        <w:t xml:space="preserve"> (1.7 MB)</w:t>
      </w:r>
      <w:r>
        <w:rPr>
          <w:lang w:val="pt_PT" w:bidi="pt_PT"/>
        </w:rPr>
      </w:r>
    </w:p>
    <w:p>
      <w:pPr>
        <w:pStyle w:val="ListBullet"/>
        <w:spacing w:line="240" w:lineRule="auto"/>
        <w:ind w:left="720"/>
      </w:pPr>
      <w:r>
        <w:rPr>
          <w:lang w:val="pt_PT" w:bidi="pt_PT"/>
        </w:rPr>
      </w:r>
      <w:hyperlink r:id="rId33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31:22–35</w:t>
      </w:r>
      <w:r>
        <w:rPr>
          <w:lang w:val="pt_PT" w:bidi="pt_PT"/>
        </w:rPr>
      </w:r>
    </w:p>
    <w:p>
      <w:pPr>
        <w:pStyle w:val="Heading3"/>
      </w:pPr>
      <w:r>
        <w:rPr>
          <w:lang w:val="pt_PT" w:bidi="pt_PT"/>
        </w:rPr>
        <w:t>Ouvir e Sentir</w:t>
      </w:r>
    </w:p>
    <w:p>
      <w:pPr/>
      <w:r>
        <w:rPr>
          <w:lang w:val="pt_PT" w:bidi="pt_PT"/>
        </w:rPr>
      </w:r>
      <w:r>
        <w:rPr>
          <w:lang w:val="pt_PT" w:bidi="pt_PT"/>
        </w:rPr>
        <w:t>Ouça Gênesis 31:22–35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Esse é um conto narrativo da viagem de Jacó de volta a Canaã e a seu pai, Isaque. Na passagem anterior, Jacó descobriu que os filhos de Labão pensavam que Jacó estava roubando de seu pai, Labão. A atitude de Labão havia mudado em relação a Jacó. Jacó decidiu que era hora de ir para casa. Além disso, Deus falou com Jacó em um sonho dizendo a Jacó para retornar a seu pai, Isaque. Jacó secretamente embalou tudo e saiu sem dizer a Labão. Jacó tomou todos os seus animais, todos os seus pertences e toda a sua família — esposas e filhos — e deixou Harã para retornar a Canaã e seu pai, Isaque.</w:t>
      </w:r>
    </w:p>
    <w:p>
      <w:pPr/>
      <w:r>
        <w:rPr>
          <w:lang w:val="pt_PT" w:bidi="pt_PT"/>
        </w:rPr>
      </w:r>
      <w:r>
        <w:rPr>
          <w:lang w:val="pt_PT" w:bidi="pt_PT"/>
        </w:rPr>
        <w:t>Labão estava a alguma distância de casa tosando ovelhas quando Jacó saiu. Três dias depois que Jacó foi embora, alguém disse a Labão que Jacó tinha ido embora. Jacó estava viajando com rebanhos, bem como as esposas e filhos de Jacó. Assim que Labão descobriu que Jacó havia ido embora, Labão reuniu um grupo de parentes e partiu em busca fervorosa dele. Em busca fervorosa dele significa que Labão viajou tão rápido quanto Labão e seus parentes poderiam viajar. Ainda assim, levou 7 dias para alcançar Jacó. Isso significa que Jacó havia viajado 10 dias e Labão foi capaz de cobrir a mesma distância em 7 dias. Labão não tinha rebanhos nem mulheres e filhos com ele para o retardar. Jacó havia chegado ao país de colina de Gileade. Essa é a parte mais ao norte de Gileade. Esse lugar está a cerca de 350 milhas, ou 560 quilômetros, de Harã.</w:t>
      </w:r>
    </w:p>
    <w:p>
      <w:pPr/>
      <w:r>
        <w:rPr>
          <w:lang w:val="pt_PT" w:bidi="pt_PT"/>
        </w:rPr>
      </w:r>
      <w:r>
        <w:rPr>
          <w:lang w:val="pt_PT" w:bidi="pt_PT"/>
        </w:rPr>
        <w:t>Mostre um mapa de Canaã de Berseba a Harã. Marque onde o país de colina de Gileade estaria localizado.</w:t>
      </w:r>
    </w:p>
    <w:p>
      <w:pPr/>
      <w:r>
        <w:rPr>
          <w:lang w:val="pt_PT" w:bidi="pt_PT"/>
        </w:rPr>
      </w:r>
      <w:r>
        <w:rPr>
          <w:lang w:val="pt_PT" w:bidi="pt_PT"/>
        </w:rPr>
        <w:t>Pare e discuta: Jacó estava viajando cerca de 50 quilômetros por dia. Com os animais e filhos, esse era um ritmo rápido. Por que vocês acham que Jacó estava viajando tão rápido?</w:t>
      </w:r>
    </w:p>
    <w:p>
      <w:pPr/>
      <w:r>
        <w:rPr>
          <w:lang w:val="pt_PT" w:bidi="pt_PT"/>
        </w:rPr>
      </w:r>
      <w:r>
        <w:rPr>
          <w:lang w:val="pt_PT" w:bidi="pt_PT"/>
        </w:rPr>
        <w:t>Antes de Labão chegar a Jacó, Labão teve um sonho. Deus apareceu a Labão em um sonho e disse: “Deixe Jacó em paz”. Como era um sonho, aconteceu à noite. Labão alcançou Jacó e montou seu acampamento perto do acampamento de Jacó. Então Labão foi a Jacó e começou a o atacar verbalmente. As palavras usadas sugerem que Labão está muito zangado e gritando com Jacó. Labão fala com Jacó usando uma série de perguntas que não exigem uma resposta. Labão não estava pedindo informações. Labão estava expressando sua raiva. Labão acusou Jacó de se afastar, de arrastar Raquel e Lea para longe como prisioneiros de guerra e de ir embora secretamente. Labão garante a Jacó que Labão teria dado a Jacó um banquete de despedida com música e dança.</w:t>
      </w:r>
    </w:p>
    <w:p>
      <w:pPr/>
      <w:r>
        <w:rPr>
          <w:lang w:val="pt_PT" w:bidi="pt_PT"/>
        </w:rPr>
      </w:r>
      <w:r>
        <w:rPr>
          <w:lang w:val="pt_PT" w:bidi="pt_PT"/>
        </w:rPr>
        <w:t>Pare e discuta: conte uma história de um pai perseguindo seus filhos que fugiram de casa. Quais seriam as reações do pai quando ele alcançasse os filhos? Como o pai falaria com seus filhos? Ouça cuidadosamente como o pai expressa sua raiva a seus filhos.</w:t>
      </w:r>
    </w:p>
    <w:p>
      <w:pPr/>
      <w:r>
        <w:rPr>
          <w:lang w:val="pt_PT" w:bidi="pt_PT"/>
        </w:rPr>
      </w:r>
      <w:r>
        <w:rPr>
          <w:lang w:val="pt_PT" w:bidi="pt_PT"/>
        </w:rPr>
        <w:t>Labão menciona especificamente o uso dos instrumentos tamborino e harpa. Esses são dois instrumentos comuns usados para música. Um tamborim é um tipo de pequeno tambor de mão. Uma harpa teria cordas que seriam puxadas ou enfiladas. Esses seriam instrumentos musicais comuns naquele momento e usados em situações festivas.</w:t>
      </w:r>
    </w:p>
    <w:p>
      <w:pPr/>
      <w:r>
        <w:rPr>
          <w:lang w:val="pt_PT" w:bidi="pt_PT"/>
        </w:rPr>
      </w:r>
      <w:r>
        <w:rPr>
          <w:lang w:val="pt_PT" w:bidi="pt_PT"/>
        </w:rPr>
        <w:t>Pare e mostre uma imagem de um tamborim e uma harpa. O tamborim é um tipo de tambor de mão e não tem as alças de metal que os tamborins têm hoje.</w:t>
      </w:r>
    </w:p>
    <w:p>
      <w:pPr/>
      <w:r>
        <w:rPr>
          <w:lang w:val="pt_PT" w:bidi="pt_PT"/>
        </w:rPr>
      </w:r>
      <w:r>
        <w:rPr>
          <w:lang w:val="pt_PT" w:bidi="pt_PT"/>
        </w:rPr>
        <w:t>Labão diz a Jacó que Labão poderia destruir Jacó. Labão diz isso de uma maneira que significa: “Poderia fazer isso, mas não farei”. Então, Labão diz a Jacó sobre o sonho no qual Deus apareceu a Labão e disse a Labão: “Deixe Jacó em paz”. Labão diz: “O Deus de seu pai falou comigo”. Isso implica que Labão não conhece ou adora a Deus como Isaque e Jacó fazem. Esse sonho pode explicar por que Labão não toca fisicamente Jacó. Labão diz que ele entende o desejo de Jacó de retornar a Isaque. Então Labão acusa Jacó de roubar os deuses da casa de Labão.</w:t>
      </w:r>
    </w:p>
    <w:p>
      <w:pPr/>
      <w:r>
        <w:rPr>
          <w:lang w:val="pt_PT" w:bidi="pt_PT"/>
        </w:rPr>
      </w:r>
      <w:r>
        <w:rPr>
          <w:lang w:val="pt_PT" w:bidi="pt_PT"/>
        </w:rPr>
        <w:t>Mostre uma imagem de alguns pequenos deuses da casa.</w:t>
      </w:r>
    </w:p>
    <w:p>
      <w:pPr/>
      <w:r>
        <w:rPr>
          <w:lang w:val="pt_PT" w:bidi="pt_PT"/>
        </w:rPr>
      </w:r>
      <w:r>
        <w:rPr>
          <w:lang w:val="pt_PT" w:bidi="pt_PT"/>
        </w:rPr>
        <w:t>Jacó explica que ele teve medo de que Labão tivesse mantido Raquel e Lea com Labão à força. Então Jacó diz: “Não roubei nada. Procure os deuses. Se alguém os tiver, essa pessoa deve morrer. Se você encontrar qualquer coisa sua, darei de volta a você”. Jacó não sabia que Raquel havia roubado os deuses da casa de Labão. Jacó quer que os parentes sejam testemunhas durante a busca do acampamento. Jacó se refere a eles como “nossos parentes”.</w:t>
      </w:r>
    </w:p>
    <w:p>
      <w:pPr/>
      <w:r>
        <w:rPr>
          <w:lang w:val="pt_PT" w:bidi="pt_PT"/>
        </w:rPr>
      </w:r>
      <w:r>
        <w:rPr>
          <w:lang w:val="pt_PT" w:bidi="pt_PT"/>
        </w:rPr>
        <w:t>Labão então começa uma busca no acampamento de Jacó. Labão procura na tenda de Jacó. Então Labão procura nas tendas de Lea, Zilpa e Bila. Finalmente, Labão vai para a tenda de Raquel. Raquel estava em sua tenda. Raquel havia colocado os deuses da casa na almofada que Raquel usou para sua sela de camelo. Raquel estava sentada na almofada de sua sela de camelo.</w:t>
      </w:r>
    </w:p>
    <w:p>
      <w:pPr/>
      <w:r>
        <w:rPr>
          <w:lang w:val="pt_PT" w:bidi="pt_PT"/>
        </w:rPr>
      </w:r>
      <w:r>
        <w:rPr>
          <w:lang w:val="pt_PT" w:bidi="pt_PT"/>
        </w:rPr>
        <w:t>Mostre uma imagem de uma mulher sentada em um camelo. Você deve ter a almofada mostrando na imagem.</w:t>
      </w:r>
    </w:p>
    <w:p>
      <w:pPr/>
      <w:r>
        <w:rPr>
          <w:lang w:val="pt_PT" w:bidi="pt_PT"/>
        </w:rPr>
      </w:r>
      <w:r>
        <w:rPr>
          <w:lang w:val="pt_PT" w:bidi="pt_PT"/>
        </w:rPr>
        <w:t>Mostre uma imagem de um acampamento de tendas.</w:t>
      </w:r>
    </w:p>
    <w:p>
      <w:pPr/>
      <w:r>
        <w:rPr>
          <w:lang w:val="pt_PT" w:bidi="pt_PT"/>
        </w:rPr>
      </w:r>
      <w:r>
        <w:rPr>
          <w:lang w:val="pt_PT" w:bidi="pt_PT"/>
        </w:rPr>
        <w:t xml:space="preserve">Raquel não se levantou quando Labão veio à tenda. Normalmente, uma filha se levantaria para mostrar respeito a seu pai. Raquel usou uma forma muito educada ao falar com seu pai. Raquel disse: “Meu senhor” ou “Senhor”. A palavra </w:t>
      </w:r>
      <w:r>
        <w:rPr>
          <w:b/>
          <w:lang w:val="pt_PT" w:bidi="pt_PT"/>
        </w:rPr>
        <w:t>senhor</w:t>
      </w:r>
      <w:r>
        <w:rPr>
          <w:lang w:val="pt_PT" w:bidi="pt_PT"/>
        </w:rPr>
        <w:t xml:space="preserve"> não é a mesma que a palavra </w:t>
      </w:r>
      <w:r>
        <w:rPr>
          <w:b/>
          <w:lang w:val="pt_PT" w:bidi="pt_PT"/>
        </w:rPr>
        <w:t>SENHOR</w:t>
      </w:r>
      <w:r>
        <w:rPr>
          <w:lang w:val="pt_PT" w:bidi="pt_PT"/>
        </w:rPr>
        <w:t>, que significa Yavé. Esse é um termo de respeito usado para falar com homens mais velhos. Raquel disse: “Não posso me levantar porque este é o momento de meu período mensal”. No mundo antigo, o sangue menstrual era considerado uma coisa muito ruim. As pessoas acreditavam que demônios ou espíritos malignos viviam no sangue menstrual. Ao se sentar nos deuses da casa, Raquel os torna impuros. Labão não fez Raquel se levantar. Labão não examinou a almofada em que Raquel estava sentada. Labão continuou a procurar nas tendas e no acampamento, mas Labão não encontrou seus deuses da casa.</w:t>
      </w:r>
    </w:p>
    <w:p>
      <w:pPr/>
      <w:r>
        <w:rPr>
          <w:lang w:val="pt_PT" w:bidi="pt_PT"/>
        </w:rPr>
      </w:r>
      <w:r>
        <w:rPr>
          <w:lang w:val="pt_PT" w:bidi="pt_PT"/>
        </w:rPr>
        <w:t>Pare e discuta: fale sobre uma mulher que está tendo seu período menstrual mensal. Que palavras vocês usam para descrever esse evento? Como as pessoas em sua cultura falam sobre isso educadamente em grupos mistos? Como você diria a sua avó ou avô sobre o que estava acontecendo com Raquel?</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Labão descobre que Jacó fugiu levando todas as suas posses e família. Labão reúne seus parentes e vai atrás de Jacó. No caminho, Labão tem um sonho no qual Deus diz a Labão para não ferir Jacó.</w:t>
      </w:r>
    </w:p>
    <w:p>
      <w:pPr/>
      <w:r>
        <w:rPr>
          <w:lang w:val="pt_PT" w:bidi="pt_PT"/>
        </w:rPr>
      </w:r>
      <w:r>
        <w:rPr>
          <w:b/>
          <w:lang w:val="pt_PT" w:bidi="pt_PT"/>
        </w:rPr>
        <w:t>Segunda cena:</w:t>
      </w:r>
      <w:r>
        <w:rPr>
          <w:lang w:val="pt_PT" w:bidi="pt_PT"/>
        </w:rPr>
        <w:t xml:space="preserve"> Labão alcança Jacó. Labão vem a Jacó e fica muito zangado, fazendo todos os tipos de acusações. Labão acusa Jacó de ter roubado os deuses da família. Jacó nega ter roubado qualquer coisa e diz a Labão para procurar no acampamento qualquer coisa que possa pertencer a Labão.</w:t>
      </w:r>
    </w:p>
    <w:p>
      <w:pPr/>
      <w:r>
        <w:rPr>
          <w:lang w:val="pt_PT" w:bidi="pt_PT"/>
        </w:rPr>
      </w:r>
      <w:r>
        <w:rPr>
          <w:b/>
          <w:lang w:val="pt_PT" w:bidi="pt_PT"/>
        </w:rPr>
        <w:t>Terceira cena:</w:t>
      </w:r>
      <w:r>
        <w:rPr>
          <w:lang w:val="pt_PT" w:bidi="pt_PT"/>
        </w:rPr>
        <w:t xml:space="preserve"> Labão procura nas tendas e vem para a tenda de Raquel. Raquel escondeu os deuses da casa em sua almofada de camelo. Raquel está sentada na almofada e diz a Labão que é seu tempo mensal, o que significa que ela não pode se levantar. Labão não encontra os deuses.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Mensageiro que disse a Labão sobre 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Os parentes de Labão</w:t>
      </w:r>
    </w:p>
    <w:p>
      <w:pPr>
        <w:pStyle w:val="ListBullet"/>
        <w:spacing w:line="240" w:lineRule="auto"/>
        <w:ind w:left="720"/>
      </w:pPr>
      <w:r>
        <w:rPr>
          <w:lang w:val="pt_PT" w:bidi="pt_PT"/>
        </w:rPr>
      </w:r>
      <w:r>
        <w:rPr>
          <w:lang w:val="pt_PT" w:bidi="pt_PT"/>
        </w:rPr>
        <w:t>Os filhos e servos de Jacó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três dias depois que Jacó parte de Harã, alguém diz a Labão que Jacó saiu levando toda a sua família e pertences com ele. Labão estava em um lugar distante de Harã trabalhando com as ovelhas. Imediatamente, Labão reúne um grupo de parentes e segue Jacó em busca fervorosa. Isso significa que Labão estava viajando tão rápido quanto ele poderia ir. Jacó e sua família viajaram cerca de 560 quilômetros, ou 350 milhas, em 10 dias. Isso é cerca de 50 quilômetros por dia. Com todos os animais e filhos, esse teria sido um ritmo muito rápido. Labão viaja mais rápido porque Labão pega Jacó depois de 7 dias. Labão está viajando cerca de 80 quilômetros por dia. Na noite antes de Labão chegar a Jacó, Labão tem um sonho. Deus aparece a Labão no sonho e diz a Labão para não ferir Jacó.</w:t>
      </w:r>
    </w:p>
    <w:p>
      <w:pPr/>
      <w:r>
        <w:rPr>
          <w:lang w:val="pt_PT" w:bidi="pt_PT"/>
        </w:rPr>
      </w:r>
      <w:r>
        <w:rPr>
          <w:lang w:val="pt_PT" w:bidi="pt_PT"/>
        </w:rPr>
        <w:t>Na cena dois, Labão vai para o acampamento de Jacó e começa a atacar verbalmente. As palavras usadas fazem parecer que Labão está gritando com Jacó. Labão faz perguntas que não exigem uma resposta. Labão está apenas expressando a raiva e frustração de Labão usando essa forma de fala. Labão faz uma série de acusações. Algumas das acusações são falsas. Labão garante a Jacó que se Jacó tivesse dito que ele estava indo embora, Labão teria dado um banquete de celebração com canto e dança. Labão diz a Jacó sobre o sonho no qual Deus disse a Labão para não ferir Jacó. Labão diz: “Poderia destruir você, mas o Deus de seu pai apareceu a mim e me disse para não ferir você”. Finalmente, Labão termina de gritar e diz que ele entende por que Jacó gostaria de retornar ao pai de Jacó, Isaque. Então Labão pergunta por que Jacó roubou os deuses da família.</w:t>
      </w:r>
    </w:p>
    <w:p>
      <w:pPr/>
      <w:r>
        <w:rPr>
          <w:lang w:val="pt_PT" w:bidi="pt_PT"/>
        </w:rPr>
      </w:r>
      <w:r>
        <w:rPr>
          <w:lang w:val="pt_PT" w:bidi="pt_PT"/>
        </w:rPr>
        <w:t>Jacó responde dando uma explicação sobre por que Jacó saiu secretamente levando sua família e animais com ele. Jacó teve medo de que Labão não permitisse que as mulheres deixassem Harã. Jacó nega ter roubado os deuses da família. Jacó diz a Labão para procurar no acampamento e pegar qualquer coisa que Labão encontre que pertence a Labão. Jacó quer que os parentes sejam as testemunhas da busca. Esses parentes verão se Labão encontrar qualquer coisa que pertence a Labão. Jacó se refere a esses parentes como nossos parentes, o que significa que eles são parentes de Jacó também. Jacó até mesmo diz que a pessoa que roubou os deuses deve ser colocada para a morte. Jacó não sabe que Raquel roubou os deuses da família de Labão.</w:t>
      </w:r>
    </w:p>
    <w:p>
      <w:pPr/>
      <w:r>
        <w:rPr>
          <w:lang w:val="pt_PT" w:bidi="pt_PT"/>
        </w:rPr>
      </w:r>
      <w:r>
        <w:rPr>
          <w:lang w:val="pt_PT" w:bidi="pt_PT"/>
        </w:rPr>
        <w:t>Na cena três, Labão começa a procurar nas tendas. Labão começa com a tenda de Jacó e então se move para a tenda de Lea. Então Labão procura nas tendas de Zilpa e Bila. Labão não encontrou nada em nenhuma das tendas. Labão vasculhou tudo na tenda. Finalmente, Labão vai para a tenda de Raquel para procurar. Raquel estava em sua tenda. Raquel havia tomado os deuses da família e os colocou em sua almofada de sela de camelo. Raquel estava sentada nessa almofada. Raquel falou muito educadamente com Labão dizendo: “Meu senhor” ou “Senhor”. Raquel não se levantou quando Labão entrou na tenda. Raquel disse: “Não posso levantar porque estou tendo meu período mensal”. Labão não fez Raquel se levantar ou se mexer. Labão não procurou onde Raquel estava sentada. Labão passou por tudo o que estava na tenda. Labão não encontrou nada que pertencia a ele. Labão não encontrou os deuses da casa.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Mensageiro que disse a Labão sobre 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Os parentes de Labão</w:t>
      </w:r>
    </w:p>
    <w:p>
      <w:pPr>
        <w:pStyle w:val="ListBullet"/>
        <w:spacing w:line="240" w:lineRule="auto"/>
        <w:ind w:left="720"/>
      </w:pPr>
      <w:r>
        <w:rPr>
          <w:lang w:val="pt_PT" w:bidi="pt_PT"/>
        </w:rPr>
      </w:r>
      <w:r>
        <w:rPr>
          <w:lang w:val="pt_PT" w:bidi="pt_PT"/>
        </w:rPr>
        <w:t>Os filhos e servos de Jacó são mencionados.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3 dias depois que Jacó deixou Harã, alguém diz a Labão que Jacó partiu levando as esposas, filhos e animais de Jacó com ele. Labão reúne alguns de seus parentes e parte atrás de Jacó. Eles viajam rápido tentando pegar Jacó. Leva 7 dias para pegar Jacó. Na noite antes de Labão chegar a Jacó, Labão tem um sonho. Deus diz a Labão no sonho: “Não faça nada a Jacó”.</w:t>
      </w:r>
    </w:p>
    <w:p>
      <w:pPr/>
      <w:r>
        <w:rPr>
          <w:lang w:val="pt_PT" w:bidi="pt_PT"/>
        </w:rPr>
      </w:r>
      <w:r>
        <w:rPr>
          <w:lang w:val="pt_PT" w:bidi="pt_PT"/>
        </w:rPr>
        <w:t>Pergunte a Labão: “Por que você está tentando pegar Jacó?”. Você pode ouvir: “Como Jacó ousa sair em segredo assim! Jacó levou minhas filhas e meus netos para longe de mim! Jacó deve pagar por isso. Esses animais pertencem a mim. Jacó é um ladrão!”. Reinicie a encenação.</w:t>
      </w:r>
    </w:p>
    <w:p>
      <w:pPr/>
      <w:r>
        <w:rPr>
          <w:lang w:val="pt_PT" w:bidi="pt_PT"/>
        </w:rPr>
      </w:r>
      <w:r>
        <w:rPr>
          <w:lang w:val="pt_PT" w:bidi="pt_PT"/>
        </w:rPr>
        <w:t>Na cena dois, Labão alcança Jacó. Labão monta seu acampamento perto do acampamento de Jacó. Labão fala com Jacó usando uma série de perguntas que não exigem uma resposta. Labão diz: “O que vocês querem indo para longe assim? Como vocês ousam arrastar minhas filhas para longe como prisioneiras de guerra?”. Labão garante a Jacó que Labão teria tido um banquete de celebração com música e dança antes de Jacó deixar Harã. Labão diz a Jacó sobre o sonho que Labão teve na noite anterior. Labão diz: “O Deus de seu pai apareceu a mim e me disse para deixar Jacó em paz”. Labão termina dizendo a Jacó: “Entendo por que você quer ir para seu pai, mas por que você teve que roubar meus deuses da casa?”.</w:t>
      </w:r>
    </w:p>
    <w:p>
      <w:pPr/>
      <w:r>
        <w:rPr>
          <w:lang w:val="pt_PT" w:bidi="pt_PT"/>
        </w:rPr>
      </w:r>
      <w:r>
        <w:rPr>
          <w:lang w:val="pt_PT" w:bidi="pt_PT"/>
        </w:rPr>
        <w:t>Pergunte a Jacó: “Como você está se sentindo enquanto ouve Labão acusar você assim?”. Você pode ouvir: “Ele está zangado. Ele se acalmará em breve e ficará bem. Ele está dizendo que ele nos teria dado um banquete antes de sair, mas não confio nele. Ele está sempre tentando me enganar”. Pergunte a Raquel e Lea: “Como vocês se sentem ouvindo seu pai falar com Jacó assim?”. Você pode ouvir: “O Pai está zangado. Mas o Pai não nos tratou como um pai deve. Não acredito nele quando ele diz que ele nos teria dado um banquete. Um banquete custa dinheiro. O pai não gastará dinheiro conosco”. Reinicie a encenação.</w:t>
      </w:r>
    </w:p>
    <w:p>
      <w:pPr/>
      <w:r>
        <w:rPr>
          <w:lang w:val="pt_PT" w:bidi="pt_PT"/>
        </w:rPr>
      </w:r>
      <w:r>
        <w:rPr>
          <w:lang w:val="pt_PT" w:bidi="pt_PT"/>
        </w:rPr>
        <w:t>Jacó espera que Labão termine de falar. Então Jacó explica que Jacó teve medo de que Labão não permitisse que Raquel e Lea deixassem Harã. Jacó teve medo de que Labão tomasse Raquel e Lea à força. Então Jacó negou ter os deuses da casa. Jacó insiste que Labão procure no acampamento. Jacó quer que os parentes sejam testemunhas de qualquer coisa encontrada no acampamento. Jacó lembra a Labão que esses parentes também são os parentes de Jacó. Jacó até mesmo diz que se alguém roubou os deuses, essa pessoa deve morrer. Jacó não sabe que Raquel roubou os deuses.</w:t>
      </w:r>
    </w:p>
    <w:p>
      <w:pPr/>
      <w:r>
        <w:rPr>
          <w:lang w:val="pt_PT" w:bidi="pt_PT"/>
        </w:rPr>
      </w:r>
      <w:r>
        <w:rPr>
          <w:lang w:val="pt_PT" w:bidi="pt_PT"/>
        </w:rPr>
        <w:t>Pergunte a Labão: “Como você se sentiu quando ouviu Jacó dizer que ele teve medo de que você tomasse suas filhas à força?”. Você pode ouvir: “Eu nunca faria uma coisa dessa. Jacó é como um filho para mim. Minhas filhas pertencem a Jacó agora. Não posso levá-las de volta”. Pergunte aos parentes: “Como vocês se sentem sobre ser testemunhas disso?”. Você pode ouvir: “Não gosto de ser uma parte dessa briga. Acho que Labão se comportou de uma maneira errada. Jacó tem o direito de voltar para seu pai”. Pergunte a Raquel: “Como você se sente quando ouve Jacó dizer que a pessoa que roubou os deuses deve morrer?”. Você pode ouvir: “Não estou com medo. Meu pai não os encontrará. Ninguém saberá que eu os tenho”. Reinicie a encenação.</w:t>
      </w:r>
    </w:p>
    <w:p>
      <w:pPr/>
      <w:r>
        <w:rPr>
          <w:lang w:val="pt_PT" w:bidi="pt_PT"/>
        </w:rPr>
      </w:r>
      <w:r>
        <w:rPr>
          <w:lang w:val="pt_PT" w:bidi="pt_PT"/>
        </w:rPr>
        <w:t>Na cena três, Labão começa a procurar no acampamento. Labão começa na tenda de Jacó. Então Labão vai para a tenda de Lea, a tenda de Zilpa e a tenda de Bila. Labão olha tudo, mas não encontra os deuses. Então Labão vai para a tenda de Raquel. Raquel está na tenda sentada na almofada que vai com a sela de camelo. Raquel não se levanta. Raquel fala educadamente com Labão e diz: “Não posso me levantar porque é meu tempo mensal”. Labão procura na tenda, mas não toca Raquel nem a almofada onde Raquel está sentada. Labão não encontra os deuses.</w:t>
      </w:r>
    </w:p>
    <w:p>
      <w:pPr/>
      <w:r>
        <w:rPr>
          <w:lang w:val="pt_PT" w:bidi="pt_PT"/>
        </w:rPr>
      </w:r>
      <w:r>
        <w:rPr>
          <w:lang w:val="pt_PT" w:bidi="pt_PT"/>
        </w:rPr>
        <w:t>Pergunte a Raquel: “Como você se sentiu quando estava mentindo para seu pai?”. Você pode ouvir: “Tive que mentir, mas não me importo. Preciso desses deuses comigo. Sei que Jacó adora a Deus, mas preciso de nossos deuses da família também”. Pergunte a Labão: “Agora que você procurou em todos os lugares, como você se sente sobre Jacó e os deuses da casa?”. Você pode ouvir: “Não entendo. Ele tem que os ter escondidos em algum lugar. Alguém os tomou quando Jacó deixou Harã. Jacó me enganou. Pergunte a Jacó: “Como você está se sentindo agora que Labão não encontrou os deuses?”. Você pode ouvir: “É claro que ele não os encontrou. Adoro a Deus. Não preciso de ídolos. Essa família adora a Deus”.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Levou 3 dias para a notícia que Jacó havia saído chegar a Labão. Alguém disse a Labão que Jacó havia ido embora.</w:t>
      </w:r>
    </w:p>
    <w:p>
      <w:pPr/>
      <w:r>
        <w:rPr>
          <w:lang w:val="pt_PT" w:bidi="pt_PT"/>
        </w:rPr>
      </w:r>
      <w:r>
        <w:rPr>
          <w:lang w:val="pt_PT" w:bidi="pt_PT"/>
        </w:rPr>
        <w:t>Labão reuniu alguns de seus parentes e juntos, eles partiram atrás de Jacó. As palavras usadas para descrever essa jornada indicam que Labão e os parentes estavam viajando o mais rápido possível. Eles estavam perseguindo Jacó tentando pegar Jacó.</w:t>
      </w:r>
    </w:p>
    <w:p>
      <w:pPr/>
      <w:r>
        <w:rPr>
          <w:lang w:val="pt_PT" w:bidi="pt_PT"/>
        </w:rPr>
      </w:r>
      <w:r>
        <w:rPr>
          <w:lang w:val="pt_PT" w:bidi="pt_PT"/>
        </w:rPr>
        <w:t xml:space="preserve">Antes de Labão alcançar Jacó, Labão teve um </w:t>
      </w:r>
      <w:r>
        <w:rPr>
          <w:b/>
          <w:lang w:val="pt_PT" w:bidi="pt_PT"/>
        </w:rPr>
        <w:t>sonho</w:t>
      </w:r>
      <w:r>
        <w:rPr>
          <w:lang w:val="pt_PT" w:bidi="pt_PT"/>
        </w:rPr>
        <w:t xml:space="preserve">. Isso ocorreu à noite. Use a mesma palavra para sonho que você usou em passagens anteriores. </w:t>
      </w:r>
      <w:r>
        <w:rPr>
          <w:b/>
          <w:lang w:val="pt_PT" w:bidi="pt_PT"/>
        </w:rPr>
        <w:t>Deus</w:t>
      </w:r>
      <w:r>
        <w:rPr>
          <w:lang w:val="pt_PT" w:bidi="pt_PT"/>
        </w:rPr>
        <w:t xml:space="preserve"> apareceu a Labão no sonho. Quando Labão diz a Jacó sobre o sonho, Labão diz: “o Deus de seu pai apareceu a mim”. Use a mesma palavra para "Deus" que você usou em passagens anteriores. </w:t>
      </w:r>
      <w:r>
        <w:rPr>
          <w:b/>
          <w:lang w:val="pt_PT" w:bidi="pt_PT"/>
        </w:rPr>
        <w:t>Pai</w:t>
      </w:r>
      <w:r>
        <w:rPr>
          <w:lang w:val="pt_PT" w:bidi="pt_PT"/>
        </w:rPr>
        <w:t xml:space="preserve"> nesse sonho significa o pai de Jacó, Isaque.</w:t>
      </w:r>
    </w:p>
    <w:p>
      <w:pPr/>
      <w:r>
        <w:rPr>
          <w:lang w:val="pt_PT" w:bidi="pt_PT"/>
        </w:rPr>
      </w:r>
      <w:r>
        <w:rPr>
          <w:lang w:val="pt_PT" w:bidi="pt_PT"/>
        </w:rPr>
        <w:t>Quando Labão encontrou Jacó, Labão começou a fazer uma série de perguntas. Labão disse: “O que você fez?”. Essa é uma pergunta que não requer uma resposta. Labão faz uma série desses tipos de perguntas. Labão não estava pedindo informações. Labão não esperava que Jacó respondesse. Labão estava expressando sua raiva. Se seu idioma não usa perguntas dessa maneira, você pode fazer cada pergunta como uma declaração positiva, como “Você não deveria ter feito isso”. Ao fazer perguntas dessa maneira, Labão estava expressando raiva. As palavras usadas soam como se Labão estivesse até mesmo gritando com Jacó. Durante esse momento de expressar raiva, Labão até mesmo faz falsas acusações. Labão acusa Jacó de coisas que Jacó não fez. Jacó não responde a nenhuma dessas acusações ou perguntas.</w:t>
      </w:r>
    </w:p>
    <w:p>
      <w:pPr/>
      <w:r>
        <w:rPr>
          <w:lang w:val="pt_PT" w:bidi="pt_PT"/>
        </w:rPr>
      </w:r>
      <w:r>
        <w:rPr>
          <w:lang w:val="pt_PT" w:bidi="pt_PT"/>
        </w:rPr>
        <w:t>Labão fala sobre dar um banquete de celebração com música e dança. Labão se refere a dois instrumentos musicais: o tamborim e a harpa. Os tamborins eram um tipo de pequeno tambor de mão. A harpa seria pequena, de segurar com as mãos e teria cordas para tocar. Se ninguém conhece esses instrumentos, você pode precisar dizer que haveria instrumentos musicais para acompanhar o canto e a dança.</w:t>
      </w:r>
    </w:p>
    <w:p>
      <w:pPr/>
      <w:r>
        <w:rPr>
          <w:lang w:val="pt_PT" w:bidi="pt_PT"/>
        </w:rPr>
      </w:r>
      <w:r>
        <w:rPr>
          <w:lang w:val="pt_PT" w:bidi="pt_PT"/>
        </w:rPr>
        <w:t>Mostre novamente a imagem do tamborim e da harpa.</w:t>
      </w:r>
    </w:p>
    <w:p>
      <w:pPr/>
      <w:r>
        <w:rPr>
          <w:lang w:val="pt_PT" w:bidi="pt_PT"/>
        </w:rPr>
      </w:r>
      <w:r>
        <w:rPr>
          <w:lang w:val="pt_PT" w:bidi="pt_PT"/>
        </w:rPr>
        <w:t>Quando Labão termina de falar, Jacó não responde às acusações. Jacó dá uma explicação simples para ir embora de Harã secretamente. Jacó nega ter pegado o</w:t>
      </w:r>
      <w:r>
        <w:rPr>
          <w:b/>
          <w:lang w:val="pt_PT" w:bidi="pt_PT"/>
        </w:rPr>
        <w:t>s deuses da ca</w:t>
      </w:r>
      <w:r>
        <w:rPr>
          <w:lang w:val="pt_PT" w:bidi="pt_PT"/>
        </w:rPr>
        <w:t xml:space="preserve">sa. Use as mesmas palavras para descrever os deuses da casa que você usou na passagem anterior. A palavra </w:t>
      </w:r>
      <w:r>
        <w:rPr>
          <w:b/>
          <w:lang w:val="pt_PT" w:bidi="pt_PT"/>
        </w:rPr>
        <w:t>ídolos</w:t>
      </w:r>
      <w:r>
        <w:rPr>
          <w:lang w:val="pt_PT" w:bidi="pt_PT"/>
        </w:rPr>
        <w:t xml:space="preserve"> está no Glossário Mestre. </w:t>
      </w:r>
    </w:p>
    <w:p>
      <w:pPr/>
      <w:r>
        <w:rPr>
          <w:lang w:val="pt_PT" w:bidi="pt_PT"/>
        </w:rPr>
      </w:r>
      <w:r>
        <w:rPr>
          <w:lang w:val="pt_PT" w:bidi="pt_PT"/>
        </w:rPr>
        <w:t>Quando Labão vai procurar nas tendas, Jacó quer que os parentes sirvam como testemunhas. Jacó se refere a eles como “nossos parentes”. Os parentes eram parentes de Jacó também.</w:t>
      </w:r>
    </w:p>
    <w:p>
      <w:pPr/>
      <w:r>
        <w:rPr>
          <w:lang w:val="pt_PT" w:bidi="pt_PT"/>
        </w:rPr>
      </w:r>
      <w:r>
        <w:rPr>
          <w:lang w:val="pt_PT" w:bidi="pt_PT"/>
        </w:rPr>
        <w:t xml:space="preserve">Raquel está sentada em uma almofada em sua tenda. Quando Raquel fala com Labão, Raquel diz: “Meu Senhor” ou “Senhor”. Aqui, a palavra </w:t>
      </w:r>
      <w:r>
        <w:rPr>
          <w:b/>
          <w:lang w:val="pt_PT" w:bidi="pt_PT"/>
        </w:rPr>
        <w:t>senhor</w:t>
      </w:r>
      <w:r>
        <w:rPr>
          <w:lang w:val="pt_PT" w:bidi="pt_PT"/>
        </w:rPr>
        <w:t xml:space="preserve"> é um termo de respeito que uma filha usaria falando com seu pai ou alguém usaria quando falava com uma pessoa mais velha. Essa palavra não se refere a Yavé.</w:t>
      </w:r>
    </w:p>
    <w:p>
      <w:pPr/>
      <w:r>
        <w:rPr>
          <w:lang w:val="pt_PT" w:bidi="pt_PT"/>
        </w:rPr>
      </w:r>
      <w:r>
        <w:rPr>
          <w:lang w:val="pt_PT" w:bidi="pt_PT"/>
        </w:rPr>
        <w:t>Raquel se desculpa por não se levantar. Raquel diz: “É o momento das mulheres comigo”. Raquel está dizendo que ela está tendo seu período mensal. Labão não tocaria Raquel nem a almofada onde Raquel estava sentada durante o período mensal de Raquel. As pessoas pensavam que os demônios viviam no sangue menstrual. Use uma forma educada de falar sobre o período mensal da mulher.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31:22–35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35">
        <w:r>
          <w:rPr>
            <w:lang w:val="pt_PT" w:bidi="pt_PT"/>
          </w:rPr>
          <w:rPr>
            <w:color w:val="0000EE"/>
            <w:u w:val="single"/>
          </w:rPr>
          <w:t>Ouvir e Sentir</w:t>
        </w:r>
      </w:hyperlink>
      <w:r>
        <w:rPr>
          <w:lang w:val="pt_PT" w:bidi="pt_PT"/>
        </w:rPr>
        <w:t xml:space="preserve"> (380 KB)</w:t>
      </w:r>
      <w:r>
        <w:rPr>
          <w:lang w:val="pt_PT" w:bidi="pt_PT"/>
        </w:rPr>
      </w:r>
    </w:p>
    <w:p>
      <w:pPr>
        <w:pStyle w:val="ListBullet"/>
        <w:spacing w:line="240" w:lineRule="auto"/>
        <w:ind w:left="720"/>
      </w:pPr>
      <w:r>
        <w:rPr>
          <w:lang w:val="pt_PT" w:bidi="pt_PT"/>
        </w:rPr>
      </w:r>
      <w:hyperlink r:id="rId336">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337">
        <w:r>
          <w:rPr>
            <w:lang w:val="pt_PT" w:bidi="pt_PT"/>
          </w:rPr>
          <w:rPr>
            <w:color w:val="0000EE"/>
            <w:u w:val="single"/>
          </w:rPr>
          <w:t>Identificando as Cenas</w:t>
        </w:r>
      </w:hyperlink>
      <w:r>
        <w:rPr>
          <w:lang w:val="pt_PT" w:bidi="pt_PT"/>
        </w:rPr>
        <w:t xml:space="preserve"> (3.3 MB)</w:t>
      </w:r>
      <w:r>
        <w:rPr>
          <w:lang w:val="pt_PT" w:bidi="pt_PT"/>
        </w:rPr>
      </w:r>
    </w:p>
    <w:p>
      <w:pPr>
        <w:pStyle w:val="ListBullet"/>
        <w:spacing w:line="240" w:lineRule="auto"/>
        <w:ind w:left="720"/>
      </w:pPr>
      <w:r>
        <w:rPr>
          <w:lang w:val="pt_PT" w:bidi="pt_PT"/>
        </w:rPr>
      </w:r>
      <w:hyperlink r:id="rId338">
        <w:r>
          <w:rPr>
            <w:lang w:val="pt_PT" w:bidi="pt_PT"/>
          </w:rPr>
          <w:rPr>
            <w:color w:val="0000EE"/>
            <w:u w:val="single"/>
          </w:rPr>
          <w:t>Incorporando o Texto</w:t>
        </w:r>
      </w:hyperlink>
      <w:r>
        <w:rPr>
          <w:lang w:val="pt_PT" w:bidi="pt_PT"/>
        </w:rPr>
        <w:t xml:space="preserve"> (4.1 MB)</w:t>
      </w:r>
      <w:r>
        <w:rPr>
          <w:lang w:val="pt_PT" w:bidi="pt_PT"/>
        </w:rPr>
      </w:r>
    </w:p>
    <w:p>
      <w:pPr>
        <w:pStyle w:val="ListBullet"/>
        <w:spacing w:line="240" w:lineRule="auto"/>
        <w:ind w:left="720"/>
      </w:pPr>
      <w:r>
        <w:rPr>
          <w:lang w:val="pt_PT" w:bidi="pt_PT"/>
        </w:rPr>
      </w:r>
      <w:hyperlink r:id="rId339">
        <w:r>
          <w:rPr>
            <w:lang w:val="pt_PT" w:bidi="pt_PT"/>
          </w:rPr>
          <w:rPr>
            <w:color w:val="0000EE"/>
            <w:u w:val="single"/>
          </w:rPr>
          <w:t>Preenchendo as Lacunas</w:t>
        </w:r>
      </w:hyperlink>
      <w:r>
        <w:rPr>
          <w:lang w:val="pt_PT" w:bidi="pt_PT"/>
        </w:rPr>
        <w:t xml:space="preserve"> (2.4 MB)</w:t>
      </w:r>
      <w:r>
        <w:rPr>
          <w:lang w:val="pt_PT" w:bidi="pt_PT"/>
        </w:rPr>
      </w:r>
    </w:p>
    <w:p>
      <w:pPr>
        <w:pStyle w:val="ListBullet"/>
        <w:spacing w:line="240" w:lineRule="auto"/>
        <w:ind w:left="720"/>
      </w:pPr>
      <w:r>
        <w:rPr>
          <w:lang w:val="pt_PT" w:bidi="pt_PT"/>
        </w:rPr>
      </w:r>
      <w:hyperlink r:id="rId34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31:36–55</w:t>
      </w:r>
      <w:r>
        <w:rPr>
          <w:lang w:val="pt_PT" w:bidi="pt_PT"/>
        </w:rPr>
      </w:r>
    </w:p>
    <w:p>
      <w:pPr>
        <w:pStyle w:val="Heading3"/>
      </w:pPr>
      <w:r>
        <w:rPr>
          <w:lang w:val="pt_PT" w:bidi="pt_PT"/>
        </w:rPr>
        <w:t>Ouvir e Sentir</w:t>
      </w:r>
    </w:p>
    <w:p>
      <w:pPr/>
      <w:r>
        <w:rPr>
          <w:lang w:val="pt_PT" w:bidi="pt_PT"/>
        </w:rPr>
      </w:r>
      <w:r>
        <w:rPr>
          <w:lang w:val="pt_PT" w:bidi="pt_PT"/>
        </w:rPr>
        <w:t>Ouça Gênesis 31:36–55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é uma descrição narrativa que continua o encontro entre Jacó e Labão no país de colina de Gileade depois que Labão alcançou Jacó. Labão está tão zangado com Jacó que Labão parece gritar com raiva quando alcança Jacó Jacó responde a Labão com raiva. Jacó também faz algumas perguntas que não exigem uma resposta. Jacó pergunta: “O que fiz para ofender você?”. Jacó poderia ter expressado isso de uma maneira positiva dizendo: “Não fiz nada para ofender você”. Essas perguntas são a maneira de Jacó de expressar raiva.</w:t>
      </w:r>
    </w:p>
    <w:p>
      <w:pPr/>
      <w:r>
        <w:rPr>
          <w:lang w:val="pt_PT" w:bidi="pt_PT"/>
        </w:rPr>
      </w:r>
      <w:r>
        <w:rPr>
          <w:lang w:val="pt_PT" w:bidi="pt_PT"/>
        </w:rPr>
        <w:t xml:space="preserve">Pare e discuta: conte uma história de uma briga entre dois homens. Preste atenção à maneira como cada homem fala. Como cada homem expressa sua raiva? Que palavras ele usa? </w:t>
      </w:r>
    </w:p>
    <w:p>
      <w:pPr/>
      <w:r>
        <w:rPr>
          <w:lang w:val="pt_PT" w:bidi="pt_PT"/>
        </w:rPr>
      </w:r>
      <w:r>
        <w:rPr>
          <w:lang w:val="pt_PT" w:bidi="pt_PT"/>
        </w:rPr>
        <w:t>Mostre o mapa da jornada entre Harã e Berseba. Isso é para lembrar a equipe de onde Jacó e Labão estão se encontrando.</w:t>
      </w:r>
    </w:p>
    <w:p>
      <w:pPr/>
      <w:r>
        <w:rPr>
          <w:lang w:val="pt_PT" w:bidi="pt_PT"/>
        </w:rPr>
      </w:r>
      <w:r>
        <w:rPr>
          <w:lang w:val="pt_PT" w:bidi="pt_PT"/>
        </w:rPr>
        <w:t>Jacó lembra a Labão que Jacó trabalhou para Labão por 20 anos. Jacó trabalhou 14 anos para ganhar Raquel e Lea como esposas. Então Jacó trabalhou 6 anos para ganhar salários na forma de rebanhos de ovelhas e cabras. Jacó descreve seu cuidado com os rebanhos de Labão. Jacó diz que nem uma ovelha ou cabra sofreu um aborto. Dar à luz significa que a mãe perde o bebê antes da hora de ele nascer. Essa palavra se refere a qualquer gravidez perdida, seja humana ou animal.</w:t>
      </w:r>
    </w:p>
    <w:p>
      <w:pPr/>
      <w:r>
        <w:rPr>
          <w:lang w:val="pt_PT" w:bidi="pt_PT"/>
        </w:rPr>
      </w:r>
      <w:r>
        <w:rPr>
          <w:lang w:val="pt_PT" w:bidi="pt_PT"/>
        </w:rPr>
        <w:t>Pare e discuta: como você fala sobre a perda de bebês que nascem antes de seu tempo devido?</w:t>
      </w:r>
    </w:p>
    <w:p>
      <w:pPr/>
      <w:r>
        <w:rPr>
          <w:lang w:val="pt_PT" w:bidi="pt_PT"/>
        </w:rPr>
      </w:r>
      <w:r>
        <w:rPr>
          <w:lang w:val="pt_PT" w:bidi="pt_PT"/>
        </w:rPr>
        <w:t>Jacó descreve o que ele fez para Labão, que é o trabalho usual de um pastor naquele momento. Esperava-se que o pastor pagasse com seu salário se um animal selvagem matasse uma das ovelhas. O pastor deveria proteger os rebanhos de animais selvagens. O pastor apenas poderia comer ovelhas ou cabras que morreram. Os pastores não eram permitidos matar ovelhas ou cabras para comida. O pastor era responsável por quaisquer perdas do rebanho, mesmo para esses animais que foram roubados. Jacó diz a Labão que Jacó seguiu essas regras e nunca pediu a Labão para repagar a perda.</w:t>
      </w:r>
    </w:p>
    <w:p>
      <w:pPr/>
      <w:r>
        <w:rPr>
          <w:lang w:val="pt_PT" w:bidi="pt_PT"/>
        </w:rPr>
      </w:r>
      <w:r>
        <w:rPr>
          <w:lang w:val="pt_PT" w:bidi="pt_PT"/>
        </w:rPr>
        <w:t>Jacó continua falando e a maneira como Jacó está falando mostra que Jacó ainda está muito zangado. Jacó trabalhou quando estava quente durante o dia e quando estava frio à noite. Em uma área desértica, a temperatura normalmente muda muito entre o dia e a noite. Na maioria dos lugares, é mais quente durante o dia quando o sol está brilhando e mais frio à noite depois que o calor do sol vai embora.</w:t>
      </w:r>
    </w:p>
    <w:p>
      <w:pPr/>
      <w:r>
        <w:rPr>
          <w:lang w:val="pt_PT" w:bidi="pt_PT"/>
        </w:rPr>
      </w:r>
      <w:r>
        <w:rPr>
          <w:lang w:val="pt_PT" w:bidi="pt_PT"/>
        </w:rPr>
        <w:t>Jacó lembra a Labão que Jacó trabalhou para Labão por 20 anos. Jacó diz que Labão mudou os salários, ou o que Labão concordou em dar a Jacó, 10 vezes diferentes durante esses anos. Então Jacó diz que foi Deus que cuidou e protegeu Jacó. Jacó se refere a Deus três vezes, mas Jacó está falando sobre o mesmo Deus. Então Jacó diz que Deus até mesmo apareceu a Labão na noite antes desse encontro e advertiu Labão para não ferir Jacó.</w:t>
      </w:r>
    </w:p>
    <w:p>
      <w:pPr/>
      <w:r>
        <w:rPr>
          <w:lang w:val="pt_PT" w:bidi="pt_PT"/>
        </w:rPr>
      </w:r>
      <w:r>
        <w:rPr>
          <w:lang w:val="pt_PT" w:bidi="pt_PT"/>
        </w:rPr>
        <w:t>Labão começa a falar novamente, mas o tom da voz de Labão é diferente. Labão afirma que tudo o que Jacó ainda pertence a Labão. Labão está fazendo uma alegação falsa. Jacó ganhou os rebanhos por meio do trabalho de Jacó e os salários de Labão que Labão concordou em pagar. Labão novamente faz uma pergunta que não requer uma resposta. Labão parece estar buscando uma maneira de terminar a discussão. Labão propõe uma aliança. Uma aliança é um acordo permanente feito entre duas pessoas, que estabelece paz ou amizade. Ambas as pessoas concordam em ser fiéis a esse acordo e permanecer em um bom relacionamento umas com as outras. Ambas as partes fazem um sacrifício ou celebração ritualística para selar o acordo.</w:t>
      </w:r>
    </w:p>
    <w:p>
      <w:pPr/>
      <w:r>
        <w:rPr>
          <w:lang w:val="pt_PT" w:bidi="pt_PT"/>
        </w:rPr>
      </w:r>
      <w:r>
        <w:rPr>
          <w:lang w:val="pt_PT" w:bidi="pt_PT"/>
        </w:rPr>
        <w:t>Jacó parece concordar com Labão porque Jacó monta uma pedra como um monumento. Jacó também diz aos parentes de Jacó para reunir pedras e colocar as pedras em uma pilha. Essas são 2 coisas diferentes. Há o pilar memorial e a pilha de pedras. Depois de fazer a pilha de pedras, Jacó e Labão se sentaram para comer uma refeição de aliança. Labão nomeou a pilha Jegar-sahaduta no idioma de Labão, aramaico. Jacó nomeou a pilha Galee em hebraico. Em ambos os idiomas, o nome para a pilha significa pilha de testemunhas. Então eles deram à pilha de pedras outro nome. O novo nome Mizpa significa torre de vigia. Labão chamou Yavé para manter vigilância sobre Labão e Jacó para garantir que ambos Labão e Jacó mantivessem a aliança mesmo quando fora de vista do outro. Labão também diz a Jacó que Deus verá se Jacó maltratar suas esposas de qualquer maneira. Labão declara que Deus é uma testemunha da aliança.</w:t>
      </w:r>
    </w:p>
    <w:p>
      <w:pPr/>
      <w:r>
        <w:rPr>
          <w:lang w:val="pt_PT" w:bidi="pt_PT"/>
        </w:rPr>
      </w:r>
      <w:r>
        <w:rPr>
          <w:lang w:val="pt_PT" w:bidi="pt_PT"/>
        </w:rPr>
        <w:t>Então Labão declarou a pilha de pedras para ser a linha de limite entre Labão e Jacó. Labão declarou que Labão foi aquele que colocou o pilar e a pilha de pedras. Jacó é aquele que fez isso. Labão nunca passará a linha de limite para ferir Jacó. Jacó nunca passará a linha de limite para ferir Labão. Labão diz que a pilha de pedras e o pilar serão testemunhas da aliança e votos que Labão e Jacó fizeram. Labão então chama Deus para ser o juiz entre Labão e Jacó. Labão chama o Deus de Jacó, do avô de Jacó, Abraão e o Deus do avô de Labão, Naor. Labão também chama o Deus de Abraão e o ancestral de Naor que seria Tera, o pai de Abraão e Naor. Labão quer que Deus seja um juiz entre eles. Naor era o irmão de Abraão. Labão adorava mais do que um Deus. Labão pensava no Deus de Abraão e o Deus de Naor como deuses diferentes.</w:t>
      </w:r>
    </w:p>
    <w:p>
      <w:pPr/>
      <w:r>
        <w:rPr>
          <w:lang w:val="pt_PT" w:bidi="pt_PT"/>
        </w:rPr>
      </w:r>
      <w:r>
        <w:rPr>
          <w:lang w:val="pt_PT" w:bidi="pt_PT"/>
        </w:rPr>
        <w:t>Pare e discuta: reveja a árvore de família mostrando os descendentes de Tera. Você pode fazer isso pedindo que os membros da equipe mostrem os descendentes ou usando pedras, ou paus para representar os descendentes.</w:t>
      </w:r>
    </w:p>
    <w:p>
      <w:pPr/>
      <w:r>
        <w:rPr>
          <w:lang w:val="pt_PT" w:bidi="pt_PT"/>
        </w:rPr>
      </w:r>
      <w:r>
        <w:rPr>
          <w:lang w:val="pt_PT" w:bidi="pt_PT"/>
        </w:rPr>
        <w:t>Jacó fez um juramento diante do temível Deus de Isaque para respeitar a linha de limite. Isso também pode ser dito como Jacó tomou um juramento diante do Deus de Isaque que inspira temor ou medo. Um juramento é como uma promessa ou um voto, mas é mais forte. Um juramento não pode ser mudado. A pessoa que faz um juramento pede a Deus para puni-lo se ele quebrar o juramento. Jacó tomou o juramento somente perante o Deus de Isaque. Jacó não mencionou o Deus de Naor quando tomava o juramento. Depois de tomar o juramento, Jacó ofereceu um sacrifício e então convidou todos para um banquete de aliança. Esta é a primeira vez que a palavra “sacrifício” é usada na Bíblia. Em um sacrifício, o animal é ritualmente morto. Um sacrifício é diferente de uma oferta queimada. A oferta queimada queima todo o animal. Um sacrifício queima parte do animal e o resto do animal é usado para comer. Jacó serviu uma parte do animal que havia sido morto como um sacrifício para a refeição de aliança. Depois que eles comeram a refeição, eles permaneceram na montanha a noite toda.</w:t>
      </w:r>
    </w:p>
    <w:p>
      <w:pPr/>
      <w:r>
        <w:rPr>
          <w:lang w:val="pt_PT" w:bidi="pt_PT"/>
        </w:rPr>
      </w:r>
      <w:r>
        <w:rPr>
          <w:lang w:val="pt_PT" w:bidi="pt_PT"/>
        </w:rPr>
        <w:t>No dia seguinte, Labão beijou e abençoou suas filhas, Raquel e Lea, e todos os seus netos. Então Labão retornou para casa.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responde às acusações de Labão. Jacó está muito zangado e expressa sua raiva enquanto responde a Labão.</w:t>
      </w:r>
    </w:p>
    <w:p>
      <w:pPr/>
      <w:r>
        <w:rPr>
          <w:lang w:val="pt_PT" w:bidi="pt_PT"/>
        </w:rPr>
      </w:r>
      <w:r>
        <w:rPr>
          <w:b/>
          <w:lang w:val="pt_PT" w:bidi="pt_PT"/>
        </w:rPr>
        <w:t>Segunda cena:</w:t>
      </w:r>
      <w:r>
        <w:rPr>
          <w:lang w:val="pt_PT" w:bidi="pt_PT"/>
        </w:rPr>
        <w:t xml:space="preserve"> Labão propõe uma aliança. Jacó concorda. Jacó monta um pilar e uma pilha de pedras. Eles comem uma refeição para selar a aliança. Labão e Jacó continuam a fazer promessas um ao outro e celebrar com uma segunda refeição.</w:t>
      </w:r>
    </w:p>
    <w:p>
      <w:pPr/>
      <w:r>
        <w:rPr>
          <w:lang w:val="pt_PT" w:bidi="pt_PT"/>
        </w:rPr>
      </w:r>
      <w:r>
        <w:rPr>
          <w:b/>
          <w:lang w:val="pt_PT" w:bidi="pt_PT"/>
        </w:rPr>
        <w:t>Terceira cena:</w:t>
      </w:r>
      <w:r>
        <w:rPr>
          <w:lang w:val="pt_PT" w:bidi="pt_PT"/>
        </w:rPr>
        <w:t xml:space="preserve"> Labão abençoa suas filhas e netos e retorna a Harã.</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Parentes de Labão e 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As esposas e filhos de Jacó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o encontro entre Labão e Jacó no país de colina de Gileade continua. Labão fez suas acusações na última passagem. Agora Jacó responde a Labão. Jacó está muito zangado. As palavras que Jacó usa fazem parecer que Jacó está gritando com Labão. Jacó faz uma série de perguntas, mas Jacó não espera uma resposta para essas perguntas. Essas perguntas podem ser expressas em declarações positivas se isso parece melhor no idioma. Por exemplo, Jacó diz: “O que fiz para fazer você me perseguir como um criminoso?”. Você pode transformar a pergunta em uma declaração como: “Jacó diz: “Não fiz nada para fazer você me perseguir como um criminoso”. Jacó diz a Labão como Jacó trabalhou de uma maneira honesta por 20 anos para Labão. Jacó trabalhou 14 anos para pagar por Raquel e Lea. Então Jacó trabalhou 6 anos para ganhar os rebanhos de ovelhas e cabras. Jacó fez o trabalho usual de um pastor nesse tempo. Labão mudou o acordo de salários 10 vezes diferentes. Mas Deus estava com Jacó e protegeu Jacó e Jacó foi bem-sucedido.</w:t>
      </w:r>
    </w:p>
    <w:p>
      <w:pPr/>
      <w:r>
        <w:rPr>
          <w:lang w:val="pt_PT" w:bidi="pt_PT"/>
        </w:rPr>
      </w:r>
      <w:r>
        <w:rPr>
          <w:lang w:val="pt_PT" w:bidi="pt_PT"/>
        </w:rPr>
        <w:t>Na cena dois, Labão começa a falar e novamente declara falsamente que tudo o que Jacó tem pertence a Labão. Jacó ganhou tudo o que Jacó ganhou por meio dos salários acordados pagos por Labão. Depois de fazer essa declaração falsa, Labão parece querer se reconciliar com Jacó. Labão propõe uma aliança entre Labão e Jacó. Jacó concorda. Jacó monta um pilar de pedra como um pilar memorial. As pessoas veriam esse pilar e saberiam que algo particular havia acontecido nesse lugar. Jacó também fez com que os parentes trouxessem pedras e construíssem uma pilha de pedras perto do pilar. Então para celebrar ou selar essa aliança, Labão e Jacó comeram uma refeição especial. Depois de comer, Jacó e Labão deram ao lugar um nome. Labão o nomeou em aramaico. Jacó o nomeou em hebraico. A palavra em cada idioma significa “pilha de testemunhas”. Então Labão disse que essa pilha de rochas seria uma torre de vigia ou Mizpa para observar e garantir que nem Labão nem Jacó quebrassem a aliança. Labão pede a Yavé para cuidar de ambos para garantir que cada um mantivesse o acordo. Labão disse que Deus seria a testemunha de sua manutenção a aliança.</w:t>
      </w:r>
    </w:p>
    <w:p>
      <w:pPr/>
      <w:r>
        <w:rPr>
          <w:lang w:val="pt_PT" w:bidi="pt_PT"/>
        </w:rPr>
      </w:r>
      <w:r>
        <w:rPr>
          <w:lang w:val="pt_PT" w:bidi="pt_PT"/>
        </w:rPr>
        <w:t xml:space="preserve">Então Labão sugeriu um tipo diferente de aliança. Isso é mais um tratado. Labão queria que a pilha de pedras fosse um limite entre Jacó e Labão. Nem Labão nem Jacó devem passar a pilha de pedras e ir para o território do outro para ferir o outro. Esse é um acordo para manter a paz entre as pessoas e é mais como um tratado do que uma aliança. Labão chamou Deus para servir como um juiz entre Labão e Jacó. Labão acredita em múltiplos deuses. Labão fala sobre o Deus de Abraão e o Deus de Naor. Abraão e Naor eram irmãos, mas Labão parece acreditar que eles adoravam deuses diferentes. Abraão é o avô de Jacó e Naor é o avô de Labão. Labão é o tio de Jacó. </w:t>
      </w:r>
    </w:p>
    <w:p>
      <w:pPr/>
      <w:r>
        <w:rPr>
          <w:lang w:val="pt_PT" w:bidi="pt_PT"/>
        </w:rPr>
      </w:r>
      <w:r>
        <w:rPr>
          <w:lang w:val="pt_PT" w:bidi="pt_PT"/>
        </w:rPr>
        <w:t xml:space="preserve">Jacó tomou um juramento para respeitar essa linha de limite ou tratado com Labão. Jacó apenas usou o nome do temível Deus de Isaque quando fez esse juramento. </w:t>
      </w:r>
      <w:r>
        <w:rPr>
          <w:b/>
          <w:lang w:val="pt_PT" w:bidi="pt_PT"/>
        </w:rPr>
        <w:t>Temível</w:t>
      </w:r>
      <w:r>
        <w:rPr>
          <w:lang w:val="pt_PT" w:bidi="pt_PT"/>
        </w:rPr>
        <w:t xml:space="preserve"> é um nome para Deus que é usado nessa passagem. Jacó tomou o juramento em nome do </w:t>
      </w:r>
      <w:r>
        <w:rPr>
          <w:b/>
          <w:lang w:val="pt_PT" w:bidi="pt_PT"/>
        </w:rPr>
        <w:t>Temível de Isaque</w:t>
      </w:r>
      <w:r>
        <w:rPr>
          <w:lang w:val="pt_PT" w:bidi="pt_PT"/>
        </w:rPr>
        <w:t xml:space="preserve"> ou em nome do temível Deus de Isaque. Jacó adorava a Deus apenas e não múltiplos deuses.</w:t>
      </w:r>
    </w:p>
    <w:p>
      <w:pPr/>
      <w:r>
        <w:rPr>
          <w:lang w:val="pt_PT" w:bidi="pt_PT"/>
        </w:rPr>
      </w:r>
      <w:r>
        <w:rPr>
          <w:lang w:val="pt_PT" w:bidi="pt_PT"/>
        </w:rPr>
        <w:t>Depois de terminar com esses juramentos, Jacó fez um sacrifício. Jacó matou um animal de uma maneira ritual e ofereceu parte do animal a Deus como uma ação de graças por essa paz entre Jacó e Labão. Então Jacó cozinhou o resto do animal e serviu a todos os parentes reunidos nesse lugar. Esse era um banquete de aliança para todos celebrarem. Eles ficaram na montanha a noite toda.</w:t>
      </w:r>
    </w:p>
    <w:p>
      <w:pPr/>
      <w:r>
        <w:rPr>
          <w:lang w:val="pt_PT" w:bidi="pt_PT"/>
        </w:rPr>
      </w:r>
      <w:r>
        <w:rPr>
          <w:lang w:val="pt_PT" w:bidi="pt_PT"/>
        </w:rPr>
        <w:t>Na cena três, Labão se levanta cedo na manhã seguinte. Labão vai para suas filhas, Raquel e Lea e as beija. Labão reúne todos os seus netos e beija cada um deles. Então Labão parte para retornar a Harã.</w:t>
      </w:r>
    </w:p>
    <w:p>
      <w:pPr/>
      <w:r>
        <w:rPr>
          <w:lang w:val="pt_PT" w:bidi="pt_PT"/>
        </w:rPr>
      </w:r>
      <w:r>
        <w:rPr>
          <w:lang w:val="pt_PT" w:bidi="pt_PT"/>
        </w:rPr>
        <w:t>Como essa passagem tem duas refeições de aliança, é bom pensar no sequenciamento.</w:t>
      </w:r>
    </w:p>
    <w:p>
      <w:pPr>
        <w:pStyle w:val="ListBullet"/>
        <w:spacing w:line="240" w:lineRule="auto"/>
        <w:ind w:left="720"/>
      </w:pPr>
      <w:r>
        <w:rPr>
          <w:lang w:val="pt_PT" w:bidi="pt_PT"/>
        </w:rPr>
      </w:r>
      <w:r>
        <w:rPr>
          <w:lang w:val="pt_PT" w:bidi="pt_PT"/>
        </w:rPr>
        <w:t>Jacó coloca o pilar memorial e a pilha de pedras.</w:t>
      </w:r>
    </w:p>
    <w:p>
      <w:pPr>
        <w:pStyle w:val="ListBullet"/>
        <w:spacing w:line="240" w:lineRule="auto"/>
        <w:ind w:left="720"/>
      </w:pPr>
      <w:r>
        <w:rPr>
          <w:lang w:val="pt_PT" w:bidi="pt_PT"/>
        </w:rPr>
      </w:r>
      <w:r>
        <w:rPr>
          <w:lang w:val="pt_PT" w:bidi="pt_PT"/>
        </w:rPr>
        <w:t>Jacó e Labão têm uma refeição como uma parte da aliança.</w:t>
      </w:r>
    </w:p>
    <w:p>
      <w:pPr>
        <w:pStyle w:val="ListBullet"/>
        <w:spacing w:line="240" w:lineRule="auto"/>
        <w:ind w:left="720"/>
      </w:pPr>
      <w:r>
        <w:rPr>
          <w:lang w:val="pt_PT" w:bidi="pt_PT"/>
        </w:rPr>
      </w:r>
      <w:r>
        <w:rPr>
          <w:lang w:val="pt_PT" w:bidi="pt_PT"/>
        </w:rPr>
        <w:t>Labão propõe uma segunda aliança ou tratado de paz. A pilha de pedras também seria um limite entre Labão e Jacó. Jacó concordou.</w:t>
      </w:r>
    </w:p>
    <w:p>
      <w:pPr>
        <w:pStyle w:val="ListBullet"/>
        <w:spacing w:line="240" w:lineRule="auto"/>
        <w:ind w:left="720"/>
      </w:pPr>
      <w:r>
        <w:rPr>
          <w:lang w:val="pt_PT" w:bidi="pt_PT"/>
        </w:rPr>
      </w:r>
      <w:r>
        <w:rPr>
          <w:lang w:val="pt_PT" w:bidi="pt_PT"/>
        </w:rPr>
        <w:t>Labão jura um juramento em nome do Deus de Abraão e o Deus de Naor. Jacó jura um juramento em nome do temível Deus de Isaque.</w:t>
      </w:r>
    </w:p>
    <w:p>
      <w:pPr>
        <w:pStyle w:val="ListBullet"/>
        <w:spacing w:line="240" w:lineRule="auto"/>
        <w:ind w:left="720"/>
      </w:pPr>
      <w:r>
        <w:rPr>
          <w:lang w:val="pt_PT" w:bidi="pt_PT"/>
        </w:rPr>
      </w:r>
      <w:r>
        <w:rPr>
          <w:lang w:val="pt_PT" w:bidi="pt_PT"/>
        </w:rPr>
        <w:t>Jacó faz um sacrifício de ação de graças a Deus.</w:t>
      </w:r>
    </w:p>
    <w:p>
      <w:pPr>
        <w:pStyle w:val="ListBullet"/>
        <w:spacing w:line="240" w:lineRule="auto"/>
        <w:ind w:left="720"/>
      </w:pPr>
      <w:r>
        <w:rPr>
          <w:lang w:val="pt_PT" w:bidi="pt_PT"/>
        </w:rPr>
      </w:r>
      <w:r>
        <w:rPr>
          <w:lang w:val="pt_PT" w:bidi="pt_PT"/>
        </w:rPr>
        <w:t>Eles comem uma segunda refeição de aliança e todos os parentes participam.</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Labão</w:t>
      </w:r>
    </w:p>
    <w:p>
      <w:pPr>
        <w:pStyle w:val="ListBullet"/>
        <w:spacing w:line="240" w:lineRule="auto"/>
        <w:ind w:left="720"/>
      </w:pPr>
      <w:r>
        <w:rPr>
          <w:lang w:val="pt_PT" w:bidi="pt_PT"/>
        </w:rPr>
      </w:r>
      <w:r>
        <w:rPr>
          <w:lang w:val="pt_PT" w:bidi="pt_PT"/>
        </w:rPr>
        <w:t>Parentes de Labão e 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As esposas e filhos de Jacó são mencionados.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Jacó responde às acusações de Labão. Jacó está zangado. Jacó exige que Labão mostre evidências do ato errado de Jacó. Jacó conta como Jacó trabalhou para Labão como um pastor por 20 anos. Jacó trabalhou 14 anos para pagar por Raquel e Lea. Jacó trabalhou 6 anos para obter os rebanhos de ovelhas e cabras como salários por seu trabalho. Labão mudou as condições dos salários de Jacó 10 vezes, mas Jacó diz que Deus protegeu Jacó de Labão.</w:t>
      </w:r>
    </w:p>
    <w:p>
      <w:pPr/>
      <w:r>
        <w:rPr>
          <w:lang w:val="pt_PT" w:bidi="pt_PT"/>
        </w:rPr>
      </w:r>
      <w:r>
        <w:rPr>
          <w:lang w:val="pt_PT" w:bidi="pt_PT"/>
        </w:rPr>
        <w:t>Pergunte a Labão: “Como você está se sentindo enquanto ouve Jacó?”. Você pode ouvir: “Jacó está errado. Fui justo. Paguei a Jacó o que Jacó merece”. Ou: “Esses são meus animais e filhos. Independentemente do que Jacó diz, ele não tem o direito de os tomar de mim”. Pergunte a Jacó: “Como você se sente agora que disse a Labão o que você fez?”. Você pode ouvir: “Foi bom dizer tudo isso — para dizer a ele como ele me enganou”. Ou: “Não gosto de falar com meu tio assim, mas ele não me ouve”. Ou: “Ele tentou me enganar. Ele precisa saber que não permitirei mais”. Reinicie a encenação.</w:t>
      </w:r>
    </w:p>
    <w:p>
      <w:pPr/>
      <w:r>
        <w:rPr>
          <w:lang w:val="pt_PT" w:bidi="pt_PT"/>
        </w:rPr>
      </w:r>
      <w:r>
        <w:rPr>
          <w:lang w:val="pt_PT" w:bidi="pt_PT"/>
        </w:rPr>
        <w:t>Na cena dois, Labão faz outra alegação falsa sobre suas filhas e netos. Então Labão propõe uma aliança entre Jacó e Labão. Jacó concorda. Jacó monta um pilar de pedra como um pilar memorial. Então Jacó faz com que os parentes tragam pedras e as coloquem em uma pilha. Depois disso, Labão e Jacó se sentaram juntos para comer uma refeição de aliança.</w:t>
      </w:r>
    </w:p>
    <w:p>
      <w:pPr/>
      <w:r>
        <w:rPr>
          <w:lang w:val="pt_PT" w:bidi="pt_PT"/>
        </w:rPr>
      </w:r>
      <w:r>
        <w:rPr>
          <w:lang w:val="pt_PT" w:bidi="pt_PT"/>
        </w:rPr>
        <w:t>Pergunte a Labão: “Por que você ainda está alegando que todos os animais e filhos pertencem a você?”. Você pode ouvir: “Eles pertencem a mim. Jacó não tem o direito de tomá-los de mim. Mas devo viver em paz com o marido de minhas filhas e o pai de meus netos então esquecerei isso”. Pergunte a Jacó: “Como você está se sentindo enquanto come essa refeição de aliança com Labão?”. Você pode ouvir: “Quero paz entre nós e quero ir para casa. Não confio em Labão, mas passarei por essa ação com ele como se eu confiasse. Talvez, dessa maneira, possamos ir em frente em paz por agora e posso nos levar com segurança na estrada”. Reinicie a encenação.</w:t>
      </w:r>
    </w:p>
    <w:p>
      <w:pPr/>
      <w:r>
        <w:rPr>
          <w:lang w:val="pt_PT" w:bidi="pt_PT"/>
        </w:rPr>
      </w:r>
      <w:r>
        <w:rPr>
          <w:lang w:val="pt_PT" w:bidi="pt_PT"/>
        </w:rPr>
        <w:t>Depois de comer a refeição de aliança, Labão e Jacó dão à pilha memorial de pedras o mesmo nome em aramaico e hebraico. O nome significa pilha de testemunhas. Então Labão pediu que Yavé continue vigiando Labão e Jacó enquanto eles estão separados um do outro. Por causa disso, a pilha também era chamada Mizpa, que significa torre de vigia.</w:t>
      </w:r>
    </w:p>
    <w:p>
      <w:pPr/>
      <w:r>
        <w:rPr>
          <w:lang w:val="pt_PT" w:bidi="pt_PT"/>
        </w:rPr>
      </w:r>
      <w:r>
        <w:rPr>
          <w:lang w:val="pt_PT" w:bidi="pt_PT"/>
        </w:rPr>
        <w:t>Pergunte a Jacó: “Como você se sente sobre essa ideia da torre de vigia?”. Você pode ouvir: “Acho que é bom. Não confio em Labão, então pedir a Deus para manter vigilância sobre ambos é uma grande ideia. Não maltratarei minhas esposas nem meus filhos, então não é um problema para mim”. Reinicie a encenação.</w:t>
      </w:r>
    </w:p>
    <w:p>
      <w:pPr/>
      <w:r>
        <w:rPr>
          <w:lang w:val="pt_PT" w:bidi="pt_PT"/>
        </w:rPr>
      </w:r>
      <w:r>
        <w:rPr>
          <w:lang w:val="pt_PT" w:bidi="pt_PT"/>
        </w:rPr>
        <w:t xml:space="preserve">Labão tem outra proposta. Labão quer que Jacó concorde que a pilha de pedras também servirá como um limite entre Labão e Jacó. Labão quer que Jacó concorde que nem Jacó nem Labão passarão da pilha de pedras para o território do outro para fazer dano. Jacó concorda. Isso é chamado de aliança também, mas é mais como um tratado de paz. Labão chama o Deus de Abraão e o Deus de Naor para servir como um juiz entre Labão e Jacó. Jacó jura apenas pelo nome do Deus de Isaque. Jacó usa o termo, </w:t>
      </w:r>
      <w:r>
        <w:rPr>
          <w:b/>
          <w:lang w:val="pt_PT" w:bidi="pt_PT"/>
        </w:rPr>
        <w:t>Temível de Isaque</w:t>
      </w:r>
      <w:r>
        <w:rPr>
          <w:lang w:val="pt_PT" w:bidi="pt_PT"/>
        </w:rPr>
        <w:t xml:space="preserve"> como um nome para Deus. Então Jacó oferece um sacrifício para agradecer a Deus e todos se sentam para comer o banquete de aliança.</w:t>
      </w:r>
    </w:p>
    <w:p>
      <w:pPr/>
      <w:r>
        <w:rPr>
          <w:lang w:val="pt_PT" w:bidi="pt_PT"/>
        </w:rPr>
      </w:r>
      <w:r>
        <w:rPr>
          <w:lang w:val="pt_PT" w:bidi="pt_PT"/>
        </w:rPr>
        <w:t>Pergunte a Labão: “Como você se sente agora que fez esse acordo de paz com Jacó?”. Você pode ouvir: “Estou feliz com isso. Gostaria de ter minhas filhas comigo e meus netos. Odeio perder todos esses animais. Mas pelo menos dessa maneira, posso ter certeza de que Jacó não virá e me atacará e a meus filhos e tomará mais”. Pergunte a Jacó: “Como você se sente agora que fez esse acordo de paz com Labão?”. Você pode ouvir: “Estou feliz. Agora posso ir em frente em paz. Labão não virá perseguindo mais tentando levar meus rebanhos e meus filhos para longe de mim. Prefiro estar em paz com ele”. Reinicie a encenação.</w:t>
      </w:r>
    </w:p>
    <w:p>
      <w:pPr/>
      <w:r>
        <w:rPr>
          <w:lang w:val="pt_PT" w:bidi="pt_PT"/>
        </w:rPr>
      </w:r>
      <w:r>
        <w:rPr>
          <w:lang w:val="pt_PT" w:bidi="pt_PT"/>
        </w:rPr>
        <w:t>Na cena 3 depois que o banquete é terminado, no dia seguinte, Labão decide voltar para Harã. Labão beija suas filhas e as abençoa. Labão beija seus netos e os abençoa. Então Labão parte para Harã.</w:t>
      </w:r>
    </w:p>
    <w:p>
      <w:pPr/>
      <w:r>
        <w:rPr>
          <w:lang w:val="pt_PT" w:bidi="pt_PT"/>
        </w:rPr>
      </w:r>
      <w:r>
        <w:rPr>
          <w:lang w:val="pt_PT" w:bidi="pt_PT"/>
        </w:rPr>
        <w:t>Pergunte a Raquel e Lea: “Como vocês se sentem agora que vêem seu pai sair e retornar a Harã?”. Você pode ouvir: “Me deixa triste de uma maneira porque provavelmente nunca o verei novamente. Mas ele não nos tratou direito. Ele não nos amava como um pai deve. Estou feliz por estar indo com Jacó para uma nova vida”.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A passagem nos diz que Jacó estava zangado. As palavras usadas fazem soar como se Jacó estivesse gritando. Jacó pergunta qual é minha ofensa ou o que é meu crime? Qual é meu pecado? Pecado não se refere a desobedecer a Deus; em vez disso, Jacó está pedindo a Labão para dizer a Jacó como ou de que maneira Jacó ofendeu Labão. O que Jacó fez para enganar Labão ou ferir Labão? Jacó não espera uma resposta para essas perguntas. Então Jacó começa a listar todo o trabalho que Jacó fez para Labão por 20 anos.</w:t>
      </w:r>
    </w:p>
    <w:p>
      <w:pPr/>
      <w:r>
        <w:rPr>
          <w:lang w:val="pt_PT" w:bidi="pt_PT"/>
        </w:rPr>
      </w:r>
      <w:r>
        <w:rPr>
          <w:lang w:val="pt_PT" w:bidi="pt_PT"/>
        </w:rPr>
        <w:t>Pare e discuta: conte uma história de dois homens em uma briga. Um homem acusou o segundo homem de fazer errado. Como o segundo homem responde?</w:t>
      </w:r>
    </w:p>
    <w:p>
      <w:pPr/>
      <w:r>
        <w:rPr>
          <w:lang w:val="pt_PT" w:bidi="pt_PT"/>
        </w:rPr>
      </w:r>
      <w:r>
        <w:rPr>
          <w:lang w:val="pt_PT" w:bidi="pt_PT"/>
        </w:rPr>
        <w:t>Jacó fala sobre os parentes que estão com eles. Esses são os parentes que Labão reuniu e eles viajaram com Labão. Labão é o tio de Jacó. Portanto, esses são os parentes de Jacó também.</w:t>
      </w:r>
    </w:p>
    <w:p>
      <w:pPr/>
      <w:r>
        <w:rPr>
          <w:lang w:val="pt_PT" w:bidi="pt_PT"/>
        </w:rPr>
      </w:r>
      <w:r>
        <w:rPr>
          <w:lang w:val="pt_PT" w:bidi="pt_PT"/>
        </w:rPr>
        <w:t xml:space="preserve">Labão disse que os animais que Jacó tomou pertencem a Labão. Jacó diz que os animais de Jacó porque ele trabalhou 6 anos por eles. Eles são os salários de Jacó pelo cuidado dele com todos os rebanhos de Labão. Labão mudou o acordo ou os salários 10 vezes. Tivemos exemplos na passagem anterior de Labão mudando os salários para Jacó. Jacó se refere a Deus três vezes. Jacó diz a Labão como Deus protegeu e ajudou Jacó. Jacó diz o Deus de meu pai, que significa o Deus de Isaque. Então Jacó diz o Deus de Abraão. Abraão é o avô de Jacó. Então Jacó diz o </w:t>
      </w:r>
      <w:r>
        <w:rPr>
          <w:b/>
          <w:lang w:val="pt_PT" w:bidi="pt_PT"/>
        </w:rPr>
        <w:t>Temível de Isaque</w:t>
      </w:r>
      <w:r>
        <w:rPr>
          <w:lang w:val="pt_PT" w:bidi="pt_PT"/>
        </w:rPr>
        <w:t>. Esse é um título para Deus que apenas aparece nessa passagem. Significa que Isaque sentia temor ou admiração por Deus. Com esses títulos diferentes para Deus, Jacó está se referindo a um Deus. Jacó adora um Deus, o mesmo Deus que Isaque e Abraão adoraram.</w:t>
      </w:r>
    </w:p>
    <w:p>
      <w:pPr/>
      <w:r>
        <w:rPr>
          <w:lang w:val="pt_PT" w:bidi="pt_PT"/>
        </w:rPr>
      </w:r>
      <w:r>
        <w:rPr>
          <w:lang w:val="pt_PT" w:bidi="pt_PT"/>
        </w:rPr>
        <w:t xml:space="preserve">Labão sugere uma solução para o problema. Labão sugere que eles façam uma </w:t>
      </w:r>
      <w:r>
        <w:rPr>
          <w:b/>
          <w:lang w:val="pt_PT" w:bidi="pt_PT"/>
        </w:rPr>
        <w:t>aliança</w:t>
      </w:r>
      <w:r>
        <w:rPr>
          <w:lang w:val="pt_PT" w:bidi="pt_PT"/>
        </w:rPr>
        <w:t xml:space="preserve">. Uma aliança é um acordo permanente feito entre duas pessoas, que estabelece paz ou amizade. Ambas as pessoas concordam em ser fiéis a esse acordo e permanecer em um bom relacionamento umas com as outras. Ambas as partes fazem um sacrifício ou celebração ritualística para selar o acordo. Use a mesma palavra para aliança que você usou em passagens anteriores. </w:t>
      </w:r>
      <w:r>
        <w:rPr>
          <w:lang w:val="pt_PT" w:bidi="pt_PT"/>
        </w:rPr>
        <w:t>Aliança</w:t>
      </w:r>
      <w:r>
        <w:rPr>
          <w:lang w:val="pt_PT" w:bidi="pt_PT"/>
        </w:rPr>
        <w:t xml:space="preserve"> é uma palavra que está no Glossário Mestre. </w:t>
      </w:r>
    </w:p>
    <w:p>
      <w:pPr/>
      <w:r>
        <w:rPr>
          <w:lang w:val="pt_PT" w:bidi="pt_PT"/>
        </w:rPr>
      </w:r>
      <w:r>
        <w:rPr>
          <w:lang w:val="pt_PT" w:bidi="pt_PT"/>
        </w:rPr>
        <w:t>Jacó concorda com a aliança. Jacó monta um pilar de pedra como um pilar memorial. Então Jacó faz os membros da família reunirem pedras e fazer uma pilha de pedras. Essas são duas coisas separadas. O pilar e a pilha de pedras estão perto um do outro. Labão e Jacó comeram uma refeição de aliança juntos. Esse ritual de comer uma refeição juntos ajuda a selar a aliança.</w:t>
      </w:r>
    </w:p>
    <w:p>
      <w:pPr/>
      <w:r>
        <w:rPr>
          <w:lang w:val="pt_PT" w:bidi="pt_PT"/>
        </w:rPr>
      </w:r>
      <w:r>
        <w:rPr>
          <w:lang w:val="pt_PT" w:bidi="pt_PT"/>
        </w:rPr>
        <w:t xml:space="preserve">Labão nomeou a pilha Jegar-sahaduta no idioma de Labão, aramaico. Jacó também deu à pilha de pedras um nome em hebraico. Os dois nomes têm o mesmo significado que é “pilha de testemunhas”. Então Labão disse: “Que </w:t>
      </w:r>
      <w:r>
        <w:rPr>
          <w:b/>
          <w:lang w:val="pt_PT" w:bidi="pt_PT"/>
        </w:rPr>
        <w:t>Yavé</w:t>
      </w:r>
      <w:r>
        <w:rPr>
          <w:lang w:val="pt_PT" w:bidi="pt_PT"/>
        </w:rPr>
        <w:t xml:space="preserve"> mantenha vigilância entre nós enquanto estamos longe um do outro”. Por causa dessa declaração, eles também nomearam a pilha de pedras ou o lugar onde eles estavam de Mizpa, que significa torre de vigia. Uma torre de vigia seria uma estrutura alta onde alguém se levantaria para olhar e ver se qualquer estranho ou inimigo está se aproximando.</w:t>
      </w:r>
    </w:p>
    <w:p>
      <w:pPr/>
      <w:r>
        <w:rPr>
          <w:lang w:val="pt_PT" w:bidi="pt_PT"/>
        </w:rPr>
      </w:r>
      <w:r>
        <w:rPr>
          <w:lang w:val="pt_PT" w:bidi="pt_PT"/>
        </w:rPr>
        <w:t xml:space="preserve">Labão diz falsamente que Labão colocou o pilar e a pilha de pedras. Então Labão propõe outra aliança. Essa aliança é como um tratado entre duas pessoas para manter a paz. Labão sugere usar a pilha de pedras como uma linha de limite. Nem Labão, nem Jacó cruzarão essa linha para atacar o outro. Jacó concordou e tomou um </w:t>
      </w:r>
      <w:r>
        <w:rPr>
          <w:b/>
          <w:lang w:val="pt_PT" w:bidi="pt_PT"/>
        </w:rPr>
        <w:t>juramento</w:t>
      </w:r>
      <w:r>
        <w:rPr>
          <w:lang w:val="pt_PT" w:bidi="pt_PT"/>
        </w:rPr>
        <w:t xml:space="preserve"> para respeitar esse acordo. O juramento é mais forte do que um voto ou promessa. Ao fazer um juramento, o acordo não pode ser quebrado. Use a mesma palavra para "juramento" que você usou em passagens anteriores. </w:t>
      </w:r>
      <w:r>
        <w:rPr>
          <w:lang w:val="pt_PT" w:bidi="pt_PT"/>
        </w:rPr>
        <w:t>Juramento</w:t>
      </w:r>
      <w:r>
        <w:rPr>
          <w:lang w:val="pt_PT" w:bidi="pt_PT"/>
        </w:rPr>
        <w:t xml:space="preserve"> está no Glossário Mestre.</w:t>
      </w:r>
    </w:p>
    <w:p>
      <w:pPr/>
      <w:r>
        <w:rPr>
          <w:lang w:val="pt_PT" w:bidi="pt_PT"/>
        </w:rPr>
      </w:r>
      <w:r>
        <w:rPr>
          <w:lang w:val="pt_PT" w:bidi="pt_PT"/>
        </w:rPr>
        <w:t xml:space="preserve">Labão chama o </w:t>
      </w:r>
      <w:r>
        <w:rPr>
          <w:b/>
          <w:lang w:val="pt_PT" w:bidi="pt_PT"/>
        </w:rPr>
        <w:t>Deus</w:t>
      </w:r>
      <w:r>
        <w:rPr>
          <w:lang w:val="pt_PT" w:bidi="pt_PT"/>
        </w:rPr>
        <w:t xml:space="preserve"> de seus ancestrais, o Deus de Abraão e o Deus de Naor para julgar entre Labão e Jacó. Labão adorava mais do que um Deus. Ao usar os nomes dessa maneira, Labão está chamando dois deuses diferentes. Quando Jacó faz seu juramento, Jacó apenas usa o nome do Deus de Isaque. O Deus de Isaque e o Deus de Abraão são o mesmo Deus. Jacó usa o nome, </w:t>
      </w:r>
      <w:r>
        <w:rPr>
          <w:b/>
          <w:lang w:val="pt_PT" w:bidi="pt_PT"/>
        </w:rPr>
        <w:t>Temível de Isaque</w:t>
      </w:r>
      <w:r>
        <w:rPr>
          <w:lang w:val="pt_PT" w:bidi="pt_PT"/>
        </w:rPr>
        <w:t xml:space="preserve"> ou o temível Deus de Isaque. Esse é um nome para Deus que apenas encontramos aqui. Jacó ficou em admiração ou temor ao Deus de Isaque. Jacó respeitava o Deus de Isaque.</w:t>
      </w:r>
    </w:p>
    <w:p>
      <w:pPr/>
      <w:r>
        <w:rPr>
          <w:lang w:val="pt_PT" w:bidi="pt_PT"/>
        </w:rPr>
      </w:r>
      <w:r>
        <w:rPr>
          <w:lang w:val="pt_PT" w:bidi="pt_PT"/>
        </w:rPr>
        <w:t xml:space="preserve">Depois de fazer essa segunda aliança ou tratado com Labão, Jacó fez um </w:t>
      </w:r>
      <w:r>
        <w:rPr>
          <w:b/>
          <w:lang w:val="pt_PT" w:bidi="pt_PT"/>
        </w:rPr>
        <w:t>sacrifício</w:t>
      </w:r>
      <w:r>
        <w:rPr>
          <w:lang w:val="pt_PT" w:bidi="pt_PT"/>
        </w:rPr>
        <w:t xml:space="preserve"> a Deus. Esta é a primeira vez que a palavra sacrifício é usada. Um sacrifício é algo oferecido a Deus para agradecer a Deus ou pedir perdão dos pecados. </w:t>
      </w:r>
      <w:r>
        <w:rPr>
          <w:lang w:val="pt_PT" w:bidi="pt_PT"/>
        </w:rPr>
        <w:t>Sacrifício</w:t>
      </w:r>
      <w:r>
        <w:rPr>
          <w:lang w:val="pt_PT" w:bidi="pt_PT"/>
        </w:rPr>
        <w:t xml:space="preserve"> é discutido no Glossário mestre. Jacó fez o sacrifício para agradecer a Deus. Jacó teria matado um animal de uma maneira ritual. Parte do animal seria queimada como a oferta a Deus. Jacó usou o restante do animal para o banquete de aliança que todos comeram.</w:t>
      </w:r>
    </w:p>
    <w:p>
      <w:pPr/>
      <w:r>
        <w:rPr>
          <w:lang w:val="pt_PT" w:bidi="pt_PT"/>
        </w:rPr>
      </w:r>
      <w:r>
        <w:rPr>
          <w:lang w:val="pt_PT" w:bidi="pt_PT"/>
        </w:rPr>
        <w:t xml:space="preserve">Antes de Labão sair na manhã, Labão beijou e então </w:t>
      </w:r>
      <w:r>
        <w:rPr>
          <w:b/>
          <w:lang w:val="pt_PT" w:bidi="pt_PT"/>
        </w:rPr>
        <w:t>abençoou</w:t>
      </w:r>
      <w:r>
        <w:rPr>
          <w:lang w:val="pt_PT" w:bidi="pt_PT"/>
        </w:rPr>
        <w:t xml:space="preserve"> suas filhas e netos. </w:t>
      </w:r>
      <w:r>
        <w:rPr>
          <w:lang w:val="pt_PT" w:bidi="pt_PT"/>
        </w:rPr>
        <w:t>Abençoar</w:t>
      </w:r>
      <w:r>
        <w:rPr>
          <w:lang w:val="pt_PT" w:bidi="pt_PT"/>
        </w:rPr>
        <w:t xml:space="preserve"> está no Glossário Mestre. Use a mesma palavra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31:36–55</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41">
        <w:r>
          <w:rPr>
            <w:lang w:val="pt_PT" w:bidi="pt_PT"/>
          </w:rPr>
          <w:rPr>
            <w:color w:val="0000EE"/>
            <w:u w:val="single"/>
          </w:rPr>
          <w:t>Ouvir e Sentir</w:t>
        </w:r>
      </w:hyperlink>
      <w:r>
        <w:rPr>
          <w:lang w:val="pt_PT" w:bidi="pt_PT"/>
        </w:rPr>
        <w:t xml:space="preserve"> (377 KB)</w:t>
      </w:r>
      <w:r>
        <w:rPr>
          <w:lang w:val="pt_PT" w:bidi="pt_PT"/>
        </w:rPr>
      </w:r>
    </w:p>
    <w:p>
      <w:pPr>
        <w:pStyle w:val="ListBullet"/>
        <w:spacing w:line="240" w:lineRule="auto"/>
        <w:ind w:left="720"/>
      </w:pPr>
      <w:r>
        <w:rPr>
          <w:lang w:val="pt_PT" w:bidi="pt_PT"/>
        </w:rPr>
      </w:r>
      <w:hyperlink r:id="rId342">
        <w:r>
          <w:rPr>
            <w:lang w:val="pt_PT" w:bidi="pt_PT"/>
          </w:rPr>
          <w:rPr>
            <w:color w:val="0000EE"/>
            <w:u w:val="single"/>
          </w:rPr>
          <w:t>Preparando o Cenário</w:t>
        </w:r>
      </w:hyperlink>
      <w:r>
        <w:rPr>
          <w:lang w:val="pt_PT" w:bidi="pt_PT"/>
        </w:rPr>
        <w:t xml:space="preserve"> (4.9 MB)</w:t>
      </w:r>
      <w:r>
        <w:rPr>
          <w:lang w:val="pt_PT" w:bidi="pt_PT"/>
        </w:rPr>
      </w:r>
    </w:p>
    <w:p>
      <w:pPr>
        <w:pStyle w:val="ListBullet"/>
        <w:spacing w:line="240" w:lineRule="auto"/>
        <w:ind w:left="720"/>
      </w:pPr>
      <w:r>
        <w:rPr>
          <w:lang w:val="pt_PT" w:bidi="pt_PT"/>
        </w:rPr>
      </w:r>
      <w:hyperlink r:id="rId343">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344">
        <w:r>
          <w:rPr>
            <w:lang w:val="pt_PT" w:bidi="pt_PT"/>
          </w:rPr>
          <w:rPr>
            <w:color w:val="0000EE"/>
            <w:u w:val="single"/>
          </w:rPr>
          <w:t>Incorporando o Texto</w:t>
        </w:r>
      </w:hyperlink>
      <w:r>
        <w:rPr>
          <w:lang w:val="pt_PT" w:bidi="pt_PT"/>
        </w:rPr>
        <w:t xml:space="preserve"> (3.9 MB)</w:t>
      </w:r>
      <w:r>
        <w:rPr>
          <w:lang w:val="pt_PT" w:bidi="pt_PT"/>
        </w:rPr>
      </w:r>
    </w:p>
    <w:p>
      <w:pPr>
        <w:pStyle w:val="ListBullet"/>
        <w:spacing w:line="240" w:lineRule="auto"/>
        <w:ind w:left="720"/>
      </w:pPr>
      <w:r>
        <w:rPr>
          <w:lang w:val="pt_PT" w:bidi="pt_PT"/>
        </w:rPr>
      </w:r>
      <w:hyperlink r:id="rId345">
        <w:r>
          <w:rPr>
            <w:lang w:val="pt_PT" w:bidi="pt_PT"/>
          </w:rPr>
          <w:rPr>
            <w:color w:val="0000EE"/>
            <w:u w:val="single"/>
          </w:rPr>
          <w:t>Preenchendo as Lacunas</w:t>
        </w:r>
      </w:hyperlink>
      <w:r>
        <w:rPr>
          <w:lang w:val="pt_PT" w:bidi="pt_PT"/>
        </w:rPr>
        <w:t xml:space="preserve"> (3.6 MB)</w:t>
      </w:r>
      <w:r>
        <w:rPr>
          <w:lang w:val="pt_PT" w:bidi="pt_PT"/>
        </w:rPr>
      </w:r>
    </w:p>
    <w:p>
      <w:pPr>
        <w:pStyle w:val="ListBullet"/>
        <w:spacing w:line="240" w:lineRule="auto"/>
        <w:ind w:left="720"/>
      </w:pPr>
      <w:r>
        <w:rPr>
          <w:lang w:val="pt_PT" w:bidi="pt_PT"/>
        </w:rPr>
      </w:r>
      <w:hyperlink r:id="rId34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32:1–21</w:t>
      </w:r>
      <w:r>
        <w:rPr>
          <w:lang w:val="pt_PT" w:bidi="pt_PT"/>
        </w:rPr>
      </w:r>
    </w:p>
    <w:p>
      <w:pPr>
        <w:pStyle w:val="Heading3"/>
      </w:pPr>
      <w:r>
        <w:rPr>
          <w:lang w:val="pt_PT" w:bidi="pt_PT"/>
        </w:rPr>
        <w:t>Ouvir e Sentir</w:t>
      </w:r>
    </w:p>
    <w:p>
      <w:pPr/>
      <w:r>
        <w:rPr>
          <w:lang w:val="pt_PT" w:bidi="pt_PT"/>
        </w:rPr>
      </w:r>
      <w:r>
        <w:rPr>
          <w:lang w:val="pt_PT" w:bidi="pt_PT"/>
        </w:rPr>
        <w:t>Ouça Gênesis 32:1–21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depois de fazer 2 alianças com Jacó, Labão retornou a Harã. Agora, Jacó começou em seu caminho para o restante de sua jornada de volta para Canaã ou Berseba, onde Isaque vivia. Essa é uma descrição narrativa dessa jornada.</w:t>
      </w:r>
    </w:p>
    <w:p>
      <w:pPr/>
      <w:r>
        <w:rPr>
          <w:lang w:val="pt_PT" w:bidi="pt_PT"/>
        </w:rPr>
      </w:r>
      <w:r>
        <w:rPr>
          <w:lang w:val="pt_PT" w:bidi="pt_PT"/>
        </w:rPr>
        <w:t>Enquanto Jacó começava, Jacó encontrou alguns anjos de Deus. Os anjos geralmente agem como os mensageiros de Deus, mas não há indicação aqui que os anjos deram a Jacó qualquer mensagem. A palavra para anjos é plural. Havia anjos suficientes para um acampamento como um acampamento militar. Jacó declarou que o lugar onde Jacó viu os anjos era o acampamento de Deus. Jacó nomeou o lugar Maanaim. Quando Jacó deixou Berseba para ir para Harã, Jacó viu os anjos ascendendo e descendo uma escada. No retorno de Jacó, Jacó novamente vê anjos enviados por Deus. Assim, há anjos no início e no fim da jornada de Jacó.</w:t>
      </w:r>
    </w:p>
    <w:p>
      <w:pPr/>
      <w:r>
        <w:rPr>
          <w:lang w:val="pt_PT" w:bidi="pt_PT"/>
        </w:rPr>
      </w:r>
      <w:r>
        <w:rPr>
          <w:lang w:val="pt_PT" w:bidi="pt_PT"/>
        </w:rPr>
        <w:t>Pare e discuta: conte histórias sobre diferentes tipos de pessoas ou grupos sobre viajar e montar acampamento para a noite. Que palavra é usada para acampamento em cada uma das histórias?</w:t>
      </w:r>
    </w:p>
    <w:p>
      <w:pPr/>
      <w:r>
        <w:rPr>
          <w:lang w:val="pt_PT" w:bidi="pt_PT"/>
        </w:rPr>
      </w:r>
      <w:r>
        <w:rPr>
          <w:lang w:val="pt_PT" w:bidi="pt_PT"/>
        </w:rPr>
        <w:t>Foram 20 anos desde que Jacó deixou casa e foi para Harã para escapar de seu irmão gêmeo Esaú. Esaú havia vendido seu direito de nascença a Jacó por uma tigela de ensopado. Jacó havia enganado Isaque, seu pai, a dar a bênção de Esaú, o filho primogênito, a Jacó. Jacó havia roubado a bênção de Esaú. Esaú estava tão zangado que Esaú ameaçou matar Jacó. Rebeca, sua mãe, disse a Jacó para ir para Labão em Harã. Jacó foi embora por 20 anos.</w:t>
      </w:r>
    </w:p>
    <w:p>
      <w:pPr/>
      <w:r>
        <w:rPr>
          <w:lang w:val="pt_PT" w:bidi="pt_PT"/>
        </w:rPr>
      </w:r>
      <w:r>
        <w:rPr>
          <w:lang w:val="pt_PT" w:bidi="pt_PT"/>
        </w:rPr>
        <w:t>Agora Jacó está retornando. Jacó não sabe como Esaú se sente sobre Jacó depois de 20 anos. Jacó descobriu que Esaú havia se mudado para a região de Seir na terra de Edom. Essa área está a alguma distância de Berseba.</w:t>
      </w:r>
    </w:p>
    <w:p>
      <w:pPr/>
      <w:r>
        <w:rPr>
          <w:lang w:val="pt_PT" w:bidi="pt_PT"/>
        </w:rPr>
      </w:r>
      <w:r>
        <w:rPr>
          <w:lang w:val="pt_PT" w:bidi="pt_PT"/>
        </w:rPr>
        <w:t>Pare e mostre um mapa da terra de Israel, incluindo a terra de Edom. Seir deve ser marcado no mapa, bem como outros lugares na jornada de Jacó.</w:t>
      </w:r>
    </w:p>
    <w:p>
      <w:pPr/>
      <w:r>
        <w:rPr>
          <w:lang w:val="pt_PT" w:bidi="pt_PT"/>
        </w:rPr>
      </w:r>
      <w:r>
        <w:rPr>
          <w:lang w:val="pt_PT" w:bidi="pt_PT"/>
        </w:rPr>
        <w:t>Não sabemos por que Esaú se mudou tão longe de Isaque. Esaú havia se casado com 2 mulheres hititas e Isaque e Rebeca ambos não gostavam das esposas de Esaú. Depois que Jacó deixou Berseba, Esaú se casou com uma filha de Ismael. A história não nos diz o que Isaque e Rebeca pensaram sobre essa esposa.</w:t>
      </w:r>
    </w:p>
    <w:p>
      <w:pPr/>
      <w:r>
        <w:rPr>
          <w:lang w:val="pt_PT" w:bidi="pt_PT"/>
        </w:rPr>
      </w:r>
      <w:r>
        <w:rPr>
          <w:lang w:val="pt_PT" w:bidi="pt_PT"/>
        </w:rPr>
        <w:t>Jacó enviou mensageiros a Esaú com uma mensagem de Jacó. Jacó se chamou de servo de Esaú. Ao usar a palavra servo, Jacó está tentando honrar Esaú. Jacó disse a Esaú que Jacó esteve com Labão todo o tempo desde que Jacó deixou Berseba. Jacó agora tem muitos animais e servos. Jacó espera que Esaú seja amigável. Os mensageiros foram para Esaú e então retornaram para dizer a Jacó que Esaú estava vindo para encontrar Jacó. Esaú já começou a ir em direção a Jacó. Esaú tem um exército de 400 homens viajando com Esaú. Quando Jacó ouviu essa notícia, Jacó ficou aterrorizado. Jacó decidiu dividir todas as suas posses em 2 acampamentos. Dessa maneira, se Esaú atacasse um acampamento, o outro acampamento poderia escapar. Jacó possivelmente perderia metade de suas posses, mas não tudo.</w:t>
      </w:r>
    </w:p>
    <w:p>
      <w:pPr/>
      <w:r>
        <w:rPr>
          <w:lang w:val="pt_PT" w:bidi="pt_PT"/>
        </w:rPr>
      </w:r>
      <w:r>
        <w:rPr>
          <w:lang w:val="pt_PT" w:bidi="pt_PT"/>
        </w:rPr>
        <w:t>Pare e discuta: conte uma história sobre um homem que enganou um parente em algo importante e então deixou a área. Esse homem está retornando depois de uma longa ausência. O que o homem faria para garantir uma boa recepção por sua família? Como o homem enganado receberia a pessoa retornando? O que cada pessoa estaria sentindo?</w:t>
      </w:r>
    </w:p>
    <w:p>
      <w:pPr/>
      <w:r>
        <w:rPr>
          <w:lang w:val="pt_PT" w:bidi="pt_PT"/>
        </w:rPr>
      </w:r>
      <w:r>
        <w:rPr>
          <w:lang w:val="pt_PT" w:bidi="pt_PT"/>
        </w:rPr>
        <w:t>Depois de fazer essa divisão de tudo o que Jacó tem nos dois acampamentos, Jacó começou a orar. Jacó orou ao Deus de Abraão e ao Deus de Isaque. Jacó chama Deus pelo nome de Yavé. Todos esses nomes se referem ao mesmo Deus. Jacó lembrou a Deus que Deus havia dito a Jacó para ir para casa. Deus havia prometido tratar Jacó gentilmente. Jacó lembrou a Deus das bênçãos que Deus havia dado a Jacó. Uma bênção que Deus deu a Jacó foi dizer que Jacó teria descendentes demais para contar — como areia na costa do mar. Jacó pediu a Deus para proteger Jacó de ser atacado por Esaú. Jacó lembrou a Deus das promessas que Deus havia feito a Jacó sobre os futuros descendentes de Jacó.</w:t>
      </w:r>
    </w:p>
    <w:p>
      <w:pPr/>
      <w:r>
        <w:rPr>
          <w:lang w:val="pt_PT" w:bidi="pt_PT"/>
        </w:rPr>
      </w:r>
      <w:r>
        <w:rPr>
          <w:lang w:val="pt_PT" w:bidi="pt_PT"/>
        </w:rPr>
        <w:t>Pare e discuta: ouça a oração de Jacó novamente. O que alguém em sua aldeia diria em uma oração se essa pessoa tivesse medo como Jacó teve medo? Como essa oração diferiria da oração que Jacó orou?</w:t>
      </w:r>
    </w:p>
    <w:p>
      <w:pPr/>
      <w:r>
        <w:rPr>
          <w:lang w:val="pt_PT" w:bidi="pt_PT"/>
        </w:rPr>
      </w:r>
      <w:r>
        <w:rPr>
          <w:lang w:val="pt_PT" w:bidi="pt_PT"/>
        </w:rPr>
        <w:t>Jacó ficou onde ele estava a noite toda. Na manhã seguinte, Jacó decidiu enviar a Esaú alguns presentes.</w:t>
      </w:r>
    </w:p>
    <w:p>
      <w:pPr/>
      <w:r>
        <w:rPr>
          <w:lang w:val="pt_PT" w:bidi="pt_PT"/>
        </w:rPr>
      </w:r>
      <w:r>
        <w:rPr>
          <w:lang w:val="pt_PT" w:bidi="pt_PT"/>
        </w:rPr>
        <w:t>Jacó selecionou cabras, ovelhas, camelos, vacas e burros. Com cada grupo de animais, Jacó selecionou animais fêmeas e machos para que os animais se reproduzissem. Jacó dividiu esses animais em rebanhos e designou servos para estar com cada rebanho. Jacó enviou cada rebanho para a direção de Esaú. Jacó disse aos servos para manter os rebanhos separados com alguma distância entre os rebanhos.</w:t>
      </w:r>
    </w:p>
    <w:p>
      <w:pPr/>
      <w:r>
        <w:rPr>
          <w:lang w:val="pt_PT" w:bidi="pt_PT"/>
        </w:rPr>
      </w:r>
      <w:r>
        <w:rPr>
          <w:lang w:val="pt_PT" w:bidi="pt_PT"/>
        </w:rPr>
        <w:t>Mostre uma imagem de cada tipo de animal que Jacó enviou como um presente. Mostre o macho e a fêmea: ovelha, cabra, camelo, vaca, touro, burro.</w:t>
      </w:r>
    </w:p>
    <w:p>
      <w:pPr/>
      <w:r>
        <w:rPr>
          <w:lang w:val="pt_PT" w:bidi="pt_PT"/>
        </w:rPr>
      </w:r>
      <w:r>
        <w:rPr>
          <w:lang w:val="pt_PT" w:bidi="pt_PT"/>
        </w:rPr>
        <w:t>Jacó deu instruções a cada grupo de servos. Quando os servos encontrassem Esaú, os servos deveriam dizer a Esaú que os animais pertenciam a Jacó. Jacó está enviando esses animais como um presente a seu mestre, Esaú. Jacó diz aos servos para dizer que Jacó é o servo de Esaú. Jacó está tentando mostrar que Jacó tem um status mais baixo do que Esaú. Jacó é obrigado a obedecer a Esaú. Jacó está mostrando respeito e honra a Esaú. Ao dar os presentes, Jacó está tentando tirar a raiva de Esaú.</w:t>
      </w:r>
    </w:p>
    <w:p>
      <w:pPr/>
      <w:r>
        <w:rPr>
          <w:lang w:val="pt_PT" w:bidi="pt_PT"/>
        </w:rPr>
      </w:r>
      <w:r>
        <w:rPr>
          <w:lang w:val="pt_PT" w:bidi="pt_PT"/>
        </w:rPr>
        <w:t>Pare e discuta: fale sobre alguém que enganou outra pessoa. Em sua cultura, o que a pessoa faria para fazer as pazes com essa outra pessoa que ele enganou? Que tipos de coisas a pessoa diria? Que tipos de coisas essa pessoa faria?</w:t>
      </w:r>
    </w:p>
    <w:p>
      <w:pPr/>
      <w:r>
        <w:rPr>
          <w:lang w:val="pt_PT" w:bidi="pt_PT"/>
        </w:rPr>
      </w:r>
      <w:r>
        <w:rPr>
          <w:lang w:val="pt_PT" w:bidi="pt_PT"/>
        </w:rPr>
        <w:t>Os servos deveriam dizer a Esaú que os animais eram um presente de Jacó. Eles deveriam dizer que Jacó estava vindo para encontrar Esaú. Cada grupo de servos foi dado o mesmo conjunto de instruções. Jacó estava tentando acalmar Esaú ou satisfazer Esaú de uma maneira que impediria Esaú de atacar Jacó. Jacó estava esperando que os presentes tornassem Esaú amigável a Jacó. Depois de enviar os presentes, Jacó permaneceu onde acampou pela noite.</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Labão saiu para retornar para casa e os anjos de Deus vêm para visitar Jacó. Jacó continua em seu caminho para Berseba.</w:t>
      </w:r>
    </w:p>
    <w:p>
      <w:pPr/>
      <w:r>
        <w:rPr>
          <w:lang w:val="pt_PT" w:bidi="pt_PT"/>
        </w:rPr>
      </w:r>
      <w:r>
        <w:rPr>
          <w:b/>
          <w:lang w:val="pt_PT" w:bidi="pt_PT"/>
        </w:rPr>
        <w:t>Segunda cena:</w:t>
      </w:r>
      <w:r>
        <w:rPr>
          <w:lang w:val="pt_PT" w:bidi="pt_PT"/>
        </w:rPr>
        <w:t xml:space="preserve"> Jacó envia mensageiros a Esaú para dizer a Esaú que Jacó está vindo.</w:t>
      </w:r>
    </w:p>
    <w:p>
      <w:pPr/>
      <w:r>
        <w:rPr>
          <w:lang w:val="pt_PT" w:bidi="pt_PT"/>
        </w:rPr>
      </w:r>
      <w:r>
        <w:rPr>
          <w:b/>
          <w:lang w:val="pt_PT" w:bidi="pt_PT"/>
        </w:rPr>
        <w:t>Terceira cena:</w:t>
      </w:r>
      <w:r>
        <w:rPr>
          <w:lang w:val="pt_PT" w:bidi="pt_PT"/>
        </w:rPr>
        <w:t xml:space="preserve"> os mensageiros retornam dizendo a Jacó que Esaú está seguindo com um exército de 400 homens. Jacó divide seu acampamento em 2 acampamentos.</w:t>
      </w:r>
    </w:p>
    <w:p>
      <w:pPr/>
      <w:r>
        <w:rPr>
          <w:lang w:val="pt_PT" w:bidi="pt_PT"/>
        </w:rPr>
      </w:r>
      <w:r>
        <w:rPr>
          <w:b/>
          <w:lang w:val="pt_PT" w:bidi="pt_PT"/>
        </w:rPr>
        <w:t>Quarta cena:</w:t>
      </w:r>
      <w:r>
        <w:rPr>
          <w:lang w:val="pt_PT" w:bidi="pt_PT"/>
        </w:rPr>
        <w:t xml:space="preserve"> Jacó ora.</w:t>
      </w:r>
    </w:p>
    <w:p>
      <w:pPr/>
      <w:r>
        <w:rPr>
          <w:lang w:val="pt_PT" w:bidi="pt_PT"/>
        </w:rPr>
      </w:r>
      <w:r>
        <w:rPr>
          <w:b/>
          <w:lang w:val="pt_PT" w:bidi="pt_PT"/>
        </w:rPr>
        <w:t>Quinta cena:</w:t>
      </w:r>
      <w:r>
        <w:rPr>
          <w:lang w:val="pt_PT" w:bidi="pt_PT"/>
        </w:rPr>
        <w:t xml:space="preserve"> Jacó decide enviar presentes a Esaú. Jacó envia os presentes com instruções específicas para os servos seguirem. Jacó estava esperando que esses presentes tirassem a raiva de Esaú.</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Anjos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Esaú e seu exército de 400 homens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Labão partiu para retornar a Harã. Jacó continua em seu caminho para Berseba. Os anjos de Deus vêm para encontrar Jacó. Jacó declara que esse lugar é o acampamento de Deus. Jacó nomeia o lugar Maanaim.</w:t>
      </w:r>
    </w:p>
    <w:p>
      <w:pPr/>
      <w:r>
        <w:rPr>
          <w:lang w:val="pt_PT" w:bidi="pt_PT"/>
        </w:rPr>
      </w:r>
      <w:r>
        <w:rPr>
          <w:lang w:val="pt_PT" w:bidi="pt_PT"/>
        </w:rPr>
        <w:t>Na cena dois, Jacó descobre que Esaú vive na área de Seir, que fica em Edom. Fica nas montanhas e muito mais ao sul do que Berseba. Jacó decide enviar mensageiros para dizer a Esaú que Jacó está vindo. Jacó envia uma saudação amigável que deve fazer Esaú sentir que Jacó quer um bom relacionamento com Esaú. Jacó usa palavras como saudações humildes e seu servo Jacó. Jacó diz a Esaú o que Jacó tem feito por 20 anos em Harã com seu tio Labão. Jacó espera que Esaú seja amigável com Jacó.</w:t>
      </w:r>
    </w:p>
    <w:p>
      <w:pPr/>
      <w:r>
        <w:rPr>
          <w:lang w:val="pt_PT" w:bidi="pt_PT"/>
        </w:rPr>
      </w:r>
      <w:r>
        <w:rPr>
          <w:lang w:val="pt_PT" w:bidi="pt_PT"/>
        </w:rPr>
        <w:t>Na cena três, os mensageiros retornam da visita com Esaú. Os mensageiros dizem a Jacó que Esaú está vindo para encontrar Jacó e já está no caminho. Esaú tem um exército de 400 homens viajando com Esaú. Essa notícia aterroriza Jacó. Jacó divide tudo o que tem em 2 acampamentos. Jacó pensa que ao fazer isso, será capaz de manter metade de suas posses se Esaú atacar.</w:t>
      </w:r>
    </w:p>
    <w:p>
      <w:pPr/>
      <w:r>
        <w:rPr>
          <w:lang w:val="pt_PT" w:bidi="pt_PT"/>
        </w:rPr>
      </w:r>
      <w:r>
        <w:rPr>
          <w:lang w:val="pt_PT" w:bidi="pt_PT"/>
        </w:rPr>
        <w:t>Na cena quatro, Jacó ora. Jacó lembra a Deus que Deus disse a Jacó para retornar para casa. Jacó lembra a Deus da promessa de Deus de tratar Jacó gentilmente. Jacó lembra as bênçãos que Deus deu a um Jacó não merecedor. Jacó pede a Deus para resgatar Jacó de Esaú. Jacó lembra a Deus novamente das promessas que Deus fez a Jacó. Então Jacó permanece lá a noite toda.</w:t>
      </w:r>
    </w:p>
    <w:p>
      <w:pPr/>
      <w:r>
        <w:rPr>
          <w:lang w:val="pt_PT" w:bidi="pt_PT"/>
        </w:rPr>
      </w:r>
      <w:r>
        <w:rPr>
          <w:lang w:val="pt_PT" w:bidi="pt_PT"/>
        </w:rPr>
        <w:t>Na cena cinco, Jacó seleciona animais para enviar como presentes a Esaú. Jacó separa esses animais em rebanhos e atribui servos a cada rebanho. Jacó diz aos servos para manter uma distância entre cada rebanho. Quando os servos encontrarem Esaú, eles devem dizer que o rebanho pertence a Jacó que está enviando o rebanho como um presente a Esaú. Os servos devem dizer que Jacó é o servo de Esaú e que Esaú é o mestre de Jacó. Ao usar linguagem como essa, Jacó está tentando honrar Esaú. Jacó está tentando acalmar qualquer raiva que Esaú ainda possa ter em relação a Jacó. Jacó espera que Esaú seja amigável com Jacó. Jacó enviou os rebanhos à frente enquanto Jacó permaneceu no acampamento outra noite.</w:t>
      </w:r>
    </w:p>
    <w:p>
      <w:pPr/>
      <w:r>
        <w:rPr>
          <w:lang w:val="pt_PT" w:bidi="pt_PT"/>
        </w:rPr>
      </w:r>
      <w:r>
        <w:rPr>
          <w:lang w:val="pt_PT" w:bidi="pt_PT"/>
        </w:rPr>
        <w:t>Jacó não enviou o mesmo número de cada tipo dos animais. Jacó enviou 5 rebanhos diferentes:</w:t>
      </w:r>
    </w:p>
    <w:p>
      <w:pPr>
        <w:pStyle w:val="ListBullet"/>
        <w:spacing w:line="240" w:lineRule="auto"/>
        <w:ind w:left="720"/>
      </w:pPr>
      <w:r>
        <w:rPr>
          <w:lang w:val="pt_PT" w:bidi="pt_PT"/>
        </w:rPr>
      </w:r>
      <w:r>
        <w:rPr>
          <w:lang w:val="pt_PT" w:bidi="pt_PT"/>
        </w:rPr>
        <w:t>200 cabras fêmeas e 20 cabras machos</w:t>
      </w:r>
    </w:p>
    <w:p>
      <w:pPr>
        <w:pStyle w:val="ListBullet"/>
        <w:spacing w:line="240" w:lineRule="auto"/>
        <w:ind w:left="720"/>
      </w:pPr>
      <w:r>
        <w:rPr>
          <w:lang w:val="pt_PT" w:bidi="pt_PT"/>
        </w:rPr>
      </w:r>
      <w:r>
        <w:rPr>
          <w:lang w:val="pt_PT" w:bidi="pt_PT"/>
        </w:rPr>
        <w:t>200 ovelhas fêmeas e 20 ovelhas machos</w:t>
      </w:r>
    </w:p>
    <w:p>
      <w:pPr>
        <w:pStyle w:val="ListBullet"/>
        <w:spacing w:line="240" w:lineRule="auto"/>
        <w:ind w:left="720"/>
      </w:pPr>
      <w:r>
        <w:rPr>
          <w:lang w:val="pt_PT" w:bidi="pt_PT"/>
        </w:rPr>
      </w:r>
      <w:r>
        <w:rPr>
          <w:lang w:val="pt_PT" w:bidi="pt_PT"/>
        </w:rPr>
        <w:t>30 camelos fêmeas com seus filhotes</w:t>
      </w:r>
    </w:p>
    <w:p>
      <w:pPr>
        <w:pStyle w:val="ListBullet"/>
        <w:spacing w:line="240" w:lineRule="auto"/>
        <w:ind w:left="720"/>
      </w:pPr>
      <w:r>
        <w:rPr>
          <w:lang w:val="pt_PT" w:bidi="pt_PT"/>
        </w:rPr>
      </w:r>
      <w:r>
        <w:rPr>
          <w:lang w:val="pt_PT" w:bidi="pt_PT"/>
        </w:rPr>
        <w:t>40 vacas e 10 touros</w:t>
      </w:r>
    </w:p>
    <w:p>
      <w:pPr>
        <w:pStyle w:val="ListBullet"/>
        <w:spacing w:line="240" w:lineRule="auto"/>
        <w:ind w:left="720"/>
      </w:pPr>
      <w:r>
        <w:rPr>
          <w:lang w:val="pt_PT" w:bidi="pt_PT"/>
        </w:rPr>
      </w:r>
      <w:r>
        <w:rPr>
          <w:lang w:val="pt_PT" w:bidi="pt_PT"/>
        </w:rPr>
        <w:t>20 burros fêmeas e 10 burros machos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Anjos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servos</w:t>
      </w:r>
    </w:p>
    <w:p>
      <w:pPr>
        <w:pStyle w:val="ListBullet"/>
        <w:spacing w:line="240" w:lineRule="auto"/>
        <w:ind w:left="720"/>
      </w:pPr>
      <w:r>
        <w:rPr>
          <w:lang w:val="pt_PT" w:bidi="pt_PT"/>
        </w:rPr>
      </w:r>
      <w:r>
        <w:rPr>
          <w:lang w:val="pt_PT" w:bidi="pt_PT"/>
        </w:rPr>
        <w:t>Esaú e seu exército de 400 homens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Labão partiu para retornar a Harã. Jacó continua em seu caminho para Berseba. Os anjos de Deus vêm para encontrar Jacó. Quando Jacó vê esses anjos, Jacó declara que esse é o acampamento de Deus. Jacó nomeia o lugar Maanaim.</w:t>
      </w:r>
    </w:p>
    <w:p>
      <w:pPr/>
      <w:r>
        <w:rPr>
          <w:lang w:val="pt_PT" w:bidi="pt_PT"/>
        </w:rPr>
      </w:r>
      <w:r>
        <w:rPr>
          <w:lang w:val="pt_PT" w:bidi="pt_PT"/>
        </w:rPr>
        <w:t>Na segunda cena, Jacó envia mensageiros à frente a Esaú, o irmão gêmeo mais velho de Jacó. Jacó diz aos mensageiros para dizer que Jacó está vindo. Jacó usa linguagem que honraria Esaú e faria Esaú se sentir amigável com Jacó. Jacó diz a Esaú o que Jacó tem feito nos últimos 20 anos.</w:t>
      </w:r>
    </w:p>
    <w:p>
      <w:pPr/>
      <w:r>
        <w:rPr>
          <w:lang w:val="pt_PT" w:bidi="pt_PT"/>
        </w:rPr>
      </w:r>
      <w:r>
        <w:rPr>
          <w:lang w:val="pt_PT" w:bidi="pt_PT"/>
        </w:rPr>
        <w:t>Pergunte a Jacó: “Como você se sente sobre encontrar Esaú novamente?”. Você pode ouvir: “Estou ansioso para ver meu irmão depois de um longo tempo”. Ou: “Estou com medo. Não sei como Esaú se sente agora. Esaú queria me matar quando saí de casa”. Pergunte a Esaú: “Como você se sentiu quando os mensageiros disseram a você que Jacó está vindo para casa?”. Você pode ouvir: “Estou feliz por vê-lo novamente. Foi um longo tempo. Não o odeio mais, mas não sei se podemos estar em paz juntos. Não sei se posso confiar nele”. Reinicie a encenação.</w:t>
      </w:r>
    </w:p>
    <w:p>
      <w:pPr/>
      <w:r>
        <w:rPr>
          <w:lang w:val="pt_PT" w:bidi="pt_PT"/>
        </w:rPr>
      </w:r>
      <w:r>
        <w:rPr>
          <w:lang w:val="pt_PT" w:bidi="pt_PT"/>
        </w:rPr>
        <w:t>Na cena três, os mensageiros retornam e dizem a Jacó que Esaú está vindo para encontrar Jacó. Esaú tem um exército de 400 homens viajando com ele. Quando Jacó ouviu essa notícia, Jacó ficou aterrorizado. Jacó toma tudo o que tem e coloca em 2 acampamentos. Jacó pensa que se Esaú atacar, talvez um acampamento escape e Jacó não perderá tudo.</w:t>
      </w:r>
    </w:p>
    <w:p>
      <w:pPr/>
      <w:r>
        <w:rPr>
          <w:lang w:val="pt_PT" w:bidi="pt_PT"/>
        </w:rPr>
      </w:r>
      <w:r>
        <w:rPr>
          <w:lang w:val="pt_PT" w:bidi="pt_PT"/>
        </w:rPr>
        <w:t>Pergunte a Jacó: “Por que você tem medo?”. Você pode ouvir: “Esaú queria me matar 20 anos atrás. Talvez Esaú ainda queira me matar. Por que Esaú traria um exército?”. Reinicie a encenação.</w:t>
      </w:r>
    </w:p>
    <w:p>
      <w:pPr/>
      <w:r>
        <w:rPr>
          <w:lang w:val="pt_PT" w:bidi="pt_PT"/>
        </w:rPr>
      </w:r>
      <w:r>
        <w:rPr>
          <w:lang w:val="pt_PT" w:bidi="pt_PT"/>
        </w:rPr>
        <w:t>Na cena quatro, Jacó ora. Jacó usa ambos os nomes para Deus — Deus e Yavé. Jacó diz a Deus: “Você me disse para retornar para casa. Você prometeu me tratar gentilmente”. Jacó lembra a Deus de o quão indigno Jacó é para receber as bênçãos de Deus. Jacó sabe que tudo o que Jacó tem é de Deus. Então Jacó pede a Deus: “Me resgate de meu irmão, Esaú”. Jacó lembra a Deus que Deus prometeu muitos descendentes para Jacó. Então Jacó permanece onde ele está a noite toda.</w:t>
      </w:r>
    </w:p>
    <w:p>
      <w:pPr/>
      <w:r>
        <w:rPr>
          <w:lang w:val="pt_PT" w:bidi="pt_PT"/>
        </w:rPr>
      </w:r>
      <w:r>
        <w:rPr>
          <w:lang w:val="pt_PT" w:bidi="pt_PT"/>
        </w:rPr>
        <w:t>Pergunte a Jacó: “Como você se sente agora que orou?”. Você pode ouvir: “Estou em paz. Sinto que Deus me ouviu. Sinto que Deus cuidará dessa situação. Não estou mais preocupado”. Reinicie a encenação.</w:t>
      </w:r>
    </w:p>
    <w:p>
      <w:pPr/>
      <w:r>
        <w:rPr>
          <w:lang w:val="pt_PT" w:bidi="pt_PT"/>
        </w:rPr>
      </w:r>
      <w:r>
        <w:rPr>
          <w:lang w:val="pt_PT" w:bidi="pt_PT"/>
        </w:rPr>
        <w:t>Na cena cinco, Jacó decide enviar alguns presentes a Esaú. Jacó toma um pouco de cada tipo de animal que Jacó tem e coloca esses animais em rebanhos. Então Jacó seleciona alguns servos para ir com os rebanhos. Jacó diz aos servos para manter uma distância entre cada rebanho. Eles devem ir à frente de Jacó. Quando o rebanho chegar a Esaú, os servos devem dizer a Esaú que os animais são um presente do servo de Esaú, Jacó, e são para o mestre de Jacó, Esaú. Ao usar linguagem como essa, Jacó está tentando acalmar Esaú ou satisfazer uma raiva persistente que Esaú pode ter. Jacó também está tentando honrar Esaú. Cada grupo de servos tinha a mesma mensagem para dar a Esaú. Jacó enviou todos os rebanhos de presente à frente. Jacó permaneceu no acampamento outra noite.</w:t>
      </w:r>
    </w:p>
    <w:p>
      <w:pPr/>
      <w:r>
        <w:rPr>
          <w:lang w:val="pt_PT" w:bidi="pt_PT"/>
        </w:rPr>
      </w:r>
      <w:r>
        <w:rPr>
          <w:lang w:val="pt_PT" w:bidi="pt_PT"/>
        </w:rPr>
        <w:t>Pergunte a Jacó: “Como você se sente agora que enviou esses presentes à frente?”. Você pode ouvir: “Acho que essa é uma boa ideia. Esaú responderá bem a minha lisonjeia — usar essas palavras educadas e o chamar de mestre. Fiz tudo o que posso para fazer as pazes. É com Esaú agora”. Pergunte aos servos: “Como vocês se sentem sobre ir em frente com os rebanhos e essa mensagem?”. Você pode ouvir: “Tenho medo, mas tenho que obedecer a meu mestre. Esaú tem um exército de 400 homens. Ele pode não aceitar esses presentes ou nossas mensagens”.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b/>
          <w:lang w:val="pt_PT" w:bidi="pt_PT"/>
        </w:rPr>
        <w:t>Os anjos</w:t>
      </w:r>
      <w:r>
        <w:rPr>
          <w:lang w:val="pt_PT" w:bidi="pt_PT"/>
        </w:rPr>
        <w:t xml:space="preserve"> de Deus vêm para encontrar Jacó. A palavra para anjos é plural. Os anjos são seres espirituais sobrenaturais que geralmente carregam mensagens de Deus. No entanto, aqui os anjos não dão a Jacó uma mensagem. Use a mesma palavra para anjos que você usou antes. </w:t>
      </w:r>
      <w:r>
        <w:rPr>
          <w:b/>
          <w:lang w:val="pt_PT" w:bidi="pt_PT"/>
        </w:rPr>
        <w:t>Anjos</w:t>
      </w:r>
      <w:r>
        <w:rPr>
          <w:lang w:val="pt_PT" w:bidi="pt_PT"/>
        </w:rPr>
        <w:t xml:space="preserve"> são discutidos no Glossário Mestre. </w:t>
      </w:r>
    </w:p>
    <w:p>
      <w:pPr/>
      <w:r>
        <w:rPr>
          <w:lang w:val="pt_PT" w:bidi="pt_PT"/>
        </w:rPr>
      </w:r>
      <w:r>
        <w:rPr>
          <w:lang w:val="pt_PT" w:bidi="pt_PT"/>
        </w:rPr>
        <w:t xml:space="preserve">Jacó disse que há anjos suficientes para ser o </w:t>
      </w:r>
      <w:r>
        <w:rPr>
          <w:b/>
          <w:lang w:val="pt_PT" w:bidi="pt_PT"/>
        </w:rPr>
        <w:t>acampamento</w:t>
      </w:r>
      <w:r>
        <w:rPr>
          <w:lang w:val="pt_PT" w:bidi="pt_PT"/>
        </w:rPr>
        <w:t xml:space="preserve"> de Deus. Aqui, a palavra acampamento é como um acampamento militar. Jacó vê esses anjos como o exército de Deus.</w:t>
      </w:r>
    </w:p>
    <w:p>
      <w:pPr/>
      <w:r>
        <w:rPr>
          <w:lang w:val="pt_PT" w:bidi="pt_PT"/>
        </w:rPr>
      </w:r>
      <w:r>
        <w:rPr>
          <w:lang w:val="pt_PT" w:bidi="pt_PT"/>
        </w:rPr>
        <w:t>A família de Jacó enche dois grandes acampamentos. Esses não são acampamentos militares. Esse acampamento é um lugar onde uma pessoa ou um grupo de pessoas pararia por uma quantidade limitada de tempo. A família de Jacó montava acampamento toda noite enquanto eles viajavam.</w:t>
      </w:r>
    </w:p>
    <w:p>
      <w:pPr/>
      <w:r>
        <w:rPr>
          <w:lang w:val="pt_PT" w:bidi="pt_PT"/>
        </w:rPr>
      </w:r>
      <w:r>
        <w:rPr>
          <w:lang w:val="pt_PT" w:bidi="pt_PT"/>
        </w:rPr>
        <w:t xml:space="preserve">Jacó descobre que Esaú vive na região de </w:t>
      </w:r>
      <w:r>
        <w:rPr>
          <w:b/>
          <w:lang w:val="pt_PT" w:bidi="pt_PT"/>
        </w:rPr>
        <w:t>Seir</w:t>
      </w:r>
      <w:r>
        <w:rPr>
          <w:lang w:val="pt_PT" w:bidi="pt_PT"/>
        </w:rPr>
        <w:t xml:space="preserve"> na terra de </w:t>
      </w:r>
      <w:r>
        <w:rPr>
          <w:b/>
          <w:lang w:val="pt_PT" w:bidi="pt_PT"/>
        </w:rPr>
        <w:t>Edom</w:t>
      </w:r>
      <w:r>
        <w:rPr>
          <w:lang w:val="pt_PT" w:bidi="pt_PT"/>
        </w:rPr>
        <w:t>. Esses nomes de lugares serão usados repetidamente nas Escrituras. Consulte o mapa para a localização dessa área.</w:t>
      </w:r>
    </w:p>
    <w:p>
      <w:pPr/>
      <w:r>
        <w:rPr>
          <w:lang w:val="pt_PT" w:bidi="pt_PT"/>
        </w:rPr>
      </w:r>
      <w:r>
        <w:rPr>
          <w:lang w:val="pt_PT" w:bidi="pt_PT"/>
        </w:rPr>
        <w:t>Mostre o mapa de Israel que tem Edom e Seir marcados nele.</w:t>
      </w:r>
    </w:p>
    <w:p>
      <w:pPr/>
      <w:r>
        <w:rPr>
          <w:lang w:val="pt_PT" w:bidi="pt_PT"/>
        </w:rPr>
      </w:r>
      <w:r>
        <w:rPr>
          <w:lang w:val="pt_PT" w:bidi="pt_PT"/>
        </w:rPr>
        <w:t xml:space="preserve">Jacó ora. Na oração, Jacó usa </w:t>
      </w:r>
      <w:r>
        <w:rPr>
          <w:b/>
          <w:lang w:val="pt_PT" w:bidi="pt_PT"/>
        </w:rPr>
        <w:t>Deus</w:t>
      </w:r>
      <w:r>
        <w:rPr>
          <w:lang w:val="pt_PT" w:bidi="pt_PT"/>
        </w:rPr>
        <w:t xml:space="preserve"> e </w:t>
      </w:r>
      <w:r>
        <w:rPr>
          <w:b/>
          <w:lang w:val="pt_PT" w:bidi="pt_PT"/>
        </w:rPr>
        <w:t>Yavé</w:t>
      </w:r>
      <w:r>
        <w:rPr>
          <w:lang w:val="pt_PT" w:bidi="pt_PT"/>
        </w:rPr>
        <w:t xml:space="preserve"> quando fala com Deus. Use a mesma palavra para "Yavé" que você usou em passagens anteriores. </w:t>
      </w:r>
      <w:r>
        <w:rPr>
          <w:b/>
          <w:lang w:val="pt_PT" w:bidi="pt_PT"/>
        </w:rPr>
        <w:t>Yavé</w:t>
      </w:r>
      <w:r>
        <w:rPr>
          <w:lang w:val="pt_PT" w:bidi="pt_PT"/>
        </w:rPr>
        <w:t xml:space="preserve"> e </w:t>
      </w:r>
      <w:r>
        <w:rPr>
          <w:b/>
          <w:lang w:val="pt_PT" w:bidi="pt_PT"/>
        </w:rPr>
        <w:t>Deus</w:t>
      </w:r>
      <w:r>
        <w:rPr>
          <w:lang w:val="pt_PT" w:bidi="pt_PT"/>
        </w:rPr>
        <w:t xml:space="preserve"> são ambos tratados no Glossário Mestre. Na oração, Jacó diz: Deus de meu avô Abraão e Deus de meu pai Isaque. Esses nomes se referem ao mesmo Deus que Jacó está adorando e orando neste momento.</w:t>
      </w:r>
    </w:p>
    <w:p>
      <w:pPr/>
      <w:r>
        <w:rPr>
          <w:lang w:val="pt_PT" w:bidi="pt_PT"/>
        </w:rPr>
      </w:r>
      <w:r>
        <w:rPr>
          <w:lang w:val="pt_PT" w:bidi="pt_PT"/>
        </w:rPr>
        <w:t xml:space="preserve">Jacó se refere a si mesmo como um </w:t>
      </w:r>
      <w:r>
        <w:rPr>
          <w:b/>
          <w:lang w:val="pt_PT" w:bidi="pt_PT"/>
        </w:rPr>
        <w:t>servo</w:t>
      </w:r>
      <w:r>
        <w:rPr>
          <w:lang w:val="pt_PT" w:bidi="pt_PT"/>
        </w:rPr>
        <w:t xml:space="preserve"> de Esaú. Jacó se refere a si mesmo como um servo de Deus. Jacó tem um monte de servos. </w:t>
      </w:r>
      <w:r>
        <w:rPr>
          <w:b/>
          <w:lang w:val="pt_PT" w:bidi="pt_PT"/>
        </w:rPr>
        <w:t>Servos</w:t>
      </w:r>
      <w:r>
        <w:rPr>
          <w:lang w:val="pt_PT" w:bidi="pt_PT"/>
        </w:rPr>
        <w:t xml:space="preserve"> está no Glossário Mestre. Em todo caso, a palavra servo significa que a pessoa obedecerá e servirá a seu mestre. Use a mesma palavra para servo que você usou antes. </w:t>
      </w:r>
    </w:p>
    <w:p>
      <w:pPr/>
      <w:r>
        <w:rPr>
          <w:lang w:val="pt_PT" w:bidi="pt_PT"/>
        </w:rPr>
      </w:r>
      <w:r>
        <w:rPr>
          <w:lang w:val="pt_PT" w:bidi="pt_PT"/>
        </w:rPr>
        <w:t xml:space="preserve">Ao enviar presentes a Esaú, Jacó estava tentando </w:t>
      </w:r>
      <w:r>
        <w:rPr>
          <w:b/>
          <w:lang w:val="pt_PT" w:bidi="pt_PT"/>
        </w:rPr>
        <w:t>apaziguar</w:t>
      </w:r>
      <w:r>
        <w:rPr>
          <w:lang w:val="pt_PT" w:bidi="pt_PT"/>
        </w:rPr>
        <w:t xml:space="preserve"> Esaú. Acalmar significa satisfazer uma pessoa fornecendo o que é necessário. Ao enviar os presentes, Jacó estava esperando que a raiva de Esaú fosse embora e Jacó e Esaú pudessem se encontrar em paz.</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32:1–21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47">
        <w:r>
          <w:rPr>
            <w:lang w:val="pt_PT" w:bidi="pt_PT"/>
          </w:rPr>
          <w:rPr>
            <w:color w:val="0000EE"/>
            <w:u w:val="single"/>
          </w:rPr>
          <w:t>Ouvir e Sentir</w:t>
        </w:r>
      </w:hyperlink>
      <w:r>
        <w:rPr>
          <w:lang w:val="pt_PT" w:bidi="pt_PT"/>
        </w:rPr>
        <w:t xml:space="preserve"> (359 KB)</w:t>
      </w:r>
      <w:r>
        <w:rPr>
          <w:lang w:val="pt_PT" w:bidi="pt_PT"/>
        </w:rPr>
      </w:r>
    </w:p>
    <w:p>
      <w:pPr>
        <w:pStyle w:val="ListBullet"/>
        <w:spacing w:line="240" w:lineRule="auto"/>
        <w:ind w:left="720"/>
      </w:pPr>
      <w:r>
        <w:rPr>
          <w:lang w:val="pt_PT" w:bidi="pt_PT"/>
        </w:rPr>
      </w:r>
      <w:hyperlink r:id="rId348">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349">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350">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351">
        <w:r>
          <w:rPr>
            <w:lang w:val="pt_PT" w:bidi="pt_PT"/>
          </w:rPr>
          <w:rPr>
            <w:color w:val="0000EE"/>
            <w:u w:val="single"/>
          </w:rPr>
          <w:t>Preenchendo as Lacunas</w:t>
        </w:r>
      </w:hyperlink>
      <w:r>
        <w:rPr>
          <w:lang w:val="pt_PT" w:bidi="pt_PT"/>
        </w:rPr>
        <w:t xml:space="preserve"> (1.6 MB)</w:t>
      </w:r>
      <w:r>
        <w:rPr>
          <w:lang w:val="pt_PT" w:bidi="pt_PT"/>
        </w:rPr>
      </w:r>
    </w:p>
    <w:p>
      <w:pPr>
        <w:pStyle w:val="ListBullet"/>
        <w:spacing w:line="240" w:lineRule="auto"/>
        <w:ind w:left="720"/>
      </w:pPr>
      <w:r>
        <w:rPr>
          <w:lang w:val="pt_PT" w:bidi="pt_PT"/>
        </w:rPr>
      </w:r>
      <w:hyperlink r:id="rId35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32:22–32</w:t>
      </w:r>
      <w:r>
        <w:rPr>
          <w:lang w:val="pt_PT" w:bidi="pt_PT"/>
        </w:rPr>
      </w:r>
    </w:p>
    <w:p>
      <w:pPr>
        <w:pStyle w:val="Heading3"/>
      </w:pPr>
      <w:r>
        <w:rPr>
          <w:lang w:val="pt_PT" w:bidi="pt_PT"/>
        </w:rPr>
        <w:t>Ouvir e Sentir</w:t>
      </w:r>
    </w:p>
    <w:p>
      <w:pPr/>
      <w:r>
        <w:rPr>
          <w:lang w:val="pt_PT" w:bidi="pt_PT"/>
        </w:rPr>
      </w:r>
      <w:r>
        <w:rPr>
          <w:lang w:val="pt_PT" w:bidi="pt_PT"/>
        </w:rPr>
        <w:t>Ouça Gênesis 32:22–32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Jacó descobriu que Esaú está em seu caminho para encontrar Jacó. Esaú está trazendo um exército de 400 homens. Jacó enviou a Esaú presentes de rebanhos de animais. Essa passagem é uma descrição narrativa do que aconteceu enquanto Jacó se preparava para encontrar Esaú quando Esaú chega.</w:t>
      </w:r>
    </w:p>
    <w:p>
      <w:pPr/>
      <w:r>
        <w:rPr>
          <w:lang w:val="pt_PT" w:bidi="pt_PT"/>
        </w:rPr>
      </w:r>
      <w:r>
        <w:rPr>
          <w:lang w:val="pt_PT" w:bidi="pt_PT"/>
        </w:rPr>
        <w:t>Jacó enviou os rebanhos de animais como presentes para Esaú. Jacó então passou a noite no acampamento. Durante a noite, Jacó se levantou. Jacó tomou as 4 mulheres: Lea e a serva de Lea, Zilpa, Raquel e a serva de Raquel, Bila, e as levou através do rio Jaboque. Jacó também levou seus 11 filhos através do rio. Eles estavam todos agora no lado sul do rio. O rio Jaboque está no país da Jordânia. O rio Jaboque tem lugares onde a água é rasa, tornando fácil cruzar o rio. Isso é chamado de margem. Jacó ficou acampado ao lado de uma margem no rio Jaboque . Depois de levar as mulheres e filhos do outro lado do Jaboque para um novo acampamento, Jacó também levou tudo o que tinha — todas as suas posses. Todos e tudo estavam do outro lado do rio, exceto Jacó. A história não nos diz por que Jacó levou todos ao outro lado do rio durante a noite. É mais perigoso cruzar à noite. Há duas interpretações sobre onde Jacó estava durante a noite. Uma interpretação diz que Jacó permaneceu no acampamento original no lado norte do rio. Outra interpretação diz que Jacó estava no mesmo lado do rio que sua família, mas não no acampamento com eles.</w:t>
      </w:r>
    </w:p>
    <w:p>
      <w:pPr/>
      <w:r>
        <w:rPr>
          <w:lang w:val="pt_PT" w:bidi="pt_PT"/>
        </w:rPr>
      </w:r>
      <w:r>
        <w:rPr>
          <w:lang w:val="pt_PT" w:bidi="pt_PT"/>
        </w:rPr>
        <w:t>Mostre o mapa da viagem de Jacó com o rio Jabboque marcado no mapa.</w:t>
      </w:r>
    </w:p>
    <w:p>
      <w:pPr/>
      <w:r>
        <w:rPr>
          <w:lang w:val="pt_PT" w:bidi="pt_PT"/>
        </w:rPr>
      </w:r>
      <w:r>
        <w:rPr>
          <w:lang w:val="pt_PT" w:bidi="pt_PT"/>
        </w:rPr>
        <w:t>Mostre uma imagem de pessoas caminhando por uma parte rasa de um rio.</w:t>
      </w:r>
    </w:p>
    <w:p>
      <w:pPr/>
      <w:r>
        <w:rPr>
          <w:lang w:val="pt_PT" w:bidi="pt_PT"/>
        </w:rPr>
      </w:r>
      <w:r>
        <w:rPr>
          <w:lang w:val="pt_PT" w:bidi="pt_PT"/>
        </w:rPr>
        <w:t>Discuta em grupo: imagine que alguém está vindo para casa como Jacó que saiu depois de roubar a bênção de Esaú. Os membros da família estão saindo para encontrar a pessoa e sua família. Como a pessoa que vem para casa estaria se sentindo? Que tipos de ações essa pessoa pode tomar para se preparar para encontrar a festa de saudação?</w:t>
      </w:r>
    </w:p>
    <w:p>
      <w:pPr/>
      <w:r>
        <w:rPr>
          <w:lang w:val="pt_PT" w:bidi="pt_PT"/>
        </w:rPr>
      </w:r>
      <w:r>
        <w:rPr>
          <w:lang w:val="pt_PT" w:bidi="pt_PT"/>
        </w:rPr>
        <w:t>Jacó estava sozinho no acampamento. Ainda era noite. Um homem veio e começou a lutar com Jacó. A luta é uma luta mão a mão com um oponente em uma tentativa de jogar o oponente para a terra. Nenhuma pessoa atinge nem bate na outra. Jacó não conhece esse homem. O homem não se identifica e não fala com Jacó.</w:t>
      </w:r>
    </w:p>
    <w:p>
      <w:pPr/>
      <w:r>
        <w:rPr>
          <w:lang w:val="pt_PT" w:bidi="pt_PT"/>
        </w:rPr>
      </w:r>
      <w:r>
        <w:rPr>
          <w:lang w:val="pt_PT" w:bidi="pt_PT"/>
        </w:rPr>
        <w:t>Mostre um vídeo curto de 2 homens ou meninos lutando.</w:t>
      </w:r>
    </w:p>
    <w:p>
      <w:pPr/>
      <w:r>
        <w:rPr>
          <w:lang w:val="pt_PT" w:bidi="pt_PT"/>
        </w:rPr>
      </w:r>
      <w:r>
        <w:rPr>
          <w:lang w:val="pt_PT" w:bidi="pt_PT"/>
        </w:rPr>
        <w:t>Pare e discuta: descreva o que os dois meninos estão fazendo no vídeo. Do que você chama esse tipo de atividade em sua cultura?</w:t>
      </w:r>
    </w:p>
    <w:p>
      <w:pPr/>
      <w:r>
        <w:rPr>
          <w:lang w:val="pt_PT" w:bidi="pt_PT"/>
        </w:rPr>
      </w:r>
      <w:r>
        <w:rPr>
          <w:lang w:val="pt_PT" w:bidi="pt_PT"/>
        </w:rPr>
        <w:t>Jacó e o homem lutaram até o amanhecer do dia. Amanhecer do dia é o momento quando a luz começa a aparecer no céu. Outra palavra para amanhecer é raiar do dia. O sol ainda não surgiu. Com o início da luz, as pessoas podem começar a ver as coisas mais claramente.</w:t>
      </w:r>
    </w:p>
    <w:p>
      <w:pPr/>
      <w:r>
        <w:rPr>
          <w:lang w:val="pt_PT" w:bidi="pt_PT"/>
        </w:rPr>
      </w:r>
      <w:r>
        <w:rPr>
          <w:lang w:val="pt_PT" w:bidi="pt_PT"/>
        </w:rPr>
        <w:t>O homem percebeu que ele não poderia jogar Jacó para a terra. O homem não poderia vencer o combate ou luta. No amanhecer do dia, o homem tocou o quadril de Jacó e puxou o quadril de seu lugar. Isso significa que o homem deslocou o quadril de Jacó. Uma vez que o quadril é deslocado, uma pessoa não pode caminhar normalmente. Como o quadril de Jacó foi deslocalizado, Jacó caminhou mancando.</w:t>
      </w:r>
    </w:p>
    <w:p>
      <w:pPr/>
      <w:r>
        <w:rPr>
          <w:lang w:val="pt_PT" w:bidi="pt_PT"/>
        </w:rPr>
      </w:r>
      <w:r>
        <w:rPr>
          <w:lang w:val="pt_PT" w:bidi="pt_PT"/>
        </w:rPr>
        <w:t>Quando Jacó e o homem começaram a lutar juntos, Jacó não sabia quem o homem era. Jacó finalmente percebe que esse homem é alguém especial.</w:t>
      </w:r>
    </w:p>
    <w:p>
      <w:pPr/>
      <w:r>
        <w:rPr>
          <w:lang w:val="pt_PT" w:bidi="pt_PT"/>
        </w:rPr>
      </w:r>
      <w:r>
        <w:rPr>
          <w:lang w:val="pt_PT" w:bidi="pt_PT"/>
        </w:rPr>
        <w:t>Depois de deslocar o quadril de Jacó, o homem fala pela primeira vez. O homem disse: “Me deixe ir porque a luz do dia está começando a aparecer”. Logo estará claro o suficiente para ver as pessoas claramente. Isso significa que Jacó deve parar de se agarrar ao homem e parar de tentar jogar o homem para a terra. Jacó se recusou a deixar o homem ir. Jacó exigiu que o homem abençoasse Jacó antes de liberar o homem ou parar de se agarrar ao homem.</w:t>
      </w:r>
    </w:p>
    <w:p>
      <w:pPr/>
      <w:r>
        <w:rPr>
          <w:lang w:val="pt_PT" w:bidi="pt_PT"/>
        </w:rPr>
      </w:r>
      <w:r>
        <w:rPr>
          <w:lang w:val="pt_PT" w:bidi="pt_PT"/>
        </w:rPr>
        <w:t>O homem perguntou a Jacó: “Qual é seu nome?”. O homem já sabia o nome de Jacó. Ao responder, Jacó estava dizendo ao homem sobre o caráter de Jacó. Jacó disse: “Meu nome é Jacó”. O nome de Jacó significa enganador. O homem disse a Jacó que Jacó agora seria chamado de Israel. O homem disse a Jacó: “Você lutou com Deus e com o homem e não desistiu”. Quando Deus mudava o nome de um homem, geralmente significava que havia uma mudança no caráter da pessoa. Jacó não é mais o enganador, mas aquele que lutou com Deus e com homens e não desistiu. Em passagens anteriores, Deus mudou o nome de Abrão para Abraão e o nome de Sarai para Sara.</w:t>
      </w:r>
    </w:p>
    <w:p>
      <w:pPr/>
      <w:r>
        <w:rPr>
          <w:lang w:val="pt_PT" w:bidi="pt_PT"/>
        </w:rPr>
      </w:r>
      <w:r>
        <w:rPr>
          <w:lang w:val="pt_PT" w:bidi="pt_PT"/>
        </w:rPr>
        <w:t>Pare e discuta: quando e por que alguém mudaria o nome de uma pessoa em sua cultura?</w:t>
      </w:r>
    </w:p>
    <w:p>
      <w:pPr/>
      <w:r>
        <w:rPr>
          <w:lang w:val="pt_PT" w:bidi="pt_PT"/>
        </w:rPr>
      </w:r>
      <w:r>
        <w:rPr>
          <w:lang w:val="pt_PT" w:bidi="pt_PT"/>
        </w:rPr>
        <w:t>Jacó perguntou ao homem o nome do homem. O homem perguntou a Jacó: “Por que você quer saber meu nome?”. Quando Jacó pergunta o nome do homem, significa que Jacó ainda não sabe quem esse homem é. Então o homem abençoou Jacó e saiu. Jacó finalmente percebe que Jacó esteve com Deus. Jacó teve um encontro direto com Deus.</w:t>
      </w:r>
    </w:p>
    <w:p>
      <w:pPr/>
      <w:r>
        <w:rPr>
          <w:lang w:val="pt_PT" w:bidi="pt_PT"/>
        </w:rPr>
      </w:r>
      <w:r>
        <w:rPr>
          <w:lang w:val="pt_PT" w:bidi="pt_PT"/>
        </w:rPr>
        <w:t xml:space="preserve">Jacó nomeou o lugar onde esse encontro aconteceu Peniel. Peniel significa </w:t>
      </w:r>
      <w:r>
        <w:rPr>
          <w:b/>
          <w:lang w:val="pt_PT" w:bidi="pt_PT"/>
        </w:rPr>
        <w:t>o Rosto de Deus</w:t>
      </w:r>
      <w:r>
        <w:rPr>
          <w:lang w:val="pt_PT" w:bidi="pt_PT"/>
        </w:rPr>
        <w:t>. Jacó disse: “Vi o rosto de Deus e sobrevivi”. No momento em que Jacó deixou Peniel, o sol estava nascendo. Jacó estava mancando por causa da ferida no quadril de Jacó.</w:t>
      </w:r>
    </w:p>
    <w:p>
      <w:pPr/>
      <w:r>
        <w:rPr>
          <w:lang w:val="pt_PT" w:bidi="pt_PT"/>
        </w:rPr>
      </w:r>
      <w:r>
        <w:rPr>
          <w:lang w:val="pt_PT" w:bidi="pt_PT"/>
        </w:rPr>
        <w:t>Pare e discuta: normalmente esse tipo de ferimento seria muito doloroso. Também seria difícil caminhar. Jacó não reclama de dor. Ele manca quando caminha. Como sua cultura trataria alguém que manca depois de uma ferida em sua perna ou quadril?</w:t>
      </w:r>
    </w:p>
    <w:p>
      <w:pPr/>
      <w:r>
        <w:rPr>
          <w:lang w:val="pt_PT" w:bidi="pt_PT"/>
        </w:rPr>
      </w:r>
      <w:r>
        <w:rPr>
          <w:lang w:val="pt_PT" w:bidi="pt_PT"/>
        </w:rPr>
        <w:t>Então o escritor interrompe a história para dar uma explicação de como esse evento influenciou as pessoas mais tarde. Como Deus deslocou o quadril de Jacó, os descendentes de Jacó não comeram carne do quadril de qualquer animal. O texto se refere aos descendentes de Jacó como os filhos de Israel ou israelitas. Israel é o novo nome de Jacó. Em vez de dizer descendentes de Jacó, eles começam a se referir a esses descendentes como filhos de Israel ou descendentes de Israel. De agora em diante nas Escrituras, eles serão chamados de descendentes de Israel. O novo nome de Jacó, Israel, é o mesmo que o nome do país de Israel.</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envia sua família e posses ao outro lado do rio Jaboque.</w:t>
      </w:r>
    </w:p>
    <w:p>
      <w:pPr/>
      <w:r>
        <w:rPr>
          <w:lang w:val="pt_PT" w:bidi="pt_PT"/>
        </w:rPr>
      </w:r>
      <w:r>
        <w:rPr>
          <w:b/>
          <w:lang w:val="pt_PT" w:bidi="pt_PT"/>
        </w:rPr>
        <w:t>Segunda cena:</w:t>
      </w:r>
      <w:r>
        <w:rPr>
          <w:lang w:val="pt_PT" w:bidi="pt_PT"/>
        </w:rPr>
        <w:t xml:space="preserve"> Jacó luta com um homem.</w:t>
      </w:r>
    </w:p>
    <w:p>
      <w:pPr/>
      <w:r>
        <w:rPr>
          <w:lang w:val="pt_PT" w:bidi="pt_PT"/>
        </w:rPr>
      </w:r>
      <w:r>
        <w:rPr>
          <w:b/>
          <w:lang w:val="pt_PT" w:bidi="pt_PT"/>
        </w:rPr>
        <w:t>Terceira cena:</w:t>
      </w:r>
      <w:r>
        <w:rPr>
          <w:lang w:val="pt_PT" w:bidi="pt_PT"/>
        </w:rPr>
        <w:t xml:space="preserve"> Jacó nomeia o lugar Peniel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 homem</w:t>
      </w:r>
    </w:p>
    <w:p>
      <w:pPr>
        <w:pStyle w:val="ListBullet"/>
        <w:spacing w:line="240" w:lineRule="auto"/>
        <w:ind w:left="720"/>
      </w:pPr>
      <w:r>
        <w:rPr>
          <w:lang w:val="pt_PT" w:bidi="pt_PT"/>
        </w:rPr>
      </w:r>
      <w:r>
        <w:rPr>
          <w:lang w:val="pt_PT" w:bidi="pt_PT"/>
        </w:rPr>
        <w:t>As 2 esposas, 2 esposas servas e filhos são mencionados. O texto menciona especificamente 11 filhos. A filha não é mencionada por nome nessa história, mas ela está lá.</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é noite depois que Jacó enviou os presentes a Esaú. Jacó e sua família vão para a cama. Então em algum momento durante a noite, Jacó se levanta e toma suas duas esposas, Raquel e Lea, suas duas esposas servas, Zilpa e Bila e todos os seus filhos e os move do outro lado do rio Jabboque do lado norte para o lado sul do rio. Jacó está acampado perto de uma margem do rio. Depois de se mudar com sua família, Jacó então envia todas as suas posses do outro lado do rio Não sabemos onde Jacó passou a noite. A história não é clara. Jacó poderia ter permanecido no lado norte do rio. Ou Jacó poderia ter cruzado o rio para o lado sul, mas foi para um lugar separado de sua família. Não importa qual lado do rio Jacó estivesse, Jacó estava sozinho durante a noite.</w:t>
      </w:r>
    </w:p>
    <w:p>
      <w:pPr/>
      <w:r>
        <w:rPr>
          <w:lang w:val="pt_PT" w:bidi="pt_PT"/>
        </w:rPr>
      </w:r>
      <w:r>
        <w:rPr>
          <w:lang w:val="pt_PT" w:bidi="pt_PT"/>
        </w:rPr>
        <w:t>Não sabemos por que Jacó escolheu cruzar o rio durante a noite. Como é escuro, cruzar o rio é mais perigoso para as pessoas e para animais. Eles não podem ver as rochas no rio ou as pedras no fundo. É mais provável que alguém escorrege e caia durante uma travessia noturna. Aparentemente, todos fizeram a travessia sem ferimentos.</w:t>
      </w:r>
    </w:p>
    <w:p>
      <w:pPr/>
      <w:r>
        <w:rPr>
          <w:lang w:val="pt_PT" w:bidi="pt_PT"/>
        </w:rPr>
      </w:r>
      <w:r>
        <w:rPr>
          <w:lang w:val="pt_PT" w:bidi="pt_PT"/>
        </w:rPr>
        <w:t>Na segunda cena em algumas traduções da Bíblia, não está claro sobre quem fez qual ação. Aqui está o que aconteceu: um homem vem e começa a lutar com Jacó. A passagem não dá uma descrição desse homem. Ele só apareceu e começou a lutar com Jacó. Jacó não parece estar com medo do homem nem pela aparência do homem. Jacó não pergunta ao homem por que ele quer lutar com Jacó. Nem Jacó, nem o homem falam enquanto eles lutam.</w:t>
      </w:r>
    </w:p>
    <w:p>
      <w:pPr/>
      <w:r>
        <w:rPr>
          <w:lang w:val="pt_PT" w:bidi="pt_PT"/>
        </w:rPr>
      </w:r>
      <w:r>
        <w:rPr>
          <w:lang w:val="pt_PT" w:bidi="pt_PT"/>
        </w:rPr>
        <w:t>Eles lutaram todo o resto da noite. Quando a luz do dia começou a aparecer, o homem viu que ele não poderia vencer a partida de luta livre, e ele deslocou o quadril de Jacó. Use palavras fortes para descrever essa ação: deslocar o quadril da articulação ou tirar o quadril da articulação. O homem disse a Jacó: “Me deixe ir”. Mesmo com seu quadril fora da articulação, Jacó não deixou o homem ir. Jacó exigiu uma bênção antes de deixar o homem ir. Nesse momento, o homem disse a Jacó: “Qual é seu nome?”. O homem faz essa pergunta a Jacó de uma maneira que deixa claro que o homem está em uma posição mais alta do que Jacó está. Jacó disse ao homem que ele era chamado Jacó. O homem então disse a Jacó que a partir desse momento Jacó seria conhecido como Israel. O homem disse a Jacó: “Você lutou com Deus e com homens e venceu”. Jacó disse: “Por favor, me diga seu nome”. Jacó estava falando educadamente porque Jacó percebe que o homem é de um status mais alto do que Jacó é. O homem não disse a Jacó seu nome. O homem abençoou Jacó.</w:t>
      </w:r>
    </w:p>
    <w:p>
      <w:pPr/>
      <w:r>
        <w:rPr>
          <w:lang w:val="pt_PT" w:bidi="pt_PT"/>
        </w:rPr>
      </w:r>
      <w:r>
        <w:rPr>
          <w:lang w:val="pt_PT" w:bidi="pt_PT"/>
        </w:rPr>
        <w:t>Na terceira cena, Jacó nomeou o lugar Peniel. Jacó disse: “Vi o rosto de Deus e minha vida foi poupada”. Jacó estava mancando por causa da ferida no quadril de Jacó. Quando o sol começou a nascer, Jacó deixou Peniel e começou a ir para a direção que Esaú estava vindo.</w:t>
      </w:r>
    </w:p>
    <w:p>
      <w:pPr/>
      <w:r>
        <w:rPr>
          <w:lang w:val="pt_PT" w:bidi="pt_PT"/>
        </w:rPr>
      </w:r>
      <w:r>
        <w:rPr>
          <w:lang w:val="pt_PT" w:bidi="pt_PT"/>
        </w:rPr>
        <w:t>A passagem termina com uma explicação sobre por que os descendentes de Jacó se recusaram a comer carne da articulação de quadril de qualquer animal. Essa recusa era uma maneira de lembrar quando Jacó lutou com o homem e o homem deslocou o quadril de Jacó.</w:t>
      </w:r>
    </w:p>
    <w:p>
      <w:pPr/>
      <w:r>
        <w:rPr>
          <w:lang w:val="pt_PT" w:bidi="pt_PT"/>
        </w:rPr>
      </w:r>
      <w:r>
        <w:rPr>
          <w:lang w:val="pt_PT" w:bidi="pt_PT"/>
        </w:rPr>
        <w:t>Pare e discuta: conte uma história do passado que explica um de seus costumes que você segue hoje. Observe como você termina a história.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 homem</w:t>
      </w:r>
    </w:p>
    <w:p>
      <w:pPr>
        <w:pStyle w:val="ListBullet"/>
        <w:spacing w:line="240" w:lineRule="auto"/>
        <w:ind w:left="720"/>
      </w:pPr>
      <w:r>
        <w:rPr>
          <w:lang w:val="pt_PT" w:bidi="pt_PT"/>
        </w:rPr>
      </w:r>
      <w:r>
        <w:rPr>
          <w:lang w:val="pt_PT" w:bidi="pt_PT"/>
        </w:rPr>
        <w:t xml:space="preserve">As 2 esposas, 2 esposas servas e filhos são mencionados. </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depois de ir para a cama, Jacó se levanta durante a noite e move suas esposas e seus filhos do outro lado do rio Jaboque. Ele também envia todas as suas posses ao outro lado do rio. Jacó está sozinho em seu acampamento.</w:t>
      </w:r>
    </w:p>
    <w:p>
      <w:pPr/>
      <w:r>
        <w:rPr>
          <w:lang w:val="pt_PT" w:bidi="pt_PT"/>
        </w:rPr>
      </w:r>
      <w:r>
        <w:rPr>
          <w:lang w:val="pt_PT" w:bidi="pt_PT"/>
        </w:rPr>
        <w:t>Pergunte a Raquel e Lea: “Como vocês se sentem sobre cruzar o rio durante a noite e fazer Jacó permanecer no outro lado?”. Você pode ouvir: “Não entendo por que tivemos que fazer isso à noite. Por que tivemos que acordar os filhos e movê-los durante a noite? Não sei por que Jacó não está conosco. Isso está me deixando muito desconfortável e com medo de amanhã. Jacó vai fugir de Esaú?”. Reinicie a encenação.</w:t>
      </w:r>
    </w:p>
    <w:p>
      <w:pPr/>
      <w:r>
        <w:rPr>
          <w:lang w:val="pt_PT" w:bidi="pt_PT"/>
        </w:rPr>
      </w:r>
      <w:r>
        <w:rPr>
          <w:lang w:val="pt_PT" w:bidi="pt_PT"/>
        </w:rPr>
        <w:t>Na segunda cena, um homem vem e começa a lutar com Jacó.</w:t>
      </w:r>
    </w:p>
    <w:p>
      <w:pPr/>
      <w:r>
        <w:rPr>
          <w:lang w:val="pt_PT" w:bidi="pt_PT"/>
        </w:rPr>
      </w:r>
      <w:r>
        <w:rPr>
          <w:lang w:val="pt_PT" w:bidi="pt_PT"/>
        </w:rPr>
        <w:t>Pergunte a Jacó: “Como você se sente sobre esse homem?”. Quem é esse homem?”. Você pode ouvir: “Não sei quem esse homem é. Nunca o vi antes. Mas ele quer lutar, então lutarei. Não vou deixar ele vencer. Mostrarei a ele o quão forte sou”. Reinicie a encenação.</w:t>
      </w:r>
    </w:p>
    <w:p>
      <w:pPr/>
      <w:r>
        <w:rPr>
          <w:lang w:val="pt_PT" w:bidi="pt_PT"/>
        </w:rPr>
      </w:r>
      <w:r>
        <w:rPr>
          <w:lang w:val="pt_PT" w:bidi="pt_PT"/>
        </w:rPr>
        <w:t>Jacó e o homem lutam o resto da noite até o amanhecer. O homem vê que ele não pode vencer, então ele tira o quadril de Jacó da articulação. Então o homem disse a Jacó: “Me deixe ir porque o amanhecer está chegando”. Jacó, mesmo com seu quadril fora da articulação, se recusou a deixar o homem ir até que o homem abençoasse Jacó.</w:t>
      </w:r>
    </w:p>
    <w:p>
      <w:pPr/>
      <w:r>
        <w:rPr>
          <w:lang w:val="pt_PT" w:bidi="pt_PT"/>
        </w:rPr>
      </w:r>
      <w:r>
        <w:rPr>
          <w:lang w:val="pt_PT" w:bidi="pt_PT"/>
        </w:rPr>
        <w:t>Pergunte a Jacó: “Como você está se sentindo sobre essa luta agora?”. Você pode ouvir: “Sou bom com isso. Veja que ele não pode vencer. Ele deslocou meu quadril e ele ainda não pôde vencer. Meu quadril dói, mas me sinto bem sobre o que fui capaz de fazer esta noite”. Pergunte a Jacó: “Por que você quer uma bênção?”. Você pode ouvir: “Esaú está vindo com um exército. Preciso de uma bênção para me dizer que tudo estará ok. Não sei como Esaú se sente agora. Tentei enviar presentes e falar de uma maneira, mas não sei se Esaú está ressentido contra mim. Preciso de mais bênção para garantir que tudo corra bem”. Reinicie a encenação.</w:t>
      </w:r>
    </w:p>
    <w:p>
      <w:pPr/>
      <w:r>
        <w:rPr>
          <w:lang w:val="pt_PT" w:bidi="pt_PT"/>
        </w:rPr>
      </w:r>
      <w:r>
        <w:rPr>
          <w:lang w:val="pt_PT" w:bidi="pt_PT"/>
        </w:rPr>
        <w:t>Jacó pede uma bênção, mas o homem muda o nome de Jacó para Israel.</w:t>
      </w:r>
    </w:p>
    <w:p>
      <w:pPr/>
      <w:r>
        <w:rPr>
          <w:lang w:val="pt_PT" w:bidi="pt_PT"/>
        </w:rPr>
      </w:r>
      <w:r>
        <w:rPr>
          <w:lang w:val="pt_PT" w:bidi="pt_PT"/>
        </w:rPr>
        <w:t>Pergunte a Jacó: “Como você se sente sobre essa mudança de nome?”. Você pode ouvir: “Significa que estive com Deus esta noite. Vi Deus. Lutei com Deus. Ainda estou vivo. Isso é incrível! Sinto-me muito bem agora. Nada ruim vai acontecer. Deus está comigo. Deus estava aqui e falou comigo e ainda estou vivo”. Reinicie a encenação.</w:t>
      </w:r>
    </w:p>
    <w:p>
      <w:pPr/>
      <w:r>
        <w:rPr>
          <w:lang w:val="pt_PT" w:bidi="pt_PT"/>
        </w:rPr>
      </w:r>
      <w:r>
        <w:rPr>
          <w:lang w:val="pt_PT" w:bidi="pt_PT"/>
        </w:rPr>
        <w:t>Jacó pergunta ao homem seu nome. O homem não responde a Jacó. O homem abençoa Jacó e sai.</w:t>
      </w:r>
    </w:p>
    <w:p>
      <w:pPr/>
      <w:r>
        <w:rPr>
          <w:lang w:val="pt_PT" w:bidi="pt_PT"/>
        </w:rPr>
      </w:r>
      <w:r>
        <w:rPr>
          <w:lang w:val="pt_PT" w:bidi="pt_PT"/>
        </w:rPr>
        <w:t xml:space="preserve">Na cena três, depois que o homem sai, Jacó muda o nome do lugar. Jacó nomeia Peniel porque Jacó viu o rosto de Deus e viveu. A palavra </w:t>
      </w:r>
      <w:r>
        <w:rPr>
          <w:b/>
          <w:lang w:val="pt_PT" w:bidi="pt_PT"/>
        </w:rPr>
        <w:t>Peniel</w:t>
      </w:r>
      <w:r>
        <w:rPr>
          <w:lang w:val="pt_PT" w:bidi="pt_PT"/>
        </w:rPr>
        <w:t xml:space="preserve"> significa </w:t>
      </w:r>
      <w:r>
        <w:rPr>
          <w:b/>
          <w:lang w:val="pt_PT" w:bidi="pt_PT"/>
        </w:rPr>
        <w:t>rosto de Deus</w:t>
      </w:r>
      <w:r>
        <w:rPr>
          <w:lang w:val="pt_PT" w:bidi="pt_PT"/>
        </w:rPr>
        <w:t>. O sol estava surgindo, então Jacó deixou esse lugar mancando.</w:t>
      </w:r>
    </w:p>
    <w:p>
      <w:pPr/>
      <w:r>
        <w:rPr>
          <w:lang w:val="pt_PT" w:bidi="pt_PT"/>
        </w:rPr>
      </w:r>
      <w:r>
        <w:rPr>
          <w:lang w:val="pt_PT" w:bidi="pt_PT"/>
        </w:rPr>
        <w:t>Pergunte a Jacó: “Como você se sente?”. Você pode ouvir: “Não dormi a noite toda. Lutei com esse homem. Minha perna dói. Não consigo caminhar normalmente. Estou mancando. Mas estava com Deus ontem à noite e estou tão pronto para hoje. Sei que Deus está comigo”. Pergunte a Raquel e Lea: “Como vocês se sentem quando veem Jacó vindo?”. Você pode ouvir: “Estou tão aliviado por ver Jacó. Não sabia o que estava acontecendo ontem à noite. Por que Jacó está mancando? O que Jacó fez? Espero que Jacó esteja bem. O que acontecerá se Esaú atacar e Jacó estiver ferido? Estou com medo esta manhã”. Reinicie a encenação.</w:t>
      </w:r>
    </w:p>
    <w:p>
      <w:pPr/>
      <w:r>
        <w:rPr>
          <w:lang w:val="pt_PT" w:bidi="pt_PT"/>
        </w:rPr>
      </w:r>
      <w:r>
        <w:rPr>
          <w:lang w:val="pt_PT" w:bidi="pt_PT"/>
        </w:rPr>
        <w:t>O escritor então explica que os descendentes de Jacó, as pessoas ou filhos de Israel, se recusam a comer carne da articulação de quadril de qualquer animal por causa do que aconteceu na noite que Jacó lutou com o homem.</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Jacó </w:t>
      </w:r>
      <w:r>
        <w:rPr>
          <w:b/>
          <w:lang w:val="pt_PT" w:bidi="pt_PT"/>
        </w:rPr>
        <w:t>lutou</w:t>
      </w:r>
      <w:r>
        <w:rPr>
          <w:lang w:val="pt_PT" w:bidi="pt_PT"/>
        </w:rPr>
        <w:t xml:space="preserve"> a noite toda com um homem. A luta é uma briga entre duas pessoas. Cada pessoa está tentando jogar a outra pessoa na terra. Nenhuma pessoa bate na outra. Se a luta não é um esporte ou não é conhecida na cultura, é possível dizer que Jacó lutou com um homem durante a noite. Outra maneira de descrever a luta é dizer que os dois homens tentaram jogar o outro homem na terra. Os dois homens lutaram assim a noite toda.</w:t>
      </w:r>
    </w:p>
    <w:p>
      <w:pPr/>
      <w:r>
        <w:rPr>
          <w:lang w:val="pt_PT" w:bidi="pt_PT"/>
        </w:rPr>
      </w:r>
      <w:r>
        <w:rPr>
          <w:lang w:val="pt_PT" w:bidi="pt_PT"/>
        </w:rPr>
        <w:t>O homem deslocou o quadril de Jacó. Isso significa que o osso da perna é puxado do osso do quadril para que a articulação não funcione mais como deve funcionar. Jacó caminhou mancado depois desse deslocamento. Mancar significa que Jacó não podia caminhar normalmente.</w:t>
      </w:r>
    </w:p>
    <w:p>
      <w:pPr/>
      <w:r>
        <w:rPr>
          <w:lang w:val="pt_PT" w:bidi="pt_PT"/>
        </w:rPr>
      </w:r>
      <w:r>
        <w:rPr>
          <w:lang w:val="pt_PT" w:bidi="pt_PT"/>
        </w:rPr>
        <w:t xml:space="preserve">O homem abençoou </w:t>
      </w:r>
      <w:r>
        <w:rPr>
          <w:b/>
          <w:lang w:val="pt_PT" w:bidi="pt_PT"/>
        </w:rPr>
        <w:t>Jacó</w:t>
      </w:r>
      <w:r>
        <w:rPr>
          <w:lang w:val="pt_PT" w:bidi="pt_PT"/>
        </w:rPr>
        <w:t xml:space="preserve">. Use a mesma palavra para benção que você usou em passagens anteriores. </w:t>
      </w:r>
      <w:r>
        <w:rPr>
          <w:lang w:val="pt_PT" w:bidi="pt_PT"/>
        </w:rPr>
        <w:t>Abençoar</w:t>
      </w:r>
      <w:r>
        <w:rPr>
          <w:lang w:val="pt_PT" w:bidi="pt_PT"/>
        </w:rPr>
        <w:t xml:space="preserve"> está no Glossário Mestre. </w:t>
      </w:r>
    </w:p>
    <w:p>
      <w:pPr/>
      <w:r>
        <w:rPr>
          <w:lang w:val="pt_PT" w:bidi="pt_PT"/>
        </w:rPr>
      </w:r>
      <w:r>
        <w:rPr>
          <w:lang w:val="pt_PT" w:bidi="pt_PT"/>
        </w:rPr>
        <w:t xml:space="preserve">O nome de Jacó foi mudado para </w:t>
      </w:r>
      <w:r>
        <w:rPr>
          <w:b/>
          <w:lang w:val="pt_PT" w:bidi="pt_PT"/>
        </w:rPr>
        <w:t>Israel</w:t>
      </w:r>
      <w:r>
        <w:rPr>
          <w:lang w:val="pt_PT" w:bidi="pt_PT"/>
        </w:rPr>
        <w:t xml:space="preserve">. Consulte a discussão de </w:t>
      </w:r>
      <w:r>
        <w:rPr>
          <w:lang w:val="pt_PT" w:bidi="pt_PT"/>
        </w:rPr>
        <w:t>Israel</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32:22–32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53">
        <w:r>
          <w:rPr>
            <w:lang w:val="pt_PT" w:bidi="pt_PT"/>
          </w:rPr>
          <w:rPr>
            <w:color w:val="0000EE"/>
            <w:u w:val="single"/>
          </w:rPr>
          <w:t>Ouvir e Sentir</w:t>
        </w:r>
      </w:hyperlink>
      <w:r>
        <w:rPr>
          <w:lang w:val="pt_PT" w:bidi="pt_PT"/>
        </w:rPr>
        <w:t xml:space="preserve"> (397 KB)</w:t>
      </w:r>
      <w:r>
        <w:rPr>
          <w:lang w:val="pt_PT" w:bidi="pt_PT"/>
        </w:rPr>
      </w:r>
    </w:p>
    <w:p>
      <w:pPr>
        <w:pStyle w:val="ListBullet"/>
        <w:spacing w:line="240" w:lineRule="auto"/>
        <w:ind w:left="720"/>
      </w:pPr>
      <w:r>
        <w:rPr>
          <w:lang w:val="pt_PT" w:bidi="pt_PT"/>
        </w:rPr>
      </w:r>
      <w:hyperlink r:id="rId354">
        <w:r>
          <w:rPr>
            <w:lang w:val="pt_PT" w:bidi="pt_PT"/>
          </w:rPr>
          <w:rPr>
            <w:color w:val="0000EE"/>
            <w:u w:val="single"/>
          </w:rPr>
          <w:t>Preparando o Cenário</w:t>
        </w:r>
      </w:hyperlink>
      <w:r>
        <w:rPr>
          <w:lang w:val="pt_PT" w:bidi="pt_PT"/>
        </w:rPr>
        <w:t xml:space="preserve"> (4.4 MB)</w:t>
      </w:r>
      <w:r>
        <w:rPr>
          <w:lang w:val="pt_PT" w:bidi="pt_PT"/>
        </w:rPr>
      </w:r>
    </w:p>
    <w:p>
      <w:pPr>
        <w:pStyle w:val="ListBullet"/>
        <w:spacing w:line="240" w:lineRule="auto"/>
        <w:ind w:left="720"/>
      </w:pPr>
      <w:r>
        <w:rPr>
          <w:lang w:val="pt_PT" w:bidi="pt_PT"/>
        </w:rPr>
      </w:r>
      <w:hyperlink r:id="rId355">
        <w:r>
          <w:rPr>
            <w:lang w:val="pt_PT" w:bidi="pt_PT"/>
          </w:rPr>
          <w:rPr>
            <w:color w:val="0000EE"/>
            <w:u w:val="single"/>
          </w:rPr>
          <w:t>Identificando as Cenas</w:t>
        </w:r>
      </w:hyperlink>
      <w:r>
        <w:rPr>
          <w:lang w:val="pt_PT" w:bidi="pt_PT"/>
        </w:rPr>
        <w:t xml:space="preserve"> (3.2 MB)</w:t>
      </w:r>
      <w:r>
        <w:rPr>
          <w:lang w:val="pt_PT" w:bidi="pt_PT"/>
        </w:rPr>
      </w:r>
    </w:p>
    <w:p>
      <w:pPr>
        <w:pStyle w:val="ListBullet"/>
        <w:spacing w:line="240" w:lineRule="auto"/>
        <w:ind w:left="720"/>
      </w:pPr>
      <w:r>
        <w:rPr>
          <w:lang w:val="pt_PT" w:bidi="pt_PT"/>
        </w:rPr>
      </w:r>
      <w:hyperlink r:id="rId356">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357">
        <w:r>
          <w:rPr>
            <w:lang w:val="pt_PT" w:bidi="pt_PT"/>
          </w:rPr>
          <w:rPr>
            <w:color w:val="0000EE"/>
            <w:u w:val="single"/>
          </w:rPr>
          <w:t>Preenchendo as Lacunas</w:t>
        </w:r>
      </w:hyperlink>
      <w:r>
        <w:rPr>
          <w:lang w:val="pt_PT" w:bidi="pt_PT"/>
        </w:rPr>
        <w:t xml:space="preserve"> (714 KB)</w:t>
      </w:r>
      <w:r>
        <w:rPr>
          <w:lang w:val="pt_PT" w:bidi="pt_PT"/>
        </w:rPr>
      </w:r>
    </w:p>
    <w:p>
      <w:pPr>
        <w:pStyle w:val="ListBullet"/>
        <w:spacing w:line="240" w:lineRule="auto"/>
        <w:ind w:left="720"/>
      </w:pPr>
      <w:r>
        <w:rPr>
          <w:lang w:val="pt_PT" w:bidi="pt_PT"/>
        </w:rPr>
      </w:r>
      <w:hyperlink r:id="rId35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33:1–20</w:t>
      </w:r>
      <w:r>
        <w:rPr>
          <w:lang w:val="pt_PT" w:bidi="pt_PT"/>
        </w:rPr>
      </w:r>
    </w:p>
    <w:p>
      <w:pPr>
        <w:pStyle w:val="Heading3"/>
      </w:pPr>
      <w:r>
        <w:rPr>
          <w:lang w:val="pt_PT" w:bidi="pt_PT"/>
        </w:rPr>
        <w:t>Ouvir e Sentir</w:t>
      </w:r>
    </w:p>
    <w:p>
      <w:pPr/>
      <w:r>
        <w:rPr>
          <w:lang w:val="pt_PT" w:bidi="pt_PT"/>
        </w:rPr>
      </w:r>
      <w:r>
        <w:rPr>
          <w:lang w:val="pt_PT" w:bidi="pt_PT"/>
        </w:rPr>
        <w:t>Ouça Gênesis 33:1–20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de lutar a noite toda, Jacó deixou Peniel, o lugar onde ele lutou com o homem, e se juntou a sua família. O sol estava nascendo. Jacó olhou para cima e viu Esaú vindo com um exército de 400 homens. Esaú é o irmão gêmeo de Jacó. Esaú havia vendido seu direito de nascença a Jacó. Jacó roubou a bênção de Esaú como o filho mais velho. Como Esaú ameaçou matar Jacó, Jacó foi para Harã. Eles não viram um ao outro por 20 anos. Agora Esaú está se aproximando de Jacó. Essa passagem é um conto narrativo do encontro de Jacó com Esaú.</w:t>
      </w:r>
    </w:p>
    <w:p>
      <w:pPr/>
      <w:r>
        <w:rPr>
          <w:lang w:val="pt_PT" w:bidi="pt_PT"/>
        </w:rPr>
      </w:r>
      <w:r>
        <w:rPr>
          <w:lang w:val="pt_PT" w:bidi="pt_PT"/>
        </w:rPr>
        <w:t>Jacó organizou as esposas e filhos antes de Esaú chegar. Jacó colocou Bila com seus 2 filhos e Zilpa com seus 2 filhos na frente. Então Jacó colocou Lea com seus 6 filhos e filha atrás de Zilpa e Bila. Então Jacó colocou Raquel e seu filho. Jacó organizou a família de acordo com sua importância para Jacó. Jacó colocou Raquel e seu filho como os últimos a ser apresentados a Esaú. Jacó foi na frente das esposas e filhos. Esta é a primeira vez que vemos Jacó tomando a posição de liderança. Enquanto Jacó se aproximava de Esaú, Jacó se curvou na terra 7 vezes para mostrar respeito a Esaú. Isso significa que Jacó colocou seu rosto na terra. Inclinar-se 7 vezes era uma maneira de aumentar a honra que era mostrada à pessoa que se aproximava. Esaú correu para Jacó e abraçou e beijou Jacó na bochecha. Tanto Jacó quanto Esaú choraram.</w:t>
      </w:r>
    </w:p>
    <w:p>
      <w:pPr/>
      <w:r>
        <w:rPr>
          <w:lang w:val="pt_PT" w:bidi="pt_PT"/>
        </w:rPr>
      </w:r>
      <w:r>
        <w:rPr>
          <w:lang w:val="pt_PT" w:bidi="pt_PT"/>
        </w:rPr>
        <w:t>Pare e discuta: conte uma história sobre alguém que foi embora por um longo tempo retornando para casa. Como a família em casa recebe essa pessoa? Qual é o comportamento da pessoa retornando para casa?</w:t>
      </w:r>
    </w:p>
    <w:p>
      <w:pPr/>
      <w:r>
        <w:rPr>
          <w:lang w:val="pt_PT" w:bidi="pt_PT"/>
        </w:rPr>
      </w:r>
      <w:r>
        <w:rPr>
          <w:lang w:val="pt_PT" w:bidi="pt_PT"/>
        </w:rPr>
        <w:t>Esaú e seu exército de 400 vieram de Seir. Jacó veio de Harã. Eles estão se encontrando no rio Jaboque.</w:t>
      </w:r>
    </w:p>
    <w:p>
      <w:pPr/>
      <w:r>
        <w:rPr>
          <w:lang w:val="pt_PT" w:bidi="pt_PT"/>
        </w:rPr>
      </w:r>
      <w:r>
        <w:rPr>
          <w:lang w:val="pt_PT" w:bidi="pt_PT"/>
        </w:rPr>
        <w:t>Mostre um mapa que tem Harã, Seir, o rio Jaboque e Berseba marcados.</w:t>
      </w:r>
    </w:p>
    <w:p>
      <w:pPr/>
      <w:r>
        <w:rPr>
          <w:lang w:val="pt_PT" w:bidi="pt_PT"/>
        </w:rPr>
      </w:r>
      <w:r>
        <w:rPr>
          <w:lang w:val="pt_PT" w:bidi="pt_PT"/>
        </w:rPr>
        <w:t>Esaú olhou para cima e notou as mulheres e filhos atrás de Jacó. Esaú perguntou quem essas pessoas eram. Jacó apresentou sua família dizendo: “Esses são os filhos que Deus graciosamente me deu”. Cada mulher com seus filhos veio à frente e se curvou a Esaú. Zilpa e Bila caminharam juntos seguidos por Lea e finalmente Raquel.</w:t>
      </w:r>
    </w:p>
    <w:p>
      <w:pPr/>
      <w:r>
        <w:rPr>
          <w:lang w:val="pt_PT" w:bidi="pt_PT"/>
        </w:rPr>
      </w:r>
      <w:r>
        <w:rPr>
          <w:lang w:val="pt_PT" w:bidi="pt_PT"/>
        </w:rPr>
        <w:t>Esaú perguntou sobre os rebanhos que Esaú havia encontrado no caminho. Jacó explicou que esses eram presentes de Jacó a Esaú. Jacó quer a amizade de Esaú. Jacó fala de uma maneira muito lisonjeira com Esaú. Jacó diz que ver o rosto de Esaú é como ver o rosto de Deus. Outra maneira de dizer isso é dizer: “Encontrar você é como encontrar Deus” ou “Ver você é como ver Deus”. No início, Esaú faz a coisa culturalmente aceitável e recusa os presentes, mas Jacó continua insistindo e finalmente Esaú aceita os presentes dos rebanhos de animais que Jacó havia enviado.</w:t>
      </w:r>
    </w:p>
    <w:p>
      <w:pPr/>
      <w:r>
        <w:rPr>
          <w:lang w:val="pt_PT" w:bidi="pt_PT"/>
        </w:rPr>
      </w:r>
      <w:r>
        <w:rPr>
          <w:lang w:val="pt_PT" w:bidi="pt_PT"/>
        </w:rPr>
        <w:t>Pare e discuta: conte uma história sobre um homem que fez algo contra outro homem. Quando eles se encontram, o primeiro homem usa linguagem muito lisonjeira para o outro homem. O primeiro homem não diz: “Sinto muito pelo que fiz”. Mas o homem continua dizendo coisas muito lisonjeiras ao segundo homem. Observe a linguagem sendo usada. Como o segundo homem reage a esse tipo de palavras lisonjeiras? Fale sobre por que o primeiro homem usa essas palavras lisonjeiras para o segundo homem.</w:t>
      </w:r>
    </w:p>
    <w:p>
      <w:pPr/>
      <w:r>
        <w:rPr>
          <w:lang w:val="pt_PT" w:bidi="pt_PT"/>
        </w:rPr>
      </w:r>
      <w:r>
        <w:rPr>
          <w:lang w:val="pt_PT" w:bidi="pt_PT"/>
        </w:rPr>
        <w:t>Esaú convida Jacó a vir a Seir com Esaú. Esaú pede a Jacó para viajar naquele dia com Esaú. Jacó fala de uma maneira muito lisonjeira com Esaú. Enquanto Jacó e Esaú falam juntos, Esaú chama Jacó de “irmão” enquanto Jacó se chama de servo de Esaú. Jacó usa termos como servo ou chama Esaú de “Meu Senhor” ou “mestre” toda vez que Jacó fala com Esaú. Jacó diz que os animais e filhos precisam viajar lentamente. Jacó insiste que Esaú retorne para casa e Jacó seguirá em um ritmo lento. Jacó promete ir para Esaú em Seir.</w:t>
      </w:r>
    </w:p>
    <w:p>
      <w:pPr/>
      <w:r>
        <w:rPr>
          <w:lang w:val="pt_PT" w:bidi="pt_PT"/>
        </w:rPr>
      </w:r>
      <w:r>
        <w:rPr>
          <w:lang w:val="pt_PT" w:bidi="pt_PT"/>
        </w:rPr>
        <w:t>Esaú aceita que Jacó precisa seguir em um ritmo mais lento. Esaú se oferece para deixar parte do exército com Jacó para proteção e guiar Jacó para Seir. Jacó continua a falar de uma maneira muito lisonjeira, chamando Esaú de “Meu Senhor”. Dizer “Meu Senhor” ou “Mestre” dessa maneira é mostrar respeito e dizer que Esaú deve receber essa honra e respeito de Jacó. Jacó recusa a oferta dos homens para acompanhar Jacó e sua família.</w:t>
      </w:r>
    </w:p>
    <w:p>
      <w:pPr/>
      <w:r>
        <w:rPr>
          <w:lang w:val="pt_PT" w:bidi="pt_PT"/>
        </w:rPr>
      </w:r>
      <w:r>
        <w:rPr>
          <w:lang w:val="pt_PT" w:bidi="pt_PT"/>
        </w:rPr>
        <w:t>Esaú vai no mesmo dia para retornar a Seir. Esaú leva o exército de 400 homens de volta com ele para Seir. A passagem não diz que Jacó e Esaú compartilharam uma refeição juntos.</w:t>
      </w:r>
    </w:p>
    <w:p>
      <w:pPr/>
      <w:r>
        <w:rPr>
          <w:lang w:val="pt_PT" w:bidi="pt_PT"/>
        </w:rPr>
      </w:r>
      <w:r>
        <w:rPr>
          <w:lang w:val="pt_PT" w:bidi="pt_PT"/>
        </w:rPr>
        <w:t>Pare e discuta: você acha que Jacó confia em Esaú? O que você vê nessa história que mostra desconfiança? O que você vê que mostra confiança?</w:t>
      </w:r>
    </w:p>
    <w:p>
      <w:pPr/>
      <w:r>
        <w:rPr>
          <w:lang w:val="pt_PT" w:bidi="pt_PT"/>
        </w:rPr>
      </w:r>
      <w:r>
        <w:rPr>
          <w:lang w:val="pt_PT" w:bidi="pt_PT"/>
        </w:rPr>
        <w:t>Jacó não foi para Seir. Jacó foi para um lugar chamado Sucote. Isso está localizado no Vale do Jordão perto de onde o rio Jaboque entra no rio Jordão. O nome Sucote significa abrigos. Enquanto em Sucote, Jacó construiu uma casa e fez abrigos para os animais. Jacó permaneceu lá por um tempo e então cruzou o rio Jordão.</w:t>
      </w:r>
    </w:p>
    <w:p>
      <w:pPr/>
      <w:r>
        <w:rPr>
          <w:lang w:val="pt_PT" w:bidi="pt_PT"/>
        </w:rPr>
      </w:r>
      <w:r>
        <w:rPr>
          <w:lang w:val="pt_PT" w:bidi="pt_PT"/>
        </w:rPr>
        <w:t>Mostre o mapa com Peniel e Sucote marcados.</w:t>
      </w:r>
    </w:p>
    <w:p>
      <w:pPr/>
      <w:r>
        <w:rPr>
          <w:lang w:val="pt_PT" w:bidi="pt_PT"/>
        </w:rPr>
      </w:r>
      <w:r>
        <w:rPr>
          <w:lang w:val="pt_PT" w:bidi="pt_PT"/>
        </w:rPr>
        <w:t>Jacó chegou a Siquém na terra de Canaã. Siquém está localizado nas montanhas ao norte de Jerusalém. A primeira parada de Abraão em Canaã era em Siquém. Siquém é onde Deus falou com Abraão e disse: “Darei essa terra a seus descendentes”. Abraão construiu um altar lá e dedicou a Deus. Jacó veio a Siquém e montou seu acampamento fora da cidade. Jacó comprou um lote de terra da família de um homem chamado Hamor que era o pai de um homem chamado Siquém. Jacó pagou 100 peças de prata por esse lote de terra. Ninguém sabe o valor exato das peças de prata.</w:t>
      </w:r>
    </w:p>
    <w:p>
      <w:pPr/>
      <w:r>
        <w:rPr>
          <w:lang w:val="pt_PT" w:bidi="pt_PT"/>
        </w:rPr>
      </w:r>
      <w:r>
        <w:rPr>
          <w:lang w:val="pt_PT" w:bidi="pt_PT"/>
        </w:rPr>
        <w:t>Mostre o mapa novamente. Deve ter a localização de Siquém marcada. Observe que Siquém está do outro lado de Sucote e ao norte de Berseba.</w:t>
      </w:r>
    </w:p>
    <w:p>
      <w:pPr/>
      <w:r>
        <w:rPr>
          <w:lang w:val="pt_PT" w:bidi="pt_PT"/>
        </w:rPr>
      </w:r>
      <w:r>
        <w:rPr>
          <w:lang w:val="pt_PT" w:bidi="pt_PT"/>
        </w:rPr>
        <w:t xml:space="preserve">Jacó construiu um altar no pedaço de terra que Jacó havia comprado. Jacó nomeou esse altar </w:t>
      </w:r>
      <w:r>
        <w:rPr>
          <w:b/>
          <w:lang w:val="pt_PT" w:bidi="pt_PT"/>
        </w:rPr>
        <w:t>El-Elohe-Israel</w:t>
      </w:r>
      <w:r>
        <w:rPr>
          <w:lang w:val="pt_PT" w:bidi="pt_PT"/>
        </w:rPr>
        <w:t>, que significa Deus é o Deus de Israel. O nome de Jacó foi mudado para Israel quando Jacó lutou com o homem a noite toda em Peniel ao lado do rio Jaboque.</w:t>
      </w:r>
    </w:p>
    <w:p>
      <w:pPr/>
      <w:r>
        <w:rPr>
          <w:lang w:val="pt_PT" w:bidi="pt_PT"/>
        </w:rPr>
      </w:r>
      <w:r>
        <w:rPr>
          <w:lang w:val="pt_PT" w:bidi="pt_PT"/>
        </w:rPr>
        <w:t>Mostre o mapa novamente com Peniel marcado, bem como Siquém, onde Jacó agora está.</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e Esaú se encontram. Esaú convida Jacó a ir a Seir. Jacó promete ir mais tarde. Esaú aceita os presentes de Jacó e sai.</w:t>
      </w:r>
    </w:p>
    <w:p>
      <w:pPr/>
      <w:r>
        <w:rPr>
          <w:lang w:val="pt_PT" w:bidi="pt_PT"/>
        </w:rPr>
      </w:r>
      <w:r>
        <w:rPr>
          <w:b/>
          <w:lang w:val="pt_PT" w:bidi="pt_PT"/>
        </w:rPr>
        <w:t>Segunda cena:</w:t>
      </w:r>
      <w:r>
        <w:rPr>
          <w:lang w:val="pt_PT" w:bidi="pt_PT"/>
        </w:rPr>
        <w:t xml:space="preserve"> Jacó vai para Sucote e fica por algum tempo.</w:t>
      </w:r>
    </w:p>
    <w:p>
      <w:pPr/>
      <w:r>
        <w:rPr>
          <w:lang w:val="pt_PT" w:bidi="pt_PT"/>
        </w:rPr>
      </w:r>
      <w:r>
        <w:rPr>
          <w:b/>
          <w:lang w:val="pt_PT" w:bidi="pt_PT"/>
        </w:rPr>
        <w:t>Terceira cena:</w:t>
      </w:r>
      <w:r>
        <w:rPr>
          <w:lang w:val="pt_PT" w:bidi="pt_PT"/>
        </w:rPr>
        <w:t xml:space="preserve"> Jacó se muda para Siquém, compra terra e constrói um altar.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Os filhos de 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O exército de Esaú de 400 homens</w:t>
      </w:r>
    </w:p>
    <w:p>
      <w:pPr>
        <w:pStyle w:val="ListBullet"/>
        <w:spacing w:line="240" w:lineRule="auto"/>
        <w:ind w:left="720"/>
      </w:pPr>
      <w:r>
        <w:rPr>
          <w:lang w:val="pt_PT" w:bidi="pt_PT"/>
        </w:rPr>
      </w:r>
      <w:r>
        <w:rPr>
          <w:lang w:val="pt_PT" w:bidi="pt_PT"/>
        </w:rPr>
        <w:t>A família de Hamor</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a noite de luta termina. Jacó estava mancando por causa da ferida no quadril de Jacó. O sol nasceu. Jacó olha para cima e vê que Esaú com um exército de 400 homens está se aproximando. Jacó coloca as duas esposas servas, Zilpa e Bila, na frente e cada mulher tinha seus 2 filhos com ela. Então Jacó colocou Lea com seus 6 filhos e filha. Finalmente, atrás dos outros, Jacó colocou Raquel com seu filho. Então Jacó foi em frente para encontrar Esaú. Jacó parou para se curvar com seu rosto na terra 7 vezes enquanto Jacó se aproximava de Esaú. Depois da sétima vez que Jacó se curvou com seu rosto na terra, Esaú correu para encontrar Jacó. Esaú abraçou Jacó ou Esaú jogou seus braços ao redor do pescoço de Jacó. Esaú beijou Jacó. Ambos os homens começaram a chorar lágrimas de alegria. Jacó e Esaú não viram um ao outro por 20 anos. Quando Jacó saiu para Harã, Esaú ficou tão zangado que queria matar Jacó.</w:t>
      </w:r>
    </w:p>
    <w:p>
      <w:pPr/>
      <w:r>
        <w:rPr>
          <w:lang w:val="pt_PT" w:bidi="pt_PT"/>
        </w:rPr>
      </w:r>
      <w:r>
        <w:rPr>
          <w:lang w:val="pt_PT" w:bidi="pt_PT"/>
        </w:rPr>
        <w:t>Primeiro Esaú vê as mulheres e filhos e pergunta a Jacó quem essas pessoas são. Jacó explica que eles são suas esposas e filhos. Cada mulher vem à frente para se curvar diante de Esaú. Zilpa e Bila caminharam juntos. Cada mulher tinha seus 2 filhos com ela. Então Lea veio à frente para se curvar. Lea tem seus 6 filhos e uma filha. Então Raquel com seu filho vem à frente.</w:t>
      </w:r>
    </w:p>
    <w:p>
      <w:pPr/>
      <w:r>
        <w:rPr>
          <w:lang w:val="pt_PT" w:bidi="pt_PT"/>
        </w:rPr>
      </w:r>
      <w:r>
        <w:rPr>
          <w:lang w:val="pt_PT" w:bidi="pt_PT"/>
        </w:rPr>
        <w:t>Então Esaú pergunta sobre os rebanhos que ele viu no caminho. Jacó explica que eles são presentes. Jacó usa linguagem muito lisonjeira quando fala com Esaú. Jacó chama Esaú de “Meu senhor” ou “Mestre” e diz outras frases lisonjeiras como: “Ver seu rosto é como ver o rosto de Deus”. Jacó pede a Esaú para aceitar os presentes. No início, Esaú recusa, mas Jacó continua insistindo e finalmente Esaú aceita os presentes. As pessoas nessa cultura normalmente recusavam presentes nas primeiras vezes que eles fossem oferecidos.</w:t>
      </w:r>
    </w:p>
    <w:p>
      <w:pPr/>
      <w:r>
        <w:rPr>
          <w:lang w:val="pt_PT" w:bidi="pt_PT"/>
        </w:rPr>
      </w:r>
      <w:r>
        <w:rPr>
          <w:lang w:val="pt_PT" w:bidi="pt_PT"/>
        </w:rPr>
        <w:t>Esaú convida Jacó a vir a Seir com Esaú. Jacó diz que ele irá, mas tem que viajar mais lentamente do que Esaú. Jacó explica que a viagem tem que ser lenta por causa dos filhos jovens e animais jovens. Esaú aceita essa explicação.</w:t>
      </w:r>
    </w:p>
    <w:p>
      <w:pPr/>
      <w:r>
        <w:rPr>
          <w:lang w:val="pt_PT" w:bidi="pt_PT"/>
        </w:rPr>
      </w:r>
      <w:r>
        <w:rPr>
          <w:lang w:val="pt_PT" w:bidi="pt_PT"/>
        </w:rPr>
        <w:t>Esaú se oferece para deixar alguns dos homens do exército para proteger Jacó e servir como guias. Jacó novamente recusa. Finalmente, Esaú toma seu exército e parte para retornar a Seir. Esaú vai embora no mesmo dia que ele chegou.</w:t>
      </w:r>
    </w:p>
    <w:p>
      <w:pPr/>
      <w:r>
        <w:rPr>
          <w:lang w:val="pt_PT" w:bidi="pt_PT"/>
        </w:rPr>
      </w:r>
      <w:r>
        <w:rPr>
          <w:lang w:val="pt_PT" w:bidi="pt_PT"/>
        </w:rPr>
        <w:t>Na cena dois, Esaú vai para Seir, mas Jacó vai para Sucote, que é uma direção completamente diferente. Jacó havia prometido seguir Esaú, mas Jacó vira para o oeste e desce para o vale do Jordão perto de onde o rio Jaboque entra no rio Jordão. Jacó constrói uma casa lá. Jacó faz abrigos para os animais. O lugar onde Jacó fica é chamado Sucote, que significa abrigos.</w:t>
      </w:r>
    </w:p>
    <w:p>
      <w:pPr/>
      <w:r>
        <w:rPr>
          <w:lang w:val="pt_PT" w:bidi="pt_PT"/>
        </w:rPr>
      </w:r>
      <w:r>
        <w:rPr>
          <w:lang w:val="pt_PT" w:bidi="pt_PT"/>
        </w:rPr>
        <w:t>Mostre o mapa com Peniel e Sucote marcados.</w:t>
      </w:r>
    </w:p>
    <w:p>
      <w:pPr/>
      <w:r>
        <w:rPr>
          <w:lang w:val="pt_PT" w:bidi="pt_PT"/>
        </w:rPr>
      </w:r>
      <w:r>
        <w:rPr>
          <w:lang w:val="pt_PT" w:bidi="pt_PT"/>
        </w:rPr>
        <w:t>Na cena três, Jacó deixa Sucote e cruza o rio Jordão. Jacó viaja para o oeste para as montanhas e vem para um lugar chamado Siquém. Siquém é onde Abraão fez sua primeira parada em seu caminho para Canaã. Abraão construiu um altar lá e adorou a Deus. Quando Jacó chegou a Siquém, Jacó montou seu acampamento fora da cidade. Jacó comprou um lote de terra de um homem chamado Hamor que é o pai de um homem chamado Siquém. Jacó pagou 100 peças de prata por esse lote de terra. Jacó construiu um altar e nomeou o altar “El-Elohe-Israel”. Esse nome significa Deus, o Deus de Israel. O outro nome de Jacó é Israel.</w:t>
      </w:r>
    </w:p>
    <w:p>
      <w:pPr/>
      <w:r>
        <w:rPr>
          <w:lang w:val="pt_PT" w:bidi="pt_PT"/>
        </w:rPr>
      </w:r>
      <w:r>
        <w:rPr>
          <w:lang w:val="pt_PT" w:bidi="pt_PT"/>
        </w:rPr>
        <w:t>Mostre o mapa com a jornada de Jacó marcada que inclui Peniel, Sucote e Siquém. Esse mapa deve mostrar toda a área de Harã a Berseba e incluir Seir.</w:t>
      </w:r>
    </w:p>
    <w:p>
      <w:pPr/>
      <w:r>
        <w:rPr>
          <w:lang w:val="pt_PT" w:bidi="pt_PT"/>
        </w:rPr>
      </w:r>
      <w:r>
        <w:rPr>
          <w:lang w:val="pt_PT" w:bidi="pt_PT"/>
        </w:rPr>
        <w:t>Mostre uma imagem de um altar.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Zilpa</w:t>
      </w:r>
    </w:p>
    <w:p>
      <w:pPr>
        <w:pStyle w:val="ListBullet"/>
        <w:spacing w:line="240" w:lineRule="auto"/>
        <w:ind w:left="720"/>
      </w:pPr>
      <w:r>
        <w:rPr>
          <w:lang w:val="pt_PT" w:bidi="pt_PT"/>
        </w:rPr>
      </w:r>
      <w:r>
        <w:rPr>
          <w:lang w:val="pt_PT" w:bidi="pt_PT"/>
        </w:rPr>
        <w:t>Lea</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Os filhos de 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O exército de Esaú de 400 homens</w:t>
      </w:r>
    </w:p>
    <w:p>
      <w:pPr>
        <w:pStyle w:val="ListBullet"/>
        <w:spacing w:line="240" w:lineRule="auto"/>
        <w:ind w:left="720"/>
      </w:pPr>
      <w:r>
        <w:rPr>
          <w:lang w:val="pt_PT" w:bidi="pt_PT"/>
        </w:rPr>
      </w:r>
      <w:r>
        <w:rPr>
          <w:lang w:val="pt_PT" w:bidi="pt_PT"/>
        </w:rPr>
        <w:t>A família de Hamor</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um, Jacó vê Esaú se aproximando. Jacó organiza sua família para encontrar Esaú. Bila e Zilpa estão na frente com seus filhos. Lea com seus filhos e filha é a próxima. Então Raquel com seu filho. Jacó caminha mancado depois de sua noite de luta. Jacó vai encontrar Esaú se curvando na terra 7 vezes.</w:t>
      </w:r>
    </w:p>
    <w:p>
      <w:pPr/>
      <w:r>
        <w:rPr>
          <w:lang w:val="pt_PT" w:bidi="pt_PT"/>
        </w:rPr>
      </w:r>
      <w:r>
        <w:rPr>
          <w:lang w:val="pt_PT" w:bidi="pt_PT"/>
        </w:rPr>
        <w:t>Pergunte a Jacó: “Por que você está se curvando a Esaú assim?”. Você pode ouvir: “Ele é meu irmão mais velho que não vi por 20 anos. Quero mostrar meu respeito”. Ou: “Preciso lisonjear meu irmão. Ele queria me matar porque tomei sua bênção. Espero que isso faça ele esquecer isso”. Ou: “Não sei o que Esaú está pensando agora. Estou esperando que ele não seja violento comigo”. Reinicie a encenação.</w:t>
      </w:r>
    </w:p>
    <w:p>
      <w:pPr/>
      <w:r>
        <w:rPr>
          <w:lang w:val="pt_PT" w:bidi="pt_PT"/>
        </w:rPr>
      </w:r>
      <w:r>
        <w:rPr>
          <w:lang w:val="pt_PT" w:bidi="pt_PT"/>
        </w:rPr>
        <w:t>Depois que Jacó se curva 7 vezes, Esaú corre em frente e abraça e beija Jacó. Ambos começam a chorar.</w:t>
      </w:r>
    </w:p>
    <w:p>
      <w:pPr/>
      <w:r>
        <w:rPr>
          <w:lang w:val="pt_PT" w:bidi="pt_PT"/>
        </w:rPr>
      </w:r>
      <w:r>
        <w:rPr>
          <w:lang w:val="pt_PT" w:bidi="pt_PT"/>
        </w:rPr>
        <w:t>Pergunte a Esaú: “Por que você está chorando?”. Você pode ouvir: “Estou feliz por vê-lo novamente. Foram 20 anos. Nos separamos com raiva. Não estou zangado agora porque estou bem. Tenho muita riqueza. Jacó não me feriu quando Jacó tomou minha bênção”. Pergunte a Jacó: “Por que você está chorando?”. Você pode ouvir: “Estou tão aliviado que Esaú não está me atacando. Não sabia como ele me receberia. Estou feliz por ver meu irmão. Mesmo que sejamos diferentes, senti falta”. Reinicie a encenação.</w:t>
      </w:r>
    </w:p>
    <w:p>
      <w:pPr/>
      <w:r>
        <w:rPr>
          <w:lang w:val="pt_PT" w:bidi="pt_PT"/>
        </w:rPr>
      </w:r>
      <w:r>
        <w:rPr>
          <w:lang w:val="pt_PT" w:bidi="pt_PT"/>
        </w:rPr>
        <w:t>Esaú nota as mulheres e filhos e pergunta quem eles são. Jacó diz que eles são sua família e faz cada um deles vir à frente. Bila e Zilpa vêm à frente junto com seus filhos e se curvam. Lea vem à frente com seus filhos e se curva. Raquel vem à frente com seu filho e se curva.</w:t>
      </w:r>
    </w:p>
    <w:p>
      <w:pPr/>
      <w:r>
        <w:rPr>
          <w:lang w:val="pt_PT" w:bidi="pt_PT"/>
        </w:rPr>
      </w:r>
      <w:r>
        <w:rPr>
          <w:lang w:val="pt_PT" w:bidi="pt_PT"/>
        </w:rPr>
        <w:t>Parem a ação e perguntem a cada mulher: “Como você está se sentindo agora?” Você pode ouvir: “Tive medo quando vi o exército, mas Esaú parece um homem agradável. É bom encontrar alguém da família de Jacó. Esaú foi amigável conosco. Estou feliz porque com Jacó mancando, ele não poderia nos proteger se Esaú atacasse”. Reinicie a encenação.</w:t>
      </w:r>
    </w:p>
    <w:p>
      <w:pPr/>
      <w:r>
        <w:rPr>
          <w:lang w:val="pt_PT" w:bidi="pt_PT"/>
        </w:rPr>
      </w:r>
      <w:r>
        <w:rPr>
          <w:lang w:val="pt_PT" w:bidi="pt_PT"/>
        </w:rPr>
        <w:t>Então Esaú pergunta sobre os rebanhos que ele viu no caminho. Jacó diz que esses são presentes para Esaú. Jacó usa linguagem muito lisonjeira quando fala com Esaú. Jacó usa palavras como “Meu senhor” ou “Mestre” ou “Seu servo”. Jacó diz que ver o rosto de Esaú é como ver o rosto de Deus. Esaú finalmente aceita os presentes.</w:t>
      </w:r>
    </w:p>
    <w:p>
      <w:pPr/>
      <w:r>
        <w:rPr>
          <w:lang w:val="pt_PT" w:bidi="pt_PT"/>
        </w:rPr>
      </w:r>
      <w:r>
        <w:rPr>
          <w:lang w:val="pt_PT" w:bidi="pt_PT"/>
        </w:rPr>
        <w:t>Pergunte a Jacó: “Por que você está se curvando a Esaú assim?”. Você pode ouvir: “Preciso garantir que meu irmão pense que o vejo como meu superior. Preciso garantir que ele não fique zangado e nos ataque. Quero que ele vá em paz daqui”. Pergunte a Esaú: “O que você está sentindo sobre Jacó agora?”. Você pode ouvir: “Esse tempo foi bom para Jacó. Ele me vê como ele deve me ver agora. Sou o mais velho e devo ser respeitado”. Reinicie a encenação.</w:t>
      </w:r>
    </w:p>
    <w:p>
      <w:pPr/>
      <w:r>
        <w:rPr>
          <w:lang w:val="pt_PT" w:bidi="pt_PT"/>
        </w:rPr>
      </w:r>
      <w:r>
        <w:rPr>
          <w:lang w:val="pt_PT" w:bidi="pt_PT"/>
        </w:rPr>
        <w:t>Esaú convida Jacó a viajar com Esaú de volta para Seir. Jacó recusa, mas promete ir mais tarde. Esaú vai embora no mesmo dia para voltar a Seir.</w:t>
      </w:r>
    </w:p>
    <w:p>
      <w:pPr/>
      <w:r>
        <w:rPr>
          <w:lang w:val="pt_PT" w:bidi="pt_PT"/>
        </w:rPr>
      </w:r>
      <w:r>
        <w:rPr>
          <w:lang w:val="pt_PT" w:bidi="pt_PT"/>
        </w:rPr>
        <w:t>Pergunte a Jacó: “Por que você não foi com Esaú?”. Você pode ouvir: “Esaú parece amigável, mas não confio nele. Tenho que proteger minha família e isso significa ficar longe dele”. Pergunte a Esaú: “Como você está se sentindo agora?”. Você pode ouvir: “Gostaria que Jacó tivesse vindo comigo. Mas o verei mais tarde. Ele verá que fiz bem”. Ou: “Não sei por que ele não preparou uma refeição para mim”. Ou: “É melhor que eu saia agora porque se eu ficar, podemos brigar novamente”. Reinicie a encenação.</w:t>
      </w:r>
    </w:p>
    <w:p>
      <w:pPr/>
      <w:r>
        <w:rPr>
          <w:lang w:val="pt_PT" w:bidi="pt_PT"/>
        </w:rPr>
      </w:r>
      <w:r>
        <w:rPr>
          <w:lang w:val="pt_PT" w:bidi="pt_PT"/>
        </w:rPr>
        <w:t>Na cena 2, Jacó vai para Sucote e permanece por algum tempo. Jacó constrói uma casa e alguns abrigos para os animais.</w:t>
      </w:r>
    </w:p>
    <w:p>
      <w:pPr/>
      <w:r>
        <w:rPr>
          <w:lang w:val="pt_PT" w:bidi="pt_PT"/>
        </w:rPr>
      </w:r>
      <w:r>
        <w:rPr>
          <w:lang w:val="pt_PT" w:bidi="pt_PT"/>
        </w:rPr>
        <w:t>Na cena 3, Jacó vai para Siquém. Jacó compra um lote de terra por 100 peças de prata de um homem chamado Hamor que é o pai de um homem chamado Siquém. Jacó constrói um altar em sua terra. Jacó nomeia esse altar “El-Elohe-Israel”, que significa Deus, o Deus de Israel.</w:t>
      </w:r>
    </w:p>
    <w:p>
      <w:pPr/>
      <w:r>
        <w:rPr>
          <w:lang w:val="pt_PT" w:bidi="pt_PT"/>
        </w:rPr>
      </w:r>
      <w:r>
        <w:rPr>
          <w:lang w:val="pt_PT" w:bidi="pt_PT"/>
        </w:rPr>
        <w:t>Pergunte a Jacó: “Como se sente estando aqui onde seu avô Abraão parou em sua jornada?”. Você pode ouvir: “Quero ficar aqui por um tempo. Me faz sentir perto de meu avô. Quero adorar a Deus aqui. Deus me deu essa terra. Agora possuo uma parte dela, então ninguém pode me enviar para longe. Deus está presente aqui”.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Quando Jacó se aproximou de Esaú, Jacó parou 7 vezes e se curvou na terra. Isso significa que Jacó parou, se ajoelhou na terra com ambos os joelhos e então colocou sua testa na terra. Isso não era curvar apenas a cabeça ou curvar a cintura. Jacó fez isso 7 vezes para aumentar muito a honra que Jacó estava dando a Esaú.</w:t>
      </w:r>
    </w:p>
    <w:p>
      <w:pPr/>
      <w:r>
        <w:rPr>
          <w:lang w:val="pt_PT" w:bidi="pt_PT"/>
        </w:rPr>
      </w:r>
      <w:r>
        <w:rPr>
          <w:lang w:val="pt_PT" w:bidi="pt_PT"/>
        </w:rPr>
        <w:t>Mostre a imagem do homem se curvando com seu rosto na terra.</w:t>
      </w:r>
    </w:p>
    <w:p>
      <w:pPr/>
      <w:r>
        <w:rPr>
          <w:lang w:val="pt_PT" w:bidi="pt_PT"/>
        </w:rPr>
      </w:r>
      <w:r>
        <w:rPr>
          <w:lang w:val="pt_PT" w:bidi="pt_PT"/>
        </w:rPr>
        <w:t>Esaú abraçou Jacó. Esaú beijou as bochechas de Jacó. Ambos os homens choraram com felicidade ou choraram lágrimas de alegria. Essa era uma maneira apropriada de mostrar emoção entre dois homens nessa cultura.</w:t>
      </w:r>
    </w:p>
    <w:p>
      <w:pPr/>
      <w:r>
        <w:rPr>
          <w:lang w:val="pt_PT" w:bidi="pt_PT"/>
        </w:rPr>
      </w:r>
      <w:r>
        <w:rPr>
          <w:lang w:val="pt_PT" w:bidi="pt_PT"/>
        </w:rPr>
        <w:t xml:space="preserve">Jacó usa linguagem muito lisonjeira quando fala com Esaú. Toda vez que Jacó fala com Esaú, Jacó começa chamando Esaú por um título que indica que Esaú é superior a Jacó. Jacó usa títulos como “Mestre” ou “Meu senhor”. Ele pede a Esaú para aceitar seu presente, ou sua </w:t>
      </w:r>
      <w:r>
        <w:rPr>
          <w:b/>
          <w:lang w:val="pt_PT" w:bidi="pt_PT"/>
        </w:rPr>
        <w:t>bênção</w:t>
      </w:r>
      <w:r>
        <w:rPr>
          <w:lang w:val="pt_PT" w:bidi="pt_PT"/>
        </w:rPr>
        <w:t xml:space="preserve">. Lembre-se de que </w:t>
      </w:r>
      <w:r>
        <w:rPr>
          <w:b/>
          <w:lang w:val="pt_PT" w:bidi="pt_PT"/>
        </w:rPr>
        <w:t>benção</w:t>
      </w:r>
      <w:r>
        <w:rPr>
          <w:lang w:val="pt_PT" w:bidi="pt_PT"/>
        </w:rPr>
        <w:t xml:space="preserve"> está no Glossário Mestre. Esses títulos seriam normalmente usados por um servo falando com seu mestre. Jacó se refere ao sorriso amigável de Esaú e diz que é como ver o rosto de Deus. Ao usar palavras como essa, Jacó está tentando fazer Esaú se sentir bem sobre Jacó.</w:t>
      </w:r>
    </w:p>
    <w:p>
      <w:pPr/>
      <w:r>
        <w:rPr>
          <w:lang w:val="pt_PT" w:bidi="pt_PT"/>
        </w:rPr>
      </w:r>
      <w:r>
        <w:rPr>
          <w:lang w:val="pt_PT" w:bidi="pt_PT"/>
        </w:rPr>
        <w:t>Esaú sai para retornar a Seir no mesmo dia que ele chegou. Jacó promete ir mais tarde. No entanto, Jacó não segue Esaú.</w:t>
      </w:r>
    </w:p>
    <w:p>
      <w:pPr/>
      <w:r>
        <w:rPr>
          <w:lang w:val="pt_PT" w:bidi="pt_PT"/>
        </w:rPr>
      </w:r>
      <w:r>
        <w:rPr>
          <w:lang w:val="pt_PT" w:bidi="pt_PT"/>
        </w:rPr>
        <w:t>Jacó vira para o oeste e vai para um lugar no lado leste do rio Jordão. Isso é onde o Jaboque flui para o Jordão. Jacó fica lá por algum tempo. Jacó constrói uma casa e alguns abrigos para os animais. Os abrigos teriam sido feitos de ramos, tecidos ou galhos de árvores. Os abrigos são temporários, mas forneceriam sombra do sol e abrigo da chuva. Por causa desses abrigos, o nome do lugar é Sucote, que significa abrigos em hebraico.</w:t>
      </w:r>
    </w:p>
    <w:p>
      <w:pPr/>
      <w:r>
        <w:rPr>
          <w:lang w:val="pt_PT" w:bidi="pt_PT"/>
        </w:rPr>
      </w:r>
      <w:r>
        <w:rPr>
          <w:lang w:val="pt_PT" w:bidi="pt_PT"/>
        </w:rPr>
        <w:t>Mostre o mapa marcando o lugar de Sucote.</w:t>
      </w:r>
    </w:p>
    <w:p>
      <w:pPr/>
      <w:r>
        <w:rPr>
          <w:lang w:val="pt_PT" w:bidi="pt_PT"/>
        </w:rPr>
      </w:r>
      <w:r>
        <w:rPr>
          <w:lang w:val="pt_PT" w:bidi="pt_PT"/>
        </w:rPr>
        <w:t xml:space="preserve">Então Jacó decide cruzar o rio Jordão e ir para as montanhas para um lugar chamado Siquém. Esse é o mesmo lugar onde Abraão parou em sua jornada para Canaã. Jacó fez um </w:t>
      </w:r>
      <w:r>
        <w:rPr>
          <w:b/>
          <w:lang w:val="pt_PT" w:bidi="pt_PT"/>
        </w:rPr>
        <w:t>acampamento</w:t>
      </w:r>
      <w:r>
        <w:rPr>
          <w:lang w:val="pt_PT" w:bidi="pt_PT"/>
        </w:rPr>
        <w:t xml:space="preserve"> fora da cidade. Use a mesma palavra para acampamento que você usou em histórias anteriores. </w:t>
      </w:r>
    </w:p>
    <w:p>
      <w:pPr/>
      <w:r>
        <w:rPr>
          <w:lang w:val="pt_PT" w:bidi="pt_PT"/>
        </w:rPr>
      </w:r>
      <w:r>
        <w:rPr>
          <w:lang w:val="pt_PT" w:bidi="pt_PT"/>
        </w:rPr>
        <w:t>Mostre o mapa marcando o lugar de Siquém.</w:t>
      </w:r>
    </w:p>
    <w:p>
      <w:pPr/>
      <w:r>
        <w:rPr>
          <w:lang w:val="pt_PT" w:bidi="pt_PT"/>
        </w:rPr>
      </w:r>
      <w:r>
        <w:rPr>
          <w:lang w:val="pt_PT" w:bidi="pt_PT"/>
        </w:rPr>
        <w:t>Jacó comprou um lote de terra por 100 peças de prata. Ninguém sabe o valor exato dessas peças de prata. Jacó comprou um lote de terra de um homem chamado Hamor que é o pai de um homem chamado Siquém. O filho é chamado Siquém. A cidade é chamada Siquém. A palavra é a mesma.</w:t>
      </w:r>
    </w:p>
    <w:p>
      <w:pPr/>
      <w:r>
        <w:rPr>
          <w:lang w:val="pt_PT" w:bidi="pt_PT"/>
        </w:rPr>
      </w:r>
      <w:r>
        <w:rPr>
          <w:lang w:val="pt_PT" w:bidi="pt_PT"/>
        </w:rPr>
        <w:t xml:space="preserve">Jacó construiu um </w:t>
      </w:r>
      <w:r>
        <w:rPr>
          <w:b/>
          <w:lang w:val="pt_PT" w:bidi="pt_PT"/>
        </w:rPr>
        <w:t>altar</w:t>
      </w:r>
      <w:r>
        <w:rPr>
          <w:lang w:val="pt_PT" w:bidi="pt_PT"/>
        </w:rPr>
        <w:t xml:space="preserve">. Um altar é uma estrutura ou plataforma geralmente construída de pedras onde um animal seria ritualmente morto e oferecido a Deus como um sacrifício. A palavra </w:t>
      </w:r>
      <w:r>
        <w:rPr>
          <w:b/>
          <w:lang w:val="pt_PT" w:bidi="pt_PT"/>
        </w:rPr>
        <w:t>altar</w:t>
      </w:r>
      <w:r>
        <w:rPr>
          <w:lang w:val="pt_PT" w:bidi="pt_PT"/>
        </w:rPr>
        <w:t xml:space="preserve"> está no Glossário Mestre. Use a mesma palavra usada anteriormente para altar. </w:t>
      </w:r>
    </w:p>
    <w:p>
      <w:pPr/>
      <w:r>
        <w:rPr>
          <w:lang w:val="pt_PT" w:bidi="pt_PT"/>
        </w:rPr>
      </w:r>
      <w:r>
        <w:rPr>
          <w:lang w:val="pt_PT" w:bidi="pt_PT"/>
        </w:rPr>
        <w:t>Mostre uma imagem de um altar.</w:t>
      </w:r>
    </w:p>
    <w:p>
      <w:pPr/>
      <w:r>
        <w:rPr>
          <w:lang w:val="pt_PT" w:bidi="pt_PT"/>
        </w:rPr>
      </w:r>
      <w:r>
        <w:rPr>
          <w:lang w:val="pt_PT" w:bidi="pt_PT"/>
        </w:rPr>
        <w:t xml:space="preserve">Jacó deu ao altar um nome: El-Elohe-Israel. Isso significa </w:t>
      </w:r>
      <w:r>
        <w:rPr>
          <w:b/>
          <w:lang w:val="pt_PT" w:bidi="pt_PT"/>
        </w:rPr>
        <w:t>Deus</w:t>
      </w:r>
      <w:r>
        <w:rPr>
          <w:lang w:val="pt_PT" w:bidi="pt_PT"/>
        </w:rPr>
        <w:t xml:space="preserve">, o Deus de Israel. Deus é a mesma palavra que você usou antes para Deus. </w:t>
      </w:r>
      <w:r>
        <w:rPr>
          <w:b/>
          <w:lang w:val="pt_PT" w:bidi="pt_PT"/>
        </w:rPr>
        <w:t>Deus</w:t>
      </w:r>
      <w:r>
        <w:rPr>
          <w:lang w:val="pt_PT" w:bidi="pt_PT"/>
        </w:rPr>
        <w:t xml:space="preserve"> é tratado no Glossário Mestre. </w:t>
      </w:r>
      <w:r>
        <w:rPr>
          <w:b/>
          <w:lang w:val="pt_PT" w:bidi="pt_PT"/>
        </w:rPr>
        <w:t>Israel</w:t>
      </w:r>
      <w:r>
        <w:rPr>
          <w:lang w:val="pt_PT" w:bidi="pt_PT"/>
        </w:rPr>
        <w:t xml:space="preserve"> é o nome do país Israel. Também é o nome dado a Jacó quando seu nome foi mudado depois de lutar a noite toda. Aqui, a palavra Israel está se referindo a Jacó, não o país de Israel.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33:1–20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59">
        <w:r>
          <w:rPr>
            <w:lang w:val="pt_PT" w:bidi="pt_PT"/>
          </w:rPr>
          <w:rPr>
            <w:color w:val="0000EE"/>
            <w:u w:val="single"/>
          </w:rPr>
          <w:t>Ouvir e Sentir</w:t>
        </w:r>
      </w:hyperlink>
      <w:r>
        <w:rPr>
          <w:lang w:val="pt_PT" w:bidi="pt_PT"/>
        </w:rPr>
        <w:t xml:space="preserve"> (357 KB)</w:t>
      </w:r>
      <w:r>
        <w:rPr>
          <w:lang w:val="pt_PT" w:bidi="pt_PT"/>
        </w:rPr>
      </w:r>
    </w:p>
    <w:p>
      <w:pPr>
        <w:pStyle w:val="ListBullet"/>
        <w:spacing w:line="240" w:lineRule="auto"/>
        <w:ind w:left="720"/>
      </w:pPr>
      <w:r>
        <w:rPr>
          <w:lang w:val="pt_PT" w:bidi="pt_PT"/>
        </w:rPr>
      </w:r>
      <w:hyperlink r:id="rId360">
        <w:r>
          <w:rPr>
            <w:lang w:val="pt_PT" w:bidi="pt_PT"/>
          </w:rPr>
          <w:rPr>
            <w:color w:val="0000EE"/>
            <w:u w:val="single"/>
          </w:rPr>
          <w:t>Preparando o Cenário</w:t>
        </w:r>
      </w:hyperlink>
      <w:r>
        <w:rPr>
          <w:lang w:val="pt_PT" w:bidi="pt_PT"/>
        </w:rPr>
        <w:t xml:space="preserve"> (4.5 MB)</w:t>
      </w:r>
      <w:r>
        <w:rPr>
          <w:lang w:val="pt_PT" w:bidi="pt_PT"/>
        </w:rPr>
      </w:r>
    </w:p>
    <w:p>
      <w:pPr>
        <w:pStyle w:val="ListBullet"/>
        <w:spacing w:line="240" w:lineRule="auto"/>
        <w:ind w:left="720"/>
      </w:pPr>
      <w:r>
        <w:rPr>
          <w:lang w:val="pt_PT" w:bidi="pt_PT"/>
        </w:rPr>
      </w:r>
      <w:hyperlink r:id="rId361">
        <w:r>
          <w:rPr>
            <w:lang w:val="pt_PT" w:bidi="pt_PT"/>
          </w:rPr>
          <w:rPr>
            <w:color w:val="0000EE"/>
            <w:u w:val="single"/>
          </w:rPr>
          <w:t>Identificando as Cenas</w:t>
        </w:r>
      </w:hyperlink>
      <w:r>
        <w:rPr>
          <w:lang w:val="pt_PT" w:bidi="pt_PT"/>
        </w:rPr>
        <w:t xml:space="preserve"> (3.2 MB)</w:t>
      </w:r>
      <w:r>
        <w:rPr>
          <w:lang w:val="pt_PT" w:bidi="pt_PT"/>
        </w:rPr>
      </w:r>
    </w:p>
    <w:p>
      <w:pPr>
        <w:pStyle w:val="ListBullet"/>
        <w:spacing w:line="240" w:lineRule="auto"/>
        <w:ind w:left="720"/>
      </w:pPr>
      <w:r>
        <w:rPr>
          <w:lang w:val="pt_PT" w:bidi="pt_PT"/>
        </w:rPr>
      </w:r>
      <w:hyperlink r:id="rId362">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363">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36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34:1–17</w:t>
      </w:r>
      <w:r>
        <w:rPr>
          <w:lang w:val="pt_PT" w:bidi="pt_PT"/>
        </w:rPr>
      </w:r>
    </w:p>
    <w:p>
      <w:pPr>
        <w:pStyle w:val="Heading3"/>
      </w:pPr>
      <w:r>
        <w:rPr>
          <w:lang w:val="pt_PT" w:bidi="pt_PT"/>
        </w:rPr>
        <w:t>Ouvir e Sentir</w:t>
      </w:r>
    </w:p>
    <w:p>
      <w:pPr/>
      <w:r>
        <w:rPr>
          <w:lang w:val="pt_PT" w:bidi="pt_PT"/>
        </w:rPr>
      </w:r>
      <w:r>
        <w:rPr>
          <w:lang w:val="pt_PT" w:bidi="pt_PT"/>
        </w:rPr>
        <w:t xml:space="preserve">Ouça Gênesis 34:1–17 e guarde em seu coração. </w:t>
      </w:r>
    </w:p>
    <w:p>
      <w:pPr/>
      <w:r>
        <w:rPr>
          <w:lang w:val="pt_PT" w:bidi="pt_PT"/>
        </w:rPr>
      </w:r>
      <w:r>
        <w:rPr>
          <w:lang w:val="pt_PT" w:bidi="pt_PT"/>
        </w:rPr>
        <w:t>Essa história de duas partes tem muitos detalhes sobre violência sexual, que pode ser difícil de ouvir sobre se você ou alguém que conhece já sofreu violência sexual ou estupro.</w:t>
      </w:r>
    </w:p>
    <w:p>
      <w:pPr/>
      <w:r>
        <w:rPr>
          <w:lang w:val="pt_PT" w:bidi="pt_PT"/>
        </w:rPr>
      </w:r>
      <w:r>
        <w:rPr>
          <w:lang w:val="pt_PT" w:bidi="pt_PT"/>
        </w:rPr>
        <w:t>Antes de ter qualquer discussão em grupo sobre essa passagem, pare e decida em grupo como você prefere falar sobre isso. Em sua cultura, qual é a melhor maneira de falar sobre essas coisas? Seria bom dividir em grupos de homens e mulheres para ter essa conversa? Você quer trabalhar de uma maneira diferente do que fez em outras seções? Pause esse áudio aqui.</w:t>
      </w:r>
    </w:p>
    <w:p>
      <w:pPr/>
      <w:r>
        <w:rPr>
          <w:lang w:val="pt_PT" w:bidi="pt_PT"/>
        </w:rPr>
      </w:r>
      <w:r>
        <w:rPr>
          <w:lang w:val="pt_PT" w:bidi="pt_PT"/>
        </w:rPr>
        <w:t>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 Pause esse áudio aqui.</w:t>
      </w:r>
    </w:p>
    <w:p>
      <w:pPr>
        <w:pStyle w:val="ListBullet"/>
        <w:spacing w:line="240" w:lineRule="auto"/>
        <w:ind w:left="720"/>
      </w:pPr>
      <w:r>
        <w:rPr>
          <w:lang w:val="pt_PT" w:bidi="pt_PT"/>
        </w:rPr>
      </w:r>
      <w:r>
        <w:rPr>
          <w:lang w:val="pt_PT" w:bidi="pt_PT"/>
        </w:rPr>
        <w:t>O que vocês não gostam ou não compreendem? Pause esse áudio aqui.</w:t>
      </w:r>
    </w:p>
    <w:p>
      <w:pPr>
        <w:pStyle w:val="ListBullet"/>
        <w:spacing w:line="240" w:lineRule="auto"/>
        <w:ind w:left="720"/>
      </w:pPr>
      <w:r>
        <w:rPr>
          <w:lang w:val="pt_PT" w:bidi="pt_PT"/>
        </w:rPr>
      </w:r>
      <w:r>
        <w:rPr>
          <w:lang w:val="pt_PT" w:bidi="pt_PT"/>
        </w:rPr>
        <w:t>O que essa história nos conta sobre Deus? Pause esse áudio aqui.</w:t>
      </w:r>
    </w:p>
    <w:p>
      <w:pPr>
        <w:pStyle w:val="ListBullet"/>
        <w:spacing w:line="240" w:lineRule="auto"/>
        <w:ind w:left="720"/>
      </w:pPr>
      <w:r>
        <w:rPr>
          <w:lang w:val="pt_PT" w:bidi="pt_PT"/>
        </w:rPr>
      </w:r>
      <w:r>
        <w:rPr>
          <w:lang w:val="pt_PT" w:bidi="pt_PT"/>
        </w:rPr>
        <w:t>O que essa história nos conta sobre as pessoas? Pause esse áudio aqui.</w:t>
      </w:r>
    </w:p>
    <w:p>
      <w:pPr>
        <w:pStyle w:val="ListBullet"/>
        <w:spacing w:line="240" w:lineRule="auto"/>
        <w:ind w:left="720"/>
      </w:pPr>
      <w:r>
        <w:rPr>
          <w:lang w:val="pt_PT" w:bidi="pt_PT"/>
        </w:rPr>
      </w:r>
      <w:r>
        <w:rPr>
          <w:lang w:val="pt_PT" w:bidi="pt_PT"/>
        </w:rPr>
        <w:t>Como essa passagem impacta o nosso dia a dia? Pause esse áudio aqui.</w:t>
      </w:r>
    </w:p>
    <w:p>
      <w:pPr>
        <w:pStyle w:val="ListBullet"/>
        <w:spacing w:line="240" w:lineRule="auto"/>
        <w:ind w:left="720"/>
      </w:pPr>
      <w:r>
        <w:rPr>
          <w:lang w:val="pt_PT" w:bidi="pt_PT"/>
        </w:rPr>
      </w:r>
      <w:r>
        <w:rPr>
          <w:lang w:val="pt_PT" w:bidi="pt_PT"/>
        </w:rPr>
        <w:t>Quem vocês conhecem que precisa ouvir esta história?</w:t>
      </w:r>
    </w:p>
    <w:p>
      <w:pPr/>
      <w:r>
        <w:rPr>
          <w:lang w:val="pt_PT" w:bidi="pt_PT"/>
        </w:rPr>
      </w:r>
      <w:r>
        <w:rPr>
          <w:lang w:val="pt_PT" w:bidi="pt_PT"/>
        </w:rPr>
        <w:t>Este é o fim da gravação.</w:t>
      </w:r>
      <w:r>
        <w:rPr>
          <w:lang w:val="pt_PT" w:bidi="pt_PT"/>
        </w:rPr>
      </w:r>
    </w:p>
    <w:p>
      <w:pPr>
        <w:pStyle w:val="Heading3"/>
      </w:pPr>
      <w:r>
        <w:rPr>
          <w:lang w:val="pt_PT" w:bidi="pt_PT"/>
        </w:rPr>
        <w:t>Preparando o Cenário</w:t>
      </w:r>
    </w:p>
    <w:p>
      <w:pPr/>
      <w:r>
        <w:rPr>
          <w:lang w:val="pt_PT" w:bidi="pt_PT"/>
        </w:rPr>
      </w:r>
      <w:r>
        <w:rPr>
          <w:lang w:val="pt_PT" w:bidi="pt_PT"/>
        </w:rPr>
        <w:t>PREPARANDO O CENÁRIO</w:t>
      </w:r>
    </w:p>
    <w:p>
      <w:pPr/>
      <w:r>
        <w:rPr>
          <w:lang w:val="pt_PT" w:bidi="pt_PT"/>
        </w:rPr>
      </w:r>
      <w:r>
        <w:rPr>
          <w:lang w:val="pt_PT" w:bidi="pt_PT"/>
        </w:rPr>
        <w:t>Gênesis 34:1–17</w:t>
      </w:r>
    </w:p>
    <w:p>
      <w:pPr/>
      <w:r>
        <w:rPr>
          <w:lang w:val="pt_PT" w:bidi="pt_PT"/>
        </w:rPr>
      </w:r>
      <w:r>
        <w:rPr>
          <w:lang w:val="pt_PT" w:bidi="pt_PT"/>
        </w:rPr>
        <w:t>Ouça o texto uma vez em uma versão mais fácil de entender.</w:t>
      </w:r>
    </w:p>
    <w:p>
      <w:pPr/>
      <w:r>
        <w:rPr>
          <w:lang w:val="pt_PT" w:bidi="pt_PT"/>
        </w:rPr>
      </w:r>
      <w:r>
        <w:rPr>
          <w:lang w:val="pt_PT" w:bidi="pt_PT"/>
        </w:rPr>
        <w:t>Essa história de duas partes tem muitos detalhes sobre violência sexual, que pode ser difícil de ouvir sobre se você ou alguém que conhece já sofreu violência sexual ou estupro.</w:t>
      </w:r>
    </w:p>
    <w:p>
      <w:pPr/>
      <w:r>
        <w:rPr>
          <w:lang w:val="pt_PT" w:bidi="pt_PT"/>
        </w:rPr>
      </w:r>
      <w:r>
        <w:rPr>
          <w:lang w:val="pt_PT" w:bidi="pt_PT"/>
        </w:rPr>
        <w:t>Antes de ter qualquer discussão em grupo sobre essa passagem, pare e decida em grupo como você prefere falar sobre isso. Em sua cultura, qual é a melhor maneira de falar sobre essas coisas? Seria bom dividir em grupos de homens e mulheres para ter essa conversa? Você quer trabalhar de uma maneira diferente do que fez em outras seções? Pause esse áudio aqui.</w:t>
      </w:r>
    </w:p>
    <w:p>
      <w:pPr/>
      <w:r>
        <w:rPr>
          <w:lang w:val="pt_PT" w:bidi="pt_PT"/>
        </w:rPr>
      </w:r>
      <w:r>
        <w:rPr>
          <w:lang w:val="pt_PT" w:bidi="pt_PT"/>
        </w:rPr>
        <w:t>Essa passagem é um conto narrativo de um evento com Dina que é a filha de Jacó e Lea. Jacó está vivendo em um terreno perto da cidade de Siquém que Jacó comprou de Hamor, o hivita. Os hivitas são descendentes de Canaã, o filho de Cam, o filho de Noé. Noé amaldiçoou Canaã. Os descendentes de Canaã se desenvolveram em grandes grupos de pessoas que vivem em diferentes áreas da terra que Deus deu a Abraão. Os hivitas ocupam a terra ao redor da cidade de Siquém. Muito tempo passou desde que Jacó e Esaú se separaram, Dina agora ja é velha o suficiente para se casar. Os filhos de Jacó são velhos o suficiente para trabalhar nos campos com os animais. Nessa história, Siquém é o nome de um jovem, o filho de Hamor e também o nome da cidade. Mostre o mapa que tem a cidade de Siquém marcada nele.</w:t>
      </w:r>
    </w:p>
    <w:p>
      <w:pPr/>
      <w:r>
        <w:rPr>
          <w:lang w:val="pt_PT" w:bidi="pt_PT"/>
        </w:rPr>
      </w:r>
      <w:r>
        <w:rPr>
          <w:lang w:val="pt_PT" w:bidi="pt_PT"/>
        </w:rPr>
        <w:t>Normalmente, as mães não são mencionadas quando dada a linhagem de alguém. Nessa história, sabemos que Lea é a mãe de Dina. Dina aparentemente tem a liberdade de sair casa e ir visitar outras casas. Dina vai para visitar algumas das jovens mulheres que vivem na área. Siquém, o filho de Hamor, o hivita parece ser um jovem importante na cidade que é respeitado como um líder. Siquém é referido como um príncipe, embora seu pai Hamor não seja um rei. Hamor parece ser um líder na cidade. Siquém vê Dina, agarra Dina e força Dina a dormir com Siquém de uma maneira violenta contra a vontade de Dina. Siquém não se casou com Dina. Esse ato sexual violento é chamado de estupro. Depois que Siquém forçou Dina a dormir ou ter relações sexuais com Siquém, Siquém se apaixonou por Dina. Siquém tentou falar palavras ternas ou palavras amorosas com Dina para que Dina aceitasse Siquém como um marido. Siquém queria se casar com Dina e disse a seu pai para obter Dina como uma esposa para ele.</w:t>
      </w:r>
    </w:p>
    <w:p>
      <w:pPr/>
      <w:r>
        <w:rPr>
          <w:lang w:val="pt_PT" w:bidi="pt_PT"/>
        </w:rPr>
      </w:r>
      <w:r>
        <w:rPr>
          <w:lang w:val="pt_PT" w:bidi="pt_PT"/>
        </w:rPr>
        <w:t>Pare e discuta: conte uma história de alguém em sua cultura que foi estuprado. Que palavras você usa para descrever o que aconteceu? Quando você conta essa história em um grupo misto, você usa as mesmas palavras? O que o pai da menina faz? O que os irmãos fazem? O que acontece com o homem que fez isso? O que acontece com a menina?</w:t>
      </w:r>
    </w:p>
    <w:p>
      <w:pPr/>
      <w:r>
        <w:rPr>
          <w:lang w:val="pt_PT" w:bidi="pt_PT"/>
        </w:rPr>
      </w:r>
      <w:r>
        <w:rPr>
          <w:lang w:val="pt_PT" w:bidi="pt_PT"/>
        </w:rPr>
        <w:t>Jacó descobriu o que aconteceu com Dina, mas não agiu até que seus filhos vieram dos campos onde eles haviam estado trabalhando com o rebanho de animais. Os filhos que são os irmãos de Dina ouviram o que havia acontecido e vieram para casa assim que eles ouviram. Os filhos de Jacó ficaram chocados e muito zangados por Siquém haver violado sua irmã Dina. O texto usa palavras fortes de raiva para descrever as reações dos irmãos de Dina, mas não registra qualquer reação de Jacó.</w:t>
      </w:r>
    </w:p>
    <w:p>
      <w:pPr/>
      <w:r>
        <w:rPr>
          <w:lang w:val="pt_PT" w:bidi="pt_PT"/>
        </w:rPr>
      </w:r>
      <w:r>
        <w:rPr>
          <w:lang w:val="pt_PT" w:bidi="pt_PT"/>
        </w:rPr>
        <w:t>Conte uma história de alguém estuprado em sua cultura. O que os homens da família da mulher fazem? Como eles agem? Que palavras são usadas para descrever seus sentimentos?</w:t>
      </w:r>
    </w:p>
    <w:p>
      <w:pPr/>
      <w:r>
        <w:rPr>
          <w:lang w:val="pt_PT" w:bidi="pt_PT"/>
        </w:rPr>
      </w:r>
      <w:r>
        <w:rPr>
          <w:lang w:val="pt_PT" w:bidi="pt_PT"/>
        </w:rPr>
        <w:t>A história repete a frase que Siquém havia profanado Dina várias vezes. Profanar significa tornar algo impuro para que seja inaceitável para Deus. Ao forçar Dina a dormir com ele, Siquém contaminou Dina ou tornou Dina impura.</w:t>
      </w:r>
    </w:p>
    <w:p>
      <w:pPr/>
      <w:r>
        <w:rPr>
          <w:lang w:val="pt_PT" w:bidi="pt_PT"/>
        </w:rPr>
      </w:r>
      <w:r>
        <w:rPr>
          <w:lang w:val="pt_PT" w:bidi="pt_PT"/>
        </w:rPr>
        <w:t>Primeiro Jacó ouve que Siquém havia contaminado sua filha. Jacó não faz nada.</w:t>
      </w:r>
    </w:p>
    <w:p>
      <w:pPr/>
      <w:r>
        <w:rPr>
          <w:lang w:val="pt_PT" w:bidi="pt_PT"/>
        </w:rPr>
      </w:r>
      <w:r>
        <w:rPr>
          <w:lang w:val="pt_PT" w:bidi="pt_PT"/>
        </w:rPr>
        <w:t>Hamor, o pai de Siquém, vem para falar com Jacó e os filhos de Jacó. Hamor tenta fazer um negócio com Jacó. Hamor sugere que Jacó permita que Siquém se case com Dina. Além disso, Hamor sugere que os filhos de Jacó se casem com as filhas de Hamor e que os filhos de Hamor se casem com as filhas de Jacó. Isso é chamado de casamento misto, que significa que as pessoas de uma cultura ou tribo se casam com alguém de outra cultura ou tribo. Dessa maneira, Jacó e sua família seriam aceitos na área, eles negociariam juntos e todos prosperariam. Essa proposta de casamento era contra os desejos de Abraão e Isaque. Abraão havia enviado seu servo de volta a Harã para encontrar uma noiva para Isaque para evitar o casamento com os canaanitas. Isaque enviou Jacó para Harã para encontrar uma noiva em vez de se casar com as canaanitas. Isaque e Rebeca odiavam as esposas hititas de Esaú porque elas eram canaanitas. Abraão e Isaque queriam manter mulheres estrangeiras como as canaanitas fora de sua família.</w:t>
      </w:r>
    </w:p>
    <w:p>
      <w:pPr/>
      <w:r>
        <w:rPr>
          <w:lang w:val="pt_PT" w:bidi="pt_PT"/>
        </w:rPr>
      </w:r>
      <w:r>
        <w:rPr>
          <w:lang w:val="pt_PT" w:bidi="pt_PT"/>
        </w:rPr>
        <w:t>Siquém também falou com Jacó e os filhos de Jacó. Siquém queria tanto se casar com Dina que Siquém estava implorando aos irmãos para concordar com o casamento. Siquém se ofereceu para pagar qualquer preço de noiva que Jacó pedisse. O preço da noiva é a quantidade de dinheiro que um homem paga à família da menina para se casar com a menina. Jacó havia pago um preço de noiva de 7 anos de trabalho para Lea e 7 anos de trabalho para Raquel.</w:t>
      </w:r>
    </w:p>
    <w:p>
      <w:pPr/>
      <w:r>
        <w:rPr>
          <w:lang w:val="pt_PT" w:bidi="pt_PT"/>
        </w:rPr>
      </w:r>
      <w:r>
        <w:rPr>
          <w:lang w:val="pt_PT" w:bidi="pt_PT"/>
        </w:rPr>
        <w:t>Os filhos de Jacó responderam de uma maneira enganosa a Siquém e Hamor. Os filhos de Jacó ficaram zangados porque Siquém havia profanado ou desonrado sua irmã. Os filhos de Jacó exigiram que Siquém e todos os homens da cidade de Siquém fossem circuncidados. A circuncisão é cortar o prepúcio ou pele solta no final do pênis de um menino. Geralmente isso é feito 8 dias depois que um menino nasce. Esse procedimento é muito doloroso para um menino mais velho ou um homem e faria com que o homem ficasse tão dolorido que seria incapaz de lutar por vários dias. Muitas culturas antigas circuncidavam os homens em preparação para o casamento. Os homens na cidade sabiam que a circuncisão era normal e concordaram com o pedido. Deus selecionou a circuncisão como o sinal da aliança ou promessa entre Deus e Abraão. Deus havia dito a Abraão para circuncidar a todos os homens de sua casa. Todos os descendentes de Abraão seriam circuncidados. Aqui, nessa história, os filhos de Jacó estão exigindo que Siquém e os homens da cidade sejam circuncidados. Esse não é um sinal da aliança. Os homens de Siquém não estão planejando desistir de seus ídolos e adorar a Deus. Ao sugerir circuncisão como essa, os filhos de Jacó planejam que os homens sejam incapazes de lutar por alguns dias. Sua sugestão era enganosa porque eles não tinham intenção de se casar com filhas de Hamor ou permitir que Siquém se casasse com Dina.</w:t>
      </w:r>
    </w:p>
    <w:p>
      <w:pPr/>
      <w:r>
        <w:rPr>
          <w:lang w:val="pt_PT" w:bidi="pt_PT"/>
        </w:rPr>
      </w:r>
      <w:r>
        <w:rPr>
          <w:lang w:val="pt_PT" w:bidi="pt_PT"/>
        </w:rPr>
        <w:t>Os filhos prometem que eles se casarão e serão como uma pessoa. Os filhos prometem que Siquém poderá se casar com Dina. Eles estão fazendo essa promessa para que Siquém e Hamor convençam todos os homens da cidade a concordar com a circuncisão. Os filhos não têm intenção de manter essa promessa.</w:t>
      </w:r>
    </w:p>
    <w:p>
      <w:pPr/>
      <w:r>
        <w:rPr>
          <w:lang w:val="pt_PT" w:bidi="pt_PT"/>
        </w:rPr>
      </w:r>
      <w:r>
        <w:rPr>
          <w:lang w:val="pt_PT" w:bidi="pt_PT"/>
        </w:rPr>
        <w:t>Pare e discuta: os irmãos estavam sendo enganosos. Quando é aceitável em sua cultura que alguém seja enganoso? Conte algumas histórias sobre alguém que foi enganoso ou fez promessas que não pretendia manter. O que aconteceu nessa situação?</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Siquém toma Dina à força e então quer se casar com Dina.</w:t>
      </w:r>
    </w:p>
    <w:p>
      <w:pPr/>
      <w:r>
        <w:rPr>
          <w:lang w:val="pt_PT" w:bidi="pt_PT"/>
        </w:rPr>
      </w:r>
      <w:r>
        <w:rPr>
          <w:b/>
          <w:lang w:val="pt_PT" w:bidi="pt_PT"/>
        </w:rPr>
        <w:t>Segunda cena:</w:t>
      </w:r>
      <w:r>
        <w:rPr>
          <w:lang w:val="pt_PT" w:bidi="pt_PT"/>
        </w:rPr>
        <w:t xml:space="preserve"> Jacó e seus filhos descobrem o que aconteceu com Dina</w:t>
      </w:r>
    </w:p>
    <w:p>
      <w:pPr/>
      <w:r>
        <w:rPr>
          <w:lang w:val="pt_PT" w:bidi="pt_PT"/>
        </w:rPr>
      </w:r>
      <w:r>
        <w:rPr>
          <w:b/>
          <w:lang w:val="pt_PT" w:bidi="pt_PT"/>
        </w:rPr>
        <w:t>Terceira cena:</w:t>
      </w:r>
      <w:r>
        <w:rPr>
          <w:lang w:val="pt_PT" w:bidi="pt_PT"/>
        </w:rPr>
        <w:t xml:space="preserve"> Hamor pede a Jacó para permitir que Siquém se case com Dina e então propõe o casamento de todos os seus filhos.</w:t>
      </w:r>
    </w:p>
    <w:p>
      <w:pPr/>
      <w:r>
        <w:rPr>
          <w:lang w:val="pt_PT" w:bidi="pt_PT"/>
        </w:rPr>
      </w:r>
      <w:r>
        <w:rPr>
          <w:b/>
          <w:lang w:val="pt_PT" w:bidi="pt_PT"/>
        </w:rPr>
        <w:t>Quarta cena:</w:t>
      </w:r>
      <w:r>
        <w:rPr>
          <w:lang w:val="pt_PT" w:bidi="pt_PT"/>
        </w:rPr>
        <w:t xml:space="preserve"> Siquém implora para se casar com Dina. Os irmãos respondem enganosamente e dizem a Siquém que todos os homens devem ser circuncidados.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Siquém</w:t>
      </w:r>
    </w:p>
    <w:p>
      <w:pPr>
        <w:pStyle w:val="ListBullet"/>
        <w:spacing w:line="240" w:lineRule="auto"/>
        <w:ind w:left="720"/>
      </w:pPr>
      <w:r>
        <w:rPr>
          <w:lang w:val="pt_PT" w:bidi="pt_PT"/>
        </w:rPr>
      </w:r>
      <w:r>
        <w:rPr>
          <w:lang w:val="pt_PT" w:bidi="pt_PT"/>
        </w:rPr>
        <w:t>Hamor</w:t>
      </w:r>
    </w:p>
    <w:p>
      <w:pPr>
        <w:pStyle w:val="ListBullet"/>
        <w:spacing w:line="240" w:lineRule="auto"/>
        <w:ind w:left="720"/>
      </w:pPr>
      <w:r>
        <w:rPr>
          <w:lang w:val="pt_PT" w:bidi="pt_PT"/>
        </w:rPr>
      </w:r>
      <w:r>
        <w:rPr>
          <w:lang w:val="pt_PT" w:bidi="pt_PT"/>
        </w:rPr>
        <w:t>Os filhos de Jacó</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essa história é violenta e pode ser difícil para as pessoas que sofreram violência sexual ou estupro. Lembre-se também que essa história é a primeira de uma história de duas partes.</w:t>
      </w:r>
    </w:p>
    <w:p>
      <w:pPr/>
      <w:r>
        <w:rPr>
          <w:lang w:val="pt_PT" w:bidi="pt_PT"/>
        </w:rPr>
      </w:r>
      <w:r>
        <w:rPr>
          <w:lang w:val="pt_PT" w:bidi="pt_PT"/>
        </w:rPr>
        <w:t>Essa história acontece na cidade de Siquém. Siquém, o filho de Hamor é um dos personagens principais da história. O nome da cidade e o nome do jovem são o mesmo. A maioria das traduções parece evitar qualquer confusão se referindo a Siquém, a cidade, como "a cidade", sem mencionar o nome.</w:t>
      </w:r>
    </w:p>
    <w:p>
      <w:pPr/>
      <w:r>
        <w:rPr>
          <w:lang w:val="pt_PT" w:bidi="pt_PT"/>
        </w:rPr>
      </w:r>
      <w:r>
        <w:rPr>
          <w:lang w:val="pt_PT" w:bidi="pt_PT"/>
        </w:rPr>
        <w:t>Na cena 1, Dina visita algumas mulheres jovens na área. Siquém vê Dina, ataca Dina e dorme com Dina à força ou força Dina a ter relações sexuais com Siquém. Isso é chamado de estupro. Descobrimos mais tarde que Siquém mantém Dina em sua casa. Siquém não permite que Dina retorne para sua família. Siquém se apaixona por Dina e quer se casar com Dina. Siquém tenta ganhar o amor de Dina falando de uma maneira amorosa com Dina.</w:t>
      </w:r>
    </w:p>
    <w:p>
      <w:pPr/>
      <w:r>
        <w:rPr>
          <w:lang w:val="pt_PT" w:bidi="pt_PT"/>
        </w:rPr>
      </w:r>
      <w:r>
        <w:rPr>
          <w:lang w:val="pt_PT" w:bidi="pt_PT"/>
        </w:rPr>
        <w:t>Na cena 2, Jacó descobre que Dina foi profanada, mas não faz nada sobre isso até que seus filhos retornam para casa dos campos. Hamor, o pai de Siquém, juntamente com Siquém vêm para visitar Jacó para discutir a situação. Os irmãos ouvem o que aconteceu com Dina e retornam para casa enquanto Hamor está falando com Jacó. Hamor visitando Jacó e os irmãos retornando para casa acontecem ao mesmo tempo. Os irmãos estão zangados. A história diz que Siquém havia feito uma coisa desgraçada contra Dina, algo que nunca deveria ter sido feito. Essa repetição da vergonha e contaminação de Dina mostra o quão seriamente a família de Jacó levou o estupro de Dina.</w:t>
      </w:r>
    </w:p>
    <w:p>
      <w:pPr/>
      <w:r>
        <w:rPr>
          <w:lang w:val="pt_PT" w:bidi="pt_PT"/>
        </w:rPr>
      </w:r>
      <w:r>
        <w:rPr>
          <w:lang w:val="pt_PT" w:bidi="pt_PT"/>
        </w:rPr>
        <w:t>Na cena 3, Hamor fala com Jacó e os filhos de Jacó. Hamor diz a eles que Siquém verdadeiramente ama Dina e quer se casar com Dina. Hamor propõe que as famílias se casem para que Jacó possa permanecer na área. A história parece indicar que as filhas não teriam uma escolha com quem elas se casariam. Os pais as dariam como noivas a homens do outro grupo.</w:t>
      </w:r>
    </w:p>
    <w:p>
      <w:pPr/>
      <w:r>
        <w:rPr>
          <w:lang w:val="pt_PT" w:bidi="pt_PT"/>
        </w:rPr>
      </w:r>
      <w:r>
        <w:rPr>
          <w:lang w:val="pt_PT" w:bidi="pt_PT"/>
        </w:rPr>
        <w:t>Na cena 4, Siquém fala com Jacó e os filhos de Jacó. Siquém veio para ver Jacó com Hamor, mas não falou até agora. Siquém se oferece para pagar qualquer preço que eles queiram para que Siquém possa se casar com Dina. Como Siquém profanou Dina, os irmãos respondem enganosamente. Eles dizem a Siquém que Siquém e todos os homens da cidade devem ser circuncidados antes de qualquer casamento poder acontecer. Essa circuncisão não tornará Siquém e os hivitas parte da promessa de aliança feita a Abraão. Eles não decidiram adorar a Deus e se afastar de sua adoração a ídolos. Os filhos prometem enganosamente que se os homens da cidade forem todos circuncidados, os filhos de Jacó concordarão em se casar com elas. Siquém poderá se casar com Dina. Então eles dão o cenário oposto — se os homens não concordarem em ser circuncidados, eles levarão Dina de volta.</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A história dessa passagem é muito violenta, então o grupo não interpretará a passagem nesta etapa. O grupo se lembrará da história e discutirá o que cada personagem pode estar sentindo.</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Siquém</w:t>
      </w:r>
    </w:p>
    <w:p>
      <w:pPr>
        <w:pStyle w:val="ListBullet"/>
        <w:spacing w:line="240" w:lineRule="auto"/>
        <w:ind w:left="720"/>
      </w:pPr>
      <w:r>
        <w:rPr>
          <w:lang w:val="pt_PT" w:bidi="pt_PT"/>
        </w:rPr>
      </w:r>
      <w:r>
        <w:rPr>
          <w:lang w:val="pt_PT" w:bidi="pt_PT"/>
        </w:rPr>
        <w:t>Hamor</w:t>
      </w:r>
    </w:p>
    <w:p>
      <w:pPr>
        <w:pStyle w:val="ListBullet"/>
        <w:spacing w:line="240" w:lineRule="auto"/>
        <w:ind w:left="720"/>
      </w:pPr>
      <w:r>
        <w:rPr>
          <w:lang w:val="pt_PT" w:bidi="pt_PT"/>
        </w:rPr>
      </w:r>
      <w:r>
        <w:rPr>
          <w:lang w:val="pt_PT" w:bidi="pt_PT"/>
        </w:rPr>
        <w:t>Os filhos de Jacó</w:t>
      </w:r>
    </w:p>
    <w:p>
      <w:pPr/>
      <w:r>
        <w:rPr>
          <w:lang w:val="pt_PT" w:bidi="pt_PT"/>
        </w:rPr>
      </w:r>
      <w:r>
        <w:rPr>
          <w:lang w:val="pt_PT" w:bidi="pt_PT"/>
        </w:rPr>
        <w:t xml:space="preserve">Na cena 1, Dina, a filha de Lea, vai visitar algumas das mulheres jovens na área. Siquém, filho de Hamor vê Dina, ataca Dina e força Dina a dormir com ele. Siquém se apaixona por Dina e quer se casar com Dina. </w:t>
      </w:r>
      <w:r>
        <w:rPr>
          <w:b/>
          <w:lang w:val="pt_PT" w:bidi="pt_PT"/>
        </w:rPr>
        <w:t>Parece aqui.</w:t>
      </w:r>
      <w:r>
        <w:rPr>
          <w:lang w:val="pt_PT" w:bidi="pt_PT"/>
        </w:rPr>
        <w:t xml:space="preserve"> Pergunte a Siquém: “Você acha que pode convencer Dina a se casar com você?”. Você pode ouvir: “É claro que posso. Sou um príncipe nessa área. Minha família é poderosa. Qualquer mulher ficaria feliz por me ter como um marido”. Pergunte a Dina: “O que você pensa de Siquém? Você pode ouvir: “Ele me atacou e me tomou à força. Ele me profanou! Nunca aceitarei ser sua esposa”. Reinicie a encenação.</w:t>
      </w:r>
    </w:p>
    <w:p>
      <w:pPr/>
      <w:r>
        <w:rPr>
          <w:lang w:val="pt_PT" w:bidi="pt_PT"/>
        </w:rPr>
      </w:r>
      <w:r>
        <w:rPr>
          <w:lang w:val="pt_PT" w:bidi="pt_PT"/>
        </w:rPr>
        <w:t xml:space="preserve">Na cena 2, Jacó descobre que Siquém profanou Dina, mas não faz nada. Hamor vem para discutir o assunto com Jacó. Os filhos de Jacó ouvem o que aconteceu e retornam para casa. Eles estão chocados e furiosos por uma coisa tão horrível ter acontecido. </w:t>
      </w:r>
      <w:r>
        <w:rPr>
          <w:b/>
          <w:lang w:val="pt_PT" w:bidi="pt_PT"/>
        </w:rPr>
        <w:t>Pergunte a Jacó:</w:t>
      </w:r>
      <w:r>
        <w:rPr>
          <w:lang w:val="pt_PT" w:bidi="pt_PT"/>
        </w:rPr>
        <w:t xml:space="preserve"> “Por que você não está fazendo nada por sua filha?”. Você pode ouvir: “Preciso esperar até que meus filhos venham. Sou apenas um homem. Eles podem me matar se eu for e exigir minha filha de volta ou se eu tentar punir Siquém por conta própria”. Pergunte a Hamor: “Por que você está tentando discutir isso com Jacó?”. Você pode ouvir: “Meu filho agiu tolamente, mas ele genuinamente ama a menina. Nós, pais, devemos encontrar uma maneira de manter a paz sobre isso. Sei que meu filho fez errado, mas não quero que ele seja punido ou qualquer coisa ruim aconteça com ele. Além disso, Jacó é muito rico com muitos rebanhos. Seria bom manter essa riqueza aqui para as pessoas da cidade”. Reinicie a encenação.</w:t>
      </w:r>
    </w:p>
    <w:p>
      <w:pPr/>
      <w:r>
        <w:rPr>
          <w:lang w:val="pt_PT" w:bidi="pt_PT"/>
        </w:rPr>
      </w:r>
      <w:r>
        <w:rPr>
          <w:lang w:val="pt_PT" w:bidi="pt_PT"/>
        </w:rPr>
        <w:t xml:space="preserve">Na cena 3, Hamor começa a falar com Jacó e seus filhos. Hamor diz a eles que Siquém verdadeiramente ama Dina. Então Hamor propõe que os pais deem suas filhas aos filhos do outro para casamento. Ao se casar, eles terão paz e Jacó poderá ficar na área. </w:t>
      </w:r>
      <w:r>
        <w:rPr>
          <w:b/>
          <w:lang w:val="pt_PT" w:bidi="pt_PT"/>
        </w:rPr>
        <w:t>Pergunte a Jacó:</w:t>
      </w:r>
      <w:r>
        <w:rPr>
          <w:lang w:val="pt_PT" w:bidi="pt_PT"/>
        </w:rPr>
        <w:t xml:space="preserve"> “O que você pensa sobre casamento assim?”. Você pode ouvir: “Não concordo. Não podemos nos casar com as filhas desses estrangeiros. Meu avô Abraão e meu pai Isaque não permitiriam isso. Não tenho certeza do que vamos fazer, mas não permitirei que esses casamentos aconteçam”. Reinicie a encenação.</w:t>
      </w:r>
    </w:p>
    <w:p>
      <w:pPr/>
      <w:r>
        <w:rPr>
          <w:lang w:val="pt_PT" w:bidi="pt_PT"/>
        </w:rPr>
      </w:r>
      <w:r>
        <w:rPr>
          <w:lang w:val="pt_PT" w:bidi="pt_PT"/>
        </w:rPr>
        <w:t xml:space="preserve">Na cena 4, Siquém pede a Jacó e aos irmãos para deixar ele se casar com Dina. Siquém promete pagar qualquer preço de noiva que os irmãos possam pedir. Como Siquém profanou Dina, os irmãos respondem enganosamente. Eles exigem que todos os homens adultos da cidade sejam circuncidados antes de qualquer casamento poder acontecer. </w:t>
      </w:r>
      <w:r>
        <w:rPr>
          <w:b/>
          <w:lang w:val="pt_PT" w:bidi="pt_PT"/>
        </w:rPr>
        <w:t>Pergunte aos irmãos:</w:t>
      </w:r>
      <w:r>
        <w:rPr>
          <w:lang w:val="pt_PT" w:bidi="pt_PT"/>
        </w:rPr>
        <w:t xml:space="preserve"> “Por que vocês estão exigindo circuncisão? Vocês realmente vão dar sua irmã em casamento a Siquém?”. Você pode ouvir: “Nunca permitiremos que Siquém se case com Dina. Temos um plano. Teremos nossa vingança quando todos os homens estiverem circuncidados e doloridos”. Pergunte a Siquém: “O que você pensa sobre essa proposta de circuncisão? Você pode ouvir: “É um pequeno preço a pagar para ter Dina como uma esposa. Pensei que eles exigiriam muito dinheiro ou animais. Isso não é nada, apenas alguns dias de dor”.</w:t>
      </w:r>
    </w:p>
    <w:p>
      <w:pPr/>
      <w:r>
        <w:rPr>
          <w:lang w:val="pt_PT" w:bidi="pt_PT"/>
        </w:rPr>
      </w:r>
      <w:r>
        <w:rPr>
          <w:lang w:val="pt_PT" w:bidi="pt_PT"/>
        </w:rPr>
        <w:t>Pare aqui e discuta em um grupo como essa história faz você sentir e pensar. Você precisa de algum tempo para pensar ou falar sobre essa história com alguém em sua equipe, ou outra pessoa? O que você pode fazer para cuidar de si mesmo enquanto pensa sobre uma história como essa?</w:t>
      </w:r>
    </w:p>
    <w:p>
      <w:pPr/>
      <w:r>
        <w:rPr>
          <w:lang w:val="pt_PT" w:bidi="pt_PT"/>
        </w:rPr>
      </w:r>
      <w:r>
        <w:rPr>
          <w:lang w:val="pt_PT" w:bidi="pt_PT"/>
        </w:rPr>
        <w:t>Este é o fim da gravação.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Jacó está vivendo em uma propriedade que Jacó comprou fora da cidade de Siquém. O filho de Hamor, o hivita, é chamado Siquém. As palavras são as mesmas. Você precisa evitar confusão entre a cidade e o homem. Nessa passagem, a maioria das traduções se referem ao homem pelo nome de Siquém. A maioria das traduções apenas se referem à cidade como a cidade, sem mencionar o nome.</w:t>
      </w:r>
    </w:p>
    <w:p>
      <w:pPr/>
      <w:r>
        <w:rPr>
          <w:lang w:val="pt_PT" w:bidi="pt_PT"/>
        </w:rPr>
      </w:r>
      <w:r>
        <w:rPr>
          <w:lang w:val="pt_PT" w:bidi="pt_PT"/>
        </w:rPr>
        <w:t>Veja o mapa com Siquém marcado.</w:t>
      </w:r>
    </w:p>
    <w:p>
      <w:pPr/>
      <w:r>
        <w:rPr>
          <w:lang w:val="pt_PT" w:bidi="pt_PT"/>
        </w:rPr>
      </w:r>
      <w:r>
        <w:rPr>
          <w:lang w:val="pt_PT" w:bidi="pt_PT"/>
        </w:rPr>
        <w:t xml:space="preserve">Siquém é descrito como um </w:t>
      </w:r>
      <w:r>
        <w:rPr>
          <w:b/>
          <w:lang w:val="pt_PT" w:bidi="pt_PT"/>
        </w:rPr>
        <w:t>príncipe</w:t>
      </w:r>
      <w:r>
        <w:rPr>
          <w:lang w:val="pt_PT" w:bidi="pt_PT"/>
        </w:rPr>
        <w:t xml:space="preserve"> entre os hivitas. Um príncipe seria um homem de alguma importância. Um príncipe geralmente é o filho de um rei. Hamor, o pai de Siquém, nunca é chamado de um rei. Siquém vê Dina que está visitando algumas das mulheres na área. Siquém </w:t>
      </w:r>
      <w:r>
        <w:rPr>
          <w:b/>
          <w:lang w:val="pt_PT" w:bidi="pt_PT"/>
        </w:rPr>
        <w:t>estupra</w:t>
      </w:r>
      <w:r>
        <w:rPr>
          <w:lang w:val="pt_PT" w:bidi="pt_PT"/>
        </w:rPr>
        <w:t xml:space="preserve"> Dina. Estupro é uma palavra violenta. Significa que um homem toma uma mulher e dorme com ela à força ou contra sua vontade. Encontre uma maneira socialmente aceita de descrever o que aconteceu com Dina.</w:t>
      </w:r>
    </w:p>
    <w:p>
      <w:pPr/>
      <w:r>
        <w:rPr>
          <w:lang w:val="pt_PT" w:bidi="pt_PT"/>
        </w:rPr>
      </w:r>
      <w:r>
        <w:rPr>
          <w:lang w:val="pt_PT" w:bidi="pt_PT"/>
        </w:rPr>
        <w:t xml:space="preserve">Dina foi </w:t>
      </w:r>
      <w:r>
        <w:rPr>
          <w:b/>
          <w:lang w:val="pt_PT" w:bidi="pt_PT"/>
        </w:rPr>
        <w:t>profanada</w:t>
      </w:r>
      <w:r>
        <w:rPr>
          <w:lang w:val="pt_PT" w:bidi="pt_PT"/>
        </w:rPr>
        <w:t>. Profanar algo é torná-lo impuro ou inaceitável para Deus. Dina agora era considerada ritualmente impura ou socialmente inaceitável. Dina está impura. Você pode dizer que Dina foi desgraçada ou desonrada. Além disso, Dina se sentiria envergonhada. Ser tomada à força dessa maneira e os outros saberem que aconteceu faria com que Dina sentisse vergonha pelo resto de sua vida.</w:t>
      </w:r>
    </w:p>
    <w:p>
      <w:pPr/>
      <w:r>
        <w:rPr>
          <w:lang w:val="pt_PT" w:bidi="pt_PT"/>
        </w:rPr>
      </w:r>
      <w:r>
        <w:rPr>
          <w:lang w:val="pt_PT" w:bidi="pt_PT"/>
        </w:rPr>
        <w:t>Os irmãos de Dina ficaram chocados e furiosos quando eles ouviram o que havia acontecido. Essas são palavras fortes que indicam emoções muito fortes. Eles ficaram cheios de dor e eles queimaram de fúria. Essas são imagens de palavras que descrevem sua raiva. Você precisa de palavras fortes para descrever seus sentimentos.</w:t>
      </w:r>
    </w:p>
    <w:p>
      <w:pPr/>
      <w:r>
        <w:rPr>
          <w:lang w:val="pt_PT" w:bidi="pt_PT"/>
        </w:rPr>
      </w:r>
      <w:r>
        <w:rPr>
          <w:lang w:val="pt_PT" w:bidi="pt_PT"/>
        </w:rPr>
        <w:t>Pare e discuta: fale sobre uma situação na qual uma mulher foi atacada por um estranho. Como os homens de sua família reagem? Ouça as palavras usadas. Elas são imagens de palavras? Que verbos ou imagens estão sendo usados para descrever os sentimentos fortes de raiva?</w:t>
      </w:r>
    </w:p>
    <w:p>
      <w:pPr/>
      <w:r>
        <w:rPr>
          <w:lang w:val="pt_PT" w:bidi="pt_PT"/>
        </w:rPr>
      </w:r>
      <w:r>
        <w:rPr>
          <w:lang w:val="pt_PT" w:bidi="pt_PT"/>
        </w:rPr>
        <w:t>Hamor propôs o casamento. As filhas de cada lado seriam dadas aos homens do outro lado como noivas. As filhas não teriam escolha no assunto. Dessa maneira, as famílias seriam misturadas e eventualmente a família de Jacó seria absorvida na cultura hivita.</w:t>
      </w:r>
    </w:p>
    <w:p>
      <w:pPr/>
      <w:r>
        <w:rPr>
          <w:lang w:val="pt_PT" w:bidi="pt_PT"/>
        </w:rPr>
      </w:r>
      <w:r>
        <w:rPr>
          <w:lang w:val="pt_PT" w:bidi="pt_PT"/>
        </w:rPr>
        <w:t xml:space="preserve">Os irmãos falam </w:t>
      </w:r>
      <w:r>
        <w:rPr>
          <w:b/>
          <w:lang w:val="pt_PT" w:bidi="pt_PT"/>
        </w:rPr>
        <w:t>enganosamente</w:t>
      </w:r>
      <w:r>
        <w:rPr>
          <w:lang w:val="pt_PT" w:bidi="pt_PT"/>
        </w:rPr>
        <w:t xml:space="preserve"> com Siquém quando eles exigem que todos os homens sejam circuncidados. Enganoso significa que eles falaram uma coisa, mas queriam dizer outra. Eles parecem indicar a Siquém que ele poderá se casar com Dina. Os irmãos não pretendem permitir que Siquém se case com Dina. Para fazer Siquém e Hamor concordarem com a circuncisão, os irmãos dizem que eles serão desgraçados ou envergonhados se Dina se casar com um homem não circunciso. Dina será desgraçada ou envergonhada e assim toda a família de Dina.</w:t>
      </w:r>
    </w:p>
    <w:p>
      <w:pPr/>
      <w:r>
        <w:rPr>
          <w:lang w:val="pt_PT" w:bidi="pt_PT"/>
        </w:rPr>
      </w:r>
      <w:r>
        <w:rPr>
          <w:lang w:val="pt_PT" w:bidi="pt_PT"/>
        </w:rPr>
        <w:t xml:space="preserve">Jacó e seus filhos teriam sido </w:t>
      </w:r>
      <w:r>
        <w:rPr>
          <w:b/>
          <w:lang w:val="pt_PT" w:bidi="pt_PT"/>
        </w:rPr>
        <w:t>circuncidados</w:t>
      </w:r>
      <w:r>
        <w:rPr>
          <w:lang w:val="pt_PT" w:bidi="pt_PT"/>
        </w:rPr>
        <w:t xml:space="preserve"> como bebês recém-nascidos de acordo com as instruções que Deus deu a Abraão quando Deus fez a aliança com Abraão. </w:t>
      </w:r>
      <w:r>
        <w:rPr>
          <w:b/>
          <w:lang w:val="pt_PT" w:bidi="pt_PT"/>
        </w:rPr>
        <w:t>Circuncisão</w:t>
      </w:r>
      <w:r>
        <w:rPr>
          <w:lang w:val="pt_PT" w:bidi="pt_PT"/>
        </w:rPr>
        <w:t xml:space="preserve"> é tratado no Glossário Mestre. Aqui, os irmãos estão exigindo que Siquém e todos os homens da cidade sejam circuncidados.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34:1–17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65">
        <w:r>
          <w:rPr>
            <w:lang w:val="pt_PT" w:bidi="pt_PT"/>
          </w:rPr>
          <w:rPr>
            <w:color w:val="0000EE"/>
            <w:u w:val="single"/>
          </w:rPr>
          <w:t>Ouvir e Sentir</w:t>
        </w:r>
      </w:hyperlink>
      <w:r>
        <w:rPr>
          <w:lang w:val="pt_PT" w:bidi="pt_PT"/>
        </w:rPr>
        <w:t xml:space="preserve"> (766 KB)</w:t>
      </w:r>
      <w:r>
        <w:rPr>
          <w:lang w:val="pt_PT" w:bidi="pt_PT"/>
        </w:rPr>
      </w:r>
    </w:p>
    <w:p>
      <w:pPr>
        <w:pStyle w:val="ListBullet"/>
        <w:spacing w:line="240" w:lineRule="auto"/>
        <w:ind w:left="720"/>
      </w:pPr>
      <w:r>
        <w:rPr>
          <w:lang w:val="pt_PT" w:bidi="pt_PT"/>
        </w:rPr>
      </w:r>
      <w:hyperlink r:id="rId366">
        <w:r>
          <w:rPr>
            <w:lang w:val="pt_PT" w:bidi="pt_PT"/>
          </w:rPr>
          <w:rPr>
            <w:color w:val="0000EE"/>
            <w:u w:val="single"/>
          </w:rPr>
          <w:t>Preparando o Cenário</w:t>
        </w:r>
      </w:hyperlink>
      <w:r>
        <w:rPr>
          <w:lang w:val="pt_PT" w:bidi="pt_PT"/>
        </w:rPr>
        <w:t xml:space="preserve"> (5.2 MB)</w:t>
      </w:r>
      <w:r>
        <w:rPr>
          <w:lang w:val="pt_PT" w:bidi="pt_PT"/>
        </w:rPr>
      </w:r>
    </w:p>
    <w:p>
      <w:pPr>
        <w:pStyle w:val="ListBullet"/>
        <w:spacing w:line="240" w:lineRule="auto"/>
        <w:ind w:left="720"/>
      </w:pPr>
      <w:r>
        <w:rPr>
          <w:lang w:val="pt_PT" w:bidi="pt_PT"/>
        </w:rPr>
      </w:r>
      <w:hyperlink r:id="rId367">
        <w:r>
          <w:rPr>
            <w:lang w:val="pt_PT" w:bidi="pt_PT"/>
          </w:rPr>
          <w:rPr>
            <w:color w:val="0000EE"/>
            <w:u w:val="single"/>
          </w:rPr>
          <w:t>Identificando as Cenas</w:t>
        </w:r>
      </w:hyperlink>
      <w:r>
        <w:rPr>
          <w:lang w:val="pt_PT" w:bidi="pt_PT"/>
        </w:rPr>
        <w:t xml:space="preserve"> (2.7 MB)</w:t>
      </w:r>
      <w:r>
        <w:rPr>
          <w:lang w:val="pt_PT" w:bidi="pt_PT"/>
        </w:rPr>
      </w:r>
    </w:p>
    <w:p>
      <w:pPr>
        <w:pStyle w:val="ListBullet"/>
        <w:spacing w:line="240" w:lineRule="auto"/>
        <w:ind w:left="720"/>
      </w:pPr>
      <w:r>
        <w:rPr>
          <w:lang w:val="pt_PT" w:bidi="pt_PT"/>
        </w:rPr>
      </w:r>
      <w:hyperlink r:id="rId368">
        <w:r>
          <w:rPr>
            <w:lang w:val="pt_PT" w:bidi="pt_PT"/>
          </w:rPr>
          <w:rPr>
            <w:color w:val="0000EE"/>
            <w:u w:val="single"/>
          </w:rPr>
          <w:t>Incorporando o Texto</w:t>
        </w:r>
      </w:hyperlink>
      <w:r>
        <w:rPr>
          <w:lang w:val="pt_PT" w:bidi="pt_PT"/>
        </w:rPr>
        <w:t xml:space="preserve"> (2.7 MB)</w:t>
      </w:r>
      <w:r>
        <w:rPr>
          <w:lang w:val="pt_PT" w:bidi="pt_PT"/>
        </w:rPr>
      </w:r>
    </w:p>
    <w:p>
      <w:pPr>
        <w:pStyle w:val="ListBullet"/>
        <w:spacing w:line="240" w:lineRule="auto"/>
        <w:ind w:left="720"/>
      </w:pPr>
      <w:r>
        <w:rPr>
          <w:lang w:val="pt_PT" w:bidi="pt_PT"/>
        </w:rPr>
      </w:r>
      <w:hyperlink r:id="rId369">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37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34:18–31</w:t>
      </w:r>
      <w:r>
        <w:rPr>
          <w:lang w:val="pt_PT" w:bidi="pt_PT"/>
        </w:rPr>
      </w:r>
    </w:p>
    <w:p>
      <w:pPr>
        <w:pStyle w:val="Heading3"/>
      </w:pPr>
      <w:r>
        <w:rPr>
          <w:lang w:val="pt_PT" w:bidi="pt_PT"/>
        </w:rPr>
        <w:t>Ouvir e Sentir</w:t>
      </w:r>
    </w:p>
    <w:p>
      <w:pPr/>
      <w:r>
        <w:rPr>
          <w:lang w:val="pt_PT" w:bidi="pt_PT"/>
        </w:rPr>
      </w:r>
      <w:r>
        <w:rPr>
          <w:lang w:val="pt_PT" w:bidi="pt_PT"/>
        </w:rPr>
        <w:t xml:space="preserve">Ouça Gênesis 34:18–31 e guarde em seu coração. </w:t>
      </w:r>
    </w:p>
    <w:p>
      <w:pPr/>
      <w:r>
        <w:rPr>
          <w:lang w:val="pt_PT" w:bidi="pt_PT"/>
        </w:rPr>
      </w:r>
      <w:r>
        <w:rPr>
          <w:lang w:val="pt_PT" w:bidi="pt_PT"/>
        </w:rPr>
        <w:t>Essa história de duas partes tem muitos detalhes sobre violência sexual, que pode ser difícil de ouvir sobre se você ou alguém que conhece já sofreu violência sexual ou estupro.</w:t>
      </w:r>
    </w:p>
    <w:p>
      <w:pPr/>
      <w:r>
        <w:rPr>
          <w:lang w:val="pt_PT" w:bidi="pt_PT"/>
        </w:rPr>
      </w:r>
      <w:r>
        <w:rPr>
          <w:lang w:val="pt_PT" w:bidi="pt_PT"/>
        </w:rPr>
        <w:t>Antes de ter qualquer discussão em grupo sobre essa passagem, pare e decida em grupo como você prefere falar sobre isso. Em sua cultura, qual é a melhor maneira de falar sobre essas coisas? Seria bom dividir em grupos de homens e mulheres para ter essa conversa? Você quer trabalhar de uma maneira diferente do que fez em outras seções? Pause esse áudio aqui.</w:t>
      </w:r>
    </w:p>
    <w:p>
      <w:pPr/>
      <w:r>
        <w:rPr>
          <w:lang w:val="pt_PT" w:bidi="pt_PT"/>
        </w:rPr>
      </w:r>
      <w:r>
        <w:rPr>
          <w:lang w:val="pt_PT" w:bidi="pt_PT"/>
        </w:rPr>
        <w:t>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 Pause esse áudio aqui.</w:t>
      </w:r>
    </w:p>
    <w:p>
      <w:pPr>
        <w:pStyle w:val="ListBullet"/>
        <w:spacing w:line="240" w:lineRule="auto"/>
        <w:ind w:left="720"/>
      </w:pPr>
      <w:r>
        <w:rPr>
          <w:lang w:val="pt_PT" w:bidi="pt_PT"/>
        </w:rPr>
      </w:r>
      <w:r>
        <w:rPr>
          <w:lang w:val="pt_PT" w:bidi="pt_PT"/>
        </w:rPr>
        <w:t>O que vocês não gostam ou não compreendem? Pause esse áudio aqui.</w:t>
      </w:r>
    </w:p>
    <w:p>
      <w:pPr>
        <w:pStyle w:val="ListBullet"/>
        <w:spacing w:line="240" w:lineRule="auto"/>
        <w:ind w:left="720"/>
      </w:pPr>
      <w:r>
        <w:rPr>
          <w:lang w:val="pt_PT" w:bidi="pt_PT"/>
        </w:rPr>
      </w:r>
      <w:r>
        <w:rPr>
          <w:lang w:val="pt_PT" w:bidi="pt_PT"/>
        </w:rPr>
        <w:t>O que essa história nos conta sobre Deus? Pause esse áudio aqui.</w:t>
      </w:r>
    </w:p>
    <w:p>
      <w:pPr>
        <w:pStyle w:val="ListBullet"/>
        <w:spacing w:line="240" w:lineRule="auto"/>
        <w:ind w:left="720"/>
      </w:pPr>
      <w:r>
        <w:rPr>
          <w:lang w:val="pt_PT" w:bidi="pt_PT"/>
        </w:rPr>
      </w:r>
      <w:r>
        <w:rPr>
          <w:lang w:val="pt_PT" w:bidi="pt_PT"/>
        </w:rPr>
        <w:t>O que essa história nos conta sobre as pessoas? Pause esse áudio aqui.</w:t>
      </w:r>
    </w:p>
    <w:p>
      <w:pPr>
        <w:pStyle w:val="ListBullet"/>
        <w:spacing w:line="240" w:lineRule="auto"/>
        <w:ind w:left="720"/>
      </w:pPr>
      <w:r>
        <w:rPr>
          <w:lang w:val="pt_PT" w:bidi="pt_PT"/>
        </w:rPr>
      </w:r>
      <w:r>
        <w:rPr>
          <w:lang w:val="pt_PT" w:bidi="pt_PT"/>
        </w:rPr>
        <w:t>Como essa passagem impacta o nosso dia a dia? Pause esse áudio aqui.</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em uma versão mais fácil de entender.</w:t>
      </w:r>
    </w:p>
    <w:p>
      <w:pPr/>
      <w:r>
        <w:rPr>
          <w:lang w:val="pt_PT" w:bidi="pt_PT"/>
        </w:rPr>
      </w:r>
      <w:r>
        <w:rPr>
          <w:lang w:val="pt_PT" w:bidi="pt_PT"/>
        </w:rPr>
        <w:t>Lembre-se de que essa parte da história de duas partes também tem detalhes sobre violência sexual, que pode ser difícil de ouvir sobre se você ou alguém que conhece sofreu violência sexual ou estupro.</w:t>
      </w:r>
    </w:p>
    <w:p>
      <w:pPr/>
      <w:r>
        <w:rPr>
          <w:lang w:val="pt_PT" w:bidi="pt_PT"/>
        </w:rPr>
      </w:r>
      <w:r>
        <w:rPr>
          <w:lang w:val="pt_PT" w:bidi="pt_PT"/>
        </w:rPr>
        <w:t>Essa passagem continua o conto narrativo de um evento com Dina, que é a filha de Jacó e Lea. Jacó está vivendo em um terreno perto da cidade de Siquém que Jacó comprou de Hamor, o hivita. Jacó e seus filhos estão vivendo na terra que Jacó comprou. Essa passagem fala sobre os irmãos de Dina. Alguns de seus irmãos são da mãe de Dina, Lea, e outros irmãos são de mães diferentes.</w:t>
      </w:r>
    </w:p>
    <w:p>
      <w:pPr/>
      <w:r>
        <w:rPr>
          <w:lang w:val="pt_PT" w:bidi="pt_PT"/>
        </w:rPr>
      </w:r>
      <w:r>
        <w:rPr>
          <w:lang w:val="pt_PT" w:bidi="pt_PT"/>
        </w:rPr>
        <w:t xml:space="preserve">Mostre o mapa que tem a </w:t>
      </w:r>
      <w:r>
        <w:rPr>
          <w:b/>
          <w:lang w:val="pt_PT" w:bidi="pt_PT"/>
        </w:rPr>
        <w:t>cidade de Siquém</w:t>
      </w:r>
      <w:r>
        <w:rPr>
          <w:lang w:val="pt_PT" w:bidi="pt_PT"/>
        </w:rPr>
        <w:t xml:space="preserve"> marcada nele.</w:t>
      </w:r>
    </w:p>
    <w:p>
      <w:pPr/>
      <w:r>
        <w:rPr>
          <w:lang w:val="pt_PT" w:bidi="pt_PT"/>
        </w:rPr>
      </w:r>
      <w:r>
        <w:rPr>
          <w:lang w:val="pt_PT" w:bidi="pt_PT"/>
        </w:rPr>
        <w:t>Pare e discuta: conte novamente os eventos da passagem anterior.</w:t>
      </w:r>
    </w:p>
    <w:p>
      <w:pPr/>
      <w:r>
        <w:rPr>
          <w:lang w:val="pt_PT" w:bidi="pt_PT"/>
        </w:rPr>
      </w:r>
      <w:r>
        <w:rPr>
          <w:lang w:val="pt_PT" w:bidi="pt_PT"/>
        </w:rPr>
        <w:t>Pare e discuta: conte sobre uma família com múltiplas mães, mas um pai. Que palavras você usa para descrever todos os irmãos de uma mãe? Que palavras você usa para descrever os irmãos das outras mães?</w:t>
      </w:r>
    </w:p>
    <w:p>
      <w:pPr/>
      <w:r>
        <w:rPr>
          <w:lang w:val="pt_PT" w:bidi="pt_PT"/>
        </w:rPr>
      </w:r>
      <w:r>
        <w:rPr>
          <w:lang w:val="pt_PT" w:bidi="pt_PT"/>
        </w:rPr>
        <w:t>Na passagem anterior, Siquém estuprou Dina quando ela saiu para visitar algumas das mulheres jovens na área. Os filhos de Jacó que são os irmãos de Dina ficaram muito zangados. Siquém decidiu que ele estava apaixonado por Dina e queria se casar com Dina. O pai de Siquém, Hamor, sugeriu que eles se casassem entre a família de Jacó e as pessoas da cidade. Os irmãos exigiram que cada homem na cidade fosse circuncidado para se casar com qualquer um da família de Jacó. Os irmãos estavam sendo enganosos. Os irmãos não pretendiam permitir que Dina se casasse com Siquém.</w:t>
      </w:r>
    </w:p>
    <w:p>
      <w:pPr/>
      <w:r>
        <w:rPr>
          <w:lang w:val="pt_PT" w:bidi="pt_PT"/>
        </w:rPr>
      </w:r>
      <w:r>
        <w:rPr>
          <w:lang w:val="pt_PT" w:bidi="pt_PT"/>
        </w:rPr>
        <w:t>Pare e discuta: conte uma história sobre uma mulher que foi atacada e estuprada. O que aconteceu com a pessoa que fez isso com ela? Qual foi a resposta da família da mulher?</w:t>
      </w:r>
    </w:p>
    <w:p>
      <w:pPr/>
      <w:r>
        <w:rPr>
          <w:lang w:val="pt_PT" w:bidi="pt_PT"/>
        </w:rPr>
      </w:r>
      <w:r>
        <w:rPr>
          <w:lang w:val="pt_PT" w:bidi="pt_PT"/>
        </w:rPr>
        <w:t>Siquém queria muito se casar com Dina. Siquém voltou para a cidade e convenceu todos os homens a concordar com a circuncisão. Siquém falou com os líderes no portão da cidade. O portão da cidade é o lugar onde os negócios geralmente aconteciam, bem como quaisquer discussões importantes com líderes. Muitas cidades tinham paredes altas construídas ao redor delas para proteção durante um ataque. Nas paredes estava um grande portão onde as pessoas entravam na cidade. Havia um lugar protegido dentro do portão, onde os líderes da cidade se sentavam e discutiam assuntos importantes.</w:t>
      </w:r>
    </w:p>
    <w:p>
      <w:pPr/>
      <w:r>
        <w:rPr>
          <w:lang w:val="pt_PT" w:bidi="pt_PT"/>
        </w:rPr>
      </w:r>
      <w:r>
        <w:rPr>
          <w:lang w:val="pt_PT" w:bidi="pt_PT"/>
        </w:rPr>
        <w:t xml:space="preserve">Mostre uma imagem de um </w:t>
      </w:r>
      <w:r>
        <w:rPr>
          <w:b/>
          <w:lang w:val="pt_PT" w:bidi="pt_PT"/>
        </w:rPr>
        <w:t>portão de cidade uma antiga</w:t>
      </w:r>
      <w:r>
        <w:rPr>
          <w:lang w:val="pt_PT" w:bidi="pt_PT"/>
        </w:rPr>
        <w:t>.</w:t>
      </w:r>
    </w:p>
    <w:p>
      <w:pPr/>
      <w:r>
        <w:rPr>
          <w:lang w:val="pt_PT" w:bidi="pt_PT"/>
        </w:rPr>
      </w:r>
      <w:r>
        <w:rPr>
          <w:lang w:val="pt_PT" w:bidi="pt_PT"/>
        </w:rPr>
        <w:t>Siquém disse aos homens da cidade que eventualmente tudo o que Jacó tinha se tornaria deles por meio do casamento com a família de Jacó. Siquém não mencionou aos homens que Siquém queria se casar com Dina. Siquém não disse aos homens que a circuncisão de todos os homens era o preço exigido para que Siquém pudesse se casar com Dina. Siquém fez parecer que a circuncisão era o preço para os homens se casarem com a família de Jacó. Dessa maneira, Siquém também foi enganoso. Todos os homens adultos concordaram com a sugestão de Siquém e passaram pela circuncisão. Eles concordaram porque eles estavam pensando em ganho econômico.</w:t>
      </w:r>
    </w:p>
    <w:p>
      <w:pPr/>
      <w:r>
        <w:rPr>
          <w:lang w:val="pt_PT" w:bidi="pt_PT"/>
        </w:rPr>
      </w:r>
      <w:r>
        <w:rPr>
          <w:lang w:val="pt_PT" w:bidi="pt_PT"/>
        </w:rPr>
        <w:t>A pior dor estaria cerca de 3 dias depois da circuncisão. Os homens seriam incapazes de lutar. Isso é quando dois dos filhos de Jacó, Simeão e Levi, atacaram e mataram cada homem na cidade. Esses dois filhos eram os irmãos de Dina — eles também eram filhos de Lea. Eles também tomaram Dina da casa de Siquém. Siquém havia mantido Dina em sua casa desde o momento em que ele a estuprou. Então o resto dos filhos de Jacó veio e tomou todos os rebanhos. Eles tomaram toda a riqueza que puderam encontrar. RIqueza é tudo de valor tomado por soldados quando eles vencem uma batalha. Aqui, os irmãos venceram a batalha com a cidade, então eles tomam tudo de valor com eles. Eles também tomaram as esposas e filhos como cativos. Hamor e Siquém haviam planejado tomar a riqueza de Jacó. Agora Jacó tem toda a riqueza de toda a cidade.</w:t>
      </w:r>
    </w:p>
    <w:p>
      <w:pPr/>
      <w:r>
        <w:rPr>
          <w:lang w:val="pt_PT" w:bidi="pt_PT"/>
        </w:rPr>
      </w:r>
      <w:r>
        <w:rPr>
          <w:lang w:val="pt_PT" w:bidi="pt_PT"/>
        </w:rPr>
        <w:t>Quando Jacó descobriu o que havia acontecido, Jacó ficou zangado com Simeão e Levi. Jacó disse: “Agora cheiro mal entre todas as pessoas da terra”. Cheirar ou ter um odor ruim é uma figura de linguagem que significa que todas as pessoas odiarão Jacó e tentarão removê-lo da área. Jacó pensou que todas as pessoas que cercavam essa área buscariam vingança e esmagariam ou matariam a família de Jacó. Jacó parece mais preocupado com a reputação de Jacó entre os outros do que com o que aconteceu com sua filha, Dina.</w:t>
      </w:r>
    </w:p>
    <w:p>
      <w:pPr/>
      <w:r>
        <w:rPr>
          <w:lang w:val="pt_PT" w:bidi="pt_PT"/>
        </w:rPr>
      </w:r>
      <w:r>
        <w:rPr>
          <w:lang w:val="pt_PT" w:bidi="pt_PT"/>
        </w:rPr>
        <w:t>Simeão e Levi responderam: “Por que devemos deixar ele tratar nossa irmã como uma prostituta?”.</w:t>
      </w:r>
    </w:p>
    <w:p>
      <w:pPr/>
      <w:r>
        <w:rPr>
          <w:lang w:val="pt_PT" w:bidi="pt_PT"/>
        </w:rPr>
      </w:r>
      <w:r>
        <w:rPr>
          <w:lang w:val="pt_PT" w:bidi="pt_PT"/>
        </w:rPr>
        <w:t>Uma prostituta é uma mulher que dá favores sexuais por dinheiro e geralmente tem uma reputação ruim. Essa última pergunta é uma pergunta que não requer uma resposta e pode ser declarada de uma maneira positiva, como: “Não poderíamos deixar ele tratar nossa irmã como uma prostituta”. Simeão e Levi disseram isso de uma maneira zangada a Jacó. As palavras mostram raiva e não educação como um filho geralmente falaria com um pai.</w:t>
      </w:r>
    </w:p>
    <w:p>
      <w:pPr/>
      <w:r>
        <w:rPr>
          <w:lang w:val="pt_PT" w:bidi="pt_PT"/>
        </w:rPr>
      </w:r>
      <w:r>
        <w:rPr>
          <w:lang w:val="pt_PT" w:bidi="pt_PT"/>
        </w:rPr>
        <w:t>Pare e discuta: quando e por que as pessoas buscam vingança? Que tipos de coisas eles fazem para se vingar?</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Siquém apresenta a ideia de circuncisão e casamento aos líderes da cidade no portão da cidade. Siquém fala apenas sobre as vantagens econômicas para os homens de Siquém.</w:t>
      </w:r>
    </w:p>
    <w:p>
      <w:pPr/>
      <w:r>
        <w:rPr>
          <w:lang w:val="pt_PT" w:bidi="pt_PT"/>
        </w:rPr>
      </w:r>
      <w:r>
        <w:rPr>
          <w:b/>
          <w:lang w:val="pt_PT" w:bidi="pt_PT"/>
        </w:rPr>
        <w:t>Segunda cena:</w:t>
      </w:r>
      <w:r>
        <w:rPr>
          <w:lang w:val="pt_PT" w:bidi="pt_PT"/>
        </w:rPr>
        <w:t xml:space="preserve"> os homens de Siquém são circuncidados e no terceiro dia quando eles estão mais doloridos, Simeão e Levi atacam e matam todos os homens.</w:t>
      </w:r>
    </w:p>
    <w:p>
      <w:pPr/>
      <w:r>
        <w:rPr>
          <w:lang w:val="pt_PT" w:bidi="pt_PT"/>
        </w:rPr>
      </w:r>
      <w:r>
        <w:rPr>
          <w:b/>
          <w:lang w:val="pt_PT" w:bidi="pt_PT"/>
        </w:rPr>
        <w:t>Terceira cena:</w:t>
      </w:r>
      <w:r>
        <w:rPr>
          <w:lang w:val="pt_PT" w:bidi="pt_PT"/>
        </w:rPr>
        <w:t xml:space="preserve"> os outros filhos chegam e saqueiam a cidade. Eles tomam todas as mulheres e filhos como cativos.</w:t>
      </w:r>
    </w:p>
    <w:p>
      <w:pPr/>
      <w:r>
        <w:rPr>
          <w:lang w:val="pt_PT" w:bidi="pt_PT"/>
        </w:rPr>
      </w:r>
      <w:r>
        <w:rPr>
          <w:b/>
          <w:lang w:val="pt_PT" w:bidi="pt_PT"/>
        </w:rPr>
        <w:t>Quarta cena:</w:t>
      </w:r>
      <w:r>
        <w:rPr>
          <w:lang w:val="pt_PT" w:bidi="pt_PT"/>
        </w:rPr>
        <w:t xml:space="preserve"> Jacó diz a Simeão e Levi que eles arruinaram a família.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Siquém</w:t>
      </w:r>
    </w:p>
    <w:p>
      <w:pPr>
        <w:pStyle w:val="ListBullet"/>
        <w:spacing w:line="240" w:lineRule="auto"/>
        <w:ind w:left="720"/>
      </w:pPr>
      <w:r>
        <w:rPr>
          <w:lang w:val="pt_PT" w:bidi="pt_PT"/>
        </w:rPr>
      </w:r>
      <w:r>
        <w:rPr>
          <w:lang w:val="pt_PT" w:bidi="pt_PT"/>
        </w:rPr>
        <w:t>Hamor</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O resto dos filhos de Jacó</w:t>
      </w:r>
    </w:p>
    <w:p>
      <w:pPr>
        <w:pStyle w:val="ListBullet"/>
        <w:spacing w:line="240" w:lineRule="auto"/>
        <w:ind w:left="720"/>
      </w:pPr>
      <w:r>
        <w:rPr>
          <w:lang w:val="pt_PT" w:bidi="pt_PT"/>
        </w:rPr>
      </w:r>
      <w:r>
        <w:rPr>
          <w:lang w:val="pt_PT" w:bidi="pt_PT"/>
        </w:rPr>
        <w:t>Os homens de Siquém</w:t>
      </w:r>
    </w:p>
    <w:p>
      <w:pPr>
        <w:pStyle w:val="ListBullet"/>
        <w:spacing w:line="240" w:lineRule="auto"/>
        <w:ind w:left="720"/>
      </w:pPr>
      <w:r>
        <w:rPr>
          <w:lang w:val="pt_PT" w:bidi="pt_PT"/>
        </w:rPr>
      </w:r>
      <w:r>
        <w:rPr>
          <w:lang w:val="pt_PT" w:bidi="pt_PT"/>
        </w:rPr>
        <w:t>As mulheres e filhos de Siquém</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Lembre-se de que essa história é violenta e pode ser difícil para as pessoas que sofreram violência sexual ou estupro. Lembre-se também que essa história é a segunda de uma história de duas partes.</w:t>
      </w:r>
    </w:p>
    <w:p>
      <w:pPr/>
      <w:r>
        <w:rPr>
          <w:lang w:val="pt_PT" w:bidi="pt_PT"/>
        </w:rPr>
      </w:r>
      <w:r>
        <w:rPr>
          <w:lang w:val="pt_PT" w:bidi="pt_PT"/>
        </w:rPr>
        <w:t>Essa história acontece na cidade de Siquém. Siquém, o filho de Hamor é um dos personagens principais da história. O nome da cidade e o nome do jovem são o mesmo. A maioria das traduções parece evitar qualquer confusão se referindo a Siquém, a cidade, como "a cidade", sem mencionar o nome.</w:t>
      </w:r>
    </w:p>
    <w:p>
      <w:pPr/>
      <w:r>
        <w:rPr>
          <w:lang w:val="pt_PT" w:bidi="pt_PT"/>
        </w:rPr>
      </w:r>
      <w:r>
        <w:rPr>
          <w:lang w:val="pt_PT" w:bidi="pt_PT"/>
        </w:rPr>
        <w:t>Na passagem anterior, Siquém estuprou Dina. A palavra usada é Siquém “profanou” Dina. Nessa cultura, essa era uma coisa muito vergonhosa. Os irmãos de Dina ficaram muito zangados.</w:t>
      </w:r>
    </w:p>
    <w:p>
      <w:pPr/>
      <w:r>
        <w:rPr>
          <w:lang w:val="pt_PT" w:bidi="pt_PT"/>
        </w:rPr>
      </w:r>
      <w:r>
        <w:rPr>
          <w:lang w:val="pt_PT" w:bidi="pt_PT"/>
        </w:rPr>
        <w:t>Primeiro Jacó ouve que Siquém havia contaminado sua filha. Jacó não faz nada.</w:t>
      </w:r>
    </w:p>
    <w:p>
      <w:pPr/>
      <w:r>
        <w:rPr>
          <w:lang w:val="pt_PT" w:bidi="pt_PT"/>
        </w:rPr>
      </w:r>
      <w:r>
        <w:rPr>
          <w:lang w:val="pt_PT" w:bidi="pt_PT"/>
        </w:rPr>
        <w:t>Então como Siquém havia profanado sua irmã, Dina, os irmãos responderam enganosamente.</w:t>
      </w:r>
    </w:p>
    <w:p>
      <w:pPr/>
      <w:r>
        <w:rPr>
          <w:lang w:val="pt_PT" w:bidi="pt_PT"/>
        </w:rPr>
      </w:r>
      <w:r>
        <w:rPr>
          <w:lang w:val="pt_PT" w:bidi="pt_PT"/>
        </w:rPr>
        <w:t>Então como Dina havia sido profanada, os irmãos saquearam a cidade depois de matar todos os homens.</w:t>
      </w:r>
    </w:p>
    <w:p>
      <w:pPr/>
      <w:r>
        <w:rPr>
          <w:lang w:val="pt_PT" w:bidi="pt_PT"/>
        </w:rPr>
      </w:r>
      <w:r>
        <w:rPr>
          <w:lang w:val="pt_PT" w:bidi="pt_PT"/>
        </w:rPr>
        <w:t>Essa passagem continua a história de Dina. Hamor e Siquém foram falar com Jacó e os filhos de Jacó. Os filhos pareceram aceitar a ideia de casamento entre os dois grupos. Os filhos exigiram que todos os homens fossem circuncidados antes de qualquer casamento poder acontecer.</w:t>
      </w:r>
    </w:p>
    <w:p>
      <w:pPr/>
      <w:r>
        <w:rPr>
          <w:lang w:val="pt_PT" w:bidi="pt_PT"/>
        </w:rPr>
      </w:r>
      <w:r>
        <w:rPr>
          <w:lang w:val="pt_PT" w:bidi="pt_PT"/>
        </w:rPr>
        <w:t>Na cena 1, Siquém e Hamor concordam com a proposta que todos os homens sejam circuncidados. Siquém e Hamor vão para o portão da cidade para encontrar os líderes da cidade. Siquém e Hamor apresentam a ideia de circuncisão e casamento puramente para termos econômicos. Se os homens concordarem com a circuncisão, eles eventualmente terão a riqueza de Jacó por meio do casamento. Jacó e sua família serão absorvidos na cultura local. Siquém não menciona que ele quer se casar com Dina.</w:t>
      </w:r>
    </w:p>
    <w:p>
      <w:pPr/>
      <w:r>
        <w:rPr>
          <w:lang w:val="pt_PT" w:bidi="pt_PT"/>
        </w:rPr>
      </w:r>
      <w:r>
        <w:rPr>
          <w:lang w:val="pt_PT" w:bidi="pt_PT"/>
        </w:rPr>
        <w:t>Na cena 2, os líderes da cidade concordam com a proposta e cada homem na cidade é circuncidado. O terceiro dia depois da circuncisão é o dia quando os homens estavam mais doloridos e provavelmente tinham febre. Naquele dia, Simeão e Levi, os irmãos de Dina, usando espadas atacaram a cidade. Eles mataram todos os homens adultos na cidade. Essa é uma cena violenta. Os homens da cidade não teriam sido capazes de se defender. Os dois irmãos tomaram Dina que estava sendo mantida na casa de Siquém e retornaram a Jacó.</w:t>
      </w:r>
    </w:p>
    <w:p>
      <w:pPr/>
      <w:r>
        <w:rPr>
          <w:lang w:val="pt_PT" w:bidi="pt_PT"/>
        </w:rPr>
      </w:r>
      <w:r>
        <w:rPr>
          <w:lang w:val="pt_PT" w:bidi="pt_PT"/>
        </w:rPr>
        <w:t>Na cena 3, depois que Simeão e Levi mataram todos os homens, o resto dos filhos de Jacó veio para a cidade. Os outros filhos veem que todos os homens estão mortos. Os filhos saqueiam a cidade. Eles tomam tudo de valor, incluindo todos os animais nos campos e então tomam as mulheres e filhos como cativos. Eles fizeram isso porque Dina havia sido profanada na cidade.</w:t>
      </w:r>
    </w:p>
    <w:p>
      <w:pPr/>
      <w:r>
        <w:rPr>
          <w:lang w:val="pt_PT" w:bidi="pt_PT"/>
        </w:rPr>
      </w:r>
      <w:r>
        <w:rPr>
          <w:lang w:val="pt_PT" w:bidi="pt_PT"/>
        </w:rPr>
        <w:t>Na cena 4, Jacó ficou zangado com Simeão e Levi. Jacó disse a Simeão e Levi: “Vocês me arruinaram!”. Jacó disse que os filhos haviam feito Jacó "ter um odor ruim" para aqueles ao redor deles. Essa é uma imagem de palavra que significa que todas as cidades vizinhas e as pessoas odiariam Jacó. Jacó teve medo de que seus inimigos ouvissem e atacassem Jacó e matassem todos. Jacó teve medo por toda a sua família. Simeão e Levi disseram que eles não permitiriam que sua irmã fosse tratada como uma prostituta. Quando Simeão e Levi falaram, eles responderam a Jacó de uma maneira mal-educada.</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Dina</w:t>
      </w:r>
    </w:p>
    <w:p>
      <w:pPr>
        <w:pStyle w:val="ListBullet"/>
        <w:spacing w:line="240" w:lineRule="auto"/>
        <w:ind w:left="720"/>
      </w:pPr>
      <w:r>
        <w:rPr>
          <w:lang w:val="pt_PT" w:bidi="pt_PT"/>
        </w:rPr>
      </w:r>
      <w:r>
        <w:rPr>
          <w:lang w:val="pt_PT" w:bidi="pt_PT"/>
        </w:rPr>
        <w:t>Siquém</w:t>
      </w:r>
    </w:p>
    <w:p>
      <w:pPr>
        <w:pStyle w:val="ListBullet"/>
        <w:spacing w:line="240" w:lineRule="auto"/>
        <w:ind w:left="720"/>
      </w:pPr>
      <w:r>
        <w:rPr>
          <w:lang w:val="pt_PT" w:bidi="pt_PT"/>
        </w:rPr>
      </w:r>
      <w:r>
        <w:rPr>
          <w:lang w:val="pt_PT" w:bidi="pt_PT"/>
        </w:rPr>
        <w:t>Hamor</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O resto dos filhos de Jacó</w:t>
      </w:r>
    </w:p>
    <w:p>
      <w:pPr>
        <w:pStyle w:val="ListBullet"/>
        <w:spacing w:line="240" w:lineRule="auto"/>
        <w:ind w:left="720"/>
      </w:pPr>
      <w:r>
        <w:rPr>
          <w:lang w:val="pt_PT" w:bidi="pt_PT"/>
        </w:rPr>
      </w:r>
      <w:r>
        <w:rPr>
          <w:lang w:val="pt_PT" w:bidi="pt_PT"/>
        </w:rPr>
        <w:t>Os homens de Siquém</w:t>
      </w:r>
    </w:p>
    <w:p>
      <w:pPr>
        <w:pStyle w:val="ListBullet"/>
        <w:spacing w:line="240" w:lineRule="auto"/>
        <w:ind w:left="720"/>
      </w:pPr>
      <w:r>
        <w:rPr>
          <w:lang w:val="pt_PT" w:bidi="pt_PT"/>
        </w:rPr>
      </w:r>
      <w:r>
        <w:rPr>
          <w:lang w:val="pt_PT" w:bidi="pt_PT"/>
        </w:rPr>
        <w:t>As mulheres e filhos de Siquém</w:t>
      </w:r>
    </w:p>
    <w:p>
      <w:pPr/>
      <w:r>
        <w:rPr>
          <w:lang w:val="pt_PT" w:bidi="pt_PT"/>
        </w:rPr>
      </w:r>
      <w:r>
        <w:rPr>
          <w:lang w:val="pt_PT" w:bidi="pt_PT"/>
        </w:rPr>
        <w:t xml:space="preserve">Peça à equipe que dramatize a história duas vezes. Eles devem interpretar no idioma para o qual estão traduzindo. Primeiro, peça à equipe que interprete a história sem interrupções. </w:t>
      </w:r>
    </w:p>
    <w:p>
      <w:pPr/>
      <w:r>
        <w:rPr>
          <w:lang w:val="pt_PT" w:bidi="pt_PT"/>
        </w:rPr>
      </w:r>
      <w:r>
        <w:rPr>
          <w:lang w:val="pt_PT" w:bidi="pt_PT"/>
        </w:rPr>
        <w:t>Lembre-se de que essa história inclui muitos detalhes sobre violência sexual. Por favor, seja sensível enquanto escolhe membros de sua equipe de tradução para interpretar os diferentes personagens dessa história. Se você ou alguém que conhece sofreu violência sexual ou estupro, você pode querer observar a equipe enquanto eles interpretam a passagem em vez de ser um dos personagens.</w:t>
      </w:r>
    </w:p>
    <w:p>
      <w:pPr/>
      <w:r>
        <w:rPr>
          <w:lang w:val="pt_PT" w:bidi="pt_PT"/>
        </w:rPr>
      </w:r>
      <w:r>
        <w:rPr>
          <w:lang w:val="pt_PT" w:bidi="pt_PT"/>
        </w:rPr>
        <w:t>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 xml:space="preserve">Pergunte ao ator que interpreta um dos papéis: “Como você está se sentindo?”. Você pode ouvir coisas como respostas diferentes. </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Antes de começar a ação dessa passagem, reveja brevemente o que aconteceu na passagem anterior. A passagem anterior termina com a proposta que cada homem seja circuncidado para que o casamento possa acontecer. Essa passagem começa com Siquém e Hamor concordando com a ideia de circuncisão para que todos possam se casar.</w:t>
      </w:r>
    </w:p>
    <w:p>
      <w:pPr/>
      <w:r>
        <w:rPr>
          <w:lang w:val="pt_PT" w:bidi="pt_PT"/>
        </w:rPr>
      </w:r>
      <w:r>
        <w:rPr>
          <w:lang w:val="pt_PT" w:bidi="pt_PT"/>
        </w:rPr>
        <w:t>Na cena 1, Siquém e Hamor vão para o portão da cidade e falam com os líderes da cidade. Eles apresentam a ideia de casamento puramente para termos econômicos. Eles prometem aos homens que eles poderão obter a riqueza de Jacó se casando assim. Eles não dizem aos líderes da cidade que Siquém quer se casar com Dina.</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Pergunte a Siquém: “Por que você não diz aos homens que quer se casar com Dina e que a circuncisão é o preço?”. Você pode ouvir: “Eles não concordarão se eu dizer isso a eles. Tenho que convencê-los que isso é bom para sua economia. Tenho que convencê-los que essa é a maneira de obter a riqueza de Jacó para nós e ficar mais rico”.</w:t>
      </w:r>
    </w:p>
    <w:p>
      <w:pPr>
        <w:pStyle w:val="ListBullet"/>
        <w:spacing w:line="240" w:lineRule="auto"/>
        <w:ind w:left="720"/>
      </w:pPr>
      <w:r>
        <w:rPr>
          <w:lang w:val="pt_PT" w:bidi="pt_PT"/>
        </w:rPr>
      </w:r>
      <w:r>
        <w:rPr>
          <w:lang w:val="pt_PT" w:bidi="pt_PT"/>
        </w:rPr>
        <w:t>Pergunte a Hamor: “Por que você está apoiando seu filho assim? Você pode ouvir: “Meu filho tem problemas e falhas, mas o amo. Ele quer se casar com Dina. Farei tudo o que puder para garantir que ele tenha o que ele quer. Quero evitar mais problemas”.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2, os líderes da cidade concordam com a proposta e cada homem na cidade é circuncidado. Simeão e Levi que são os irmãos de Dina esperam até o terceiro dia depois da circuncisão. Isso é quando os homens circuncidados estavam mais doloridos, ou incapazes de lutar. Eles provavelmente tinham febre. Simeão e Levi foram com espadas e atacaram os homens, matando cada homem adulto na cidade. Essa é uma cena violenta. Eles foram para a casa de Siquém e tomaram Dina da casa e a levaram de volta para seu acampamento.</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Pergunte a Simeão e Levi: “Como vocês estão se sentindo agora que tiveram vingança?”. Você pode ouvir: “É bom. Eles profanaram nossa irmã. Esses homens da cidade não fizeram nada para parar Siquém ou ajudar Dina. Eles querem tomar nossas mulheres para si mesmos. Eles mereciam morrer”.</w:t>
      </w:r>
    </w:p>
    <w:p>
      <w:pPr>
        <w:pStyle w:val="ListBullet"/>
        <w:spacing w:line="240" w:lineRule="auto"/>
        <w:ind w:left="720"/>
      </w:pPr>
      <w:r>
        <w:rPr>
          <w:lang w:val="pt_PT" w:bidi="pt_PT"/>
        </w:rPr>
      </w:r>
      <w:r>
        <w:rPr>
          <w:lang w:val="pt_PT" w:bidi="pt_PT"/>
        </w:rPr>
        <w:t>Pergunte a Dina “Como você está se sentindo agora?”. Você pode ouvir: “Estou tão feliz por meus irmãos me resgatarem. Tive medo de ficar lá para sempre. Me senti tão suja. Será um longo tempo antes de me sentir normal novamente. É bom saber que meus irmãos me amam e me querem em casa”.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3, o resto dos filhos de Jacó vão para a cidade. Os filhos descobrem o que Simeão e Levi fizeram. Os filhos descobrem que todos os homens da cidade estão mortos. Os outros filhos então tomam tudo da cidade. Eles tomam todos os animais. Eles tomam tudo de valor das casas. E então eles tomam todas as mulheres e filhos como cativos.</w:t>
      </w:r>
    </w:p>
    <w:p>
      <w:pPr/>
      <w:r>
        <w:rPr>
          <w:lang w:val="pt_PT" w:bidi="pt_PT"/>
        </w:rPr>
      </w:r>
      <w:r>
        <w:rPr>
          <w:lang w:val="pt_PT" w:bidi="pt_PT"/>
        </w:rPr>
        <w:t>Na cena 4, Jacó diz a Simeão e Levi: “Vocês me arruinaram! Agora estou como um odor ruim para todos nessa área”. Jacó teve medo de que outras pessoas se unissem para vir e atacar Jacó e sua família. Jacó teve medo de que toda a família fosse morta. Os irmãos responderam dizendo: “Não poderíamos deixar ele tratar nossa irmã como uma prostituta”.</w:t>
      </w:r>
    </w:p>
    <w:p>
      <w:pPr>
        <w:pStyle w:val="ListBullet"/>
        <w:spacing w:line="240" w:lineRule="auto"/>
        <w:ind w:left="720"/>
      </w:pPr>
      <w:r>
        <w:rPr>
          <w:lang w:val="pt_PT" w:bidi="pt_PT"/>
        </w:rPr>
      </w:r>
      <w:r>
        <w:rPr>
          <w:lang w:val="pt_PT" w:bidi="pt_PT"/>
        </w:rPr>
        <w:t xml:space="preserve">Interrompa a cena. </w:t>
      </w:r>
    </w:p>
    <w:p>
      <w:pPr>
        <w:pStyle w:val="ListBullet"/>
        <w:spacing w:line="240" w:lineRule="auto"/>
        <w:ind w:left="720"/>
      </w:pPr>
      <w:r>
        <w:rPr>
          <w:lang w:val="pt_PT" w:bidi="pt_PT"/>
        </w:rPr>
      </w:r>
      <w:r>
        <w:rPr>
          <w:lang w:val="pt_PT" w:bidi="pt_PT"/>
        </w:rPr>
        <w:t>Pergunte aos irmãos: “Como vocês estão se sentindo sobre seu pai agora?”. Você pode ouvir: “Não entendo como ele pode ser assim. Tivemos que resgatar e vingar nossa irmã. Parece que ele não se importa com ela”.</w:t>
      </w:r>
    </w:p>
    <w:p>
      <w:pPr>
        <w:pStyle w:val="ListBullet"/>
        <w:spacing w:line="240" w:lineRule="auto"/>
        <w:ind w:left="720"/>
      </w:pPr>
      <w:r>
        <w:rPr>
          <w:lang w:val="pt_PT" w:bidi="pt_PT"/>
        </w:rPr>
      </w:r>
      <w:r>
        <w:rPr>
          <w:lang w:val="pt_PT" w:bidi="pt_PT"/>
        </w:rPr>
        <w:t>Pergunte a Jacó: “Como você está se sentindo agora?” Você pode ouvir: “Tenho muito medo pelas vidas de toda a minha família. Sei que eles maltrataram e profanaram Dina, mas tenho que pensar em toda a família”.</w:t>
      </w:r>
    </w:p>
    <w:p>
      <w:pPr/>
      <w:r>
        <w:rPr>
          <w:lang w:val="pt_PT" w:bidi="pt_PT"/>
        </w:rPr>
      </w:r>
      <w:r>
        <w:rPr>
          <w:lang w:val="pt_PT" w:bidi="pt_PT"/>
        </w:rPr>
        <w:t>Pare aqui e discuta em um grupo como essa história faz você sentir e pensar. Você precisa de algum tempo para pensar ou falar sobre essa história com alguém em sua equipe, ou outra pessoa? O que você pode fazer para cuidar de si mesmo enquanto pensa sobre uma história como essa?</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Jacó está vivendo em uma propriedade que Jacó comprou fora da cidade de Siquém. O filho de Hamor, o hivita, é chamado Siquém. As palavras são as mesmas. Nessa passagem, a maioria das traduções se referem a Siquém como a cidade, sem usar o nome e então se referem ao homem pelo nome de Siquém. Os hivitas são descendentes de Canaã, o filho de Cam. Noé amaldiçoou Canaã, o filho de Cam. Os hivitas são uma tribo descendente de Canaã que vivem na área ao redor de Siquém. Veja o mapa com Siquém marcado.</w:t>
      </w:r>
    </w:p>
    <w:p>
      <w:pPr/>
      <w:r>
        <w:rPr>
          <w:lang w:val="pt_PT" w:bidi="pt_PT"/>
        </w:rPr>
      </w:r>
      <w:r>
        <w:rPr>
          <w:lang w:val="pt_PT" w:bidi="pt_PT"/>
        </w:rPr>
        <w:t xml:space="preserve">Dina foi </w:t>
      </w:r>
      <w:r>
        <w:rPr>
          <w:b/>
          <w:lang w:val="pt_PT" w:bidi="pt_PT"/>
        </w:rPr>
        <w:t>profanada</w:t>
      </w:r>
      <w:r>
        <w:rPr>
          <w:lang w:val="pt_PT" w:bidi="pt_PT"/>
        </w:rPr>
        <w:t>. Profanar algo é torná-lo impuro ou inaceitável para Deus. Dina agora era considerada ritualmente impura ou socialmente inaceitável. Dina está impura. Você pode dizer que Dina foi desgraçada ou desonrada. Use as mesmas expressões para descrever como Dina foi profanada que você usou na passagem anterior.</w:t>
      </w:r>
    </w:p>
    <w:p>
      <w:pPr/>
      <w:r>
        <w:rPr>
          <w:lang w:val="pt_PT" w:bidi="pt_PT"/>
        </w:rPr>
      </w:r>
      <w:r>
        <w:rPr>
          <w:lang w:val="pt_PT" w:bidi="pt_PT"/>
        </w:rPr>
        <w:t xml:space="preserve">Hamor e Siquém encontram os homens da cidade no </w:t>
      </w:r>
      <w:r>
        <w:rPr>
          <w:b/>
          <w:lang w:val="pt_PT" w:bidi="pt_PT"/>
        </w:rPr>
        <w:t>portão da cidade</w:t>
      </w:r>
      <w:r>
        <w:rPr>
          <w:lang w:val="pt_PT" w:bidi="pt_PT"/>
        </w:rPr>
        <w:t>. "Todos os homens que saíram do portão da cidade" é uma figura de linguagem que significa todos os homens adultos. O portão da cidade nos tempos antigos era onde os homens se encontravam para discutir negócios importantes.</w:t>
      </w:r>
    </w:p>
    <w:p>
      <w:pPr/>
      <w:r>
        <w:rPr>
          <w:lang w:val="pt_PT" w:bidi="pt_PT"/>
        </w:rPr>
      </w:r>
      <w:r>
        <w:rPr>
          <w:lang w:val="pt_PT" w:bidi="pt_PT"/>
        </w:rPr>
        <w:t>Veja a imagem do portão da cidade.</w:t>
      </w:r>
    </w:p>
    <w:p>
      <w:pPr/>
      <w:r>
        <w:rPr>
          <w:lang w:val="pt_PT" w:bidi="pt_PT"/>
        </w:rPr>
      </w:r>
      <w:r>
        <w:rPr>
          <w:lang w:val="pt_PT" w:bidi="pt_PT"/>
        </w:rPr>
        <w:t xml:space="preserve">Use a mesma palavra para </w:t>
      </w:r>
      <w:r>
        <w:rPr>
          <w:b/>
          <w:lang w:val="pt_PT" w:bidi="pt_PT"/>
        </w:rPr>
        <w:t>circuncisão</w:t>
      </w:r>
      <w:r>
        <w:rPr>
          <w:lang w:val="pt_PT" w:bidi="pt_PT"/>
        </w:rPr>
        <w:t xml:space="preserve"> que você usou na passagem anterior. </w:t>
      </w:r>
    </w:p>
    <w:p>
      <w:pPr/>
      <w:r>
        <w:rPr>
          <w:lang w:val="pt_PT" w:bidi="pt_PT"/>
        </w:rPr>
      </w:r>
      <w:r>
        <w:rPr>
          <w:lang w:val="pt_PT" w:bidi="pt_PT"/>
        </w:rPr>
        <w:t>Lea é a mãe de Dina. Lea também é a mãe de Simeão e Levi. Simeão e Levi são irmãos de Dina. Dina tem 6 irmãos que são filhos de Lea. Dina tem 5 meio-irmãos com mães diferentes, mas o mesmo pai.</w:t>
      </w:r>
    </w:p>
    <w:p>
      <w:pPr/>
      <w:r>
        <w:rPr>
          <w:lang w:val="pt_PT" w:bidi="pt_PT"/>
        </w:rPr>
      </w:r>
      <w:r>
        <w:rPr>
          <w:lang w:val="pt_PT" w:bidi="pt_PT"/>
        </w:rPr>
        <w:t xml:space="preserve">Simeão e Levi usaram </w:t>
      </w:r>
      <w:r>
        <w:rPr>
          <w:b/>
          <w:lang w:val="pt_PT" w:bidi="pt_PT"/>
        </w:rPr>
        <w:t>espadas</w:t>
      </w:r>
      <w:r>
        <w:rPr>
          <w:lang w:val="pt_PT" w:bidi="pt_PT"/>
        </w:rPr>
        <w:t xml:space="preserve">. A espada tinha uma ponta e provavelmente era de dois gumes ou tinha uma borda afiada em cada lado. Era usada em uma bainha ou invólucro que pendia da cintura. Os filhos de Jacó </w:t>
      </w:r>
      <w:r>
        <w:rPr>
          <w:b/>
          <w:lang w:val="pt_PT" w:bidi="pt_PT"/>
        </w:rPr>
        <w:t>saqueiam</w:t>
      </w:r>
      <w:r>
        <w:rPr>
          <w:lang w:val="pt_PT" w:bidi="pt_PT"/>
        </w:rPr>
        <w:t xml:space="preserve"> a cidade. Isso significa que eles tomaram tudo de valor. Outra palavra é </w:t>
      </w:r>
      <w:r>
        <w:rPr>
          <w:b/>
          <w:lang w:val="pt_PT" w:bidi="pt_PT"/>
        </w:rPr>
        <w:t>roubo</w:t>
      </w:r>
      <w:r>
        <w:rPr>
          <w:lang w:val="pt_PT" w:bidi="pt_PT"/>
        </w:rPr>
        <w:t>. Saquear algo é tomar qualquer coisa de valor. Saque geralmente se refere a tomar coisas de valor durante uma situação de guerra. Tanto saques quanto roubos são ações violentas.</w:t>
      </w:r>
    </w:p>
    <w:p>
      <w:pPr/>
      <w:r>
        <w:rPr>
          <w:lang w:val="pt_PT" w:bidi="pt_PT"/>
        </w:rPr>
      </w:r>
      <w:r>
        <w:rPr>
          <w:lang w:val="pt_PT" w:bidi="pt_PT"/>
        </w:rPr>
        <w:t xml:space="preserve">Jacó disse que Simeão e Levi haviam feito Jacó ter um </w:t>
      </w:r>
      <w:r>
        <w:rPr>
          <w:b/>
          <w:lang w:val="pt_PT" w:bidi="pt_PT"/>
        </w:rPr>
        <w:t>odor nocivo</w:t>
      </w:r>
      <w:r>
        <w:rPr>
          <w:lang w:val="pt_PT" w:bidi="pt_PT"/>
        </w:rPr>
        <w:t xml:space="preserve"> entre as pessoas na área. Outra palavra é </w:t>
      </w:r>
      <w:r>
        <w:rPr>
          <w:b/>
          <w:lang w:val="pt_PT" w:bidi="pt_PT"/>
        </w:rPr>
        <w:t>fedor</w:t>
      </w:r>
      <w:r>
        <w:rPr>
          <w:lang w:val="pt_PT" w:bidi="pt_PT"/>
        </w:rPr>
        <w:t>. Jacó disse: “Você me fez cheirar mal”. Feder, ter um odor nocivo ou cheirar mal são todas imagens de palavras. Jacó está dizendo que agora ele tem uma reputação ruim entre as pessoas.</w:t>
      </w:r>
    </w:p>
    <w:p>
      <w:pPr/>
      <w:r>
        <w:rPr>
          <w:lang w:val="pt_PT" w:bidi="pt_PT"/>
        </w:rPr>
      </w:r>
      <w:r>
        <w:rPr>
          <w:lang w:val="pt_PT" w:bidi="pt_PT"/>
        </w:rPr>
        <w:t>Pare e discuta: conte uma história curta onde alguém age de uma maneira enganosa com os outros. Como você está descrevendo essa pessoa em sua história? Você usa imagens de palavras, ou diz reputação ruim?</w:t>
      </w:r>
    </w:p>
    <w:p>
      <w:pPr/>
      <w:r>
        <w:rPr>
          <w:lang w:val="pt_PT" w:bidi="pt_PT"/>
        </w:rPr>
      </w:r>
      <w:r>
        <w:rPr>
          <w:lang w:val="pt_PT" w:bidi="pt_PT"/>
        </w:rPr>
        <w:t xml:space="preserve">Os irmãos respondem a Jacó fazendo uma pergunta que não requer uma resposta. Esse tipo de pergunta pode ser expressa de uma maneira positiva. Eles disseram que Siquém estava tratando Dina como uma </w:t>
      </w:r>
      <w:r>
        <w:rPr>
          <w:b/>
          <w:lang w:val="pt_PT" w:bidi="pt_PT"/>
        </w:rPr>
        <w:t>prostituta</w:t>
      </w:r>
      <w:r>
        <w:rPr>
          <w:lang w:val="pt_PT" w:bidi="pt_PT"/>
        </w:rPr>
        <w:t>. Uma prostituta é uma mulher que recebe dinheiro por atos sexuais. Uma prostituta geralmente tem uma reputação ruim em sua cultura.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35:1–15</w:t>
      </w:r>
      <w:r>
        <w:rPr>
          <w:lang w:val="pt_PT" w:bidi="pt_PT"/>
        </w:rPr>
      </w:r>
    </w:p>
    <w:p>
      <w:pPr>
        <w:pStyle w:val="Heading3"/>
      </w:pPr>
      <w:r>
        <w:rPr>
          <w:lang w:val="pt_PT" w:bidi="pt_PT"/>
        </w:rPr>
        <w:t>Ouvir e Sentir</w:t>
      </w:r>
    </w:p>
    <w:p>
      <w:pPr/>
      <w:r>
        <w:rPr>
          <w:lang w:val="pt_PT" w:bidi="pt_PT"/>
        </w:rPr>
      </w:r>
      <w:r>
        <w:rPr>
          <w:lang w:val="pt_PT" w:bidi="pt_PT"/>
        </w:rPr>
        <w:t>Ouça Gênesis 35:1–15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Enquanto essa passagem começa, Jacó e sua família ainda estão vivendo em Siquém. A casa de Jacó é muito maior agora porque todas as mulheres e crianças que foram capturadas da cidade estão vivendo com Jacó. Esse é um relato narrativo de como Deus move Jacó de Siquém para Betel, o lugar onde Jacó parou na jornada de Jacó para Harã. Muitos anos antes, Jacó foi para Harã para ficar com o irmão de sua mãe Rebeca. No caminho, Jacó parou em Betel. Betel é o lugar que Jacó teve o sonho da escada que alcançou o céu e Deus reconfirmou a aliança que Deus havia feito com Abraão e Isaque. Betel é onde Deus disse a Jacó que a terra pertenceria a ele e aos seus descendentes. Deus disse a Jacó que todas as famílias na terra seriam abençoadas por meio dos descendentes de Jacó.</w:t>
      </w:r>
    </w:p>
    <w:p>
      <w:pPr/>
      <w:r>
        <w:rPr>
          <w:lang w:val="pt_PT" w:bidi="pt_PT"/>
        </w:rPr>
      </w:r>
      <w:r>
        <w:rPr>
          <w:lang w:val="pt_PT" w:bidi="pt_PT"/>
        </w:rPr>
        <w:t>Agora, Deus fala com Jacó e diz a Jacó para subir para Betel. Betel está a cerca de 30 quilômetros, ou 20 milhas, ao sul de Siquém, mas está a cerca de 300 metros, ou 1000 pés, elevação mais alta. O mandamento “subam” também pode se referir a ir em uma peregrinação para um lugar santo ou um lugar de adoração, mesmo que esse lugar não esteja em uma elevação mais alta. Uma peregrinação é uma viagem especial para um lugar de adoração.</w:t>
      </w:r>
    </w:p>
    <w:p>
      <w:pPr/>
      <w:r>
        <w:rPr>
          <w:lang w:val="pt_PT" w:bidi="pt_PT"/>
        </w:rPr>
      </w:r>
      <w:r>
        <w:rPr>
          <w:lang w:val="pt_PT" w:bidi="pt_PT"/>
        </w:rPr>
        <w:t>Mostre o mapa que tem Siquém e Betel marcados.</w:t>
      </w:r>
    </w:p>
    <w:p>
      <w:pPr/>
      <w:r>
        <w:rPr>
          <w:lang w:val="pt_PT" w:bidi="pt_PT"/>
        </w:rPr>
      </w:r>
      <w:r>
        <w:rPr>
          <w:lang w:val="pt_PT" w:bidi="pt_PT"/>
        </w:rPr>
        <w:t>Deus diz a Jacó para se mudar para Betel e se estabelecer lá. Isso significa que Deus quer que Jacó permaneça em Betel por algum tempo. Deus diz a Jacó para construir um altar a Deus em Betel. Deus diz a Jacó que Deus é o mesmo Deus que apareceu a Jacó quando Jacó parou em Betel no caminho para Harã.</w:t>
      </w:r>
    </w:p>
    <w:p>
      <w:pPr/>
      <w:r>
        <w:rPr>
          <w:lang w:val="pt_PT" w:bidi="pt_PT"/>
        </w:rPr>
      </w:r>
      <w:r>
        <w:rPr>
          <w:lang w:val="pt_PT" w:bidi="pt_PT"/>
        </w:rPr>
        <w:t>Mostre uma imagem de um altar.</w:t>
      </w:r>
    </w:p>
    <w:p>
      <w:pPr/>
      <w:r>
        <w:rPr>
          <w:lang w:val="pt_PT" w:bidi="pt_PT"/>
        </w:rPr>
      </w:r>
      <w:r>
        <w:rPr>
          <w:lang w:val="pt_PT" w:bidi="pt_PT"/>
        </w:rPr>
        <w:t>Antes de deixar Siquém, Jacó disse a todos em sua casa para se livrar de todos os ídolos pagãos que eles obtiveram de outros lugares. Casa significa qualquer pessoa vivendo com Jacó, que incluiria família e servos. Todas as mulheres e crianças de Siquém que adoravam ídolos agora estavam vivendo com Jacó como cativos. Passagens anteriores nos disseram que Jacó deixou Harã com muitos servos. Até mesmo Raquel havia trazido os ídolos da família com ela. Todos trouxeram seus ídolos e seus brincos a Jacó e Jacó os enterrou sob uma árvore. Não sabemos exatamente que tipo de árvore era essa. Algumas traduções dizem um carvalho. Não sabemos por que Jacó pegou seus brincos. Alguns pensam que esses brincos não eram jóias, mas amuletos mágicos.</w:t>
      </w:r>
    </w:p>
    <w:p>
      <w:pPr/>
      <w:r>
        <w:rPr>
          <w:lang w:val="pt_PT" w:bidi="pt_PT"/>
        </w:rPr>
      </w:r>
      <w:r>
        <w:rPr>
          <w:lang w:val="pt_PT" w:bidi="pt_PT"/>
        </w:rPr>
        <w:t>Mostre uma imagem de pequenos deuses da casa — pequenos objetos que podem representar pessoas ou ancestrais.</w:t>
      </w:r>
    </w:p>
    <w:p>
      <w:pPr/>
      <w:r>
        <w:rPr>
          <w:lang w:val="pt_PT" w:bidi="pt_PT"/>
        </w:rPr>
      </w:r>
      <w:r>
        <w:rPr>
          <w:lang w:val="pt_PT" w:bidi="pt_PT"/>
        </w:rPr>
        <w:t>Jacó disse a todas as pessoas na casa para se purificar. A purificação geralmente envolvia tomar um banho ou lavar e mudar de roupas para remover qualquer coisa impura. A casa de Jacó fez isso antes de deixar Siquém. Significa que eles não chegaram a Betel com roupas limpas, mas saíram para ir nessa jornada tendo se banhado e colocando roupas limpas antes de começar. Ao purificar e se livrar dos deuses estrangeiros, o povo estava se preparando para adorar a Deus. Esses outros objetos teriam interferido em sua adoração a Deus.</w:t>
      </w:r>
    </w:p>
    <w:p>
      <w:pPr/>
      <w:r>
        <w:rPr>
          <w:lang w:val="pt_PT" w:bidi="pt_PT"/>
        </w:rPr>
      </w:r>
      <w:r>
        <w:rPr>
          <w:lang w:val="pt_PT" w:bidi="pt_PT"/>
        </w:rPr>
        <w:t>Pare e discuta: descreva o que as pessoas em sua cultura fazem para se preparar para a adoração.</w:t>
      </w:r>
    </w:p>
    <w:p>
      <w:pPr/>
      <w:r>
        <w:rPr>
          <w:lang w:val="pt_PT" w:bidi="pt_PT"/>
        </w:rPr>
      </w:r>
      <w:r>
        <w:rPr>
          <w:lang w:val="pt_PT" w:bidi="pt_PT"/>
        </w:rPr>
        <w:t>Enquanto Jacó e sua casa, incluindo todos os seus animais, viajavam para Betel, um terror de Deus se espalhou sobre o povo nas cidades vizinhas. Essa é uma imagem de palavra que significa que Deus fez o povo ficar com muito medo quando Jacó se aproximou. Ninguém atacou Jacó ou nenhuma de suas posses. Jacó foi capaz de se mudar para Betel em paz. Jacó havia tido medo de que o povo local atacasse Jacó e sua família depois que Simeão e Levi mataram todos os homens de Siquém. Deus mostra a Jacó que Deus protegerá a casa de Jacó.</w:t>
      </w:r>
    </w:p>
    <w:p>
      <w:pPr/>
      <w:r>
        <w:rPr>
          <w:lang w:val="pt_PT" w:bidi="pt_PT"/>
        </w:rPr>
      </w:r>
      <w:r>
        <w:rPr>
          <w:lang w:val="pt_PT" w:bidi="pt_PT"/>
        </w:rPr>
        <w:t>Jacó chegou a Luz, que é o antigo nome da cidade Betel. Quando Jacó chegou a Betel, Jacó construiu um altar e o nomeou El-Betel, que significa Deus de Betel. Betel significa casa de Deus. Então, o novo nome significa Deus da Casa de Deus. Jacó se lembrou que Deus havia aparecido a Jacó nesse lugar quando Jacó estava fugindo de Esaú e indo para Harã.</w:t>
      </w:r>
    </w:p>
    <w:p>
      <w:pPr/>
      <w:r>
        <w:rPr>
          <w:lang w:val="pt_PT" w:bidi="pt_PT"/>
        </w:rPr>
      </w:r>
      <w:r>
        <w:rPr>
          <w:lang w:val="pt_PT" w:bidi="pt_PT"/>
        </w:rPr>
        <w:t>Logo depois disso, a serva de Rebeca, Débora, morreu. Quando Rebeca deixou Harã para se casar com Isaque, Rebeca levou sua serva ou a mulher que havia cuidado de Rebeca como uma criança com ela. Ela não foi nomeada nessa passagem. Nessa passagem, aprendemos que seu nome é Débora. Débora foi enterrada sob um carvalho no vale perto de Betel. A árvore foi nomeada carvalho do choro. A passagem não nos diz nada sobre</w:t>
      </w:r>
    </w:p>
    <w:p>
      <w:pPr/>
      <w:r>
        <w:rPr>
          <w:lang w:val="pt_PT" w:bidi="pt_PT"/>
        </w:rPr>
      </w:r>
      <w:r>
        <w:rPr>
          <w:lang w:val="pt_PT" w:bidi="pt_PT"/>
        </w:rPr>
        <w:t>A passagem se refere a Padã-aram, o nome da área ao redor de Harã. Quando Jacó chega a Betel, Jacó chegou de Padã-aram. Essa jornada desde o momento em que Jacó deixou Padã-aram e seu tio Labão levou muitos anos. Finalmente, a longa jornada de Jacó terminou. Deus apareceu a Jacó novamente em Betel e abençoou Jacó. O discurso de Deus é uma forma de poesia. Vocês podem expressar isso como poesia ou mantê-lo narrativo. Deus renomeou Jacó. Deus disse: “Seu nome é Jacó, mas você não será mais chamado de Jacó. De agora em diante, seu nome será Israel”. Esse é o mesmo nome que o homem que lutou com Jacó em Peniel deu a Jacó. Quando Deus mudava o nome de alguém, geralmente significava que algo importante havia acontecido. O nome de Jacó significa enganador. Deus está dizendo que Jacó não é mais um enganador. O novo nome significa que há uma mudança no caráter ou destino da pessoa. Israel também será o nome do povo e da nação que descendeu de Jacó.</w:t>
      </w:r>
    </w:p>
    <w:p>
      <w:pPr/>
      <w:r>
        <w:rPr>
          <w:lang w:val="pt_PT" w:bidi="pt_PT"/>
        </w:rPr>
      </w:r>
      <w:r>
        <w:rPr>
          <w:lang w:val="pt_PT" w:bidi="pt_PT"/>
        </w:rPr>
        <w:t>Mostre o mapa da longa jornada de Jacó, ao longo de vários anos, de Padã-aram para Betel.</w:t>
      </w:r>
    </w:p>
    <w:p>
      <w:pPr/>
      <w:r>
        <w:rPr>
          <w:lang w:val="pt_PT" w:bidi="pt_PT"/>
        </w:rPr>
      </w:r>
      <w:r>
        <w:rPr>
          <w:lang w:val="pt_PT" w:bidi="pt_PT"/>
        </w:rPr>
        <w:t xml:space="preserve">Deus disse: “Sou El-Shaddai, Deus Todo-Poderoso”. Esse é outro nome para Deus. </w:t>
      </w:r>
      <w:r>
        <w:rPr>
          <w:b/>
          <w:lang w:val="pt_PT" w:bidi="pt_PT"/>
        </w:rPr>
        <w:t>El</w:t>
      </w:r>
      <w:r>
        <w:rPr>
          <w:lang w:val="pt_PT" w:bidi="pt_PT"/>
        </w:rPr>
        <w:t xml:space="preserve"> é o nome para Deus. </w:t>
      </w:r>
      <w:r>
        <w:rPr>
          <w:b/>
          <w:lang w:val="pt_PT" w:bidi="pt_PT"/>
        </w:rPr>
        <w:t>Shaddai</w:t>
      </w:r>
      <w:r>
        <w:rPr>
          <w:lang w:val="pt_PT" w:bidi="pt_PT"/>
        </w:rPr>
        <w:t xml:space="preserve"> é uma palavra que significa todo-poderoso. Colocar as duas palavras juntas dá o significado de Deus Todo-Poderoso. Deus usou esse nome quando deu uma promessa de bênção a Abraão, Isaque e Jacó.</w:t>
      </w:r>
    </w:p>
    <w:p>
      <w:pPr/>
      <w:r>
        <w:rPr>
          <w:lang w:val="pt_PT" w:bidi="pt_PT"/>
        </w:rPr>
      </w:r>
      <w:r>
        <w:rPr>
          <w:lang w:val="pt_PT" w:bidi="pt_PT"/>
        </w:rPr>
        <w:t>Deus disse a Jacó para ser frutífero e se multiplicar. Essa é uma expressão poética que Deus usou desde que falou com Adão e Eva. Aqui essa declaração é uma bênção, não um mandamento. Jacó já tem muitos filhos. Os filhos de Jacó terão muitos mais filhos. Então Deus continua a bênção para Jacó. Deus diz a Jacó que os descendentes de Jacó se tornarão uma grande nação. Haverá até mesmo reis entre os descendentes. Deus também disse a Jacó que a terra que Deus deu a Abraão e Isaque agora pertence a Jacó. Então Deus deixou esse lugar.</w:t>
      </w:r>
    </w:p>
    <w:p>
      <w:pPr/>
      <w:r>
        <w:rPr>
          <w:lang w:val="pt_PT" w:bidi="pt_PT"/>
        </w:rPr>
      </w:r>
      <w:r>
        <w:rPr>
          <w:lang w:val="pt_PT" w:bidi="pt_PT"/>
        </w:rPr>
        <w:t>Jacó montou um pilar de pedra para marcar o lugar onde Deus havia falado com Jacó. Jacó também montou um pilar de pedra e derramou azeite sobre ele na primeira vez que Deus falou com Jacó muitos anos antes. Desta vez, Jacó derramou vinho sobre o pilar como uma oferta a Deus. Então Jacó usou azeite para ungir o pilar. Ungir, ou derramar azeite sobre o pilar era para mostrar que algo era santo ou separado para Deus. Jacó nomeou esse lugar Betel, que significa casa de Deus. Jacó usou esse nome porque Deus falou com Jacó nesse lugar.</w:t>
      </w:r>
    </w:p>
    <w:p>
      <w:pPr/>
      <w:r>
        <w:rPr>
          <w:lang w:val="pt_PT" w:bidi="pt_PT"/>
        </w:rPr>
      </w:r>
      <w:r>
        <w:rPr>
          <w:lang w:val="pt_PT" w:bidi="pt_PT"/>
        </w:rPr>
        <w:t>Pare e discuta: como sua cultura se lembra de um lugar especial?</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seis cenas.</w:t>
      </w:r>
    </w:p>
    <w:p>
      <w:pPr/>
      <w:r>
        <w:rPr>
          <w:lang w:val="pt_PT" w:bidi="pt_PT"/>
        </w:rPr>
      </w:r>
      <w:r>
        <w:rPr>
          <w:b/>
          <w:lang w:val="pt_PT" w:bidi="pt_PT"/>
        </w:rPr>
        <w:t>Primeira cena:</w:t>
      </w:r>
      <w:r>
        <w:rPr>
          <w:lang w:val="pt_PT" w:bidi="pt_PT"/>
        </w:rPr>
        <w:t xml:space="preserve"> Deus diz a Jacó para deixar Siquém e ir para Betel.</w:t>
      </w:r>
    </w:p>
    <w:p>
      <w:pPr/>
      <w:r>
        <w:rPr>
          <w:lang w:val="pt_PT" w:bidi="pt_PT"/>
        </w:rPr>
      </w:r>
      <w:r>
        <w:rPr>
          <w:b/>
          <w:lang w:val="pt_PT" w:bidi="pt_PT"/>
        </w:rPr>
        <w:t>Segunda cena:</w:t>
      </w:r>
      <w:r>
        <w:rPr>
          <w:lang w:val="pt_PT" w:bidi="pt_PT"/>
        </w:rPr>
        <w:t xml:space="preserve"> Jacó diz a todos na casa de Jacó para se purificar antes de ir para Betel. Jacó também exige que eles entreguem todos os deuses e brincos estrangeiros.</w:t>
      </w:r>
    </w:p>
    <w:p>
      <w:pPr/>
      <w:r>
        <w:rPr>
          <w:lang w:val="pt_PT" w:bidi="pt_PT"/>
        </w:rPr>
      </w:r>
      <w:r>
        <w:rPr>
          <w:b/>
          <w:lang w:val="pt_PT" w:bidi="pt_PT"/>
        </w:rPr>
        <w:t>Terceira cena:</w:t>
      </w:r>
      <w:r>
        <w:rPr>
          <w:lang w:val="pt_PT" w:bidi="pt_PT"/>
        </w:rPr>
        <w:t xml:space="preserve"> Jacó e sua família chegam a Betel. Jacó construiu um altar. </w:t>
      </w:r>
    </w:p>
    <w:p>
      <w:pPr/>
      <w:r>
        <w:rPr>
          <w:lang w:val="pt_PT" w:bidi="pt_PT"/>
        </w:rPr>
      </w:r>
      <w:r>
        <w:rPr>
          <w:b/>
          <w:lang w:val="pt_PT" w:bidi="pt_PT"/>
        </w:rPr>
        <w:t>Quarta cena:</w:t>
      </w:r>
      <w:r>
        <w:rPr>
          <w:lang w:val="pt_PT" w:bidi="pt_PT"/>
        </w:rPr>
        <w:t xml:space="preserve"> Débora, a serva de Rebeca, morre.</w:t>
      </w:r>
    </w:p>
    <w:p>
      <w:pPr/>
      <w:r>
        <w:rPr>
          <w:lang w:val="pt_PT" w:bidi="pt_PT"/>
        </w:rPr>
      </w:r>
      <w:r>
        <w:rPr>
          <w:b/>
          <w:lang w:val="pt_PT" w:bidi="pt_PT"/>
        </w:rPr>
        <w:t>Quinta cena:</w:t>
      </w:r>
      <w:r>
        <w:rPr>
          <w:lang w:val="pt_PT" w:bidi="pt_PT"/>
        </w:rPr>
        <w:t xml:space="preserve"> Deus aparece a Jacó, abençoa Jacó e renomeia Jacó. O novo nome de Jacó é Israel.</w:t>
      </w:r>
    </w:p>
    <w:p>
      <w:pPr/>
      <w:r>
        <w:rPr>
          <w:lang w:val="pt_PT" w:bidi="pt_PT"/>
        </w:rPr>
      </w:r>
      <w:r>
        <w:rPr>
          <w:b/>
          <w:lang w:val="pt_PT" w:bidi="pt_PT"/>
        </w:rPr>
        <w:t>Sexta cena:</w:t>
      </w:r>
      <w:r>
        <w:rPr>
          <w:lang w:val="pt_PT" w:bidi="pt_PT"/>
        </w:rPr>
        <w:t xml:space="preserve"> Jacó monta e unge um pilar de pedra.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casa de Jacó</w:t>
      </w:r>
    </w:p>
    <w:p>
      <w:pPr>
        <w:pStyle w:val="ListBullet"/>
        <w:spacing w:line="240" w:lineRule="auto"/>
        <w:ind w:left="720"/>
      </w:pPr>
      <w:r>
        <w:rPr>
          <w:lang w:val="pt_PT" w:bidi="pt_PT"/>
        </w:rPr>
      </w:r>
      <w:r>
        <w:rPr>
          <w:lang w:val="pt_PT" w:bidi="pt_PT"/>
        </w:rPr>
        <w:t>As pessoas em cidades vizinhas</w:t>
      </w:r>
    </w:p>
    <w:p>
      <w:pPr>
        <w:pStyle w:val="ListBullet"/>
        <w:spacing w:line="240" w:lineRule="auto"/>
        <w:ind w:left="720"/>
      </w:pPr>
      <w:r>
        <w:rPr>
          <w:lang w:val="pt_PT" w:bidi="pt_PT"/>
        </w:rPr>
      </w:r>
      <w:r>
        <w:rPr>
          <w:lang w:val="pt_PT" w:bidi="pt_PT"/>
        </w:rPr>
        <w:t>Débora, a criada de Rebeca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Jacó ainda está vivendo em Siquém. Deus diz a Jacó para sair de lá e ir para Betel e se estabelecer lá. Deus diz a Jacó para construir um altar a Deus lá. Esse altar é para adorar a Deus. Deus se identifica a Jacó como o Deus que apareceu a Jacó quando Jacó fugiu de Esaú.</w:t>
      </w:r>
    </w:p>
    <w:p>
      <w:pPr/>
      <w:r>
        <w:rPr>
          <w:lang w:val="pt_PT" w:bidi="pt_PT"/>
        </w:rPr>
      </w:r>
      <w:r>
        <w:rPr>
          <w:lang w:val="pt_PT" w:bidi="pt_PT"/>
        </w:rPr>
        <w:t>Na cena 2, Jacó diz a todos em sua casa para se preparar para essa mudança para Betel. Isso será como uma peregrinação ou uma viagem especial para um lugar santo. As pessoas na casa de Jacó incluem membros da família, servos e todas as mulheres e crianças tiradas de Siquém. Jacó explica que eles estão indo para o lugar onde Jacó encontrou a Deus antes de ir para Harã. Jacó diz a eles que Deus esteve com Jacó para onde quer que Jacó foi. O povo deve se livrar de todos os símbolos da adoração pagã — ídolos, deuses estrangeiros, qualquer coisa que o tire da adoração a Deus. Eles devem se purificar, o que significa que eles devem se lavar ou tomar um banho. Isso os tornaria simbolicamente puros ou intocados por qualquer coisa que não seja santo porque o banho remove tudo o que é sujo. Eles devem colocar roupas limpas. Eles devem fazer isso antes de deixar Siquém, o que significa que eles não estarão fisicamente limpos quando eles chegarem a Betel. O que eles estão fazendo é se lavar ou se livrar de qualquer coisa que os tire da adoração a Deus. Ao fazer isso antes da partida, toda a jornada de 30 quilômetros é como uma peregrinação ou uma viagem para um lugar santo. O povo deu a Jacó seus ídolos e seus brincos. Esses brincos provavelmente eram amuletos especiais ou coisas usadas na adoração pagã. Jacó enterrou esses objetos sob uma grande árvore. Enquanto eles começam a jornada, as cidades ao redor têm medo e não fazem nada para parar Jacó saindo com sua enorme casa e muitos animais.</w:t>
      </w:r>
    </w:p>
    <w:p>
      <w:pPr/>
      <w:r>
        <w:rPr>
          <w:lang w:val="pt_PT" w:bidi="pt_PT"/>
        </w:rPr>
      </w:r>
      <w:r>
        <w:rPr>
          <w:lang w:val="pt_PT" w:bidi="pt_PT"/>
        </w:rPr>
        <w:t>Na cena 3, depois de vários dias de viagem, Jacó e sua casa chegam a Betel. Jacó construiu um altar lá para lembrar que Deus havia aparecido a Jacó quando Jacó estava fugindo de Esaú há muito tempo.</w:t>
      </w:r>
    </w:p>
    <w:p>
      <w:pPr/>
      <w:r>
        <w:rPr>
          <w:lang w:val="pt_PT" w:bidi="pt_PT"/>
        </w:rPr>
      </w:r>
      <w:r>
        <w:rPr>
          <w:lang w:val="pt_PT" w:bidi="pt_PT"/>
        </w:rPr>
        <w:t>A cena 4 tem informações extras. Não sabemos quando isso acontece, mas o autor pensa que é importante saber informações. Na cena 4, Débora morre. Débora é a mulher que cuidou de Rebeca, a mãe de Jacó, quando Rebeca era uma criança. Débora veio com Rebeca quando Rebeca veio para se casar com Isaque. Alguém da casa de Jacó enterrou Débora sob uma grande árvore fora de Betel.</w:t>
      </w:r>
    </w:p>
    <w:p>
      <w:pPr/>
      <w:r>
        <w:rPr>
          <w:lang w:val="pt_PT" w:bidi="pt_PT"/>
        </w:rPr>
      </w:r>
      <w:r>
        <w:rPr>
          <w:lang w:val="pt_PT" w:bidi="pt_PT"/>
        </w:rPr>
        <w:t>Na cena 5, a passagem diz que Jacó retornou de Padã-aram. Padã-aram é o nome do país ao redor de Harã. Isso é onde Jacó foi e viveu por 20 anos com seu tio Labão. Jacó se casou com suas esposas lá e teve seus filhos lá. Jacó esteve em uma jornada para casa por muitos anos. Quando Jacó chega a Betel, Jacó está de volta para o lugar onde Jacó encontrou a Deus enquanto Jacó começou nessa viagem há mais de 20 anos. A passagem está dizendo que a viagem de Jacó está terminada. Jacó retornou para casa. Deus aparece a Jacó em Betel. Deus abençoou Jacó. Deus fala em frases curtas que são poéticas. Deus muda o nome de Jacó para Israel. Deus usa uma expressão que Deus usou com Adão e Eva e com Noé. Deus disse: “Seja frutífero e se multiplique”. Essa é uma imagem de palavra na qual Deus diz a Jacó para ter muitos filhos que terão muitos filhos. Soa como um mandamento, mas é uma bênção. Deus promete que os descendentes de Jacó se tornarão uma grande nação e até mesmo terão reis entre seus descendentes. Outras nações também se formarão. Deus promete que a terra que Deus deu a Abraão e Isaque agora pertencerá a Jacó e aos descendentes de Jacó. Depois de falar com Jacó, Deus subiu desse lugar. Isso significa que Deus deixou Jacó, mas a passagem não nos diz como Deus saiu.</w:t>
      </w:r>
    </w:p>
    <w:p>
      <w:pPr/>
      <w:r>
        <w:rPr>
          <w:lang w:val="pt_PT" w:bidi="pt_PT"/>
        </w:rPr>
      </w:r>
      <w:r>
        <w:rPr>
          <w:lang w:val="pt_PT" w:bidi="pt_PT"/>
        </w:rPr>
        <w:t>Na cena 6, Jacó monta um pilar de pedra para marcar esse lugar. Jacó queria lembrar exatamente onde Deus havia falado com Jacó. Desta vez, Jacó derramou vinho sobre o pilar como uma oferta a Deus. Então Jacó derramou azeite sobre o pilar como uma maneira de ungir o pilar ou colocar o pilar de lado como santo e dedicado a Deus. Jacó nomeia o lugar Betel. Esta é a segunda vez que Jacó nomeou esse lugar Betel. Betel significa casa de Deus. O texto repete 3 vezes que Deus falou com Jacó em Betel. Essa repetição do que aconteceu é uma maneira de enfatizar o quão importante o evento era para Jacó.</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 casa de Jacó</w:t>
      </w:r>
    </w:p>
    <w:p>
      <w:pPr>
        <w:pStyle w:val="ListBullet"/>
        <w:spacing w:line="240" w:lineRule="auto"/>
        <w:ind w:left="720"/>
      </w:pPr>
      <w:r>
        <w:rPr>
          <w:lang w:val="pt_PT" w:bidi="pt_PT"/>
        </w:rPr>
      </w:r>
      <w:r>
        <w:rPr>
          <w:lang w:val="pt_PT" w:bidi="pt_PT"/>
        </w:rPr>
        <w:t>As pessoas em cidades vizinhas</w:t>
      </w:r>
    </w:p>
    <w:p>
      <w:pPr>
        <w:pStyle w:val="ListBullet"/>
        <w:spacing w:line="240" w:lineRule="auto"/>
        <w:ind w:left="720"/>
      </w:pPr>
      <w:r>
        <w:rPr>
          <w:lang w:val="pt_PT" w:bidi="pt_PT"/>
        </w:rPr>
      </w:r>
      <w:r>
        <w:rPr>
          <w:lang w:val="pt_PT" w:bidi="pt_PT"/>
        </w:rPr>
        <w:t>Débora, a criada de Rebeca</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Pare a ação e pergunte ao ator que interpreta um dos papéis: “Como você está se sentindo?”. Você pode ouvir coisas como respostas diferentes. Reinicie a encenação.</w:t>
      </w:r>
    </w:p>
    <w:p>
      <w:pPr/>
      <w:r>
        <w:rPr>
          <w:lang w:val="pt_PT" w:bidi="pt_PT"/>
        </w:rPr>
      </w:r>
      <w:r>
        <w:rPr>
          <w:lang w:val="pt_PT" w:bidi="pt_PT"/>
        </w:rPr>
        <w:t>Na cena 1, Deus diz a Jacó para se mudar para Betel e construir um altar para o Deus que apareceu a Jacó quando Jacó fugiu de Esaú.</w:t>
      </w:r>
    </w:p>
    <w:p>
      <w:pPr/>
      <w:r>
        <w:rPr>
          <w:lang w:val="pt_PT" w:bidi="pt_PT"/>
        </w:rPr>
      </w:r>
      <w:r>
        <w:rPr>
          <w:lang w:val="pt_PT" w:bidi="pt_PT"/>
        </w:rPr>
        <w:t>Pergunte a Jacó: “Como você se sente sobre voltar para Betel?”. Você pode ouvir: “Estou animado por estar indo para Betel. Lembro de encontrar a Deus lá há muitos anos em meu caminho para Harã. Será bom adorar a Deus lá novamente”.</w:t>
      </w:r>
    </w:p>
    <w:p>
      <w:pPr/>
      <w:r>
        <w:rPr>
          <w:lang w:val="pt_PT" w:bidi="pt_PT"/>
        </w:rPr>
      </w:r>
      <w:r>
        <w:rPr>
          <w:lang w:val="pt_PT" w:bidi="pt_PT"/>
        </w:rPr>
        <w:t>Na cena 2, Jacó diz a todos em sua casa para se preparar. Isso significa que eles devem se livrar de todos os ídolos ou deuses estrangeiros. Eles devem se purificar lavando ou tomando um banho. Eles devem colocar roupas limpas. Jacó diz a eles que eles estão indo para Betel para que Jacó possa construir um altar a Deus. Jacó diz que Deus é aquele que respondeu às orações de Jacó quando Jacó estava em aflição. Deus esteve com Jacó em todos os lugares que Jacó foi.</w:t>
      </w:r>
    </w:p>
    <w:p>
      <w:pPr/>
      <w:r>
        <w:rPr>
          <w:lang w:val="pt_PT" w:bidi="pt_PT"/>
        </w:rPr>
      </w:r>
      <w:r>
        <w:rPr>
          <w:lang w:val="pt_PT" w:bidi="pt_PT"/>
        </w:rPr>
        <w:t>Pergunte às pessoas como elas se sentem sobre se livrar de seus ídolos. Você pode ouvir: “Não entendo por que não posso levar meu deus comigo”. Ou: “O Deus de Jacó é poderoso. Acho que deveríamos adorar o Deus de Jacó”. Ou: “Estou com medo. Sempre tenho meus deuses da casa comigo”. Reinicie a encenação.</w:t>
      </w:r>
    </w:p>
    <w:p>
      <w:pPr/>
      <w:r>
        <w:rPr>
          <w:lang w:val="pt_PT" w:bidi="pt_PT"/>
        </w:rPr>
      </w:r>
      <w:r>
        <w:rPr>
          <w:lang w:val="pt_PT" w:bidi="pt_PT"/>
        </w:rPr>
        <w:t>O povo deu a Jacó seus ídolos e seus brincos. Jacó enterrou esses objetos sob uma grande árvore. Então todos eles saíram para Betel. Deus fez o povo nas cidades vizinhas terem medo de Jacó. Ninguém atacou Jacó e sua família enquanto eles viajavam para Betel.</w:t>
      </w:r>
    </w:p>
    <w:p>
      <w:pPr/>
      <w:r>
        <w:rPr>
          <w:lang w:val="pt_PT" w:bidi="pt_PT"/>
        </w:rPr>
      </w:r>
      <w:r>
        <w:rPr>
          <w:lang w:val="pt_PT" w:bidi="pt_PT"/>
        </w:rPr>
        <w:t>Na cena 3, Jacó e sua casa chegam a Luz, a cidade ao lado de Betel. Jacó construiu um altar e nomeou o lugar El-Betel, que significa Deus, a casa de Deus. Esse lugar é onde Deus apareceu a Jacó enquanto Jacó fugia de Esaú.</w:t>
      </w:r>
    </w:p>
    <w:p>
      <w:pPr/>
      <w:r>
        <w:rPr>
          <w:lang w:val="pt_PT" w:bidi="pt_PT"/>
        </w:rPr>
      </w:r>
      <w:r>
        <w:rPr>
          <w:lang w:val="pt_PT" w:bidi="pt_PT"/>
        </w:rPr>
        <w:t>Parem a ação e perguntem a Jacó: “Como você está se sentindo agora?” Vocês podem ouvir: “Estou animado por estar aqui novamente. Deus falou comigo aqui e me prometeu muitas coisas. É bom lembrar dessas promessas”. Pergunte aos filhos de Jacó: “Como vocês se sentem sobre estar nesse lugar?”. Vocês podem ouvir: “Estou feliz por ver esse lugar. O pai nos disse como Deus apareceu a ele aqui”. Reinicie a encenação.</w:t>
      </w:r>
    </w:p>
    <w:p>
      <w:pPr/>
      <w:r>
        <w:rPr>
          <w:lang w:val="pt_PT" w:bidi="pt_PT"/>
        </w:rPr>
      </w:r>
      <w:r>
        <w:rPr>
          <w:lang w:val="pt_PT" w:bidi="pt_PT"/>
        </w:rPr>
        <w:t xml:space="preserve">Cena 4, Débora, a serva de Rebeca, a mulher que cuidou de Rebeca quando criança, morreu e foi enterrada perto de Betel. Débora veio com Rebeca quando Rebeca veio para se casar com Isaque. </w:t>
      </w:r>
    </w:p>
    <w:p>
      <w:pPr/>
      <w:r>
        <w:rPr>
          <w:lang w:val="pt_PT" w:bidi="pt_PT"/>
        </w:rPr>
      </w:r>
      <w:r>
        <w:rPr>
          <w:lang w:val="pt_PT" w:bidi="pt_PT"/>
        </w:rPr>
        <w:t>Pergunte a Jacó: “Como você se sente sobre a morte de Débora?”. Você pode ouvir: “Estou tão triste. Débora estava sempre com minha mãe. Ela cuidou bem de Esaú e de mim. Ela era amada por toda a família. Sentiremos falta dela”. Reinicie a encenação.</w:t>
      </w:r>
    </w:p>
    <w:p>
      <w:pPr/>
      <w:r>
        <w:rPr>
          <w:lang w:val="pt_PT" w:bidi="pt_PT"/>
        </w:rPr>
      </w:r>
      <w:r>
        <w:rPr>
          <w:lang w:val="pt_PT" w:bidi="pt_PT"/>
        </w:rPr>
        <w:t>Na cena 5, Deus fala com Jacó. Deus abençoou Jacó. Deus disse a Jacó: “Seu nome não é mais Jacó. Seu nome é Israel”.</w:t>
      </w:r>
    </w:p>
    <w:p>
      <w:pPr/>
      <w:r>
        <w:rPr>
          <w:lang w:val="pt_PT" w:bidi="pt_PT"/>
        </w:rPr>
      </w:r>
      <w:r>
        <w:rPr>
          <w:lang w:val="pt_PT" w:bidi="pt_PT"/>
        </w:rPr>
        <w:t>Pergunte a Jacó: “Como se sente ao ouvir Deus dizer a você seu nome agora é Israel? Você não será mais chamado de Jacó, que significa enganador”. Vocês podem ouvir: “Estou tão honrado por Deus falar comigo. Sei que o homem com quem lutei toda a noite em Peniel me disse que meu nome foi mudado para Israel. Mas Deus dizendo assim torna real. Estou feliz por não ser mais conhecido como o enganador”. Reinicie a encenação.</w:t>
      </w:r>
    </w:p>
    <w:p>
      <w:pPr/>
      <w:r>
        <w:rPr>
          <w:lang w:val="pt_PT" w:bidi="pt_PT"/>
        </w:rPr>
      </w:r>
      <w:r>
        <w:rPr>
          <w:lang w:val="pt_PT" w:bidi="pt_PT"/>
        </w:rPr>
        <w:t>Deus disse: “Sou El-Shaddai — Deus Todo-Poderoso”. Então Deus disse a Jacó para ter filhos que teriam filhos. Deus disse: “Seus descendentes se tornarão uma grande nação com reis entre seus descendentes. Darei a vocês essa terra que dei a Abraão e Isaque. Essa terra é para vocês e para seus descendentes”. Então Deus deixou esse lugar.</w:t>
      </w:r>
    </w:p>
    <w:p>
      <w:pPr/>
      <w:r>
        <w:rPr>
          <w:lang w:val="pt_PT" w:bidi="pt_PT"/>
        </w:rPr>
      </w:r>
      <w:r>
        <w:rPr>
          <w:lang w:val="pt_PT" w:bidi="pt_PT"/>
        </w:rPr>
        <w:t>Parem a ação e perguntem a Jacó: “Como você está se sentindo agora?” Você pode ouvir: “Deus é um Deus incrível! Deus me disse novamente o que Deus me disse antes. Essa terra é para mim e meus descendentes. Quase não posso absorver tudo. Sinto-me tão honrado com isso”. Reinicie a encenação.</w:t>
      </w:r>
    </w:p>
    <w:p>
      <w:pPr/>
      <w:r>
        <w:rPr>
          <w:lang w:val="pt_PT" w:bidi="pt_PT"/>
        </w:rPr>
      </w:r>
      <w:r>
        <w:rPr>
          <w:lang w:val="pt_PT" w:bidi="pt_PT"/>
        </w:rPr>
        <w:t>Na cena 6, Jacó monta um pilar de pedra como um memorial ou para lembrar a Jacó o que aconteceu lá. Jacó derramou vinho sobre o pilar como uma oferta. Jacó derramou azeite sobre o pilar para ungir o pilar. Isso significa que Jacó estava separando esse pilar e declarando ele para ser para Deus. Jacó novamente nomeou o lugar Betel, que significa casa de Deus.</w:t>
      </w:r>
    </w:p>
    <w:p>
      <w:pPr/>
      <w:r>
        <w:rPr>
          <w:lang w:val="pt_PT" w:bidi="pt_PT"/>
        </w:rPr>
      </w:r>
      <w:r>
        <w:rPr>
          <w:lang w:val="pt_PT" w:bidi="pt_PT"/>
        </w:rPr>
        <w:t>Pergunte a Jacó: “Por que você montou um pilar e o ungiu?”. Vocês podem ouvir: “Quero lembrar o que Deus disse aqui. Quero que meus filhos e meus netos se lembrem. Essa terra é para todos eles. Eles serão uma grande nação. Quero que eles se lembrem do que Deus prometeu aqui”.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Deus disse a Jacó para subir para Betel e construir um </w:t>
      </w:r>
      <w:r>
        <w:rPr>
          <w:b/>
          <w:lang w:val="pt_PT" w:bidi="pt_PT"/>
        </w:rPr>
        <w:t>altar</w:t>
      </w:r>
      <w:r>
        <w:rPr>
          <w:lang w:val="pt_PT" w:bidi="pt_PT"/>
        </w:rPr>
        <w:t xml:space="preserve"> lá. </w:t>
      </w:r>
      <w:r>
        <w:rPr>
          <w:lang w:val="pt_PT" w:bidi="pt_PT"/>
        </w:rPr>
        <w:t>Altar</w:t>
      </w:r>
      <w:r>
        <w:rPr>
          <w:lang w:val="pt_PT" w:bidi="pt_PT"/>
        </w:rPr>
        <w:t xml:space="preserve"> é tratado no Glossário Mestre. Use a mesma palavra para Betel que você usou em passagens anteriores. Use a mesma palavra para altar que você usou em passagens anteriores. A expressão </w:t>
      </w:r>
      <w:r>
        <w:rPr>
          <w:b/>
          <w:lang w:val="pt_PT" w:bidi="pt_PT"/>
        </w:rPr>
        <w:t>subir nesse</w:t>
      </w:r>
      <w:r>
        <w:rPr>
          <w:lang w:val="pt_PT" w:bidi="pt_PT"/>
        </w:rPr>
        <w:t xml:space="preserve"> caso poderia significar que Betel tem uma elevação mais alta do que Siquém. Também poderia ser a expressão usada quando vai para um lugar de adoração. As pessoas diriam </w:t>
      </w:r>
      <w:r>
        <w:rPr>
          <w:b/>
          <w:lang w:val="pt_PT" w:bidi="pt_PT"/>
        </w:rPr>
        <w:t>subam</w:t>
      </w:r>
      <w:r>
        <w:rPr>
          <w:lang w:val="pt_PT" w:bidi="pt_PT"/>
        </w:rPr>
        <w:t xml:space="preserve"> para um lugar, mesmo que o lugar não fosse mais alto em elevação.</w:t>
      </w:r>
    </w:p>
    <w:p>
      <w:pPr/>
      <w:r>
        <w:rPr>
          <w:lang w:val="pt_PT" w:bidi="pt_PT"/>
        </w:rPr>
      </w:r>
      <w:r>
        <w:rPr>
          <w:lang w:val="pt_PT" w:bidi="pt_PT"/>
        </w:rPr>
        <w:t>Pare e discuta: fale sobre ir para um lugar particular para adoração ou uma celebração. Como vocês descrevem o processo de ir?</w:t>
      </w:r>
    </w:p>
    <w:p>
      <w:pPr/>
      <w:r>
        <w:rPr>
          <w:lang w:val="pt_PT" w:bidi="pt_PT"/>
        </w:rPr>
      </w:r>
      <w:r>
        <w:rPr>
          <w:lang w:val="pt_PT" w:bidi="pt_PT"/>
        </w:rPr>
        <w:t xml:space="preserve">Jacó disse a todos em sua casa para se preparar. </w:t>
      </w:r>
      <w:r>
        <w:rPr>
          <w:b/>
          <w:lang w:val="pt_PT" w:bidi="pt_PT"/>
        </w:rPr>
        <w:t>Casa</w:t>
      </w:r>
      <w:r>
        <w:rPr>
          <w:lang w:val="pt_PT" w:bidi="pt_PT"/>
        </w:rPr>
        <w:t xml:space="preserve"> se refere a cada pessoa que vive com Jacó. Isso inclui as esposas e filhos de Jacó. Também inclui os servos de Jacó e todas as mulheres e crianças tiradas como cativas de Siquém. </w:t>
      </w:r>
      <w:r>
        <w:rPr>
          <w:lang w:val="pt_PT" w:bidi="pt_PT"/>
        </w:rPr>
        <w:t>Casa</w:t>
      </w:r>
      <w:r>
        <w:rPr>
          <w:lang w:val="pt_PT" w:bidi="pt_PT"/>
        </w:rPr>
        <w:t xml:space="preserve"> é tratado no Glossário Mestre. </w:t>
      </w:r>
    </w:p>
    <w:p>
      <w:pPr/>
      <w:r>
        <w:rPr>
          <w:lang w:val="pt_PT" w:bidi="pt_PT"/>
        </w:rPr>
      </w:r>
      <w:r>
        <w:rPr>
          <w:lang w:val="pt_PT" w:bidi="pt_PT"/>
        </w:rPr>
        <w:t xml:space="preserve">Jacó disse a eles para se livrar de todos os seus ídolos </w:t>
      </w:r>
      <w:r>
        <w:rPr>
          <w:b/>
          <w:lang w:val="pt_PT" w:bidi="pt_PT"/>
        </w:rPr>
        <w:t>pagãos</w:t>
      </w:r>
      <w:r>
        <w:rPr>
          <w:lang w:val="pt_PT" w:bidi="pt_PT"/>
        </w:rPr>
        <w:t xml:space="preserve"> e se purificar e colocar roupas limpas. Os ídolos pagãos seriam qualquer coisa feita pelo homem, mas usado como um objeto de adoração. Isso incluiria os deuses da casa da família que Raquel tirou de Labão. </w:t>
      </w:r>
      <w:r>
        <w:rPr>
          <w:lang w:val="pt_PT" w:bidi="pt_PT"/>
        </w:rPr>
        <w:t>Ídolos</w:t>
      </w:r>
      <w:r>
        <w:rPr>
          <w:lang w:val="pt_PT" w:bidi="pt_PT"/>
        </w:rPr>
        <w:t xml:space="preserve"> está no Glossário Mestre. Se </w:t>
      </w:r>
      <w:r>
        <w:rPr>
          <w:b/>
          <w:lang w:val="pt_PT" w:bidi="pt_PT"/>
        </w:rPr>
        <w:t>purificar</w:t>
      </w:r>
      <w:r>
        <w:rPr>
          <w:lang w:val="pt_PT" w:bidi="pt_PT"/>
        </w:rPr>
        <w:t xml:space="preserve"> significa passar por um ritual de banho ou lavagem que seria um símbolo de remover qualquer coisa que os torne impuros ou inaptos para adorar a Deus. Eles deveriam colocar roupas limpas pela mesma razão — uma preparação ritualística para adorar a Deus. </w:t>
      </w:r>
      <w:r>
        <w:rPr>
          <w:lang w:val="pt_PT" w:bidi="pt_PT"/>
        </w:rPr>
        <w:t>Purificação</w:t>
      </w:r>
      <w:r>
        <w:rPr>
          <w:lang w:val="pt_PT" w:bidi="pt_PT"/>
        </w:rPr>
        <w:t xml:space="preserve"> está no Glossário Mestre. Ao se preparar antes de partir, toda a viagem era uma peregrinação ou parte da experiência de adoração.</w:t>
      </w:r>
    </w:p>
    <w:p>
      <w:pPr/>
      <w:r>
        <w:rPr>
          <w:lang w:val="pt_PT" w:bidi="pt_PT"/>
        </w:rPr>
      </w:r>
      <w:r>
        <w:rPr>
          <w:lang w:val="pt_PT" w:bidi="pt_PT"/>
        </w:rPr>
        <w:t>O povo deu a Jacó seus ídolos e seus brincos. Os brincos provavelmente eram amuletos ou objetos usados na adoração dos ídolos ou usados como proteção do mal. Esses tiravam a adoração a Deus. Eles tiveram que se livrar de tudo isso.</w:t>
      </w:r>
    </w:p>
    <w:p>
      <w:pPr/>
      <w:r>
        <w:rPr>
          <w:lang w:val="pt_PT" w:bidi="pt_PT"/>
        </w:rPr>
      </w:r>
      <w:r>
        <w:rPr>
          <w:lang w:val="pt_PT" w:bidi="pt_PT"/>
        </w:rPr>
        <w:t xml:space="preserve">Deus </w:t>
      </w:r>
      <w:r>
        <w:rPr>
          <w:b/>
          <w:lang w:val="pt_PT" w:bidi="pt_PT"/>
        </w:rPr>
        <w:t>abençoou</w:t>
      </w:r>
      <w:r>
        <w:rPr>
          <w:lang w:val="pt_PT" w:bidi="pt_PT"/>
        </w:rPr>
        <w:t xml:space="preserve"> Jacó. Use a mesma palavra para benção que você usou em passagens anteriores. </w:t>
      </w:r>
      <w:r>
        <w:rPr>
          <w:lang w:val="pt_PT" w:bidi="pt_PT"/>
        </w:rPr>
        <w:t>Benção</w:t>
      </w:r>
      <w:r>
        <w:rPr>
          <w:lang w:val="pt_PT" w:bidi="pt_PT"/>
        </w:rPr>
        <w:t xml:space="preserve"> é tratado no Glossário Mestre. </w:t>
      </w:r>
    </w:p>
    <w:p>
      <w:pPr/>
      <w:r>
        <w:rPr>
          <w:lang w:val="pt_PT" w:bidi="pt_PT"/>
        </w:rPr>
      </w:r>
      <w:r>
        <w:rPr>
          <w:lang w:val="pt_PT" w:bidi="pt_PT"/>
        </w:rPr>
        <w:t xml:space="preserve">Yavé disse: “Sou </w:t>
      </w:r>
      <w:r>
        <w:rPr>
          <w:b/>
          <w:lang w:val="pt_PT" w:bidi="pt_PT"/>
        </w:rPr>
        <w:t>El-Shaddai</w:t>
      </w:r>
      <w:r>
        <w:rPr>
          <w:lang w:val="pt_PT" w:bidi="pt_PT"/>
        </w:rPr>
        <w:t xml:space="preserve">”. Esse é outro nome para Deus. </w:t>
      </w:r>
      <w:r>
        <w:rPr>
          <w:b/>
          <w:lang w:val="pt_PT" w:bidi="pt_PT"/>
        </w:rPr>
        <w:t>El</w:t>
      </w:r>
      <w:r>
        <w:rPr>
          <w:lang w:val="pt_PT" w:bidi="pt_PT"/>
        </w:rPr>
        <w:t xml:space="preserve"> significa Deus. </w:t>
      </w:r>
      <w:r>
        <w:rPr>
          <w:b/>
          <w:lang w:val="pt_PT" w:bidi="pt_PT"/>
        </w:rPr>
        <w:t>Shaddai</w:t>
      </w:r>
      <w:r>
        <w:rPr>
          <w:lang w:val="pt_PT" w:bidi="pt_PT"/>
        </w:rPr>
        <w:t xml:space="preserve"> significa todo-poderoso. Deus usou esse nome em várias outras ocasiões. </w:t>
      </w:r>
      <w:r>
        <w:rPr>
          <w:lang w:val="pt_PT" w:bidi="pt_PT"/>
        </w:rPr>
        <w:t>El-Shaddai</w:t>
      </w:r>
      <w:r>
        <w:rPr>
          <w:lang w:val="pt_PT" w:bidi="pt_PT"/>
        </w:rPr>
        <w:t xml:space="preserve"> está no Glossário Mestre. </w:t>
      </w:r>
    </w:p>
    <w:p>
      <w:pPr/>
      <w:r>
        <w:rPr>
          <w:lang w:val="pt_PT" w:bidi="pt_PT"/>
        </w:rPr>
      </w:r>
      <w:r>
        <w:rPr>
          <w:lang w:val="pt_PT" w:bidi="pt_PT"/>
        </w:rPr>
        <w:t xml:space="preserve">Jacó montou um pilar de pedra. Esse geralmente é um pilar memorial ou algo que lembra a todos que veem que algo importante aconteceu lá. Jacó derramou vinho sobre o pilar. Esse vinho era uma oferta ou presente a Deus. Então Jacó </w:t>
      </w:r>
      <w:r>
        <w:rPr>
          <w:b/>
          <w:lang w:val="pt_PT" w:bidi="pt_PT"/>
        </w:rPr>
        <w:t>ungiu</w:t>
      </w:r>
      <w:r>
        <w:rPr>
          <w:lang w:val="pt_PT" w:bidi="pt_PT"/>
        </w:rPr>
        <w:t xml:space="preserve"> o pilar derramando azeite sobre ele. </w:t>
      </w:r>
      <w:r>
        <w:rPr>
          <w:lang w:val="pt_PT" w:bidi="pt_PT"/>
        </w:rPr>
        <w:t>Ungir</w:t>
      </w:r>
      <w:r>
        <w:rPr>
          <w:lang w:val="pt_PT" w:bidi="pt_PT"/>
        </w:rPr>
        <w:t xml:space="preserve"> está no Glossário Mestre. Ungir o pilar significa colocar o pilar de lado como um lugar santo. Jacó usou o vinho e o óleo para dedicar a pedra. Isso separava a pedra como um lugar para adorar a Deus.</w:t>
      </w:r>
    </w:p>
    <w:p>
      <w:pPr/>
      <w:r>
        <w:rPr>
          <w:lang w:val="pt_PT" w:bidi="pt_PT"/>
        </w:rPr>
      </w:r>
      <w:r>
        <w:rPr>
          <w:lang w:val="pt_PT" w:bidi="pt_PT"/>
        </w:rPr>
        <w:t>Jacó novamente deu ao lugar o mesmo nome que Jacó havia usado antes: Betel ou casa de Deus.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35:16–20</w:t>
      </w:r>
      <w:r>
        <w:rPr>
          <w:lang w:val="pt_PT" w:bidi="pt_PT"/>
        </w:rPr>
      </w:r>
    </w:p>
    <w:p>
      <w:pPr>
        <w:pStyle w:val="Heading3"/>
      </w:pPr>
      <w:r>
        <w:rPr>
          <w:lang w:val="pt_PT" w:bidi="pt_PT"/>
        </w:rPr>
        <w:t>Ouvir e Sentir</w:t>
      </w:r>
    </w:p>
    <w:p>
      <w:pPr/>
      <w:r>
        <w:rPr>
          <w:lang w:val="pt_PT" w:bidi="pt_PT"/>
        </w:rPr>
      </w:r>
      <w:r>
        <w:rPr>
          <w:lang w:val="pt_PT" w:bidi="pt_PT"/>
        </w:rPr>
        <w:t>Ouça Gênesis 35:16–20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do encontro de Jacó com Deus em Betel, Jacó deixou Betel e se dirigiu para o sul para Efrate. Essa era uma jornada de cerca de 17 milhas ou 27 quilômetros. É uma área montanhosa. Betel está no topo de uma montanha e Efrate está no topo de uma montanha. Efrate é o antigo nome de Belém. Assim, a jornada, embora não longa, seria difícil especialmente para alguém muito jovem ou alguém grávida. Essa passagem é um relato narrativo dessa jornada.</w:t>
      </w:r>
    </w:p>
    <w:p>
      <w:pPr/>
      <w:r>
        <w:rPr>
          <w:lang w:val="pt_PT" w:bidi="pt_PT"/>
        </w:rPr>
      </w:r>
      <w:r>
        <w:rPr>
          <w:lang w:val="pt_PT" w:bidi="pt_PT"/>
        </w:rPr>
        <w:t>Não sabemos quanto tempo Jacó permaneceu em Betel. No entanto, quando Jacó e sua família deixaram Betel, a esposa de Jacó, Raquel, estava grávida e era quase hora de ela ter o filho. Enquanto eles viajavam para Efrate, que está ao sul de Betel, Raquel começou o trabalho de parto.</w:t>
      </w:r>
    </w:p>
    <w:p>
      <w:pPr/>
      <w:r>
        <w:rPr>
          <w:lang w:val="pt_PT" w:bidi="pt_PT"/>
        </w:rPr>
      </w:r>
      <w:r>
        <w:rPr>
          <w:lang w:val="pt_PT" w:bidi="pt_PT"/>
        </w:rPr>
        <w:t>Mostre um mapa que tem Betel e Efrate marcados. Efrate é o antigo nome de Belém.</w:t>
      </w:r>
    </w:p>
    <w:p>
      <w:pPr/>
      <w:r>
        <w:rPr>
          <w:lang w:val="pt_PT" w:bidi="pt_PT"/>
        </w:rPr>
      </w:r>
      <w:r>
        <w:rPr>
          <w:lang w:val="pt_PT" w:bidi="pt_PT"/>
        </w:rPr>
        <w:t>Pare e discuta: contem histórias de mulheres passando pelo trabalho e pelo parto de uma criança em sua cultura. Observe as palavras e frases que você usa para descrever esse processo. Quem ajuda a mãe? Você está procurando os termos que usaria para falar sobre isso com qualquer um.</w:t>
      </w:r>
    </w:p>
    <w:p>
      <w:pPr/>
      <w:r>
        <w:rPr>
          <w:lang w:val="pt_PT" w:bidi="pt_PT"/>
        </w:rPr>
      </w:r>
      <w:r>
        <w:rPr>
          <w:lang w:val="pt_PT" w:bidi="pt_PT"/>
        </w:rPr>
        <w:t>A passagem diz que o trabalho de Raquel era difícil. As descrições variam. Alguns dizem que ela teve trabalho de parto duro. Outros dizem que a dor era intensa. Outros dizem que ela teve um tempo difícil. Independentemente disso, esse parto parece ter sido muito difícil ou não normal. Raquel teve um filho. A parteira disse a Raquel que ela teve um filho. A parteira é a pessoa que ajuda a mãe que está em trabalho de parto a ter a criança. A parteira atende à mãe durante o processo de nascimento da criança. O trabalho havia sido tão difícil que depois do nascimento, Raquel estava prestes a morrer.</w:t>
      </w:r>
    </w:p>
    <w:p>
      <w:pPr/>
      <w:r>
        <w:rPr>
          <w:lang w:val="pt_PT" w:bidi="pt_PT"/>
        </w:rPr>
      </w:r>
      <w:r>
        <w:rPr>
          <w:lang w:val="pt_PT" w:bidi="pt_PT"/>
        </w:rPr>
        <w:t>Pare e discuta: fale sobre alguém que está morrendo. Observe como você descreve o que está acontecendo com a pessoa.</w:t>
      </w:r>
    </w:p>
    <w:p>
      <w:pPr/>
      <w:r>
        <w:rPr>
          <w:lang w:val="pt_PT" w:bidi="pt_PT"/>
        </w:rPr>
      </w:r>
      <w:r>
        <w:rPr>
          <w:lang w:val="pt_PT" w:bidi="pt_PT"/>
        </w:rPr>
        <w:t>Depois que o bebê nasceu, Raquel estava prestes a morrer. Algumas traduções dizem que sua alma estava partindo. Outras dizem que ela estava respirando por último ou dando seu último fôlego. Outros dizem que ela estava prestes a morrer. Raquel usou seu último fôlego para nomear seu filho. Ela chamou seu filho Ben-oni, que significa filho de minha tristeza. Depois de nomear seu filho, Raquel morreu.</w:t>
      </w:r>
    </w:p>
    <w:p>
      <w:pPr/>
      <w:r>
        <w:rPr>
          <w:lang w:val="pt_PT" w:bidi="pt_PT"/>
        </w:rPr>
      </w:r>
      <w:r>
        <w:rPr>
          <w:lang w:val="pt_PT" w:bidi="pt_PT"/>
        </w:rPr>
        <w:t>Pare e discuta: fale sobre uma mulher que morre no parto. O que acontece com a criança? Quem nomeia a criança?</w:t>
      </w:r>
    </w:p>
    <w:p>
      <w:pPr/>
      <w:r>
        <w:rPr>
          <w:lang w:val="pt_PT" w:bidi="pt_PT"/>
        </w:rPr>
      </w:r>
      <w:r>
        <w:rPr>
          <w:lang w:val="pt_PT" w:bidi="pt_PT"/>
        </w:rPr>
        <w:t>Jacó mudou o nome do menino para Benjamin, que significa filho de minha mão direita. Nessa cultura antiga, a mão direita era a boa mão ou mão favorecida. A mão direita também era um lugar de proteção. Ao nomeá-lo Benjamim, Jacó está trazendo imagens de fortuna, bondade e força. Esse é o único filho dos 12 que Jacó nomeou. As mães nomearam todos os outros filhos.</w:t>
      </w:r>
    </w:p>
    <w:p>
      <w:pPr/>
      <w:r>
        <w:rPr>
          <w:lang w:val="pt_PT" w:bidi="pt_PT"/>
        </w:rPr>
      </w:r>
      <w:r>
        <w:rPr>
          <w:lang w:val="pt_PT" w:bidi="pt_PT"/>
        </w:rPr>
        <w:t>Raquel morreu antes de eles chegarem a Efrate. Jacó enterrou Raquel no caminho para Efrate, a cidade atual de Belém. Jacó montou um monumento de pedra sobre o túmulo. O propósito desse marcador de pedra é lembrar onde o túmulo ou local de enterro de Raquel está localizado. Não é um lugar de adoração como era o pilar de pedra que Jacó montou em Betel. Esse marcador de pedra pode ser visto hoje. Isso significa que quando essa passagem era escrita, o marcador ainda poderia ser visto.</w:t>
      </w:r>
    </w:p>
    <w:p>
      <w:pPr/>
      <w:r>
        <w:rPr>
          <w:lang w:val="pt_PT" w:bidi="pt_PT"/>
        </w:rPr>
      </w:r>
      <w:r>
        <w:rPr>
          <w:lang w:val="pt_PT" w:bidi="pt_PT"/>
        </w:rPr>
        <w:t>Mostre uma imagem de um pilar de pedra que seria usado para marcar um lugar importante.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e sua casa estão viajando de Betel para Efrate. Raquel tem um filho e morre.</w:t>
      </w:r>
    </w:p>
    <w:p>
      <w:pPr/>
      <w:r>
        <w:rPr>
          <w:lang w:val="pt_PT" w:bidi="pt_PT"/>
        </w:rPr>
      </w:r>
      <w:r>
        <w:rPr>
          <w:b/>
          <w:lang w:val="pt_PT" w:bidi="pt_PT"/>
        </w:rPr>
        <w:t>Segunda cena:</w:t>
      </w:r>
      <w:r>
        <w:rPr>
          <w:lang w:val="pt_PT" w:bidi="pt_PT"/>
        </w:rPr>
        <w:t xml:space="preserve"> Jacó nomeia o filho.</w:t>
      </w:r>
    </w:p>
    <w:p>
      <w:pPr/>
      <w:r>
        <w:rPr>
          <w:lang w:val="pt_PT" w:bidi="pt_PT"/>
        </w:rPr>
      </w:r>
      <w:r>
        <w:rPr>
          <w:b/>
          <w:lang w:val="pt_PT" w:bidi="pt_PT"/>
        </w:rPr>
        <w:t>Terceira cena:</w:t>
      </w:r>
      <w:r>
        <w:rPr>
          <w:lang w:val="pt_PT" w:bidi="pt_PT"/>
        </w:rPr>
        <w:t xml:space="preserve"> Jacó enterrou Raquel e montou um pilar de pedra sobre o túmulo.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Parteira</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Benjamin</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Jacó e sua casa partem de Betel e se dirigem para o sul sobre as montanhas para Efrate. Efrate é uma cidade que também está nas montanhas. Efrate é o antigo nome de Belém. A distância entre Betel e Efrate é de cerca de 27 quilômetros.</w:t>
      </w:r>
    </w:p>
    <w:p>
      <w:pPr/>
      <w:r>
        <w:rPr>
          <w:lang w:val="pt_PT" w:bidi="pt_PT"/>
        </w:rPr>
      </w:r>
      <w:r>
        <w:rPr>
          <w:lang w:val="pt_PT" w:bidi="pt_PT"/>
        </w:rPr>
        <w:t>Raquel, a esposa mais amada de Jacó, entra em trabalho de parto enquanto está nessa viagem. O parto de Raquel é excepcionalmente difícil. Finalmente, depois de um parto muito difícil, Raquel tem um filho. A parteira tenta encorajar Raquel anunciando que um filho nasceu. Mas Raquel está morrendo. Com seu último fôlego, Raquel nomeia seu filho Ben-oni, que significa filho de minha tristeza.</w:t>
      </w:r>
    </w:p>
    <w:p>
      <w:pPr/>
      <w:r>
        <w:rPr>
          <w:lang w:val="pt_PT" w:bidi="pt_PT"/>
        </w:rPr>
      </w:r>
      <w:r>
        <w:rPr>
          <w:lang w:val="pt_PT" w:bidi="pt_PT"/>
        </w:rPr>
        <w:t>Pare e discuta: fale sobre a maneira como você descreverá o processo de nascimento para que essa passagem seja aceitável em sua cultura. Encontre a melhor maneira de descrever o parto. Então descubra a melhor maneira de dizer que Raquel nomeou seu filho enquanto ela morria.</w:t>
      </w:r>
    </w:p>
    <w:p>
      <w:pPr/>
      <w:r>
        <w:rPr>
          <w:lang w:val="pt_PT" w:bidi="pt_PT"/>
        </w:rPr>
      </w:r>
      <w:r>
        <w:rPr>
          <w:lang w:val="pt_PT" w:bidi="pt_PT"/>
        </w:rPr>
        <w:t>Na cena 2, Jacó muda o nome do bebê. Jacó o nomeia Benjamin, que significa filho de minha mão direita.</w:t>
      </w:r>
    </w:p>
    <w:p>
      <w:pPr/>
      <w:r>
        <w:rPr>
          <w:lang w:val="pt_PT" w:bidi="pt_PT"/>
        </w:rPr>
      </w:r>
      <w:r>
        <w:rPr>
          <w:lang w:val="pt_PT" w:bidi="pt_PT"/>
        </w:rPr>
        <w:t>Na cena 3, Jacó enterra Raquel perto da estrada no caminho para Efrate (que também é nomeado Belém). Isso significa que todos esses eventos aconteceram enquanto eles ainda estavam no caminho, antes de eles chegarem à cidade. Jacó colocou um pilar de pedra para marcar o túmulo de Raquel. Esse pilar não era destinado a ser um lugar de adoração. Em vez disso, o pilar era para marcar o local do túmulo de Raquel.</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Raquel</w:t>
      </w:r>
    </w:p>
    <w:p>
      <w:pPr>
        <w:pStyle w:val="ListBullet"/>
        <w:spacing w:line="240" w:lineRule="auto"/>
        <w:ind w:left="720"/>
      </w:pPr>
      <w:r>
        <w:rPr>
          <w:lang w:val="pt_PT" w:bidi="pt_PT"/>
        </w:rPr>
      </w:r>
      <w:r>
        <w:rPr>
          <w:lang w:val="pt_PT" w:bidi="pt_PT"/>
        </w:rPr>
        <w:t>Parteira</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Benjamin</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pontos e pare a encenação.</w:t>
      </w:r>
    </w:p>
    <w:p>
      <w:pPr/>
      <w:r>
        <w:rPr>
          <w:lang w:val="pt_PT" w:bidi="pt_PT"/>
        </w:rPr>
      </w:r>
      <w:r>
        <w:rPr>
          <w:lang w:val="pt_PT" w:bidi="pt_PT"/>
        </w:rPr>
        <w:t>Na cena 1, Jacó e sua casa estão viajando de Betel para Efrate. A rota está sobre as montanhas, tornando uma caminhada difícil para os jovens, velhos ou grávidas. A jornada tem cerca de 27 quilômetros.</w:t>
      </w:r>
    </w:p>
    <w:p>
      <w:pPr/>
      <w:r>
        <w:rPr>
          <w:lang w:val="pt_PT" w:bidi="pt_PT"/>
        </w:rPr>
      </w:r>
      <w:r>
        <w:rPr>
          <w:lang w:val="pt_PT" w:bidi="pt_PT"/>
        </w:rPr>
        <w:t>No caminho para Efrate, Raquel entra em trabalho de parto. O parto de Raquel é muito difícil — parece que era excepcionalmente difícil. Uma tradução diz que a dor era intensa. Outros usam palavras como difícil, ou duro, ou severo. O parto do bebê foi difícil. Raquel teve um menino. A parteira tentou encorajar Raquel dizendo a Raquel que o bebê é um menino.</w:t>
      </w:r>
    </w:p>
    <w:p>
      <w:pPr/>
      <w:r>
        <w:rPr>
          <w:lang w:val="pt_PT" w:bidi="pt_PT"/>
        </w:rPr>
      </w:r>
      <w:r>
        <w:rPr>
          <w:lang w:val="pt_PT" w:bidi="pt_PT"/>
        </w:rPr>
        <w:t>Pergunte a Jacó: “Por que você começou nessa viagem quase na hora de Raquel ter seu bebê?”. Você pode ouvir: “Isso é coisa de mulher. Não sei nada sobre isso”. Ou: “Não sabia que estava tão perto do tempo para ela”. Ou: “As mulheres geralmente têm os bebês sem dificuldade. Não tinha ideia de que isso aconteceria”. Pergunte a Raquel: “Como você está se sentindo?”. Você pode ouvir: “Estou tão cansada. Estou feliz por poder dar a Jacó outro filho, mas estou tão cansada. Isso foi muito difícil”. Pergunte a parteira: “Como você está se sentindo agora?”. Você pode ouvir: “Tenho medo por Raquel. Esse foi um parto duro e um nascimento difícil. Ela está em perigo aqui”. Reinicie a encenação.</w:t>
      </w:r>
    </w:p>
    <w:p>
      <w:pPr/>
      <w:r>
        <w:rPr>
          <w:lang w:val="pt_PT" w:bidi="pt_PT"/>
        </w:rPr>
      </w:r>
      <w:r>
        <w:rPr>
          <w:lang w:val="pt_PT" w:bidi="pt_PT"/>
        </w:rPr>
        <w:t>Depois do nascimento, Raquel está morrendo. Ela nomeia seu filho com seu último fôlego. Ela chamou seu filho Ben-oni, que significa filho de minha tristeza. Depois de nomear o bebê, Raquel morre.</w:t>
      </w:r>
    </w:p>
    <w:p>
      <w:pPr/>
      <w:r>
        <w:rPr>
          <w:lang w:val="pt_PT" w:bidi="pt_PT"/>
        </w:rPr>
      </w:r>
      <w:r>
        <w:rPr>
          <w:lang w:val="pt_PT" w:bidi="pt_PT"/>
        </w:rPr>
        <w:t>Parem a ação e perguntem a Jacó: “Como você está se sentindo agora?” Você pode ouvir: “Estou tão triste. Amo tanto Raquel. Queria me casar com Raquel desde a primeira vez que a vi. Raquel é bela. Não posso acreditar que perdi Raquel”. Reinicie a encenação.</w:t>
      </w:r>
    </w:p>
    <w:p>
      <w:pPr/>
      <w:r>
        <w:rPr>
          <w:lang w:val="pt_PT" w:bidi="pt_PT"/>
        </w:rPr>
      </w:r>
      <w:r>
        <w:rPr>
          <w:lang w:val="pt_PT" w:bidi="pt_PT"/>
        </w:rPr>
        <w:t>Na cena 2, Jacó renomeia o bebê. Jacó o nomeia Benjamin, que significa filho de minha mão direita.</w:t>
      </w:r>
    </w:p>
    <w:p>
      <w:pPr/>
      <w:r>
        <w:rPr>
          <w:lang w:val="pt_PT" w:bidi="pt_PT"/>
        </w:rPr>
      </w:r>
      <w:r>
        <w:rPr>
          <w:lang w:val="pt_PT" w:bidi="pt_PT"/>
        </w:rPr>
        <w:t>Pergunte a Jacó: “Por que você renomeou o bebê?”. Você pode ouvir: “Esse é meu filho mais novo. Quero que ele tenha um bom nome. Amava Raquel, mas não quero que o nome desse bebê seja um nome de tristeza”. Reinicie a encenação.</w:t>
      </w:r>
    </w:p>
    <w:p>
      <w:pPr/>
      <w:r>
        <w:rPr>
          <w:lang w:val="pt_PT" w:bidi="pt_PT"/>
        </w:rPr>
      </w:r>
      <w:r>
        <w:rPr>
          <w:lang w:val="pt_PT" w:bidi="pt_PT"/>
        </w:rPr>
        <w:t>Na cena 3, Jacó enterra Raquel perto da estrada. Essa é a estrada entre Betel e Efrate ou Belém. Depois do enterro, Jacó montou um pilar de pedra sobre o túmulo. Esse pilar permaneceu sobre o túmulo como um marcador para dizer a qualquer um que passe que alguém foi enterrado lá. Quando o narrador escreveu esta história, o pilar ainda estava de pé.</w:t>
      </w:r>
    </w:p>
    <w:p>
      <w:pPr/>
      <w:r>
        <w:rPr>
          <w:lang w:val="pt_PT" w:bidi="pt_PT"/>
        </w:rPr>
      </w:r>
      <w:r>
        <w:rPr>
          <w:lang w:val="pt_PT" w:bidi="pt_PT"/>
        </w:rPr>
        <w:t>Pergunte a Jacó: “Por que você colocou um pilar de pedra lá? Qual é seu propósito?”. Você pode ouvir: “Quero lembrar onde está seu túmulo. Quero que seus filhos saibam onde ela está enterrada. Amo Raquel. Não quero que ninguém esqueça. Esse pilar de pedra é uma marca de onde está o túmulo. Lembraremos, mas esse não é um lugar de adoração”.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b/>
          <w:lang w:val="pt_PT" w:bidi="pt_PT"/>
        </w:rPr>
        <w:t>Efrate</w:t>
      </w:r>
      <w:r>
        <w:rPr>
          <w:lang w:val="pt_PT" w:bidi="pt_PT"/>
        </w:rPr>
        <w:t xml:space="preserve"> é o antigo nome de </w:t>
      </w:r>
      <w:r>
        <w:rPr>
          <w:b/>
          <w:lang w:val="pt_PT" w:bidi="pt_PT"/>
        </w:rPr>
        <w:t>Belém</w:t>
      </w:r>
      <w:r>
        <w:rPr>
          <w:lang w:val="pt_PT" w:bidi="pt_PT"/>
        </w:rPr>
        <w:t>. Efrate será usado no futuro como o nome para a tribo de pessoas que vivem em Belém.</w:t>
      </w:r>
    </w:p>
    <w:p>
      <w:pPr/>
      <w:r>
        <w:rPr>
          <w:lang w:val="pt_PT" w:bidi="pt_PT"/>
        </w:rPr>
      </w:r>
      <w:r>
        <w:rPr>
          <w:lang w:val="pt_PT" w:bidi="pt_PT"/>
        </w:rPr>
        <w:t xml:space="preserve">Enquanto estava na viagem, Raquel entrou em </w:t>
      </w:r>
      <w:r>
        <w:rPr>
          <w:b/>
          <w:lang w:val="pt_PT" w:bidi="pt_PT"/>
        </w:rPr>
        <w:t>trabalho de parto</w:t>
      </w:r>
      <w:r>
        <w:rPr>
          <w:lang w:val="pt_PT" w:bidi="pt_PT"/>
        </w:rPr>
        <w:t xml:space="preserve"> e teve um bebê. Parto é a palavra usada para descrever o trabalho que uma mãe faz para expulsar o bebê de seu corpo. Uma </w:t>
      </w:r>
      <w:r>
        <w:rPr>
          <w:b/>
          <w:lang w:val="pt_PT" w:bidi="pt_PT"/>
        </w:rPr>
        <w:t>parteira</w:t>
      </w:r>
      <w:r>
        <w:rPr>
          <w:lang w:val="pt_PT" w:bidi="pt_PT"/>
        </w:rPr>
        <w:t xml:space="preserve"> é a mulher que apoia e ajuda a mãe por meio do processo de nascimento. Você pode ter figuras de linguagem que você usa normalmente para descrever o processo de parto e nascimento, bem como o papel da parteira.</w:t>
      </w:r>
    </w:p>
    <w:p>
      <w:pPr/>
      <w:r>
        <w:rPr>
          <w:lang w:val="pt_PT" w:bidi="pt_PT"/>
        </w:rPr>
      </w:r>
      <w:r>
        <w:rPr>
          <w:lang w:val="pt_PT" w:bidi="pt_PT"/>
        </w:rPr>
        <w:t>O parto de Raquel foi difícil. O nascimento do bebê foi difícil. Como resultado, Raquel estava morrendo. Há maneiras diferentes de expressar seu momento de morte. Uma tradução diz: “enquanto sua alma estava deixando seu corpo”. Outra tradução diz: “com seu último fôlego” ou “enquanto ela deu seu último fôlego”. No ponto da morte, Raquel nomeou seu bebê. Raquel chamou o bebê Ben-oni, que significa filho de minha tristeza. Depois que Raquel morreu, Jacó deu ao bebê um nome diferente. Jacó nomeou o bebê Benjamin, que significa filho de minha mão direita.</w:t>
      </w:r>
    </w:p>
    <w:p>
      <w:pPr/>
      <w:r>
        <w:rPr>
          <w:lang w:val="pt_PT" w:bidi="pt_PT"/>
        </w:rPr>
      </w:r>
      <w:r>
        <w:rPr>
          <w:lang w:val="pt_PT" w:bidi="pt_PT"/>
        </w:rPr>
        <w:t>Jacó enterrou Raquel ao lado da estrada antes de eles chegarem a Efrate ou Belém. Era o costume enterrar a pessoa morta imediatamente depois da morte. Jacó montou um pilar de pedra sobre o túmulo como um marcador. Esse pilar de pedra seria semelhante ao pilar que Jacó montou em Betel. O pilar em Betel era para adoração. Aqui, o pilar é para marcar o túmulo de Raquel para que ele pudesse ser encontrado no futuro. Esse pilar não era para adoração.</w:t>
      </w:r>
    </w:p>
    <w:p>
      <w:pPr/>
      <w:r>
        <w:rPr>
          <w:lang w:val="pt_PT" w:bidi="pt_PT"/>
        </w:rPr>
      </w:r>
      <w:r>
        <w:rPr>
          <w:lang w:val="pt_PT" w:bidi="pt_PT"/>
        </w:rPr>
        <w:t>O pilar de pedra pode ser visto até hoje. Isso significa que no momento em que o narrador escreveu esta história, o pilar de pedra ainda poderia ser visto. Isso não está falando sobre hoje.</w:t>
      </w:r>
    </w:p>
    <w:p>
      <w:pPr/>
      <w:r>
        <w:rPr>
          <w:lang w:val="pt_PT" w:bidi="pt_PT"/>
        </w:rPr>
      </w:r>
      <w:r>
        <w:rPr>
          <w:lang w:val="pt_PT" w:bidi="pt_PT"/>
        </w:rPr>
        <w:t>Mostre um mapa que tem Betel e Efrate marcados. O mapa deve mostrar que essa é uma área montanhosa. Efrate é o antigo nome de Belém.</w:t>
      </w:r>
    </w:p>
    <w:p>
      <w:pPr/>
      <w:r>
        <w:rPr>
          <w:lang w:val="pt_PT" w:bidi="pt_PT"/>
        </w:rPr>
      </w:r>
      <w:r>
        <w:rPr>
          <w:lang w:val="pt_PT" w:bidi="pt_PT"/>
        </w:rPr>
        <w:t>Mostre uma imagem de um pilar de pedra que seria usado para marcar um lugar importante.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35:16–20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71">
        <w:r>
          <w:rPr>
            <w:lang w:val="pt_PT" w:bidi="pt_PT"/>
          </w:rPr>
          <w:rPr>
            <w:color w:val="0000EE"/>
            <w:u w:val="single"/>
          </w:rPr>
          <w:t>Ouvir e Sentir</w:t>
        </w:r>
      </w:hyperlink>
      <w:r>
        <w:rPr>
          <w:lang w:val="pt_PT" w:bidi="pt_PT"/>
        </w:rPr>
        <w:t xml:space="preserve"> (293 KB)</w:t>
      </w:r>
      <w:r>
        <w:rPr>
          <w:lang w:val="pt_PT" w:bidi="pt_PT"/>
        </w:rPr>
      </w:r>
    </w:p>
    <w:p>
      <w:pPr>
        <w:pStyle w:val="ListBullet"/>
        <w:spacing w:line="240" w:lineRule="auto"/>
        <w:ind w:left="720"/>
      </w:pPr>
      <w:r>
        <w:rPr>
          <w:lang w:val="pt_PT" w:bidi="pt_PT"/>
        </w:rPr>
      </w:r>
      <w:hyperlink r:id="rId372">
        <w:r>
          <w:rPr>
            <w:lang w:val="pt_PT" w:bidi="pt_PT"/>
          </w:rPr>
          <w:rPr>
            <w:color w:val="0000EE"/>
            <w:u w:val="single"/>
          </w:rPr>
          <w:t>Preparando o Cenário</w:t>
        </w:r>
      </w:hyperlink>
      <w:r>
        <w:rPr>
          <w:lang w:val="pt_PT" w:bidi="pt_PT"/>
        </w:rPr>
        <w:t xml:space="preserve"> (2.0 MB)</w:t>
      </w:r>
      <w:r>
        <w:rPr>
          <w:lang w:val="pt_PT" w:bidi="pt_PT"/>
        </w:rPr>
      </w:r>
    </w:p>
    <w:p>
      <w:pPr>
        <w:pStyle w:val="ListBullet"/>
        <w:spacing w:line="240" w:lineRule="auto"/>
        <w:ind w:left="720"/>
      </w:pPr>
      <w:r>
        <w:rPr>
          <w:lang w:val="pt_PT" w:bidi="pt_PT"/>
        </w:rPr>
      </w:r>
      <w:hyperlink r:id="rId373">
        <w:r>
          <w:rPr>
            <w:lang w:val="pt_PT" w:bidi="pt_PT"/>
          </w:rPr>
          <w:rPr>
            <w:color w:val="0000EE"/>
            <w:u w:val="single"/>
          </w:rPr>
          <w:t>Identificando as Cenas</w:t>
        </w:r>
      </w:hyperlink>
      <w:r>
        <w:rPr>
          <w:lang w:val="pt_PT" w:bidi="pt_PT"/>
        </w:rPr>
        <w:t xml:space="preserve"> (1.4 MB)</w:t>
      </w:r>
      <w:r>
        <w:rPr>
          <w:lang w:val="pt_PT" w:bidi="pt_PT"/>
        </w:rPr>
      </w:r>
    </w:p>
    <w:p>
      <w:pPr>
        <w:pStyle w:val="ListBullet"/>
        <w:spacing w:line="240" w:lineRule="auto"/>
        <w:ind w:left="720"/>
      </w:pPr>
      <w:r>
        <w:rPr>
          <w:lang w:val="pt_PT" w:bidi="pt_PT"/>
        </w:rPr>
      </w:r>
      <w:hyperlink r:id="rId374">
        <w:r>
          <w:rPr>
            <w:lang w:val="pt_PT" w:bidi="pt_PT"/>
          </w:rPr>
          <w:rPr>
            <w:color w:val="0000EE"/>
            <w:u w:val="single"/>
          </w:rPr>
          <w:t>Incorporando o Texto</w:t>
        </w:r>
      </w:hyperlink>
      <w:r>
        <w:rPr>
          <w:lang w:val="pt_PT" w:bidi="pt_PT"/>
        </w:rPr>
        <w:t xml:space="preserve"> (2.1 MB)</w:t>
      </w:r>
      <w:r>
        <w:rPr>
          <w:lang w:val="pt_PT" w:bidi="pt_PT"/>
        </w:rPr>
      </w:r>
    </w:p>
    <w:p>
      <w:pPr>
        <w:pStyle w:val="ListBullet"/>
        <w:spacing w:line="240" w:lineRule="auto"/>
        <w:ind w:left="720"/>
      </w:pPr>
      <w:r>
        <w:rPr>
          <w:lang w:val="pt_PT" w:bidi="pt_PT"/>
        </w:rPr>
      </w:r>
      <w:hyperlink r:id="rId375">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376">
        <w:r>
          <w:rPr>
            <w:lang w:val="pt_PT" w:bidi="pt_PT"/>
          </w:rPr>
          <w:rPr>
            <w:color w:val="0000EE"/>
            <w:u w:val="single"/>
          </w:rPr>
          <w:t>Falando a Palavra</w:t>
        </w:r>
      </w:hyperlink>
      <w:r>
        <w:rPr>
          <w:lang w:val="pt_PT" w:bidi="pt_PT"/>
        </w:rPr>
        <w:t xml:space="preserve"> (948 KB)</w:t>
      </w:r>
      <w:r>
        <w:rPr>
          <w:lang w:val="pt_PT" w:bidi="pt_PT"/>
        </w:rPr>
      </w:r>
      <w:r>
        <w:rPr>
          <w:lang w:val="pt_PT" w:bidi="pt_PT"/>
        </w:rPr>
      </w:r>
      <w:r>
        <w:rPr>
          <w:lang w:val="pt_PT" w:bidi="pt_PT"/>
        </w:rPr>
      </w:r>
    </w:p>
    <w:p>
      <w:pPr/>
      <w:r>
        <w:rPr>
          <w:lang w:val="pt_PT" w:bidi="pt_PT"/>
        </w:rPr>
      </w:r>
    </w:p>
    <w:p>
      <w:pPr>
        <w:pStyle w:val="Heading2"/>
      </w:pPr>
      <w:r>
        <w:rPr>
          <w:lang w:val="pt_PT" w:bidi="pt_PT"/>
        </w:rPr>
        <w:t>Gênesis 35:21–29</w:t>
      </w:r>
      <w:r>
        <w:rPr>
          <w:lang w:val="pt_PT" w:bidi="pt_PT"/>
        </w:rPr>
      </w:r>
    </w:p>
    <w:p>
      <w:pPr>
        <w:pStyle w:val="Heading3"/>
      </w:pPr>
      <w:r>
        <w:rPr>
          <w:lang w:val="pt_PT" w:bidi="pt_PT"/>
        </w:rPr>
        <w:t>Ouvir e Sentir</w:t>
      </w:r>
    </w:p>
    <w:p>
      <w:pPr/>
      <w:r>
        <w:rPr>
          <w:lang w:val="pt_PT" w:bidi="pt_PT"/>
        </w:rPr>
      </w:r>
      <w:r>
        <w:rPr>
          <w:lang w:val="pt_PT" w:bidi="pt_PT"/>
        </w:rPr>
        <w:t>Ouça Gênesis 35:21–29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Depois que Raquel morreu, Jacó continuou a viajar para o sul pelas montanhas. Esse é um relato narrativo do retorno de Jacó a Isaque.</w:t>
      </w:r>
    </w:p>
    <w:p>
      <w:pPr/>
      <w:r>
        <w:rPr>
          <w:lang w:val="pt_PT" w:bidi="pt_PT"/>
        </w:rPr>
      </w:r>
      <w:r>
        <w:rPr>
          <w:lang w:val="pt_PT" w:bidi="pt_PT"/>
        </w:rPr>
        <w:t>Jacó, que agora é chamado de Israel, seguiu em frente. Algumas traduções usam apenas o nome Israel. Outros usam Jacó que agora é chamado de Israel. Deus mudou o nome de Jacó para Israel em uma passagem anterior. Essa passagem muda entre Israel e Jacó para nomes para Jacó.</w:t>
      </w:r>
    </w:p>
    <w:p>
      <w:pPr/>
      <w:r>
        <w:rPr>
          <w:lang w:val="pt_PT" w:bidi="pt_PT"/>
        </w:rPr>
      </w:r>
      <w:r>
        <w:rPr>
          <w:lang w:val="pt_PT" w:bidi="pt_PT"/>
        </w:rPr>
        <w:t>Israel parou para acampar além de um lugar chamado Migdal-eder. Ninguém sabe a localização exata desse lugar, mas está entre Belém e Hebrom.</w:t>
      </w:r>
    </w:p>
    <w:p>
      <w:pPr/>
      <w:r>
        <w:rPr>
          <w:lang w:val="pt_PT" w:bidi="pt_PT"/>
        </w:rPr>
      </w:r>
      <w:r>
        <w:rPr>
          <w:lang w:val="pt_PT" w:bidi="pt_PT"/>
        </w:rPr>
        <w:t>Mostre o mapa com Belém e Hebrom marcados.</w:t>
      </w:r>
    </w:p>
    <w:p>
      <w:pPr/>
      <w:r>
        <w:rPr>
          <w:lang w:val="pt_PT" w:bidi="pt_PT"/>
        </w:rPr>
      </w:r>
      <w:r>
        <w:rPr>
          <w:lang w:val="pt_PT" w:bidi="pt_PT"/>
        </w:rPr>
        <w:t>Migdal-eder significa Torre do rebanho. Essa seria uma torre de vigia construída para que o pastor pudesse subir para vigiar a terra e garantir que nenhuma pessoa e nenhum animal selvagem estivesse vindo para ferir os rebanhos de ovelhas.</w:t>
      </w:r>
    </w:p>
    <w:p>
      <w:pPr/>
      <w:r>
        <w:rPr>
          <w:lang w:val="pt_PT" w:bidi="pt_PT"/>
        </w:rPr>
      </w:r>
      <w:r>
        <w:rPr>
          <w:lang w:val="pt_PT" w:bidi="pt_PT"/>
        </w:rPr>
        <w:t>Mostre uma imagem de uma torre de vigia.</w:t>
      </w:r>
    </w:p>
    <w:p>
      <w:pPr/>
      <w:r>
        <w:rPr>
          <w:lang w:val="pt_PT" w:bidi="pt_PT"/>
        </w:rPr>
      </w:r>
      <w:r>
        <w:rPr>
          <w:lang w:val="pt_PT" w:bidi="pt_PT"/>
        </w:rPr>
        <w:t>Israel e sua casa permaneceram nesse acampamento por algum tempo. Enquanto estava lá, Rubem, que é o filho mais velho, foi para a serva de Raquel, Bila, e teve relações sexuais com ela. Bila é a mãe de 2 dos meio-irmãos de Rubem. Bila era uma das servas-esposas de Jacó. Não há indicação de que foi um estupro ou um ato violento. Em muitas culturas, quando o filho mais velho vai dormir com uma esposa de seu pai, o filho está fazendo uma declaração de que o filho quer assumir do pai a liderança da família. Jacó ouviu sobre o que Rubem havia feito. Jacó não faz nada contra Rubem ou Bila.</w:t>
      </w:r>
    </w:p>
    <w:p>
      <w:pPr/>
      <w:r>
        <w:rPr>
          <w:lang w:val="pt_PT" w:bidi="pt_PT"/>
        </w:rPr>
      </w:r>
      <w:r>
        <w:rPr>
          <w:lang w:val="pt_PT" w:bidi="pt_PT"/>
        </w:rPr>
        <w:t>Parem e discuta: falem sobre uma situação semelhante em sua cultura. Por que um filho mais velho tentaria ter relações sexuais com outra esposa do pai do filho? O que aconteceria com esse filho? Como o pai se sentiria sobre o que seu filho havia feito?</w:t>
      </w:r>
    </w:p>
    <w:p>
      <w:pPr/>
      <w:r>
        <w:rPr>
          <w:lang w:val="pt_PT" w:bidi="pt_PT"/>
        </w:rPr>
      </w:r>
      <w:r>
        <w:rPr>
          <w:lang w:val="pt_PT" w:bidi="pt_PT"/>
        </w:rPr>
        <w:t>A passagem lista todos os 12 dos filhos de Jacó com suas mães. A passagem não menciona Dina, que era a filha de Lea. A passagem diz que todos esses filhos nasceram de Jacó em Padã-aram, a área ao redor de Harã. Da passagem anterior, sabemos que Benjamin nasceu perto de Belém. O narrador da história inclui Benjamin na lista como tendo nascido em Padã-aram. O narrador da história está fornecendo a lista dos nomes dos filhos e suas mães. O narrador não os apresenta na ordem de nascimento. Em vez disso, o narrador os apresenta de acordo com suas mães, começando com Lea, a primeira esposa de Jacó. Mostre o mapa da jornada de Jacó com Padã-aram marcado no mapa.</w:t>
      </w:r>
    </w:p>
    <w:p>
      <w:pPr/>
      <w:r>
        <w:rPr>
          <w:lang w:val="pt_PT" w:bidi="pt_PT"/>
        </w:rPr>
      </w:r>
      <w:r>
        <w:rPr>
          <w:lang w:val="pt_PT" w:bidi="pt_PT"/>
        </w:rPr>
        <w:t>Os filhos de Léa são Rubem, o filho mais velho de Jacó, Simeão, Levi, Judá, Issacar e Zebulom.</w:t>
      </w:r>
    </w:p>
    <w:p>
      <w:pPr/>
      <w:r>
        <w:rPr>
          <w:lang w:val="pt_PT" w:bidi="pt_PT"/>
        </w:rPr>
      </w:r>
      <w:r>
        <w:rPr>
          <w:lang w:val="pt_PT" w:bidi="pt_PT"/>
        </w:rPr>
        <w:t>Os filhos de Raquel são José e Benjamim.</w:t>
      </w:r>
    </w:p>
    <w:p>
      <w:pPr/>
      <w:r>
        <w:rPr>
          <w:lang w:val="pt_PT" w:bidi="pt_PT"/>
        </w:rPr>
      </w:r>
      <w:r>
        <w:rPr>
          <w:lang w:val="pt_PT" w:bidi="pt_PT"/>
        </w:rPr>
        <w:t>Bila, a serva de Raquel, tem 2 filhos, Dã e Naftali.</w:t>
      </w:r>
    </w:p>
    <w:p>
      <w:pPr/>
      <w:r>
        <w:rPr>
          <w:lang w:val="pt_PT" w:bidi="pt_PT"/>
        </w:rPr>
      </w:r>
      <w:r>
        <w:rPr>
          <w:lang w:val="pt_PT" w:bidi="pt_PT"/>
        </w:rPr>
        <w:t>Zilpa, a serva de Léa tem 2 filhos, Gad e Aser.</w:t>
      </w:r>
    </w:p>
    <w:p>
      <w:pPr/>
      <w:r>
        <w:rPr>
          <w:lang w:val="pt_PT" w:bidi="pt_PT"/>
        </w:rPr>
      </w:r>
      <w:r>
        <w:rPr>
          <w:lang w:val="pt_PT" w:bidi="pt_PT"/>
        </w:rPr>
        <w:t>Jacó muda sua casa mais para o sul e vem a Hebrom. Hebrom está a 24 quilômetros ao sul de Belém.</w:t>
      </w:r>
    </w:p>
    <w:p>
      <w:pPr/>
      <w:r>
        <w:rPr>
          <w:lang w:val="pt_PT" w:bidi="pt_PT"/>
        </w:rPr>
      </w:r>
      <w:r>
        <w:rPr>
          <w:lang w:val="pt_PT" w:bidi="pt_PT"/>
        </w:rPr>
        <w:t>Mostre o mapa com Belém e Hebrom marcados.</w:t>
      </w:r>
    </w:p>
    <w:p>
      <w:pPr/>
      <w:r>
        <w:rPr>
          <w:lang w:val="pt_PT" w:bidi="pt_PT"/>
        </w:rPr>
      </w:r>
      <w:r>
        <w:rPr>
          <w:lang w:val="pt_PT" w:bidi="pt_PT"/>
        </w:rPr>
        <w:t>Em algum momento, Isaque se mudou de Berseba para Hebrom. Hebrom é onde Abraão comprou um campo e usou uma caverna que estava no campo para enterrar Sara. Hebrom tem 2 outros nomes. Hebrom pode ser chamado de Mamre ou Quiriate-arba. Todos esses nomes se referem ao mesmo lugar. Abraão e Isaque viveram em Hebrom como estranhos ou estrangeiros. Isso significa que eles não se tornaram parte da cultura local. Quando Jacó chegou a Hebrom, Jacó viu seu pai Isaque novamente. Jacó retornou para casa. A história não nos diz quão velho Isaque tem quando Jacó chega a Hebrom.</w:t>
      </w:r>
    </w:p>
    <w:p>
      <w:pPr/>
      <w:r>
        <w:rPr>
          <w:lang w:val="pt_PT" w:bidi="pt_PT"/>
        </w:rPr>
      </w:r>
      <w:r>
        <w:rPr>
          <w:lang w:val="pt_PT" w:bidi="pt_PT"/>
        </w:rPr>
        <w:t>Isaque viveu até ter 180 anos. Isaque tinha 100 anos quando Esaú se casou com as mulheres hititas. Isaque pensou que ele era velho e poderia morrer a qualquer momento quando Isaque deu a bênção a Jacó. Isaque viveu um tempo muito mais longo.</w:t>
      </w:r>
    </w:p>
    <w:p>
      <w:pPr/>
      <w:r>
        <w:rPr>
          <w:lang w:val="pt_PT" w:bidi="pt_PT"/>
        </w:rPr>
      </w:r>
      <w:r>
        <w:rPr>
          <w:lang w:val="pt_PT" w:bidi="pt_PT"/>
        </w:rPr>
        <w:t>A passagem usa imagens de palavras poéticas para descrever a morte de Isaque. Algumas traduções dizem que Isaque respirou por último. Outras traduções dizem que Isaque morreu. Outras traduções colocam ambas as frases e dizem que Isaque respirou e morreu. Isaque se juntou a seus ancestrais na morte ou Isaque foi reunido com seu povo. Isaque era velho ou Isaque estava de idade madura. Essas imagens de palavras significam que Isaque era um homem velho e Isaque morreu. O uso de imagens de palavras ajuda o ouvinte a entender que Isaque havia vivido um tempo muito longo.</w:t>
      </w:r>
    </w:p>
    <w:p>
      <w:pPr/>
      <w:r>
        <w:rPr>
          <w:lang w:val="pt_PT" w:bidi="pt_PT"/>
        </w:rPr>
      </w:r>
      <w:r>
        <w:rPr>
          <w:lang w:val="pt_PT" w:bidi="pt_PT"/>
        </w:rPr>
        <w:t>Parem e discuta: contem a história de uma pessoa muito velha que morre. Como vocês descrevem sua vida e sua morte? Que palavras ou frases você usa para descrever isso?</w:t>
      </w:r>
    </w:p>
    <w:p>
      <w:pPr/>
      <w:r>
        <w:rPr>
          <w:lang w:val="pt_PT" w:bidi="pt_PT"/>
        </w:rPr>
      </w:r>
      <w:r>
        <w:rPr>
          <w:lang w:val="pt_PT" w:bidi="pt_PT"/>
        </w:rPr>
        <w:t>Quando Isaque morreu, Esaú veio, e Jacó e Esaú juntos enterraram seu pai. Isso é semelhante a quando Abraão morreu e Isaque e Ismael se juntaram para enterrar Abraão.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se muda para Migdal-eder. Rubem dorme com Bila</w:t>
      </w:r>
    </w:p>
    <w:p>
      <w:pPr/>
      <w:r>
        <w:rPr>
          <w:lang w:val="pt_PT" w:bidi="pt_PT"/>
        </w:rPr>
      </w:r>
      <w:r>
        <w:rPr>
          <w:b/>
          <w:lang w:val="pt_PT" w:bidi="pt_PT"/>
        </w:rPr>
        <w:t>Segunda cena:</w:t>
      </w:r>
      <w:r>
        <w:rPr>
          <w:lang w:val="pt_PT" w:bidi="pt_PT"/>
        </w:rPr>
        <w:t xml:space="preserve"> as esposas de Jacó são listadas por nome com os filhos de cada mãe.</w:t>
      </w:r>
    </w:p>
    <w:p>
      <w:pPr/>
      <w:r>
        <w:rPr>
          <w:lang w:val="pt_PT" w:bidi="pt_PT"/>
        </w:rPr>
      </w:r>
      <w:r>
        <w:rPr>
          <w:b/>
          <w:lang w:val="pt_PT" w:bidi="pt_PT"/>
        </w:rPr>
        <w:t>Terceira cena:</w:t>
      </w:r>
      <w:r>
        <w:rPr>
          <w:lang w:val="pt_PT" w:bidi="pt_PT"/>
        </w:rPr>
        <w:t xml:space="preserve"> Jacó se muda para Hebrom e encontra Isaque novamente. Isaque morre à idade de 180 anos. Jacó e Esaú se juntam para enterrar Isaque.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Israel ou Jacó</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Léa e seus filhos: Rubem, Simeão, Levi, Judá, Issacar, Zebulom</w:t>
      </w:r>
    </w:p>
    <w:p>
      <w:pPr>
        <w:pStyle w:val="ListBullet"/>
        <w:spacing w:line="240" w:lineRule="auto"/>
        <w:ind w:left="720"/>
      </w:pPr>
      <w:r>
        <w:rPr>
          <w:lang w:val="pt_PT" w:bidi="pt_PT"/>
        </w:rPr>
      </w:r>
      <w:r>
        <w:rPr>
          <w:lang w:val="pt_PT" w:bidi="pt_PT"/>
        </w:rPr>
        <w:t>Raquel e seus filhos: José e Benjamin</w:t>
      </w:r>
    </w:p>
    <w:p>
      <w:pPr>
        <w:pStyle w:val="ListBullet"/>
        <w:spacing w:line="240" w:lineRule="auto"/>
        <w:ind w:left="720"/>
      </w:pPr>
      <w:r>
        <w:rPr>
          <w:lang w:val="pt_PT" w:bidi="pt_PT"/>
        </w:rPr>
      </w:r>
      <w:r>
        <w:rPr>
          <w:lang w:val="pt_PT" w:bidi="pt_PT"/>
        </w:rPr>
        <w:t>Bila e seus filhos: Dã e Naftali</w:t>
      </w:r>
    </w:p>
    <w:p>
      <w:pPr>
        <w:pStyle w:val="ListBullet"/>
        <w:spacing w:line="240" w:lineRule="auto"/>
        <w:ind w:left="720"/>
      </w:pPr>
      <w:r>
        <w:rPr>
          <w:lang w:val="pt_PT" w:bidi="pt_PT"/>
        </w:rPr>
      </w:r>
      <w:r>
        <w:rPr>
          <w:lang w:val="pt_PT" w:bidi="pt_PT"/>
        </w:rPr>
        <w:t>Zilpa e seus filhos: Gad e Aser</w:t>
      </w:r>
    </w:p>
    <w:p>
      <w:pPr>
        <w:pStyle w:val="ListBullet"/>
        <w:spacing w:line="240" w:lineRule="auto"/>
        <w:ind w:left="720"/>
      </w:pPr>
      <w:r>
        <w:rPr>
          <w:lang w:val="pt_PT" w:bidi="pt_PT"/>
        </w:rPr>
      </w:r>
      <w:r>
        <w:rPr>
          <w:lang w:val="pt_PT" w:bidi="pt_PT"/>
        </w:rPr>
        <w:t>Esaú</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Israel muda sua casa mais para o sul e para pra acampar além de Migdal-eder. Isso se refere à direção que eles estão viajando. Jacó deixou Efrate ou Belém e se dirigiu para o sul para Hebrom, passando por Migdal-eder. Então logo depois de passar por essa torre, Jacó parou para fazer um acampamento. Jacó permaneceu vivendo nesse lugar por algum tempo. A torre era um marco conhecido quando Jacó passou por ele. Não sabemos onde essa torre estava localizada.</w:t>
      </w:r>
    </w:p>
    <w:p>
      <w:pPr/>
      <w:r>
        <w:rPr>
          <w:lang w:val="pt_PT" w:bidi="pt_PT"/>
        </w:rPr>
      </w:r>
      <w:r>
        <w:rPr>
          <w:lang w:val="pt_PT" w:bidi="pt_PT"/>
        </w:rPr>
        <w:t>Enquanto vivia no acampamento perto de Migdal-eder, Rubem, que é o filho primogênito de Jacó, dormiu com Bila, que era a serva de Raquel e a esposa de Jacó. Bila era a mãe de 2 dos filhos de Jacó. Esses filhos são meio-irmãos de Rubem. As palavras usadas não indicam nenhuma força ou violência. Jacó descobriu o que Rubem havia feito, mas Jacó não puniu Rubem ou Bila.</w:t>
      </w:r>
    </w:p>
    <w:p>
      <w:pPr/>
      <w:r>
        <w:rPr>
          <w:lang w:val="pt_PT" w:bidi="pt_PT"/>
        </w:rPr>
      </w:r>
      <w:r>
        <w:rPr>
          <w:lang w:val="pt_PT" w:bidi="pt_PT"/>
        </w:rPr>
        <w:t>Na cena 2, as esposas de Jacó e 12 filhos estão listados. Nessa cena, pode ser que você queira usar alguns objetos para representar cada filho para que possa ver qual filho pertence a qual mãe.</w:t>
      </w:r>
    </w:p>
    <w:p>
      <w:pPr/>
      <w:r>
        <w:rPr>
          <w:lang w:val="pt_PT" w:bidi="pt_PT"/>
        </w:rPr>
      </w:r>
      <w:r>
        <w:rPr>
          <w:lang w:val="pt_PT" w:bidi="pt_PT"/>
        </w:rPr>
        <w:t>Os filhos de Lea eram Rubem, Simeão, Levi, Judá, Issacar e Zebulom.</w:t>
      </w:r>
    </w:p>
    <w:p>
      <w:pPr/>
      <w:r>
        <w:rPr>
          <w:lang w:val="pt_PT" w:bidi="pt_PT"/>
        </w:rPr>
      </w:r>
      <w:r>
        <w:rPr>
          <w:lang w:val="pt_PT" w:bidi="pt_PT"/>
        </w:rPr>
        <w:t>Os filhos de Raquel eram José e Benjamim.</w:t>
      </w:r>
    </w:p>
    <w:p>
      <w:pPr/>
      <w:r>
        <w:rPr>
          <w:lang w:val="pt_PT" w:bidi="pt_PT"/>
        </w:rPr>
      </w:r>
      <w:r>
        <w:rPr>
          <w:lang w:val="pt_PT" w:bidi="pt_PT"/>
        </w:rPr>
        <w:t>Bila, a serva de Raquel, tem 2 filhos, Dã e Naftali.</w:t>
      </w:r>
    </w:p>
    <w:p>
      <w:pPr/>
      <w:r>
        <w:rPr>
          <w:lang w:val="pt_PT" w:bidi="pt_PT"/>
        </w:rPr>
      </w:r>
      <w:r>
        <w:rPr>
          <w:lang w:val="pt_PT" w:bidi="pt_PT"/>
        </w:rPr>
        <w:t>Zilpa, a serva de Léa tem 2 filhos, Gad e Aser.</w:t>
      </w:r>
    </w:p>
    <w:p>
      <w:pPr/>
      <w:r>
        <w:rPr>
          <w:lang w:val="pt_PT" w:bidi="pt_PT"/>
        </w:rPr>
      </w:r>
      <w:r>
        <w:rPr>
          <w:lang w:val="pt_PT" w:bidi="pt_PT"/>
        </w:rPr>
        <w:t xml:space="preserve">Os filhos não estão listados na ordem de nascimento. </w:t>
      </w:r>
    </w:p>
    <w:p>
      <w:pPr/>
      <w:r>
        <w:rPr>
          <w:lang w:val="pt_PT" w:bidi="pt_PT"/>
        </w:rPr>
      </w:r>
      <w:r>
        <w:rPr>
          <w:lang w:val="pt_PT" w:bidi="pt_PT"/>
        </w:rPr>
        <w:t>Na cena 3, Jacó se muda de sua casa para Hebrom. Outros nomes para Hebrom são Mamre e Quiriate-arba. Quando Jacó chega a Hebrom, Jacó é reunido com Isaque. Isaque agora é muito velho. À idade de 180 anos, Isaque morreu.</w:t>
      </w:r>
    </w:p>
    <w:p>
      <w:pPr/>
      <w:r>
        <w:rPr>
          <w:lang w:val="pt_PT" w:bidi="pt_PT"/>
        </w:rPr>
      </w:r>
      <w:r>
        <w:rPr>
          <w:lang w:val="pt_PT" w:bidi="pt_PT"/>
        </w:rPr>
        <w:t>Pratique usando imagens de palavras para descrever o seguinte: Isaque respirou por último. Isaque morreu na velhice. Isaque estava cheio de anos. Isaque se juntou a seus ancestrais na morte. Isaque foi reunido com seu povo. Isaque era velho e cheio de dias.</w:t>
      </w:r>
    </w:p>
    <w:p>
      <w:pPr/>
      <w:r>
        <w:rPr>
          <w:lang w:val="pt_PT" w:bidi="pt_PT"/>
        </w:rPr>
      </w:r>
      <w:r>
        <w:rPr>
          <w:lang w:val="pt_PT" w:bidi="pt_PT"/>
        </w:rPr>
        <w:t>Contem sua história de cultura sobre um homem velho que morreu.</w:t>
      </w:r>
    </w:p>
    <w:p>
      <w:pPr/>
      <w:r>
        <w:rPr>
          <w:lang w:val="pt_PT" w:bidi="pt_PT"/>
        </w:rPr>
      </w:r>
      <w:r>
        <w:rPr>
          <w:lang w:val="pt_PT" w:bidi="pt_PT"/>
        </w:rPr>
        <w:t>Decida qual dessas imagens de palavras usar com seu idioma para ajudar as pessoas a entender que Isaque morreu.</w:t>
      </w:r>
    </w:p>
    <w:p>
      <w:pPr/>
      <w:r>
        <w:rPr>
          <w:lang w:val="pt_PT" w:bidi="pt_PT"/>
        </w:rPr>
      </w:r>
      <w:r>
        <w:rPr>
          <w:lang w:val="pt_PT" w:bidi="pt_PT"/>
        </w:rPr>
        <w:t>Esaú veio a Hebrom e Jacó e Esaú juntos enterraram Jacó.</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Israel ou Jacó</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Bila</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Léa e seus filhos: Rubem, Simeão, Levi, Judá, Issacar, Zebulom</w:t>
      </w:r>
    </w:p>
    <w:p>
      <w:pPr>
        <w:pStyle w:val="ListBullet"/>
        <w:spacing w:line="240" w:lineRule="auto"/>
        <w:ind w:left="720"/>
      </w:pPr>
      <w:r>
        <w:rPr>
          <w:lang w:val="pt_PT" w:bidi="pt_PT"/>
        </w:rPr>
      </w:r>
      <w:r>
        <w:rPr>
          <w:lang w:val="pt_PT" w:bidi="pt_PT"/>
        </w:rPr>
        <w:t>Raquel e seus filhos: José e Benjamin</w:t>
      </w:r>
    </w:p>
    <w:p>
      <w:pPr>
        <w:pStyle w:val="ListBullet"/>
        <w:spacing w:line="240" w:lineRule="auto"/>
        <w:ind w:left="720"/>
      </w:pPr>
      <w:r>
        <w:rPr>
          <w:lang w:val="pt_PT" w:bidi="pt_PT"/>
        </w:rPr>
      </w:r>
      <w:r>
        <w:rPr>
          <w:lang w:val="pt_PT" w:bidi="pt_PT"/>
        </w:rPr>
        <w:t>Bila e seus filhos: Dã e Naftali</w:t>
      </w:r>
    </w:p>
    <w:p>
      <w:pPr>
        <w:pStyle w:val="ListBullet"/>
        <w:spacing w:line="240" w:lineRule="auto"/>
        <w:ind w:left="720"/>
      </w:pPr>
      <w:r>
        <w:rPr>
          <w:lang w:val="pt_PT" w:bidi="pt_PT"/>
        </w:rPr>
      </w:r>
      <w:r>
        <w:rPr>
          <w:lang w:val="pt_PT" w:bidi="pt_PT"/>
        </w:rPr>
        <w:t>Zilpa e seus filhos: Gad e Aser</w:t>
      </w:r>
    </w:p>
    <w:p>
      <w:pPr>
        <w:pStyle w:val="ListBullet"/>
        <w:spacing w:line="240" w:lineRule="auto"/>
        <w:ind w:left="720"/>
      </w:pPr>
      <w:r>
        <w:rPr>
          <w:lang w:val="pt_PT" w:bidi="pt_PT"/>
        </w:rPr>
      </w:r>
      <w:r>
        <w:rPr>
          <w:lang w:val="pt_PT" w:bidi="pt_PT"/>
        </w:rPr>
        <w:t>Esaú</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pontos e pare a encenação.</w:t>
      </w:r>
    </w:p>
    <w:p>
      <w:pPr/>
      <w:r>
        <w:rPr>
          <w:lang w:val="pt_PT" w:bidi="pt_PT"/>
        </w:rPr>
      </w:r>
      <w:r>
        <w:rPr>
          <w:lang w:val="pt_PT" w:bidi="pt_PT"/>
        </w:rPr>
        <w:t>Na cena 1, Israel se muda com sua família para o sul e para pra acampar logo depois de passar por uma torre chamada Midgal-eder. Eles permanecem nesse acampamento por um tempo. Então Rubem, que é o filho mais velho de Jacó, dorme com Bila, uma das esposas servas de Jacó. Jacó descobre sobre isso algum tempo depois.</w:t>
      </w:r>
    </w:p>
    <w:p>
      <w:pPr/>
      <w:r>
        <w:rPr>
          <w:lang w:val="pt_PT" w:bidi="pt_PT"/>
        </w:rPr>
      </w:r>
      <w:r>
        <w:rPr>
          <w:lang w:val="pt_PT" w:bidi="pt_PT"/>
        </w:rPr>
        <w:t>Pergunte a Rubem: “Por que você fez uma coisa dessa?”. Você pode ouvir: “Meu pai está ficando velho e incapaz de dirigir a família. Ele não fez nada sobre Dina quando ela foi atacada. Precisamos de uma liderança mais jovem. É hora de assumir como chefe da família. O pai deve me dar a liderança. Essa é minha maneira de assumir o comando”. Pergunte a Bila: “Como vocês se sentem sobre dormir com Rubem?”. Você pode ouvir: “Não acho que tive uma escolha. Sei que não deveria ter feito isso, mas como posso recusar. Ele é o filho mais velho de Jacó. Sou apenas uma concubina”. Pergunte a Jacó: “Como você está se sentindo agora?”. Você pode ouvir: “Estou zangado e desapontado. Rubem não deveria ter feito isso. Não culpo Bila. Rubem está errado. Mas esperarei até mais tarde para punir Rubem. Não quero chatear toda a família agora”. Reinicie a encenação.</w:t>
      </w:r>
    </w:p>
    <w:p>
      <w:pPr/>
      <w:r>
        <w:rPr>
          <w:lang w:val="pt_PT" w:bidi="pt_PT"/>
        </w:rPr>
      </w:r>
      <w:r>
        <w:rPr>
          <w:lang w:val="pt_PT" w:bidi="pt_PT"/>
        </w:rPr>
        <w:t>Na cena 2, os 12 filhos de Jacó estão listados com suas mães. A lista não mantém a ordem de nascimento correta.</w:t>
      </w:r>
    </w:p>
    <w:p>
      <w:pPr>
        <w:pStyle w:val="ListBullet"/>
        <w:spacing w:line="240" w:lineRule="auto"/>
        <w:ind w:left="720"/>
      </w:pPr>
      <w:r>
        <w:rPr>
          <w:lang w:val="pt_PT" w:bidi="pt_PT"/>
        </w:rPr>
      </w:r>
      <w:r>
        <w:rPr>
          <w:lang w:val="pt_PT" w:bidi="pt_PT"/>
        </w:rPr>
        <w:t>Os filhos de Léa: Rubem, Simeão, Levi, Judá, Issacar, Zebulom</w:t>
      </w:r>
    </w:p>
    <w:p>
      <w:pPr>
        <w:pStyle w:val="ListBullet"/>
        <w:spacing w:line="240" w:lineRule="auto"/>
        <w:ind w:left="720"/>
      </w:pPr>
      <w:r>
        <w:rPr>
          <w:lang w:val="pt_PT" w:bidi="pt_PT"/>
        </w:rPr>
      </w:r>
      <w:r>
        <w:rPr>
          <w:lang w:val="pt_PT" w:bidi="pt_PT"/>
        </w:rPr>
        <w:t>Os filhos de Raquel: José, Benjamin</w:t>
      </w:r>
    </w:p>
    <w:p>
      <w:pPr>
        <w:pStyle w:val="ListBullet"/>
        <w:spacing w:line="240" w:lineRule="auto"/>
        <w:ind w:left="720"/>
      </w:pPr>
      <w:r>
        <w:rPr>
          <w:lang w:val="pt_PT" w:bidi="pt_PT"/>
        </w:rPr>
      </w:r>
      <w:r>
        <w:rPr>
          <w:lang w:val="pt_PT" w:bidi="pt_PT"/>
        </w:rPr>
        <w:t>Os filhos de Bila: Dã, Naftali</w:t>
      </w:r>
    </w:p>
    <w:p>
      <w:pPr>
        <w:pStyle w:val="ListBullet"/>
        <w:spacing w:line="240" w:lineRule="auto"/>
        <w:ind w:left="720"/>
      </w:pPr>
      <w:r>
        <w:rPr>
          <w:lang w:val="pt_PT" w:bidi="pt_PT"/>
        </w:rPr>
      </w:r>
      <w:r>
        <w:rPr>
          <w:lang w:val="pt_PT" w:bidi="pt_PT"/>
        </w:rPr>
        <w:t>Os filhos de Zilpa, Gad, Aser</w:t>
      </w:r>
    </w:p>
    <w:p>
      <w:pPr/>
      <w:r>
        <w:rPr>
          <w:lang w:val="pt_PT" w:bidi="pt_PT"/>
        </w:rPr>
      </w:r>
      <w:r>
        <w:rPr>
          <w:lang w:val="pt_PT" w:bidi="pt_PT"/>
        </w:rPr>
        <w:t>Na cena 3, Jacó chega a Hebrom. Isaque se mudou para Hebrom. Jacó e Isaque estão reunidos.</w:t>
      </w:r>
    </w:p>
    <w:p>
      <w:pPr/>
      <w:r>
        <w:rPr>
          <w:lang w:val="pt_PT" w:bidi="pt_PT"/>
        </w:rPr>
      </w:r>
      <w:r>
        <w:rPr>
          <w:lang w:val="pt_PT" w:bidi="pt_PT"/>
        </w:rPr>
        <w:t>Então Isaque respira seu último fôlego e, tendo vivido até uma idade muito velha, se recolhe para estar com seus ancestrais. Isaque morreu.</w:t>
      </w:r>
    </w:p>
    <w:p>
      <w:pPr/>
      <w:r>
        <w:rPr>
          <w:lang w:val="pt_PT" w:bidi="pt_PT"/>
        </w:rPr>
      </w:r>
      <w:r>
        <w:rPr>
          <w:lang w:val="pt_PT" w:bidi="pt_PT"/>
        </w:rPr>
        <w:t>Esaú vem a Hebrom e Jacó e Esaú enterram seu pai Isaque.</w:t>
      </w:r>
    </w:p>
    <w:p>
      <w:pPr/>
      <w:r>
        <w:rPr>
          <w:lang w:val="pt_PT" w:bidi="pt_PT"/>
        </w:rPr>
      </w:r>
      <w:r>
        <w:rPr>
          <w:lang w:val="pt_PT" w:bidi="pt_PT"/>
        </w:rPr>
        <w:t>Parem a ação e perguntem a Jacó: “Como você está se sentindo agora?” Você pode ouvir: “Estou tão triste. Perdi muitos anos com meu pai. Meu pai era um bom homem. Sentirei muito falta dele. Meu pai me ensinou sobre Deus e estou tão feliz. Gostaria de ter mais tempo com ele”. Pergunte a Esaú: “Como você está se sentindo agora?”. Você pode ouvir: “Estou tão triste. Sentirei falta de meu pai. Vivi longe dele por muitos anos, mas sempre soube que ele estava aqui. Agora que ele morreu, deixa um buraco em meu coração. Estou feliz por Jacó e eu podermos estar juntos para seu enterro. Podemos chorar juntos”.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b/>
          <w:lang w:val="pt_PT" w:bidi="pt_PT"/>
        </w:rPr>
        <w:t>Israel</w:t>
      </w:r>
      <w:r>
        <w:rPr>
          <w:lang w:val="pt_PT" w:bidi="pt_PT"/>
        </w:rPr>
        <w:t xml:space="preserve"> e </w:t>
      </w:r>
      <w:r>
        <w:rPr>
          <w:b/>
          <w:lang w:val="pt_PT" w:bidi="pt_PT"/>
        </w:rPr>
        <w:t>Jacó</w:t>
      </w:r>
      <w:r>
        <w:rPr>
          <w:lang w:val="pt_PT" w:bidi="pt_PT"/>
        </w:rPr>
        <w:t xml:space="preserve"> são usados nessa passagem. Certifique-se de que seus ouvintes saibam que Israel e Jacó são a mesma pessoa.</w:t>
      </w:r>
    </w:p>
    <w:p>
      <w:pPr/>
      <w:r>
        <w:rPr>
          <w:lang w:val="pt_PT" w:bidi="pt_PT"/>
        </w:rPr>
      </w:r>
      <w:r>
        <w:rPr>
          <w:lang w:val="pt_PT" w:bidi="pt_PT"/>
        </w:rPr>
        <w:t xml:space="preserve">Jacó acampou além de </w:t>
      </w:r>
      <w:r>
        <w:rPr>
          <w:b/>
          <w:lang w:val="pt_PT" w:bidi="pt_PT"/>
        </w:rPr>
        <w:t>Migdal-eder</w:t>
      </w:r>
      <w:r>
        <w:rPr>
          <w:lang w:val="pt_PT" w:bidi="pt_PT"/>
        </w:rPr>
        <w:t xml:space="preserve">. Essa era uma torre de vigia. O nome significa </w:t>
      </w:r>
      <w:r>
        <w:rPr>
          <w:b/>
          <w:lang w:val="pt_PT" w:bidi="pt_PT"/>
        </w:rPr>
        <w:t>Torre de Vigia do rebanho</w:t>
      </w:r>
      <w:r>
        <w:rPr>
          <w:lang w:val="pt_PT" w:bidi="pt_PT"/>
        </w:rPr>
        <w:t>. Algumas traduções usam o nome completo de Migdal-eder. Outras traduções a chamam de Torre de Eder. Você pode escolher de qual maneira quer traduzir isso.</w:t>
      </w:r>
    </w:p>
    <w:p>
      <w:pPr/>
      <w:r>
        <w:rPr>
          <w:lang w:val="pt_PT" w:bidi="pt_PT"/>
        </w:rPr>
      </w:r>
      <w:r>
        <w:rPr>
          <w:lang w:val="pt_PT" w:bidi="pt_PT"/>
        </w:rPr>
        <w:t xml:space="preserve">Rubem teve relações sexuais com Bila, que era a </w:t>
      </w:r>
      <w:r>
        <w:rPr>
          <w:b/>
          <w:lang w:val="pt_PT" w:bidi="pt_PT"/>
        </w:rPr>
        <w:t>concubina</w:t>
      </w:r>
      <w:r>
        <w:rPr>
          <w:lang w:val="pt_PT" w:bidi="pt_PT"/>
        </w:rPr>
        <w:t xml:space="preserve"> de Jacó. Uma concubina é uma esposa secundária. A concubina era casada, mas não estava na mesma posição que uma esposa. Bila era a serva de Raquel e Raquel deu Bila a Jacó como uma esposa, mas ela era uma concubina. Algumas culturas diriam que Rubem dormiu com Bila. Outras podem dizer que Rubem se deitou com Bila. Rubem teve relações sexuais com Bila. Escolha suas palavras ou expressões para esse ato sexual para que seja apropriado que todos em sua cultura ouçam.</w:t>
      </w:r>
    </w:p>
    <w:p>
      <w:pPr/>
      <w:r>
        <w:rPr>
          <w:lang w:val="pt_PT" w:bidi="pt_PT"/>
        </w:rPr>
      </w:r>
      <w:r>
        <w:rPr>
          <w:lang w:val="pt_PT" w:bidi="pt_PT"/>
        </w:rPr>
        <w:t>Isaque tinha 180 anos quando Isaque morreu. A passagem usa imagens de palavras poéticas para descrever a morte de Isaque. Que imagens de palavras você tem em seu idioma que usaria para descrever alguém que viveu uma longa vida?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36:1–19</w:t>
      </w:r>
      <w:r>
        <w:rPr>
          <w:lang w:val="pt_PT" w:bidi="pt_PT"/>
        </w:rPr>
      </w:r>
    </w:p>
    <w:p>
      <w:pPr>
        <w:pStyle w:val="Heading3"/>
      </w:pPr>
      <w:r>
        <w:rPr>
          <w:lang w:val="pt_PT" w:bidi="pt_PT"/>
        </w:rPr>
        <w:t>Ouvir e Sentir</w:t>
      </w:r>
    </w:p>
    <w:p>
      <w:pPr/>
      <w:r>
        <w:rPr>
          <w:lang w:val="pt_PT" w:bidi="pt_PT"/>
        </w:rPr>
      </w:r>
      <w:r>
        <w:rPr>
          <w:lang w:val="pt_PT" w:bidi="pt_PT"/>
        </w:rPr>
        <w:t>Ouça Gênesis 36:1–19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nos conta sobre as gerações de Esaú. Como em passagens anteriores, a palavra gerações se refere aos descendentes de Esaú. Esse relato dos descendentes de Esaú ocorre logo depois da morte de Isaque. Assim como o relato dos descendentes de Ismael ocorre logo depois da morte de seu pai Abraão, esse relato dos descendentes de Esaú ocorre logo depois da morte de seu pai Isaque.</w:t>
      </w:r>
    </w:p>
    <w:p>
      <w:pPr/>
      <w:r>
        <w:rPr>
          <w:lang w:val="pt_PT" w:bidi="pt_PT"/>
        </w:rPr>
      </w:r>
      <w:r>
        <w:rPr>
          <w:lang w:val="pt_PT" w:bidi="pt_PT"/>
        </w:rPr>
        <w:t>Quando Rebeca estava grávida de gêmeos, Esaú e Jacó, Deus disse a Rebeca que cada filho se tornaria uma nação. A promessa de Deus a Abraão foi transferida para Jacó e os descendentes de Jacó. No entanto, Deus também está fazendo uma grande nação dos descendentes de Esaú como Deus prometeu a Rebeca, a mãe de Esaú. Essa passagem lista os nomes dos descendentes de Esaú que se tornaram líderes do clã.</w:t>
      </w:r>
    </w:p>
    <w:p>
      <w:pPr/>
      <w:r>
        <w:rPr>
          <w:lang w:val="pt_PT" w:bidi="pt_PT"/>
        </w:rPr>
      </w:r>
      <w:r>
        <w:rPr>
          <w:lang w:val="pt_PT" w:bidi="pt_PT"/>
        </w:rPr>
        <w:t>Esaú recebeu o nome de Edom como um segundo nome. Edom significa vermelho. Há duas razões pelas quais Esaú também pode ser chamado de Edom. No nascimento, Esaú era muito vermelho. Além disso, Esaú vendeu seu direito de nascença a Jacó por uma tigela de ensopado vermelho. Edom também é o nome de uma região que tem muita pedra vermelha. Os descendentes de Esaú serão chamados de Edomitas.</w:t>
      </w:r>
    </w:p>
    <w:p>
      <w:pPr/>
      <w:r>
        <w:rPr>
          <w:lang w:val="pt_PT" w:bidi="pt_PT"/>
        </w:rPr>
      </w:r>
      <w:r>
        <w:rPr>
          <w:lang w:val="pt_PT" w:bidi="pt_PT"/>
        </w:rPr>
        <w:t>Mostre um mapa que tem a parte sul de Israel, incluindo a área do Sinai e Jordão. Edom e Seir, amalequitas e Berseba devem ser marcados no mapa.</w:t>
      </w:r>
    </w:p>
    <w:p>
      <w:pPr/>
      <w:r>
        <w:rPr>
          <w:lang w:val="pt_PT" w:bidi="pt_PT"/>
        </w:rPr>
      </w:r>
      <w:r>
        <w:rPr>
          <w:lang w:val="pt_PT" w:bidi="pt_PT"/>
        </w:rPr>
        <w:t>Esaú se casou com duas esposas canaanitas. Rebeca e Isaque odiavam as esposas de Esaú. Então Esaú se casou com uma filha de Ismael, o primeiro filho de Abraão. Os nomes das esposas de Esaú são diferentes nessa passagem da passagem anterior onde elas são mencionadas. Não sabemos por que os nomes são diferentes. Enquanto Esaú ainda estava vivendo em Berseba, suas esposas começaram a ter filhos. Cada esposa tem seus filhos listados. Os filhos nasceram antes de Esaú se mudar com sua família para longe de Berseba. Em algum momento, Esaú levou suas esposas e filhos juntamente com todo o seu gado ou rebanhos e se mudou para Seir. A passagem diz que Esaú se mudou porque a terra não suportaria todos os animais de Esaú e todos os animais de Jacó. Em uma passagem anterior, Esaú se mudou para Seir enquanto Jacó estava em Harã. Não sabemos exatamente quando Esaú se mudou para Seir.</w:t>
      </w:r>
    </w:p>
    <w:p>
      <w:pPr/>
      <w:r>
        <w:rPr>
          <w:lang w:val="pt_PT" w:bidi="pt_PT"/>
        </w:rPr>
      </w:r>
      <w:r>
        <w:rPr>
          <w:lang w:val="pt_PT" w:bidi="pt_PT"/>
        </w:rPr>
        <w:t>Consulte o mapa. Esaú estava vivendo em Berseba com Isaque. Esaú se mudou para Seir.</w:t>
      </w:r>
    </w:p>
    <w:p>
      <w:pPr/>
      <w:r>
        <w:rPr>
          <w:lang w:val="pt_PT" w:bidi="pt_PT"/>
        </w:rPr>
      </w:r>
      <w:r>
        <w:rPr>
          <w:lang w:val="pt_PT" w:bidi="pt_PT"/>
        </w:rPr>
        <w:t>A passagem novamente usa a frase: “Essas são as gerações de Esaú”. Algumas traduções dizem que esses são os descendentes de Esaú. Uma tradução diz que essa é a linha da família de Esaú.</w:t>
      </w:r>
    </w:p>
    <w:p>
      <w:pPr/>
      <w:r>
        <w:rPr>
          <w:lang w:val="pt_PT" w:bidi="pt_PT"/>
        </w:rPr>
      </w:r>
      <w:r>
        <w:rPr>
          <w:lang w:val="pt_PT" w:bidi="pt_PT"/>
        </w:rPr>
        <w:t>Pare e discuta: contem uma história sobre os ancestrais ou origens de sua família. Observe que palavras você usa para descrever o relacionamento com a primeira pessoa que consegue se lembrar.</w:t>
      </w:r>
    </w:p>
    <w:p>
      <w:pPr/>
      <w:r>
        <w:rPr>
          <w:lang w:val="pt_PT" w:bidi="pt_PT"/>
        </w:rPr>
      </w:r>
      <w:r>
        <w:rPr>
          <w:lang w:val="pt_PT" w:bidi="pt_PT"/>
        </w:rPr>
        <w:t>Cada esposa tem seus filhos listados. Duas das esposas têm seus netos listados. De acordo com a passagem, cada filho e cada neto se tornou um líder do clã. Um clã é uma divisão dentro de uma tribo. O clã teria várias famílias com um ancestral comum. Os membros de um clã seguiriam o mesmo chefe ou líder.</w:t>
      </w:r>
    </w:p>
    <w:p>
      <w:pPr/>
      <w:r>
        <w:rPr>
          <w:lang w:val="pt_PT" w:bidi="pt_PT"/>
        </w:rPr>
      </w:r>
      <w:r>
        <w:rPr>
          <w:lang w:val="pt_PT" w:bidi="pt_PT"/>
        </w:rPr>
        <w:t>Pare e discuta: contem uma história sobre suas origens tribais. Quão importantes são os nomes de seus ancestrais nessa história? Quantas gerações de ancestrais vocês podem nomear? Qual é o papel de seus ancestrais em sua cultura hoje?</w:t>
      </w:r>
    </w:p>
    <w:p>
      <w:pPr/>
      <w:r>
        <w:rPr>
          <w:lang w:val="pt_PT" w:bidi="pt_PT"/>
        </w:rPr>
      </w:r>
      <w:r>
        <w:rPr>
          <w:lang w:val="pt_PT" w:bidi="pt_PT"/>
        </w:rPr>
        <w:t>O filho de Esaú, Elifaz, levou uma concubina cujo nome era Timna. Uma concubina é mais baixa em status ou menos importante do que uma esposa. Timna teve um filho chamado Amaleque. Os descendentes de Amaleque formaram um grande clã que lutou contra os descendentes de Jacó por gerações. O nome de Amaleque será usado em muitas outras passagens. Mostre o mapa com o território dos Amalequitas marcado.</w:t>
      </w:r>
    </w:p>
    <w:p>
      <w:pPr/>
      <w:r>
        <w:rPr>
          <w:lang w:val="pt_PT" w:bidi="pt_PT"/>
        </w:rPr>
      </w:r>
      <w:r>
        <w:rPr>
          <w:lang w:val="pt_PT" w:bidi="pt_PT"/>
        </w:rPr>
        <w:t>Todos os filhos e netos de Esaú formaram clãs, mas eram parte da mesma tribo. Todos eles viveram na terra chamada Edom. Edom é o território ao norte de Seir. Eles se tornaram conhecidos como edomitas. Amaleque é o único descendente com um território específico com o nome Amaleque. Consulte ao mapa com Seir, Edom e Amaleque marcados.</w:t>
      </w:r>
    </w:p>
    <w:p>
      <w:pPr/>
      <w:r>
        <w:rPr>
          <w:lang w:val="pt_PT" w:bidi="pt_PT"/>
        </w:rPr>
      </w:r>
      <w:r>
        <w:rPr>
          <w:lang w:val="pt_PT" w:bidi="pt_PT"/>
        </w:rPr>
        <w:t>Algumas traduções se referem a cada descendente como um chefe. O chefe seria um líder do clã. Algumas traduções dizem que esses são os filhos de Esaú. Eles não eram todos filhos de Esaú. Alguns eram netos. Aqui, a palavra filho significaria descendente de alguém.</w:t>
      </w:r>
    </w:p>
    <w:p>
      <w:pPr/>
      <w:r>
        <w:rPr>
          <w:lang w:val="pt_PT" w:bidi="pt_PT"/>
        </w:rPr>
      </w:r>
      <w:r>
        <w:rPr>
          <w:lang w:val="pt_PT" w:bidi="pt_PT"/>
        </w:rPr>
        <w:t>Pare e discuta: contem sua história de família novamente, começando com o ancestral mais antigo de que você pode lembrar. Enquanto você passa pelas gerações, preste atenção às palavras que você usa para descrever os relacionamentos com esse primeiro ancestral.</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Esaú se casa com 3 esposas e tem filhos. Esaú se muda de Berseba para Seir.</w:t>
      </w:r>
    </w:p>
    <w:p>
      <w:pPr/>
      <w:r>
        <w:rPr>
          <w:lang w:val="pt_PT" w:bidi="pt_PT"/>
        </w:rPr>
      </w:r>
      <w:r>
        <w:rPr>
          <w:b/>
          <w:lang w:val="pt_PT" w:bidi="pt_PT"/>
        </w:rPr>
        <w:t>Segunda cena:</w:t>
      </w:r>
      <w:r>
        <w:rPr>
          <w:lang w:val="pt_PT" w:bidi="pt_PT"/>
        </w:rPr>
        <w:t xml:space="preserve"> essa é uma lista de todas as esposas de Esaú e os filhos de cada esposa.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Ada, filha de Elon, o hitita</w:t>
      </w:r>
    </w:p>
    <w:p>
      <w:pPr>
        <w:pStyle w:val="ListBullet"/>
        <w:spacing w:line="240" w:lineRule="auto"/>
        <w:ind w:left="720"/>
      </w:pPr>
      <w:r>
        <w:rPr>
          <w:lang w:val="pt_PT" w:bidi="pt_PT"/>
        </w:rPr>
      </w:r>
      <w:r>
        <w:rPr>
          <w:lang w:val="pt_PT" w:bidi="pt_PT"/>
        </w:rPr>
        <w:t>Oolibama, filha de Ana, neta de Zibeão, o hivita.</w:t>
      </w:r>
    </w:p>
    <w:p>
      <w:pPr>
        <w:pStyle w:val="ListBullet"/>
        <w:spacing w:line="240" w:lineRule="auto"/>
        <w:ind w:left="720"/>
      </w:pPr>
      <w:r>
        <w:rPr>
          <w:lang w:val="pt_PT" w:bidi="pt_PT"/>
        </w:rPr>
      </w:r>
      <w:r>
        <w:rPr>
          <w:lang w:val="pt_PT" w:bidi="pt_PT"/>
        </w:rPr>
        <w:t>Basemate, filha de Ismael e irmã de Nebaiote</w:t>
      </w:r>
    </w:p>
    <w:p>
      <w:pPr>
        <w:pStyle w:val="ListBullet"/>
        <w:spacing w:line="240" w:lineRule="auto"/>
        <w:ind w:left="720"/>
      </w:pPr>
      <w:r>
        <w:rPr>
          <w:lang w:val="pt_PT" w:bidi="pt_PT"/>
        </w:rPr>
      </w:r>
      <w:r>
        <w:rPr>
          <w:lang w:val="pt_PT" w:bidi="pt_PT"/>
        </w:rPr>
        <w:t>O filho de Ada, Elifez</w:t>
      </w:r>
    </w:p>
    <w:p>
      <w:pPr>
        <w:pStyle w:val="ListBullet"/>
        <w:spacing w:line="240" w:lineRule="auto"/>
        <w:ind w:left="720"/>
      </w:pPr>
      <w:r>
        <w:rPr>
          <w:lang w:val="pt_PT" w:bidi="pt_PT"/>
        </w:rPr>
      </w:r>
      <w:r>
        <w:rPr>
          <w:lang w:val="pt_PT" w:bidi="pt_PT"/>
        </w:rPr>
        <w:t>O filho de Basemate, Reuel</w:t>
      </w:r>
    </w:p>
    <w:p>
      <w:pPr>
        <w:pStyle w:val="ListBullet"/>
        <w:spacing w:line="240" w:lineRule="auto"/>
        <w:ind w:left="720"/>
      </w:pPr>
      <w:r>
        <w:rPr>
          <w:lang w:val="pt_PT" w:bidi="pt_PT"/>
        </w:rPr>
      </w:r>
      <w:r>
        <w:rPr>
          <w:lang w:val="pt_PT" w:bidi="pt_PT"/>
        </w:rPr>
        <w:t>Os filhos de Oolibama Jeruque, Jalão e Corá</w:t>
      </w:r>
    </w:p>
    <w:p>
      <w:pPr>
        <w:pStyle w:val="ListBullet"/>
        <w:spacing w:line="240" w:lineRule="auto"/>
        <w:ind w:left="720"/>
      </w:pPr>
      <w:r>
        <w:rPr>
          <w:lang w:val="pt_PT" w:bidi="pt_PT"/>
        </w:rPr>
      </w:r>
      <w:r>
        <w:rPr>
          <w:lang w:val="pt_PT" w:bidi="pt_PT"/>
        </w:rPr>
        <w:t>Elifaz tem filhos chamados Temã, Omar, Zefo, Gatã e Kenaz. Elifaz leva uma concubina chamada Timna e tem um filho chamado Amaleque.</w:t>
      </w:r>
    </w:p>
    <w:p>
      <w:pPr>
        <w:pStyle w:val="ListBullet"/>
        <w:spacing w:line="240" w:lineRule="auto"/>
        <w:ind w:left="720"/>
      </w:pPr>
      <w:r>
        <w:rPr>
          <w:lang w:val="pt_PT" w:bidi="pt_PT"/>
        </w:rPr>
      </w:r>
      <w:r>
        <w:rPr>
          <w:lang w:val="pt_PT" w:bidi="pt_PT"/>
        </w:rPr>
        <w:t>Rubem tem filhos chamados Naate, Zera, Shamá e Mizá.</w:t>
      </w:r>
    </w:p>
    <w:p>
      <w:pPr>
        <w:pStyle w:val="ListBullet"/>
        <w:spacing w:line="240" w:lineRule="auto"/>
        <w:ind w:left="720"/>
      </w:pPr>
      <w:r>
        <w:rPr>
          <w:lang w:val="pt_PT" w:bidi="pt_PT"/>
        </w:rPr>
      </w:r>
      <w:r>
        <w:rPr>
          <w:lang w:val="pt_PT" w:bidi="pt_PT"/>
        </w:rPr>
        <w:t>Os netos de Oolibama não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Esaú se casa com as duas mulheres canaanitas e tem filhos com elas. Então Esaú se casa com Basemate que é a filha de Ismael, o primeiro filho de Abraão. Em uma passagem anterior, sabemos que Esaú se casa com Basemate porque Isaque e Rebeca odeiam suas duas esposas canaanitas. Depois que os filhos de Esaú nascem, Esaú se muda com sua família para Seir. Jacó estava longe em Harã quando Esaú se mudou com sua família. A passagem diz que Esaú se mudou porque não havia terra suficiente para suportar todo o gado ou rebanhos que Esaú e Jacó tinham.</w:t>
      </w:r>
    </w:p>
    <w:p>
      <w:pPr/>
      <w:r>
        <w:rPr>
          <w:lang w:val="pt_PT" w:bidi="pt_PT"/>
        </w:rPr>
      </w:r>
      <w:r>
        <w:rPr>
          <w:lang w:val="pt_PT" w:bidi="pt_PT"/>
        </w:rPr>
        <w:t>Na cena 2, cada esposa é listada com seus filhos. Duas das esposas têm seus netos listados. Para classificar os nomes dessas pessoas, você pode jogar alguns jogos ou usar pessoas ou objetos para representar cada nome.</w:t>
      </w:r>
    </w:p>
    <w:p>
      <w:pPr/>
      <w:r>
        <w:rPr>
          <w:lang w:val="pt_PT" w:bidi="pt_PT"/>
        </w:rPr>
      </w:r>
      <w:r>
        <w:rPr>
          <w:lang w:val="pt_PT" w:bidi="pt_PT"/>
        </w:rPr>
        <w:t>Ada, filha de Elon, o hitita, tem um filho chamado Elifaz. Elifaz tem filhos chamados Temã, Omar, Zefo, Gatã e Kenaz. Elifaz leva uma concubina chamada Timna e tem um filho chamado Amaleque.</w:t>
      </w:r>
    </w:p>
    <w:p>
      <w:pPr/>
      <w:r>
        <w:rPr>
          <w:lang w:val="pt_PT" w:bidi="pt_PT"/>
        </w:rPr>
      </w:r>
      <w:r>
        <w:rPr>
          <w:lang w:val="pt_PT" w:bidi="pt_PT"/>
        </w:rPr>
        <w:t>Oolibama, filha de Ana e neta de Zibeão, o hivita tem filhos chamados Jeúse, Jalão e Cora. A passagem não lista netos para Oolibama.</w:t>
      </w:r>
    </w:p>
    <w:p>
      <w:pPr/>
      <w:r>
        <w:rPr>
          <w:lang w:val="pt_PT" w:bidi="pt_PT"/>
        </w:rPr>
      </w:r>
      <w:r>
        <w:rPr>
          <w:lang w:val="pt_PT" w:bidi="pt_PT"/>
        </w:rPr>
        <w:t>Basemate, filha de Ismael e irmã de Nebaiote tem um filho chamado Rubem. Rubem tem filhos chamados Naate, Zera, Shamá e Mizá.</w:t>
      </w:r>
    </w:p>
    <w:p>
      <w:pPr/>
      <w:r>
        <w:rPr>
          <w:lang w:val="pt_PT" w:bidi="pt_PT"/>
        </w:rPr>
      </w:r>
      <w:r>
        <w:rPr>
          <w:lang w:val="pt_PT" w:bidi="pt_PT"/>
        </w:rPr>
        <w:t>A passagem continua nomeando os clãs que vêm de cada um dos filhos. Neste momento, um descendente adicional é nomeado para Elifaz. O nome Corá é colocado na lista. A lista do clã diz que todos os 7 são descendentes da esposa de Esaú, Ada. No entanto, Amaleque é descendente da concubina.</w:t>
      </w:r>
    </w:p>
    <w:p>
      <w:pPr/>
      <w:r>
        <w:rPr>
          <w:lang w:val="pt_PT" w:bidi="pt_PT"/>
        </w:rPr>
      </w:r>
      <w:r>
        <w:rPr>
          <w:lang w:val="pt_PT" w:bidi="pt_PT"/>
        </w:rPr>
        <w:t>Corá também é o nome para um dos filhos de Oolibama. Esse é um homem diferente chamado Cora.</w:t>
      </w:r>
    </w:p>
    <w:p>
      <w:pPr/>
      <w:r>
        <w:rPr>
          <w:lang w:val="pt_PT" w:bidi="pt_PT"/>
        </w:rPr>
      </w:r>
      <w:r>
        <w:rPr>
          <w:lang w:val="pt_PT" w:bidi="pt_PT"/>
        </w:rPr>
        <w:t>Pare e ajude o grupo a descobrir qual mãe tem quais filhos. Peça a uma pessoa que se ponha em pé para representar cada esposa. Então, enquanto cada filho é nomeado, peça a alguém que represente esse filho que se ergue e se junte à sua mãe. Se vocês não tiverem pessoas suficientes, use algum tipo de objeto, como brinquedos, pedras ou gravetos para representar cada filho. Você também teria alguém representando Timna, a concubina de Elifaz que é a mãe de Amaleque. Cada pessoa pode aprender seu nome. Repita isso até que cada pessoa possa vir para ficar ao lado de sua mãe.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Ada, filha de Elon, o hitita</w:t>
      </w:r>
    </w:p>
    <w:p>
      <w:pPr>
        <w:pStyle w:val="ListBullet"/>
        <w:spacing w:line="240" w:lineRule="auto"/>
        <w:ind w:left="720"/>
      </w:pPr>
      <w:r>
        <w:rPr>
          <w:lang w:val="pt_PT" w:bidi="pt_PT"/>
        </w:rPr>
      </w:r>
      <w:r>
        <w:rPr>
          <w:lang w:val="pt_PT" w:bidi="pt_PT"/>
        </w:rPr>
        <w:t>Oolibama, filha de Ana, neta de Zibeão, o hivita.</w:t>
      </w:r>
    </w:p>
    <w:p>
      <w:pPr>
        <w:pStyle w:val="ListBullet"/>
        <w:spacing w:line="240" w:lineRule="auto"/>
        <w:ind w:left="720"/>
      </w:pPr>
      <w:r>
        <w:rPr>
          <w:lang w:val="pt_PT" w:bidi="pt_PT"/>
        </w:rPr>
      </w:r>
      <w:r>
        <w:rPr>
          <w:lang w:val="pt_PT" w:bidi="pt_PT"/>
        </w:rPr>
        <w:t>Basemate, filha de Ismael e irmã de Nebaiote</w:t>
      </w:r>
    </w:p>
    <w:p>
      <w:pPr>
        <w:pStyle w:val="ListBullet"/>
        <w:spacing w:line="240" w:lineRule="auto"/>
        <w:ind w:left="720"/>
      </w:pPr>
      <w:r>
        <w:rPr>
          <w:lang w:val="pt_PT" w:bidi="pt_PT"/>
        </w:rPr>
      </w:r>
      <w:r>
        <w:rPr>
          <w:lang w:val="pt_PT" w:bidi="pt_PT"/>
        </w:rPr>
        <w:t>O filho de Ada, Elifez</w:t>
      </w:r>
    </w:p>
    <w:p>
      <w:pPr>
        <w:pStyle w:val="ListBullet"/>
        <w:spacing w:line="240" w:lineRule="auto"/>
        <w:ind w:left="720"/>
      </w:pPr>
      <w:r>
        <w:rPr>
          <w:lang w:val="pt_PT" w:bidi="pt_PT"/>
        </w:rPr>
      </w:r>
      <w:r>
        <w:rPr>
          <w:lang w:val="pt_PT" w:bidi="pt_PT"/>
        </w:rPr>
        <w:t>O filho de Basemate, Reuel</w:t>
      </w:r>
    </w:p>
    <w:p>
      <w:pPr>
        <w:pStyle w:val="ListBullet"/>
        <w:spacing w:line="240" w:lineRule="auto"/>
        <w:ind w:left="720"/>
      </w:pPr>
      <w:r>
        <w:rPr>
          <w:lang w:val="pt_PT" w:bidi="pt_PT"/>
        </w:rPr>
      </w:r>
      <w:r>
        <w:rPr>
          <w:lang w:val="pt_PT" w:bidi="pt_PT"/>
        </w:rPr>
        <w:t>Os filhos de Oolibama Jeruque, Jalão e Corá</w:t>
      </w:r>
    </w:p>
    <w:p>
      <w:pPr>
        <w:pStyle w:val="ListBullet"/>
        <w:spacing w:line="240" w:lineRule="auto"/>
        <w:ind w:left="720"/>
      </w:pPr>
      <w:r>
        <w:rPr>
          <w:lang w:val="pt_PT" w:bidi="pt_PT"/>
        </w:rPr>
      </w:r>
      <w:r>
        <w:rPr>
          <w:lang w:val="pt_PT" w:bidi="pt_PT"/>
        </w:rPr>
        <w:t>Elifaz tem filhos chamados Temã, Omar, Zefo, Gatã e Kenaz. Elifaz leva uma concubina chamada Timna e tem um filho chamado Amaleque.</w:t>
      </w:r>
    </w:p>
    <w:p>
      <w:pPr>
        <w:pStyle w:val="ListBullet"/>
        <w:spacing w:line="240" w:lineRule="auto"/>
        <w:ind w:left="720"/>
      </w:pPr>
      <w:r>
        <w:rPr>
          <w:lang w:val="pt_PT" w:bidi="pt_PT"/>
        </w:rPr>
      </w:r>
      <w:r>
        <w:rPr>
          <w:lang w:val="pt_PT" w:bidi="pt_PT"/>
        </w:rPr>
        <w:t>Rubem tem filhos chamados Naate, Zera, Shamá e Mizá.</w:t>
      </w:r>
    </w:p>
    <w:p>
      <w:pPr>
        <w:pStyle w:val="ListBullet"/>
        <w:spacing w:line="240" w:lineRule="auto"/>
        <w:ind w:left="720"/>
      </w:pPr>
      <w:r>
        <w:rPr>
          <w:lang w:val="pt_PT" w:bidi="pt_PT"/>
        </w:rPr>
      </w:r>
      <w:r>
        <w:rPr>
          <w:lang w:val="pt_PT" w:bidi="pt_PT"/>
        </w:rPr>
        <w:t>Os netos de Oolibama não são mencionados.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Esaú se casa com as duas mulheres canaanitas e tem filhos com elas. Então Esaú se casa com Basemate, que era a filha de Ismael e a irmã de Nebaiote. Basemate tem um filho.</w:t>
      </w:r>
    </w:p>
    <w:p>
      <w:pPr/>
      <w:r>
        <w:rPr>
          <w:lang w:val="pt_PT" w:bidi="pt_PT"/>
        </w:rPr>
      </w:r>
      <w:r>
        <w:rPr>
          <w:lang w:val="pt_PT" w:bidi="pt_PT"/>
        </w:rPr>
        <w:t>Parem a ação e perguntem a Esaú: “Como você está se sentindo sobre sua família?” Você pode ouvir: “Tenho meninos saudáveis. Estou feliz”. Ou: “Não sei por que meus pais estão infelizes com minha família. As esposas são boas mulheres e meus filhos são saudáveis”. Pergunte a Esaú: “Por que você se casou com Basemate?”. Você pode ouvir: “Meus pais não gostam de minhas esposas. Pensei que eles gostariam de minha prima que é a filha de meu tio Ismael, mas eles também não gostam dela. Apenas não posso agradar a eles”. Reinicie a encenação.</w:t>
      </w:r>
    </w:p>
    <w:p>
      <w:pPr/>
      <w:r>
        <w:rPr>
          <w:lang w:val="pt_PT" w:bidi="pt_PT"/>
        </w:rPr>
      </w:r>
      <w:r>
        <w:rPr>
          <w:lang w:val="pt_PT" w:bidi="pt_PT"/>
        </w:rPr>
        <w:t>Esaú leva suas 3 esposas e seus filhos e se muda de Berseba para um lugar chamado Seir. Seir está no país da colina e a alguns dias de viagem de Berseba, onde Isaque e Rebeca vivem.</w:t>
      </w:r>
    </w:p>
    <w:p>
      <w:pPr/>
      <w:r>
        <w:rPr>
          <w:lang w:val="pt_PT" w:bidi="pt_PT"/>
        </w:rPr>
      </w:r>
      <w:r>
        <w:rPr>
          <w:lang w:val="pt_PT" w:bidi="pt_PT"/>
        </w:rPr>
        <w:t>Pergunte a Esaú: “Por que você se mudou para Seir?”. Você pode ouvir: “Minha família é grande demais e tenho rebanhos demais de ovelhas e cabras para permanecer aqui em Berseba. Não há água e grama suficiente para suportar minha família e a família de Jacó. É melhor eu me mudar para que não haja conflito entre nós. Meu avô se separou de seu sobrinho Ló assim, então sei que é uma boa coisa a fazer”. Reinicie a encenação.</w:t>
      </w:r>
    </w:p>
    <w:p>
      <w:pPr/>
      <w:r>
        <w:rPr>
          <w:lang w:val="pt_PT" w:bidi="pt_PT"/>
        </w:rPr>
      </w:r>
      <w:r>
        <w:rPr>
          <w:lang w:val="pt_PT" w:bidi="pt_PT"/>
        </w:rPr>
        <w:t>A cena 2 tem a lista das esposas e seus descendentes. Para essa cena, continue a ter pessoas ou objetos representando cada filho e neto. Enquanto cada nome é listado, peça à pessoa ou objeto que representa esse nome que passe ao lado de sua mãe ou avó. Continue fazendo isso até que a equipe tenha os relacionamentos claros.</w:t>
      </w:r>
    </w:p>
    <w:p>
      <w:pPr/>
      <w:r>
        <w:rPr>
          <w:lang w:val="pt_PT" w:bidi="pt_PT"/>
        </w:rPr>
      </w:r>
      <w:r>
        <w:rPr>
          <w:lang w:val="pt_PT" w:bidi="pt_PT"/>
        </w:rPr>
        <w:t>Ada tem um filho chamado Elifaz. Elifaz tem filhos chamados Temã, Omar, Zefo, Gatã e Kenaz. Elifaz levou uma concubina chamada Temna e teve um filho chamado Amaleque.</w:t>
      </w:r>
    </w:p>
    <w:p>
      <w:pPr/>
      <w:r>
        <w:rPr>
          <w:lang w:val="pt_PT" w:bidi="pt_PT"/>
        </w:rPr>
      </w:r>
      <w:r>
        <w:rPr>
          <w:lang w:val="pt_PT" w:bidi="pt_PT"/>
        </w:rPr>
        <w:t>Basemate teve um filho chamado Rubem. Ruel teve filhos chamados Naate, Zera, Shamá e Mizá.</w:t>
      </w:r>
    </w:p>
    <w:p>
      <w:pPr/>
      <w:r>
        <w:rPr>
          <w:lang w:val="pt_PT" w:bidi="pt_PT"/>
        </w:rPr>
      </w:r>
      <w:r>
        <w:rPr>
          <w:lang w:val="pt_PT" w:bidi="pt_PT"/>
        </w:rPr>
        <w:t>Oolibama teve filhos chamados Jeú, Jalão e Cora. Os netos de Oolibama não são mencionados.</w:t>
      </w:r>
    </w:p>
    <w:p>
      <w:pPr/>
      <w:r>
        <w:rPr>
          <w:lang w:val="pt_PT" w:bidi="pt_PT"/>
        </w:rPr>
      </w:r>
      <w:r>
        <w:rPr>
          <w:lang w:val="pt_PT" w:bidi="pt_PT"/>
        </w:rPr>
        <w:t>A passagem lista os clãs que se formaram dos descendentes de Esaú.</w:t>
      </w:r>
    </w:p>
    <w:p>
      <w:pPr/>
      <w:r>
        <w:rPr>
          <w:lang w:val="pt_PT" w:bidi="pt_PT"/>
        </w:rPr>
      </w:r>
      <w:r>
        <w:rPr>
          <w:lang w:val="pt_PT" w:bidi="pt_PT"/>
        </w:rPr>
        <w:t>Os descendentes da esposa de Esaú, Ada, são: Elifaz que tem esses descendentes: Teman, Omar, Zefo, Quenaz, Cora, Gatã e Amaleque. Nessa segunda listagem, Corá é adicionado e a mãe de Amaleque não é mencionada.</w:t>
      </w:r>
    </w:p>
    <w:p>
      <w:pPr/>
      <w:r>
        <w:rPr>
          <w:lang w:val="pt_PT" w:bidi="pt_PT"/>
        </w:rPr>
      </w:r>
      <w:r>
        <w:rPr>
          <w:lang w:val="pt_PT" w:bidi="pt_PT"/>
        </w:rPr>
        <w:t>Pergunte a Amaleque: “Como você se sente ouvindo que o nome de sua mãe foi deixado de fora da lista?”. Você pode ouvir: “Não me incomoda em nada. Esses são meus irmãos. Somos todos de meu pai. Devo ser igual a eles e essa listagem me torna igual nos olhos de todos”.</w:t>
      </w:r>
    </w:p>
    <w:p>
      <w:pPr/>
      <w:r>
        <w:rPr>
          <w:lang w:val="pt_PT" w:bidi="pt_PT"/>
        </w:rPr>
      </w:r>
      <w:r>
        <w:rPr>
          <w:lang w:val="pt_PT" w:bidi="pt_PT"/>
        </w:rPr>
        <w:t>Os descendentes de Basemate são: Rubem que teve esses filhos: Naate, Zera, Shamá e Mizá.</w:t>
      </w:r>
    </w:p>
    <w:p>
      <w:pPr/>
      <w:r>
        <w:rPr>
          <w:lang w:val="pt_PT" w:bidi="pt_PT"/>
        </w:rPr>
      </w:r>
      <w:r>
        <w:rPr>
          <w:lang w:val="pt_PT" w:bidi="pt_PT"/>
        </w:rPr>
        <w:t>Os descendentes de Oolibama são Jeúse, Jalão e Cora.</w:t>
      </w:r>
    </w:p>
    <w:p>
      <w:pPr/>
      <w:r>
        <w:rPr>
          <w:lang w:val="pt_PT" w:bidi="pt_PT"/>
        </w:rPr>
      </w:r>
      <w:r>
        <w:rPr>
          <w:lang w:val="pt_PT" w:bidi="pt_PT"/>
        </w:rPr>
        <w:t>Todos esses descendentes formaram clãs que usaram esse nome ancestral como o nome de seu clã.</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Use os nomes das esposas de Esaú como usados nessa história. Ada, a filha de Elon, o hitita, Oolibama, a filha de Ana e Basemate, a filha de Ismael. Os nomes não são os mesmos que em uma passagem anterior. No entanto, os comentadores acreditam que essas são as mesmas mulheres.</w:t>
      </w:r>
    </w:p>
    <w:p>
      <w:pPr/>
      <w:r>
        <w:rPr>
          <w:lang w:val="pt_PT" w:bidi="pt_PT"/>
        </w:rPr>
      </w:r>
      <w:r>
        <w:rPr>
          <w:lang w:val="pt_PT" w:bidi="pt_PT"/>
        </w:rPr>
        <w:t xml:space="preserve">A passagem fala sobre as </w:t>
      </w:r>
      <w:r>
        <w:rPr>
          <w:b/>
          <w:lang w:val="pt_PT" w:bidi="pt_PT"/>
        </w:rPr>
        <w:t>gerações</w:t>
      </w:r>
      <w:r>
        <w:rPr>
          <w:lang w:val="pt_PT" w:bidi="pt_PT"/>
        </w:rPr>
        <w:t xml:space="preserve"> de Esaú. A palavra </w:t>
      </w:r>
      <w:r>
        <w:rPr>
          <w:lang w:val="pt_PT" w:bidi="pt_PT"/>
        </w:rPr>
        <w:t>gerações</w:t>
      </w:r>
      <w:r>
        <w:rPr>
          <w:lang w:val="pt_PT" w:bidi="pt_PT"/>
        </w:rPr>
        <w:t xml:space="preserve"> está no Glossário Mestre. Aqui, a palavra está falando sobre descendentes de Esaú. Use a mesma palavra que você usou em passagens anteriores. </w:t>
      </w:r>
    </w:p>
    <w:p>
      <w:pPr/>
      <w:r>
        <w:rPr>
          <w:lang w:val="pt_PT" w:bidi="pt_PT"/>
        </w:rPr>
      </w:r>
      <w:r>
        <w:rPr>
          <w:lang w:val="pt_PT" w:bidi="pt_PT"/>
        </w:rPr>
        <w:t>Esaú agora tem um segundo nome. Esse nome não foi dado a Esaú por Deus. Parece ser um apelido ou segundo nome ou nome familiar. O nome Edom significa vermelho. A área de Edom tem muita pedra vermelha. Quando Esaú nasceu, eles notaram que ele parecia vermelho. Esaú vendeu seu direito de nascença por uma tigela de ensopado vermelho. Chamar Esaú de “Edom” ou “vermelho” poderia ser uma maneira de lembrar desses eventos anteriores. Os descendentes de Esaú eventualmente se tornaram edomitas.</w:t>
      </w:r>
    </w:p>
    <w:p>
      <w:pPr/>
      <w:r>
        <w:rPr>
          <w:lang w:val="pt_PT" w:bidi="pt_PT"/>
        </w:rPr>
      </w:r>
      <w:r>
        <w:rPr>
          <w:lang w:val="pt_PT" w:bidi="pt_PT"/>
        </w:rPr>
        <w:t xml:space="preserve">A listagem dos descendentes de Esaú chama cada filho e neto de líder do </w:t>
      </w:r>
      <w:r>
        <w:rPr>
          <w:b/>
          <w:lang w:val="pt_PT" w:bidi="pt_PT"/>
        </w:rPr>
        <w:t>clã</w:t>
      </w:r>
      <w:r>
        <w:rPr>
          <w:lang w:val="pt_PT" w:bidi="pt_PT"/>
        </w:rPr>
        <w:t xml:space="preserve">. Algumas traduções usam a frase </w:t>
      </w:r>
      <w:r>
        <w:rPr>
          <w:b/>
          <w:lang w:val="pt_PT" w:bidi="pt_PT"/>
        </w:rPr>
        <w:t>Chefe do clã</w:t>
      </w:r>
      <w:r>
        <w:rPr>
          <w:lang w:val="pt_PT" w:bidi="pt_PT"/>
        </w:rPr>
        <w:t>. Isso significa que cada filho ou neto teve descendentes e esses descendentes formaram clãs ou agrupamentos familiares que olhavam para um ancestral como seu fundador. Os clãs formaram uma tribo chamada de edomitas.</w:t>
      </w:r>
    </w:p>
    <w:p>
      <w:pPr/>
      <w:r>
        <w:rPr>
          <w:lang w:val="pt_PT" w:bidi="pt_PT"/>
        </w:rPr>
      </w:r>
      <w:r>
        <w:rPr>
          <w:lang w:val="pt_PT" w:bidi="pt_PT"/>
        </w:rPr>
        <w:t>O nome Corá é listado entre os descendentes de duas pessoas. Isso significa que havia dois homens diferentes chamados Corá que são descendentes de Esaú.</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36:20–30</w:t>
      </w:r>
      <w:r>
        <w:rPr>
          <w:lang w:val="pt_PT" w:bidi="pt_PT"/>
        </w:rPr>
      </w:r>
    </w:p>
    <w:p>
      <w:pPr>
        <w:pStyle w:val="Heading3"/>
      </w:pPr>
      <w:r>
        <w:rPr>
          <w:lang w:val="pt_PT" w:bidi="pt_PT"/>
        </w:rPr>
        <w:t>Ouvir e Sentir</w:t>
      </w:r>
    </w:p>
    <w:p>
      <w:pPr/>
      <w:r>
        <w:rPr>
          <w:lang w:val="pt_PT" w:bidi="pt_PT"/>
        </w:rPr>
      </w:r>
      <w:r>
        <w:rPr>
          <w:lang w:val="pt_PT" w:bidi="pt_PT"/>
        </w:rPr>
        <w:t>Ouça Gênesis 36:20–30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aprendemos sobre os descendentes de Esaú. A história continua com uma lista das pessoas que viveram em Seir antes de Esaú se mudar com sua família para essa região. Seir é a parte montanhosa de Edom.</w:t>
      </w:r>
    </w:p>
    <w:p>
      <w:pPr/>
      <w:r>
        <w:rPr>
          <w:lang w:val="pt_PT" w:bidi="pt_PT"/>
        </w:rPr>
      </w:r>
      <w:r>
        <w:rPr>
          <w:lang w:val="pt_PT" w:bidi="pt_PT"/>
        </w:rPr>
        <w:t>Consulte ao mapa que mostra Edom e Seir marcados.</w:t>
      </w:r>
    </w:p>
    <w:p>
      <w:pPr/>
      <w:r>
        <w:rPr>
          <w:lang w:val="pt_PT" w:bidi="pt_PT"/>
        </w:rPr>
      </w:r>
      <w:r>
        <w:rPr>
          <w:lang w:val="pt_PT" w:bidi="pt_PT"/>
        </w:rPr>
        <w:t>A primeira pessoa a viver na região era chamada Seir. A área levou seu nome e se tornou a região de Seir. O homem chamado Seir era da tribo horita. Seir teve descendentes que formaram clãs. Algumas traduções usam a palavra filhos. Aqui, a palavra filho não significa que cada pessoa nomeada era filho de Seir. Significa que esses são descendentes de Seir. Um clã é um grupo de pessoas com um ancestral comum. Vários clãs se juntarão para se tornar uma tribo. Várias tribos se tornarão uma nação.</w:t>
      </w:r>
    </w:p>
    <w:p>
      <w:pPr/>
      <w:r>
        <w:rPr>
          <w:lang w:val="pt_PT" w:bidi="pt_PT"/>
        </w:rPr>
      </w:r>
      <w:r>
        <w:rPr>
          <w:lang w:val="pt_PT" w:bidi="pt_PT"/>
        </w:rPr>
        <w:t>Lotã tem uma irmã chamada Timna. Alguns pensam que essa é a mulher que se tornou a concubina de Elifaz e a mãe de Amaleque. Outras pessoas pensam que essa Timna era uma pessoa diferente.</w:t>
      </w:r>
    </w:p>
    <w:p>
      <w:pPr/>
      <w:r>
        <w:rPr>
          <w:lang w:val="pt_PT" w:bidi="pt_PT"/>
        </w:rPr>
      </w:r>
      <w:r>
        <w:rPr>
          <w:lang w:val="pt_PT" w:bidi="pt_PT"/>
        </w:rPr>
        <w:t>A primeira listagem de nomes faz parecer que esses são irmãos. A passagem diz que eles são os filhos de Seir. Isso significa que eles eram todos descendentes de Seir, mas não sabemos se eles eram irmãos reais ou da mesma geração. Eles eram líderes do clã, mas podem até mesmo ser gerações diferentes.</w:t>
      </w:r>
    </w:p>
    <w:p>
      <w:pPr/>
      <w:r>
        <w:rPr>
          <w:lang w:val="pt_PT" w:bidi="pt_PT"/>
        </w:rPr>
      </w:r>
      <w:r>
        <w:rPr>
          <w:lang w:val="pt_PT" w:bidi="pt_PT"/>
        </w:rPr>
        <w:t>Alguns nomes na lista de descendentes são repetidos. Por exemplo, há dois homens chamados Ana. Zibeão e Ana estão na primeira lista de líderes do clã que são descendentes de Seir. Não sabemos seu relacionamento exato. Eles eram todos descendentes de Seir. Zibeão também tem um filho ou descendente chamado Ana. Esse segundo Ana, o descendente direto de Zibeão, é aquele que descobriu as fontes quentes no deserto. Esse segundo Ana também é o pai ou ancestral de Oolibama. Alguns tradutores pensam que essa Oolibama é a esposa de Esaú, mas outros pensam que ela é outra pessoa. Não podemos saber com certeza.</w:t>
      </w:r>
    </w:p>
    <w:p>
      <w:pPr/>
      <w:r>
        <w:rPr>
          <w:lang w:val="pt_PT" w:bidi="pt_PT"/>
        </w:rPr>
      </w:r>
      <w:r>
        <w:rPr>
          <w:lang w:val="pt_PT" w:bidi="pt_PT"/>
        </w:rPr>
        <w:t>Pare e discuta: contem uma história sobre os ancestrais ou origens de sua família. Ouça quando os nomes são repetidos. Como você distingue entre as pessoas com o mesmo nome? Que informações adicionais você adiciona para evitar confusão entre as pessoas com o mesmo nome?</w:t>
      </w:r>
    </w:p>
    <w:p>
      <w:pPr/>
      <w:r>
        <w:rPr>
          <w:lang w:val="pt_PT" w:bidi="pt_PT"/>
        </w:rPr>
      </w:r>
      <w:r>
        <w:rPr>
          <w:lang w:val="pt_PT" w:bidi="pt_PT"/>
        </w:rPr>
        <w:t>O nome Disão também aparece duas vezes. Disão é um dos descendentes diretos de Seir ou um líder do clã. Disão é o nome de um descendente de Ana e irmão de Oolibama.</w:t>
      </w:r>
    </w:p>
    <w:p>
      <w:pPr/>
      <w:r>
        <w:rPr>
          <w:lang w:val="pt_PT" w:bidi="pt_PT"/>
        </w:rPr>
      </w:r>
      <w:r>
        <w:rPr>
          <w:lang w:val="pt_PT" w:bidi="pt_PT"/>
        </w:rPr>
        <w:t>Quando Esaú se mudou com sua família para Seir, todos esses clãs estavam vivendo lá. Eventualmente, a família de Esaú tomou a terra dos descendentes de Seir ou a tribo horita. A região se tornou uma parte de Edom e a tribo que vive lá se tornou os edomitas nomeados depois de Esaú.</w:t>
      </w:r>
    </w:p>
    <w:p>
      <w:pPr/>
      <w:r>
        <w:rPr>
          <w:lang w:val="pt_PT" w:bidi="pt_PT"/>
        </w:rPr>
      </w:r>
      <w:r>
        <w:rPr>
          <w:lang w:val="pt_PT" w:bidi="pt_PT"/>
        </w:rPr>
        <w:t>Essa passagem começa com a lista de líderes do clã e termina com a mesma lista de líderes do clã. A primeira listagem diz que eles viveram na terra de Edom. A segunda listagem no final da passagem diz que eles viveram na terra de Seir. Seir é uma parte de Edom.</w:t>
      </w:r>
    </w:p>
    <w:p>
      <w:pPr/>
      <w:r>
        <w:rPr>
          <w:lang w:val="pt_PT" w:bidi="pt_PT"/>
        </w:rPr>
      </w:r>
      <w:r>
        <w:rPr>
          <w:lang w:val="pt_PT" w:bidi="pt_PT"/>
        </w:rPr>
        <w:t>Olhe para o mapa novamente.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essa é uma listagem dos clãs e seus descendentes que viveram em Seir.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Seir, primeiro ancestral</w:t>
      </w:r>
    </w:p>
    <w:p>
      <w:pPr>
        <w:pStyle w:val="ListBullet"/>
        <w:spacing w:line="240" w:lineRule="auto"/>
        <w:ind w:left="720"/>
      </w:pPr>
      <w:r>
        <w:rPr>
          <w:lang w:val="pt_PT" w:bidi="pt_PT"/>
        </w:rPr>
      </w:r>
      <w:r>
        <w:rPr>
          <w:lang w:val="pt_PT" w:bidi="pt_PT"/>
        </w:rPr>
        <w:t>Lotã</w:t>
      </w:r>
    </w:p>
    <w:p>
      <w:pPr>
        <w:pStyle w:val="ListBullet"/>
        <w:spacing w:line="240" w:lineRule="auto"/>
        <w:ind w:left="720"/>
      </w:pPr>
      <w:r>
        <w:rPr>
          <w:lang w:val="pt_PT" w:bidi="pt_PT"/>
        </w:rPr>
      </w:r>
      <w:r>
        <w:rPr>
          <w:lang w:val="pt_PT" w:bidi="pt_PT"/>
        </w:rPr>
        <w:t>Shobal</w:t>
      </w:r>
    </w:p>
    <w:p>
      <w:pPr>
        <w:pStyle w:val="ListBullet"/>
        <w:spacing w:line="240" w:lineRule="auto"/>
        <w:ind w:left="720"/>
      </w:pPr>
      <w:r>
        <w:rPr>
          <w:lang w:val="pt_PT" w:bidi="pt_PT"/>
        </w:rPr>
      </w:r>
      <w:r>
        <w:rPr>
          <w:lang w:val="pt_PT" w:bidi="pt_PT"/>
        </w:rPr>
        <w:t>Zibeão</w:t>
      </w:r>
    </w:p>
    <w:p>
      <w:pPr>
        <w:pStyle w:val="ListBullet"/>
        <w:spacing w:line="240" w:lineRule="auto"/>
        <w:ind w:left="720"/>
      </w:pPr>
      <w:r>
        <w:rPr>
          <w:lang w:val="pt_PT" w:bidi="pt_PT"/>
        </w:rPr>
      </w:r>
      <w:r>
        <w:rPr>
          <w:lang w:val="pt_PT" w:bidi="pt_PT"/>
        </w:rPr>
        <w:t>Ana</w:t>
      </w:r>
    </w:p>
    <w:p>
      <w:pPr>
        <w:pStyle w:val="ListBullet"/>
        <w:spacing w:line="240" w:lineRule="auto"/>
        <w:ind w:left="720"/>
      </w:pPr>
      <w:r>
        <w:rPr>
          <w:lang w:val="pt_PT" w:bidi="pt_PT"/>
        </w:rPr>
      </w:r>
      <w:r>
        <w:rPr>
          <w:lang w:val="pt_PT" w:bidi="pt_PT"/>
        </w:rPr>
        <w:t>Disão</w:t>
      </w:r>
    </w:p>
    <w:p>
      <w:pPr>
        <w:pStyle w:val="ListBullet"/>
        <w:spacing w:line="240" w:lineRule="auto"/>
        <w:ind w:left="720"/>
      </w:pPr>
      <w:r>
        <w:rPr>
          <w:lang w:val="pt_PT" w:bidi="pt_PT"/>
        </w:rPr>
      </w:r>
      <w:r>
        <w:rPr>
          <w:lang w:val="pt_PT" w:bidi="pt_PT"/>
        </w:rPr>
        <w:t>Ezer</w:t>
      </w:r>
    </w:p>
    <w:p>
      <w:pPr>
        <w:pStyle w:val="ListBullet"/>
        <w:spacing w:line="240" w:lineRule="auto"/>
        <w:ind w:left="720"/>
      </w:pPr>
      <w:r>
        <w:rPr>
          <w:lang w:val="pt_PT" w:bidi="pt_PT"/>
        </w:rPr>
      </w:r>
      <w:r>
        <w:rPr>
          <w:lang w:val="pt_PT" w:bidi="pt_PT"/>
        </w:rPr>
        <w:t>Disã</w:t>
      </w:r>
    </w:p>
    <w:p>
      <w:pPr>
        <w:pStyle w:val="ListBullet"/>
        <w:spacing w:line="240" w:lineRule="auto"/>
        <w:ind w:left="720"/>
      </w:pPr>
      <w:r>
        <w:rPr>
          <w:lang w:val="pt_PT" w:bidi="pt_PT"/>
        </w:rPr>
      </w:r>
      <w:r>
        <w:rPr>
          <w:lang w:val="pt_PT" w:bidi="pt_PT"/>
        </w:rPr>
        <w:t>Descendentes de cada pessoa listada.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passagem é uma lista de nomes de pessoas que formaram clãs. Todos eles são descendentes de Seir, o horita. Jogue um jogo usando pessoas ou objetos para representar cada nome. Como cada líder do clã é mencionado, peça às pessoas que representam seus descendentes que venham e fiquem com o ancestral do clã. Você poderia fazer isso como uma árvore. Coloque Seir na parte inferior para se tornar a raiz ou tronco da árvore. Os maiores ramos são as 7 pessoas listadas como líderes do clã. Então pequenos ramos ou folhas se tornam os próximos descendentes de cada líder. Use esse visual para mostrar como uma grande tribo vem de um homem. Se você usar rochas, a grande rocha seria Seir. Sete rochas de tamanho médio seriam colocadas em uma linha para que cada rocha seja de igual importância, mas diretamente relacionada com Seir. Então use pequenas rochas vindo de cada rocha de tamanho médio para representar cada um dos líderes do clã que vêm de seu ancestral. Dessa maneira, o grupo pode ver que todos são descendentes de Seir como o ancestral comum.</w:t>
      </w:r>
    </w:p>
    <w:p>
      <w:pPr/>
      <w:r>
        <w:rPr>
          <w:lang w:val="pt_PT" w:bidi="pt_PT"/>
        </w:rPr>
      </w:r>
      <w:r>
        <w:rPr>
          <w:lang w:val="pt_PT" w:bidi="pt_PT"/>
        </w:rPr>
        <w:t>Repita isso quantas vezes for necessário para que os relacionamentos funcionem.</w:t>
      </w:r>
    </w:p>
    <w:p>
      <w:pPr/>
      <w:r>
        <w:rPr>
          <w:lang w:val="pt_PT" w:bidi="pt_PT"/>
        </w:rPr>
      </w:r>
      <w:r>
        <w:rPr>
          <w:lang w:val="pt_PT" w:bidi="pt_PT"/>
        </w:rPr>
        <w:t>Duas mulheres são mencionadas especificamente. Alguns pensam que Timna era a concubina de Elifaz, filho de Esaú. Ela era a mãe de Amaleque. Alguns pensam que Oolibama se tornou uma das esposas de Esaú. Não sabemos se essas são as mesmas mulheres ou mulheres diferentes com o mesmo nome.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Seir, primeiro ancestral</w:t>
      </w:r>
    </w:p>
    <w:p>
      <w:pPr>
        <w:pStyle w:val="ListBullet"/>
        <w:spacing w:line="240" w:lineRule="auto"/>
        <w:ind w:left="720"/>
      </w:pPr>
      <w:r>
        <w:rPr>
          <w:lang w:val="pt_PT" w:bidi="pt_PT"/>
        </w:rPr>
      </w:r>
      <w:r>
        <w:rPr>
          <w:lang w:val="pt_PT" w:bidi="pt_PT"/>
        </w:rPr>
        <w:t>Lotã</w:t>
      </w:r>
    </w:p>
    <w:p>
      <w:pPr>
        <w:pStyle w:val="ListBullet"/>
        <w:spacing w:line="240" w:lineRule="auto"/>
        <w:ind w:left="720"/>
      </w:pPr>
      <w:r>
        <w:rPr>
          <w:lang w:val="pt_PT" w:bidi="pt_PT"/>
        </w:rPr>
      </w:r>
      <w:r>
        <w:rPr>
          <w:lang w:val="pt_PT" w:bidi="pt_PT"/>
        </w:rPr>
        <w:t>Shobal</w:t>
      </w:r>
    </w:p>
    <w:p>
      <w:pPr>
        <w:pStyle w:val="ListBullet"/>
        <w:spacing w:line="240" w:lineRule="auto"/>
        <w:ind w:left="720"/>
      </w:pPr>
      <w:r>
        <w:rPr>
          <w:lang w:val="pt_PT" w:bidi="pt_PT"/>
        </w:rPr>
      </w:r>
      <w:r>
        <w:rPr>
          <w:lang w:val="pt_PT" w:bidi="pt_PT"/>
        </w:rPr>
        <w:t>Zibeão</w:t>
      </w:r>
    </w:p>
    <w:p>
      <w:pPr>
        <w:pStyle w:val="ListBullet"/>
        <w:spacing w:line="240" w:lineRule="auto"/>
        <w:ind w:left="720"/>
      </w:pPr>
      <w:r>
        <w:rPr>
          <w:lang w:val="pt_PT" w:bidi="pt_PT"/>
        </w:rPr>
      </w:r>
      <w:r>
        <w:rPr>
          <w:lang w:val="pt_PT" w:bidi="pt_PT"/>
        </w:rPr>
        <w:t>Ana</w:t>
      </w:r>
    </w:p>
    <w:p>
      <w:pPr>
        <w:pStyle w:val="ListBullet"/>
        <w:spacing w:line="240" w:lineRule="auto"/>
        <w:ind w:left="720"/>
      </w:pPr>
      <w:r>
        <w:rPr>
          <w:lang w:val="pt_PT" w:bidi="pt_PT"/>
        </w:rPr>
      </w:r>
      <w:r>
        <w:rPr>
          <w:lang w:val="pt_PT" w:bidi="pt_PT"/>
        </w:rPr>
        <w:t>Disão</w:t>
      </w:r>
    </w:p>
    <w:p>
      <w:pPr>
        <w:pStyle w:val="ListBullet"/>
        <w:spacing w:line="240" w:lineRule="auto"/>
        <w:ind w:left="720"/>
      </w:pPr>
      <w:r>
        <w:rPr>
          <w:lang w:val="pt_PT" w:bidi="pt_PT"/>
        </w:rPr>
      </w:r>
      <w:r>
        <w:rPr>
          <w:lang w:val="pt_PT" w:bidi="pt_PT"/>
        </w:rPr>
        <w:t>Ezer</w:t>
      </w:r>
    </w:p>
    <w:p>
      <w:pPr>
        <w:pStyle w:val="ListBullet"/>
        <w:spacing w:line="240" w:lineRule="auto"/>
        <w:ind w:left="720"/>
      </w:pPr>
      <w:r>
        <w:rPr>
          <w:lang w:val="pt_PT" w:bidi="pt_PT"/>
        </w:rPr>
      </w:r>
      <w:r>
        <w:rPr>
          <w:lang w:val="pt_PT" w:bidi="pt_PT"/>
        </w:rPr>
        <w:t>Disã</w:t>
      </w:r>
    </w:p>
    <w:p>
      <w:pPr>
        <w:pStyle w:val="ListBullet"/>
        <w:spacing w:line="240" w:lineRule="auto"/>
        <w:ind w:left="720"/>
      </w:pPr>
      <w:r>
        <w:rPr>
          <w:lang w:val="pt_PT" w:bidi="pt_PT"/>
        </w:rPr>
      </w:r>
      <w:r>
        <w:rPr>
          <w:lang w:val="pt_PT" w:bidi="pt_PT"/>
        </w:rPr>
        <w:t>Descendentes de cada pessoa listada.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encenação. Pergunte a um ator : “Como você está se sentindo?”. Você pode ouvir coisas como respostas diferentes. Reinicie a encenação.</w:t>
      </w:r>
    </w:p>
    <w:p>
      <w:pPr/>
      <w:r>
        <w:rPr>
          <w:lang w:val="pt_PT" w:bidi="pt_PT"/>
        </w:rPr>
      </w:r>
      <w:r>
        <w:rPr>
          <w:lang w:val="pt_PT" w:bidi="pt_PT"/>
        </w:rPr>
        <w:t>Nessa passagem, Seir, o horita tem 7 descendentes que se tornam líderes de clãs.</w:t>
      </w:r>
    </w:p>
    <w:p>
      <w:pPr/>
      <w:r>
        <w:rPr>
          <w:lang w:val="pt_PT" w:bidi="pt_PT"/>
        </w:rPr>
      </w:r>
      <w:r>
        <w:rPr>
          <w:lang w:val="pt_PT" w:bidi="pt_PT"/>
        </w:rPr>
        <w:t>Pergunte a Seir: “Como você se sente ao ver esses muitos homens adultos que se tornaram líderes de clãs?”. Você pode ouvir: “Estou orgulhoso deles. Eles são todos bons homens e bons líderes. É bom saber que minha família se tornou tão forte e um grupo tão grande”. Reinicie a encenação.</w:t>
      </w:r>
    </w:p>
    <w:p>
      <w:pPr/>
      <w:r>
        <w:rPr>
          <w:lang w:val="pt_PT" w:bidi="pt_PT"/>
        </w:rPr>
      </w:r>
      <w:r>
        <w:rPr>
          <w:lang w:val="pt_PT" w:bidi="pt_PT"/>
        </w:rPr>
        <w:t>Quando cada descendente é nomeado, essa pessoa se junta a seu ancestral direto.</w:t>
      </w:r>
    </w:p>
    <w:p>
      <w:pPr/>
      <w:r>
        <w:rPr>
          <w:lang w:val="pt_PT" w:bidi="pt_PT"/>
        </w:rPr>
      </w:r>
      <w:r>
        <w:rPr>
          <w:lang w:val="pt_PT" w:bidi="pt_PT"/>
        </w:rPr>
        <w:t>Pergunte aos diferentes descendentes: “Como você se sente agora que tem um clã nomeado por você?”. Você pode ouvir: “Estou orgulhoso de minha família. Meus filhos fizeram bem. Estamos nos tornando fortes e ricos”. Reinicie a cena. Assuma que Timna e Oolibama são as mesmas mulheres que se casam com a família de Esaú. Pergunte a Timna e Oolibama: “Como vocês se sentem agora que se casaram com um estrangeiro?”. Você pode ouvir: “Meu marido é um bom homem. Ele traz muita riqueza para nossa família”. Ou: “Meu marido adora outro Deus. Não posso ver o Deus que ele adora. Preciso saber mais sobre esse Deus”. Ou: “Meu marido se mantém separado de minha família. Ele parece querer ser separado”.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passagem começa dizendo que esses são os </w:t>
      </w:r>
      <w:r>
        <w:rPr>
          <w:b/>
          <w:lang w:val="pt_PT" w:bidi="pt_PT"/>
        </w:rPr>
        <w:t>filhos</w:t>
      </w:r>
      <w:r>
        <w:rPr>
          <w:lang w:val="pt_PT" w:bidi="pt_PT"/>
        </w:rPr>
        <w:t xml:space="preserve"> de Seir, o horita. Horita se refere à tribo que Seir, o homem, era um membro antes de ir viver em Seir, a área. A palavra filhos pode ter significados diferentes, dependendo do contexto. Aqui, a palavra filho significa descendente ou líder de clã cujo ancestral é Seir. A palavra filho não significa que os homens listados são todos filhos de Seir e, portanto, irmãos. Eles poderiam ser primos ou algum outro parente. Algumas traduções usam a palavra filhos. Algumas traduções usam a palavra líderes de clã.</w:t>
      </w:r>
    </w:p>
    <w:p>
      <w:pPr/>
      <w:r>
        <w:rPr>
          <w:lang w:val="pt_PT" w:bidi="pt_PT"/>
        </w:rPr>
      </w:r>
      <w:r>
        <w:rPr>
          <w:lang w:val="pt_PT" w:bidi="pt_PT"/>
        </w:rPr>
        <w:t>Seir é o nome do primeiro homem que viveu na região. Se tornou o nome da região. Seir eventualmente se tornou parte de Edom. Esaú foi viver em Edom. Todas as pessoas nessa passagem viveram em Edom antes de Esaú.</w:t>
      </w:r>
    </w:p>
    <w:p>
      <w:pPr/>
      <w:r>
        <w:rPr>
          <w:lang w:val="pt_PT" w:bidi="pt_PT"/>
        </w:rPr>
      </w:r>
      <w:r>
        <w:rPr>
          <w:lang w:val="pt_PT" w:bidi="pt_PT"/>
        </w:rPr>
        <w:t>Alguns nomes são repetidos. Observe que o escritor fornece informações sobre uma dessas pessoas para que elas possam ser distinguidas umas das outras e não confundidas como sendo a mesma pessoa.</w:t>
      </w:r>
    </w:p>
    <w:p>
      <w:pPr/>
      <w:r>
        <w:rPr>
          <w:lang w:val="pt_PT" w:bidi="pt_PT"/>
        </w:rPr>
      </w:r>
      <w:r>
        <w:rPr>
          <w:lang w:val="pt_PT" w:bidi="pt_PT"/>
        </w:rPr>
        <w:t xml:space="preserve">Um homem chamado Ana é aquele que descobriu as </w:t>
      </w:r>
      <w:r>
        <w:rPr>
          <w:b/>
          <w:lang w:val="pt_PT" w:bidi="pt_PT"/>
        </w:rPr>
        <w:t>fontes quentes</w:t>
      </w:r>
      <w:r>
        <w:rPr>
          <w:lang w:val="pt_PT" w:bidi="pt_PT"/>
        </w:rPr>
        <w:t xml:space="preserve"> no deserto enquanto ele estava pastando seus burros. Muitas traduções dizem fontes quentes. Isso significa que a água que vem da terra é quente, não fria. Algumas traduções apenas dizem fontes e uma tradução usa a palavra oásis. Um </w:t>
      </w:r>
      <w:r>
        <w:rPr>
          <w:b/>
          <w:lang w:val="pt_PT" w:bidi="pt_PT"/>
        </w:rPr>
        <w:t>oásis</w:t>
      </w:r>
      <w:r>
        <w:rPr>
          <w:lang w:val="pt_PT" w:bidi="pt_PT"/>
        </w:rPr>
        <w:t xml:space="preserve"> é um lugar onde você pode encontrar água no deserto. O deserto geralmente é um lugar seco sem água, mas ocasionalmente haverá um oásis onde há fontes naturais de água.</w:t>
      </w:r>
    </w:p>
    <w:p>
      <w:pPr/>
      <w:r>
        <w:rPr>
          <w:lang w:val="pt_PT" w:bidi="pt_PT"/>
        </w:rPr>
      </w:r>
      <w:r>
        <w:rPr>
          <w:lang w:val="pt_PT" w:bidi="pt_PT"/>
        </w:rPr>
        <w:t>Timna e Oolibama são os mesmos nomes que mulheres na família de Esaú. Essas podem ser as mesmas mulheres, mas elas podem ser mulheres diferentes.</w:t>
      </w:r>
    </w:p>
    <w:p>
      <w:pPr/>
      <w:r>
        <w:rPr>
          <w:lang w:val="pt_PT" w:bidi="pt_PT"/>
        </w:rPr>
      </w:r>
      <w:r>
        <w:rPr>
          <w:lang w:val="pt_PT" w:bidi="pt_PT"/>
        </w:rPr>
        <w:t xml:space="preserve">Cada homem listado se tornou um líder de </w:t>
      </w:r>
      <w:r>
        <w:rPr>
          <w:b/>
          <w:lang w:val="pt_PT" w:bidi="pt_PT"/>
        </w:rPr>
        <w:t>clã</w:t>
      </w:r>
      <w:r>
        <w:rPr>
          <w:lang w:val="pt_PT" w:bidi="pt_PT"/>
        </w:rPr>
        <w:t xml:space="preserve">. Isso significa que seus descendentes olhavam para ele como seu </w:t>
      </w:r>
      <w:r>
        <w:rPr>
          <w:b/>
          <w:lang w:val="pt_PT" w:bidi="pt_PT"/>
        </w:rPr>
        <w:t>ancestral</w:t>
      </w:r>
      <w:r>
        <w:rPr>
          <w:lang w:val="pt_PT" w:bidi="pt_PT"/>
        </w:rPr>
        <w:t xml:space="preserve"> fundador. Todos esses clãs formaram a tribo horita de pessoas que viveram na região de Seir.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36:20–30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77">
        <w:r>
          <w:rPr>
            <w:lang w:val="pt_PT" w:bidi="pt_PT"/>
          </w:rPr>
          <w:rPr>
            <w:color w:val="0000EE"/>
            <w:u w:val="single"/>
          </w:rPr>
          <w:t>Ouvir e Sentir</w:t>
        </w:r>
      </w:hyperlink>
      <w:r>
        <w:rPr>
          <w:lang w:val="pt_PT" w:bidi="pt_PT"/>
        </w:rPr>
        <w:t xml:space="preserve"> (428 KB)</w:t>
      </w:r>
      <w:r>
        <w:rPr>
          <w:lang w:val="pt_PT" w:bidi="pt_PT"/>
        </w:rPr>
      </w:r>
    </w:p>
    <w:p>
      <w:pPr>
        <w:pStyle w:val="ListBullet"/>
        <w:spacing w:line="240" w:lineRule="auto"/>
        <w:ind w:left="720"/>
      </w:pPr>
      <w:r>
        <w:rPr>
          <w:lang w:val="pt_PT" w:bidi="pt_PT"/>
        </w:rPr>
      </w:r>
      <w:hyperlink r:id="rId378">
        <w:r>
          <w:rPr>
            <w:lang w:val="pt_PT" w:bidi="pt_PT"/>
          </w:rPr>
          <w:rPr>
            <w:color w:val="0000EE"/>
            <w:u w:val="single"/>
          </w:rPr>
          <w:t>Preparando o Cenário</w:t>
        </w:r>
      </w:hyperlink>
      <w:r>
        <w:rPr>
          <w:lang w:val="pt_PT" w:bidi="pt_PT"/>
        </w:rPr>
        <w:t xml:space="preserve"> (2.1 MB)</w:t>
      </w:r>
      <w:r>
        <w:rPr>
          <w:lang w:val="pt_PT" w:bidi="pt_PT"/>
        </w:rPr>
      </w:r>
    </w:p>
    <w:p>
      <w:pPr>
        <w:pStyle w:val="ListBullet"/>
        <w:spacing w:line="240" w:lineRule="auto"/>
        <w:ind w:left="720"/>
      </w:pPr>
      <w:r>
        <w:rPr>
          <w:lang w:val="pt_PT" w:bidi="pt_PT"/>
        </w:rPr>
      </w:r>
      <w:hyperlink r:id="rId379">
        <w:r>
          <w:rPr>
            <w:lang w:val="pt_PT" w:bidi="pt_PT"/>
          </w:rPr>
          <w:rPr>
            <w:color w:val="0000EE"/>
            <w:u w:val="single"/>
          </w:rPr>
          <w:t>Identificando as Cenas</w:t>
        </w:r>
      </w:hyperlink>
      <w:r>
        <w:rPr>
          <w:lang w:val="pt_PT" w:bidi="pt_PT"/>
        </w:rPr>
        <w:t xml:space="preserve"> (1.6 MB)</w:t>
      </w:r>
      <w:r>
        <w:rPr>
          <w:lang w:val="pt_PT" w:bidi="pt_PT"/>
        </w:rPr>
      </w:r>
    </w:p>
    <w:p>
      <w:pPr>
        <w:pStyle w:val="ListBullet"/>
        <w:spacing w:line="240" w:lineRule="auto"/>
        <w:ind w:left="720"/>
      </w:pPr>
      <w:r>
        <w:rPr>
          <w:lang w:val="pt_PT" w:bidi="pt_PT"/>
        </w:rPr>
      </w:r>
      <w:hyperlink r:id="rId380">
        <w:r>
          <w:rPr>
            <w:lang w:val="pt_PT" w:bidi="pt_PT"/>
          </w:rPr>
          <w:rPr>
            <w:color w:val="0000EE"/>
            <w:u w:val="single"/>
          </w:rPr>
          <w:t>Incorporando o Texto</w:t>
        </w:r>
      </w:hyperlink>
      <w:r>
        <w:rPr>
          <w:lang w:val="pt_PT" w:bidi="pt_PT"/>
        </w:rPr>
        <w:t xml:space="preserve"> (1.6 MB)</w:t>
      </w:r>
      <w:r>
        <w:rPr>
          <w:lang w:val="pt_PT" w:bidi="pt_PT"/>
        </w:rPr>
      </w:r>
    </w:p>
    <w:p>
      <w:pPr>
        <w:pStyle w:val="ListBullet"/>
        <w:spacing w:line="240" w:lineRule="auto"/>
        <w:ind w:left="720"/>
      </w:pPr>
      <w:r>
        <w:rPr>
          <w:lang w:val="pt_PT" w:bidi="pt_PT"/>
        </w:rPr>
      </w:r>
      <w:hyperlink r:id="rId381">
        <w:r>
          <w:rPr>
            <w:lang w:val="pt_PT" w:bidi="pt_PT"/>
          </w:rPr>
          <w:rPr>
            <w:color w:val="0000EE"/>
            <w:u w:val="single"/>
          </w:rPr>
          <w:t>Preenchendo as Lacunas</w:t>
        </w:r>
      </w:hyperlink>
      <w:r>
        <w:rPr>
          <w:lang w:val="pt_PT" w:bidi="pt_PT"/>
        </w:rPr>
        <w:t xml:space="preserve"> (1.4 MB)</w:t>
      </w:r>
      <w:r>
        <w:rPr>
          <w:lang w:val="pt_PT" w:bidi="pt_PT"/>
        </w:rPr>
      </w:r>
    </w:p>
    <w:p>
      <w:pPr>
        <w:pStyle w:val="ListBullet"/>
        <w:spacing w:line="240" w:lineRule="auto"/>
        <w:ind w:left="720"/>
      </w:pPr>
      <w:r>
        <w:rPr>
          <w:lang w:val="pt_PT" w:bidi="pt_PT"/>
        </w:rPr>
      </w:r>
      <w:hyperlink r:id="rId382">
        <w:r>
          <w:rPr>
            <w:lang w:val="pt_PT" w:bidi="pt_PT"/>
          </w:rPr>
          <w:rPr>
            <w:color w:val="0000EE"/>
            <w:u w:val="single"/>
          </w:rPr>
          <w:t>Falando a Palavra</w:t>
        </w:r>
      </w:hyperlink>
      <w:r>
        <w:rPr>
          <w:lang w:val="pt_PT" w:bidi="pt_PT"/>
        </w:rPr>
        <w:t xml:space="preserve"> (919 KB)</w:t>
      </w:r>
      <w:r>
        <w:rPr>
          <w:lang w:val="pt_PT" w:bidi="pt_PT"/>
        </w:rPr>
      </w:r>
      <w:r>
        <w:rPr>
          <w:lang w:val="pt_PT" w:bidi="pt_PT"/>
        </w:rPr>
      </w:r>
      <w:r>
        <w:rPr>
          <w:lang w:val="pt_PT" w:bidi="pt_PT"/>
        </w:rPr>
      </w:r>
    </w:p>
    <w:p>
      <w:pPr/>
      <w:r>
        <w:rPr>
          <w:lang w:val="pt_PT" w:bidi="pt_PT"/>
        </w:rPr>
      </w:r>
    </w:p>
    <w:p>
      <w:pPr>
        <w:pStyle w:val="Heading2"/>
      </w:pPr>
      <w:r>
        <w:rPr>
          <w:lang w:val="pt_PT" w:bidi="pt_PT"/>
        </w:rPr>
        <w:t>Gênesis 36:31–43</w:t>
      </w:r>
      <w:r>
        <w:rPr>
          <w:lang w:val="pt_PT" w:bidi="pt_PT"/>
        </w:rPr>
      </w:r>
    </w:p>
    <w:p>
      <w:pPr>
        <w:pStyle w:val="Heading3"/>
      </w:pPr>
      <w:r>
        <w:rPr>
          <w:lang w:val="pt_PT" w:bidi="pt_PT"/>
        </w:rPr>
        <w:t>Ouvir e Sentir</w:t>
      </w:r>
    </w:p>
    <w:p>
      <w:pPr/>
      <w:r>
        <w:rPr>
          <w:lang w:val="pt_PT" w:bidi="pt_PT"/>
        </w:rPr>
      </w:r>
      <w:r>
        <w:rPr>
          <w:lang w:val="pt_PT" w:bidi="pt_PT"/>
        </w:rPr>
        <w:t>Ouça Gênesis 36:31–43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termina a seção sobre Edom e os descendentes de Esaú. Essa passagem lista os reis ou governantes de Edom. Os reis governaram sobre Edom antes dos descendentes de Jacó que são chamados de israelitas terem reis para governar sobre eles.</w:t>
      </w:r>
    </w:p>
    <w:p>
      <w:pPr/>
      <w:r>
        <w:rPr>
          <w:lang w:val="pt_PT" w:bidi="pt_PT"/>
        </w:rPr>
      </w:r>
      <w:r>
        <w:rPr>
          <w:lang w:val="pt_PT" w:bidi="pt_PT"/>
        </w:rPr>
        <w:t>Essa é uma lista de oito reis de Edom. Cada rei seguiu o rei anterior em sucessão.</w:t>
      </w:r>
    </w:p>
    <w:p>
      <w:pPr/>
      <w:r>
        <w:rPr>
          <w:lang w:val="pt_PT" w:bidi="pt_PT"/>
        </w:rPr>
      </w:r>
      <w:r>
        <w:rPr>
          <w:lang w:val="pt_PT" w:bidi="pt_PT"/>
        </w:rPr>
        <w:t>Aparentemente, os reis de Edom foram eleitos. Cada rei é listado, seu pai é listado e seu lugar de nascimento ou onde ele veio é listado. O rei não é filho do rei anterior. Geralmente quando há reis, a realeza passa de pai para filho. Nessa passagem, cada rei é de um lugar diferente com um pai diferente. Isso implica que os reis foram escolhidos ou eleitos. Uma vez que um rei era escolhido, ele geralmente reinaria até que morresse. Parece que cada rei governou da área onde esse rei nasceu.</w:t>
      </w:r>
    </w:p>
    <w:p>
      <w:pPr/>
      <w:r>
        <w:rPr>
          <w:lang w:val="pt_PT" w:bidi="pt_PT"/>
        </w:rPr>
      </w:r>
      <w:r>
        <w:rPr>
          <w:lang w:val="pt_PT" w:bidi="pt_PT"/>
        </w:rPr>
        <w:t>Pare e discuta: quando um governante morre em sua cultura, como o próximo governante é selecionado? Como a liderança passa para a próxima geração?</w:t>
      </w:r>
    </w:p>
    <w:p>
      <w:pPr/>
      <w:r>
        <w:rPr>
          <w:lang w:val="pt_PT" w:bidi="pt_PT"/>
        </w:rPr>
      </w:r>
      <w:r>
        <w:rPr>
          <w:lang w:val="pt_PT" w:bidi="pt_PT"/>
        </w:rPr>
        <w:t>O rei Jobab era de Bozra. Bozra era uma cidade importante em Edom.</w:t>
      </w:r>
    </w:p>
    <w:p>
      <w:pPr/>
      <w:r>
        <w:rPr>
          <w:lang w:val="pt_PT" w:bidi="pt_PT"/>
        </w:rPr>
      </w:r>
      <w:r>
        <w:rPr>
          <w:lang w:val="pt_PT" w:bidi="pt_PT"/>
        </w:rPr>
        <w:t>Mostre o mapa com a cidade de Bozra marcada. Você se referirá a esse mapa várias vezes para localizar os nomes dos lugares mencionados enquanto você trabalha durante a passagem.</w:t>
      </w:r>
    </w:p>
    <w:p>
      <w:pPr/>
      <w:r>
        <w:rPr>
          <w:lang w:val="pt_PT" w:bidi="pt_PT"/>
        </w:rPr>
      </w:r>
      <w:r>
        <w:rPr>
          <w:lang w:val="pt_PT" w:bidi="pt_PT"/>
        </w:rPr>
        <w:t>O rei Husã era da terra dos timanitas. Os timanitas viveram no sul de Edom.</w:t>
      </w:r>
    </w:p>
    <w:p>
      <w:pPr/>
      <w:r>
        <w:rPr>
          <w:lang w:val="pt_PT" w:bidi="pt_PT"/>
        </w:rPr>
      </w:r>
      <w:r>
        <w:rPr>
          <w:lang w:val="pt_PT" w:bidi="pt_PT"/>
        </w:rPr>
        <w:t>Mostre o mapa com Edom e Seir marcados.</w:t>
      </w:r>
    </w:p>
    <w:p>
      <w:pPr/>
      <w:r>
        <w:rPr>
          <w:lang w:val="pt_PT" w:bidi="pt_PT"/>
        </w:rPr>
      </w:r>
      <w:r>
        <w:rPr>
          <w:lang w:val="pt_PT" w:bidi="pt_PT"/>
        </w:rPr>
        <w:t>Há dois reis chamados Hadad. Esses são homens diferentes de cidades diferentes, mas com o mesmo nome.</w:t>
      </w:r>
    </w:p>
    <w:p>
      <w:pPr/>
      <w:r>
        <w:rPr>
          <w:lang w:val="pt_PT" w:bidi="pt_PT"/>
        </w:rPr>
      </w:r>
      <w:r>
        <w:rPr>
          <w:lang w:val="pt_PT" w:bidi="pt_PT"/>
        </w:rPr>
        <w:t>O primeiro rei Hadad era o rei que derrotou os midianitas na terra de Moabe. Midiã era um dos filhos de Abraão, nascido depois que Sara morreu e Abraão se casou com Quetura. Isso significa que os midianitas e edomitas eram primos. Dessa passagem, parece que os midianitas foram para Moabe para atacar as pessoas lá. O rei Hadad viajou de Edom para lutar contra os midianitas na terra de Moabe.</w:t>
      </w:r>
    </w:p>
    <w:p>
      <w:pPr/>
      <w:r>
        <w:rPr>
          <w:lang w:val="pt_PT" w:bidi="pt_PT"/>
        </w:rPr>
      </w:r>
      <w:r>
        <w:rPr>
          <w:lang w:val="pt_PT" w:bidi="pt_PT"/>
        </w:rPr>
        <w:t>Mostre o mapa com as áreas de Moabe, Edom e Midiã marcados.</w:t>
      </w:r>
    </w:p>
    <w:p>
      <w:pPr/>
      <w:r>
        <w:rPr>
          <w:lang w:val="pt_PT" w:bidi="pt_PT"/>
        </w:rPr>
      </w:r>
      <w:r>
        <w:rPr>
          <w:lang w:val="pt_PT" w:bidi="pt_PT"/>
        </w:rPr>
        <w:t>O rei Shaul era da cidade de Reobote-no-rio. Não sabemos qual rio era esse. Alguns pensaram que pode ser o rio Eufrates, que está no país atual do Iraque. Isso é longe demais de Edom para o rei governar sobre Edom. Portanto, essa cidade e rio estão localizados em algum lugar da terra de Edom.</w:t>
      </w:r>
    </w:p>
    <w:p>
      <w:pPr/>
      <w:r>
        <w:rPr>
          <w:lang w:val="pt_PT" w:bidi="pt_PT"/>
        </w:rPr>
      </w:r>
      <w:r>
        <w:rPr>
          <w:lang w:val="pt_PT" w:bidi="pt_PT"/>
        </w:rPr>
        <w:t>Apenas uma esposa ou rainha é mencionada. Ela é a esposa do segundo rei Hadad. Seu pai e avô são listados com ela.</w:t>
      </w:r>
    </w:p>
    <w:p>
      <w:pPr/>
      <w:r>
        <w:rPr>
          <w:lang w:val="pt_PT" w:bidi="pt_PT"/>
        </w:rPr>
      </w:r>
      <w:r>
        <w:rPr>
          <w:lang w:val="pt_PT" w:bidi="pt_PT"/>
        </w:rPr>
        <w:t>Pare e discuta: quando o pai e avô de uma mulher seriam listados com seu nome em sua cultura? Qual seria o significado?</w:t>
      </w:r>
    </w:p>
    <w:p>
      <w:pPr/>
      <w:r>
        <w:rPr>
          <w:lang w:val="pt_PT" w:bidi="pt_PT"/>
        </w:rPr>
      </w:r>
      <w:r>
        <w:rPr>
          <w:lang w:val="pt_PT" w:bidi="pt_PT"/>
        </w:rPr>
        <w:t>Os outros reis governaram de suas cidades. Não sabemos a localização exata dessas cidades hoje.</w:t>
      </w:r>
    </w:p>
    <w:p>
      <w:pPr/>
      <w:r>
        <w:rPr>
          <w:lang w:val="pt_PT" w:bidi="pt_PT"/>
        </w:rPr>
      </w:r>
      <w:r>
        <w:rPr>
          <w:lang w:val="pt_PT" w:bidi="pt_PT"/>
        </w:rPr>
        <w:t>No final dessa passagem, o escritor retorna a Esaú e lista os líderes de clã que são descendentes de Esaú. Eles viveram em lugares que foram nomeados para eles. O clã também era nomeado depois do primeiro chefe. Algumas traduções usam chefe e algumas usam líder de clã. É a mesma pessoa. É interessante que a lista inclui os nomes de Timna, que era uma concubina do filho de Esaú, Elifaz, e Oolibama, que era a esposa de Esaú. Apenas 4 dos nomes nessa lista estavam na lista anterior de descendentes de Esaú. Esses nomes poderiam se referir a chefes de clã que vieram depois daqueles na primeira lista.</w:t>
      </w:r>
    </w:p>
    <w:p>
      <w:pPr/>
      <w:r>
        <w:rPr>
          <w:lang w:val="pt_PT" w:bidi="pt_PT"/>
        </w:rPr>
      </w:r>
      <w:r>
        <w:rPr>
          <w:lang w:val="pt_PT" w:bidi="pt_PT"/>
        </w:rPr>
        <w:t>Pare e discuta: falem sobre como sua área era estabelecida por sua tribo. Volte para seu ancestral comum. Como as pessoas desenvolveram clãs? De onde os nomes das aldeias e distritos em sua área vêm?</w:t>
      </w:r>
    </w:p>
    <w:p>
      <w:pPr/>
      <w:r>
        <w:rPr>
          <w:lang w:val="pt_PT" w:bidi="pt_PT"/>
        </w:rPr>
      </w:r>
      <w:r>
        <w:rPr>
          <w:lang w:val="pt_PT" w:bidi="pt_PT"/>
        </w:rPr>
        <w:t>A primeira parte dessa passagem fala sobre os reis. Essa última parte fala sobre líderes de clã. Os reis governariam sobre toda a área. O líder de clã governaria sobre seu clã. Um clã é um grupo de famílias com um ancestral comum. Os líderes de clãs eram todos descendentes de Esaú. Não sabemos se os reis também eram descendentes de Esaú.</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a lista dos 8 reis de Edom.</w:t>
      </w:r>
    </w:p>
    <w:p>
      <w:pPr/>
      <w:r>
        <w:rPr>
          <w:lang w:val="pt_PT" w:bidi="pt_PT"/>
        </w:rPr>
      </w:r>
      <w:r>
        <w:rPr>
          <w:b/>
          <w:lang w:val="pt_PT" w:bidi="pt_PT"/>
        </w:rPr>
        <w:t>Segunda cena:</w:t>
      </w:r>
      <w:r>
        <w:rPr>
          <w:lang w:val="pt_PT" w:bidi="pt_PT"/>
        </w:rPr>
        <w:t xml:space="preserve"> a listagem final dos clãs e seus chefes que são descendentes de Esaú.</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 lista de 8 reis</w:t>
      </w:r>
    </w:p>
    <w:p>
      <w:pPr>
        <w:pStyle w:val="ListBullet"/>
        <w:spacing w:line="240" w:lineRule="auto"/>
        <w:ind w:left="720"/>
      </w:pPr>
      <w:r>
        <w:rPr>
          <w:lang w:val="pt_PT" w:bidi="pt_PT"/>
        </w:rPr>
      </w:r>
      <w:r>
        <w:rPr>
          <w:lang w:val="pt_PT" w:bidi="pt_PT"/>
        </w:rPr>
        <w:t>A lista de 11 líderes de clã dos edomitas. Os edomitas são descendentes de Esaú.</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você tem a transferência ordenada de poder de um rei para o próximo rei. Há 8 reis na lista.</w:t>
      </w:r>
    </w:p>
    <w:p>
      <w:pPr/>
      <w:r>
        <w:rPr>
          <w:lang w:val="pt_PT" w:bidi="pt_PT"/>
        </w:rPr>
      </w:r>
      <w:r>
        <w:rPr>
          <w:lang w:val="pt_PT" w:bidi="pt_PT"/>
        </w:rPr>
        <w:t>O primeiro rei Hadad derrotou os midianitas em Moabe</w:t>
      </w:r>
    </w:p>
    <w:p>
      <w:pPr/>
      <w:r>
        <w:rPr>
          <w:lang w:val="pt_PT" w:bidi="pt_PT"/>
        </w:rPr>
      </w:r>
      <w:r>
        <w:rPr>
          <w:lang w:val="pt_PT" w:bidi="pt_PT"/>
        </w:rPr>
        <w:t>O segundo rei Hadad também inclui sua esposa e o nome de seu pai e avô.</w:t>
      </w:r>
    </w:p>
    <w:p>
      <w:pPr/>
      <w:r>
        <w:rPr>
          <w:lang w:val="pt_PT" w:bidi="pt_PT"/>
        </w:rPr>
      </w:r>
      <w:r>
        <w:rPr>
          <w:lang w:val="pt_PT" w:bidi="pt_PT"/>
        </w:rPr>
        <w:t>A linha do tempo para esses reis não é fornecida. Não sabemos quando o primeiro rei começou a governar. Sabemos que esses reis governaram sobre Edom antes de os israelitas terem um rei. Os reis foram eleitos ou escolhidos em vez de herdar o trono de seu pai.</w:t>
      </w:r>
    </w:p>
    <w:p>
      <w:pPr/>
      <w:r>
        <w:rPr>
          <w:lang w:val="pt_PT" w:bidi="pt_PT"/>
        </w:rPr>
      </w:r>
      <w:r>
        <w:rPr>
          <w:lang w:val="pt_PT" w:bidi="pt_PT"/>
        </w:rPr>
        <w:t>Na cena dois, os descendentes de Esaú que se tornaram líderes de clã são listados. Temos 11 nomes, incluindo duas mulheres.</w:t>
      </w:r>
    </w:p>
    <w:p>
      <w:pPr/>
      <w:r>
        <w:rPr>
          <w:lang w:val="pt_PT" w:bidi="pt_PT"/>
        </w:rPr>
      </w:r>
      <w:r>
        <w:rPr>
          <w:lang w:val="pt_PT" w:bidi="pt_PT"/>
        </w:rPr>
        <w:t>Os líderes de clã ou descendentes de Esaú são listados. Esses não são os mesmos nomes que na primeira lista. Dos 11 nomes, 4 são da primeira lista. Duas esposas são incluídas na lista. A área onde essas pessoas viviam é nomeada depois delas. O clã tomou seu nome. Todos esses clãs formaram a tribo de edomitas.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A lista de 8 reis</w:t>
      </w:r>
    </w:p>
    <w:p>
      <w:pPr>
        <w:pStyle w:val="ListBullet"/>
        <w:spacing w:line="240" w:lineRule="auto"/>
        <w:ind w:left="720"/>
      </w:pPr>
      <w:r>
        <w:rPr>
          <w:lang w:val="pt_PT" w:bidi="pt_PT"/>
        </w:rPr>
      </w:r>
      <w:r>
        <w:rPr>
          <w:lang w:val="pt_PT" w:bidi="pt_PT"/>
        </w:rPr>
        <w:t xml:space="preserve">A lista de 11 líderes de clã dos edomitas. </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um, cada rei é selecionado e governa de sua cidade.</w:t>
      </w:r>
    </w:p>
    <w:p>
      <w:pPr/>
      <w:r>
        <w:rPr>
          <w:lang w:val="pt_PT" w:bidi="pt_PT"/>
        </w:rPr>
      </w:r>
      <w:r>
        <w:rPr>
          <w:lang w:val="pt_PT" w:bidi="pt_PT"/>
        </w:rPr>
        <w:t>Pergunte a cada rei: “Como vocês se sentem sobre ser rei dos edomitas?”. Você pode ouvir: “Estou honrado por ser escolhido. Tentarei governar com sabedoria”. Ou: “é a vez de minha aldeia de ter um rei. Acho que faremos bem”. Ou: “Gostaria que meu filho pudesse me seguir. Mas nosso caminho é eleger um novo rei de outra aldeia”. Reinicie a encenação.</w:t>
      </w:r>
    </w:p>
    <w:p>
      <w:pPr/>
      <w:r>
        <w:rPr>
          <w:lang w:val="pt_PT" w:bidi="pt_PT"/>
        </w:rPr>
      </w:r>
      <w:r>
        <w:rPr>
          <w:lang w:val="pt_PT" w:bidi="pt_PT"/>
        </w:rPr>
        <w:t>O primeiro rei Hadad vai para Moabe para lutar contra os midianitas.</w:t>
      </w:r>
    </w:p>
    <w:p>
      <w:pPr/>
      <w:r>
        <w:rPr>
          <w:lang w:val="pt_PT" w:bidi="pt_PT"/>
        </w:rPr>
      </w:r>
      <w:r>
        <w:rPr>
          <w:lang w:val="pt_PT" w:bidi="pt_PT"/>
        </w:rPr>
        <w:t>Pergunte ao rei Hadad: “Por que você está em Moabe? Por que você deixou Edom para lutar contra os midianitas? Como vocês se sentem sobre lutar contra seus primos?”. Você pode ouvir: “Os midianitas são meus inimigos também. Eles viajaram por minha terra para chegar a Moabe. Tenho que pará-los aqui ou eles nos atacarão também. Eles não estão agindo como primos. Eles nos atacarão. Devemos nos defender”. Reinicie a encenação.</w:t>
      </w:r>
    </w:p>
    <w:p>
      <w:pPr/>
      <w:r>
        <w:rPr>
          <w:lang w:val="pt_PT" w:bidi="pt_PT"/>
        </w:rPr>
      </w:r>
      <w:r>
        <w:rPr>
          <w:lang w:val="pt_PT" w:bidi="pt_PT"/>
        </w:rPr>
        <w:t>O segundo rei Hadad vem para governar com sua esposa Meetabel.</w:t>
      </w:r>
    </w:p>
    <w:p>
      <w:pPr/>
      <w:r>
        <w:rPr>
          <w:lang w:val="pt_PT" w:bidi="pt_PT"/>
        </w:rPr>
      </w:r>
      <w:r>
        <w:rPr>
          <w:lang w:val="pt_PT" w:bidi="pt_PT"/>
        </w:rPr>
        <w:t>Pergunte a Meetabel: “Como seu pai e avô estão se sentindo agora que você é rainha?”. Você pode ouvir: “Eles estão felizes. Serei uma boa rainha. Ajudarei meu marido a governar sobre essa área”. Reinicie a encenação.</w:t>
      </w:r>
    </w:p>
    <w:p>
      <w:pPr/>
      <w:r>
        <w:rPr>
          <w:lang w:val="pt_PT" w:bidi="pt_PT"/>
        </w:rPr>
      </w:r>
      <w:r>
        <w:rPr>
          <w:lang w:val="pt_PT" w:bidi="pt_PT"/>
        </w:rPr>
        <w:t>A cena 2 lista os 11 líderes de clã que descendem de Esaú. Peça a alguém que se ponha em pé para representar cada líder de clã. Ou você pode usar brinquedos ou objetos para representar cada líder. Desenhe um mapa de Edom e coloque cada líder em um lugar diferente. Isso é para demonstrar como os clãs cresceram e ocuparam a terra de Edom.</w:t>
      </w:r>
    </w:p>
    <w:p>
      <w:pPr/>
      <w:r>
        <w:rPr>
          <w:lang w:val="pt_PT" w:bidi="pt_PT"/>
        </w:rPr>
      </w:r>
      <w:r>
        <w:rPr>
          <w:lang w:val="pt_PT" w:bidi="pt_PT"/>
        </w:rPr>
        <w:t>Pergunte a diferentes líderes de clã: “Como vocês se sentem sobre essa área para seu clã?”. Você pode ouvir: “Gosto dessa área. Há grama suficiente para os animais e água suficiente. Podemos prosperar aqui. Estou feliz por termos essa área”. Ou: “Isso é bom e meus parentes estão perto o suficiente para ajudar se alguém nos atacar”. Pergunte aos líderes de clã: “O que vocês pensam de seu ancestral, Esaú?”. Você pode ouvir: “Ele era um grande homem. Ele veio aqui e tomou essa terra para nós. Esaú nos ensinou muitas coisas. Esaú era um bom homem”.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Essa é a lista de reis de Edom. Um </w:t>
      </w:r>
      <w:r>
        <w:rPr>
          <w:b/>
          <w:lang w:val="pt_PT" w:bidi="pt_PT"/>
        </w:rPr>
        <w:t>rei</w:t>
      </w:r>
      <w:r>
        <w:rPr>
          <w:lang w:val="pt_PT" w:bidi="pt_PT"/>
        </w:rPr>
        <w:t xml:space="preserve"> governava sobre toda a terra. Parece que esses reis foram escolhidos e não herdaram do pai como acontece na maioria dos lugares com reis. Cada rei tem seu pai nomeado e o nome da cidade onde ele governava. O rei vivia nessa cidade, mas governava todo Edom.</w:t>
      </w:r>
    </w:p>
    <w:p>
      <w:pPr/>
      <w:r>
        <w:rPr>
          <w:lang w:val="pt_PT" w:bidi="pt_PT"/>
        </w:rPr>
      </w:r>
      <w:r>
        <w:rPr>
          <w:lang w:val="pt_PT" w:bidi="pt_PT"/>
        </w:rPr>
        <w:t>O primeiro rei Hadad lutou e derrotou os midianitas na terra de Moabe. Os midianitas são descendentes de Abraão e, portanto, parentes dos edomitas. A passagem não menciona esse relacionamento. Os midianitas aparecerão novamente nas Escrituras. Moabe é o nome de uma região como Edom é o nome de uma região. Moabe aparecerá novamente muitas vezes nas Escrituras.</w:t>
      </w:r>
    </w:p>
    <w:p>
      <w:pPr/>
      <w:r>
        <w:rPr>
          <w:lang w:val="pt_PT" w:bidi="pt_PT"/>
        </w:rPr>
      </w:r>
      <w:r>
        <w:rPr>
          <w:lang w:val="pt_PT" w:bidi="pt_PT"/>
        </w:rPr>
        <w:t>A esposa do segundo rei Hadad, Meetabel, tem seu pai e avô listados. O avô provavelmente seria o pai de seu pai. Use os títulos de parentesco apropriados para descrever esse relacionamento.</w:t>
      </w:r>
    </w:p>
    <w:p>
      <w:pPr/>
      <w:r>
        <w:rPr>
          <w:lang w:val="pt_PT" w:bidi="pt_PT"/>
        </w:rPr>
      </w:r>
      <w:r>
        <w:rPr>
          <w:lang w:val="pt_PT" w:bidi="pt_PT"/>
        </w:rPr>
        <w:t xml:space="preserve">Os descendentes de Esaú que se tornaram líderes de </w:t>
      </w:r>
      <w:r>
        <w:rPr>
          <w:b/>
          <w:lang w:val="pt_PT" w:bidi="pt_PT"/>
        </w:rPr>
        <w:t>clã</w:t>
      </w:r>
      <w:r>
        <w:rPr>
          <w:lang w:val="pt_PT" w:bidi="pt_PT"/>
        </w:rPr>
        <w:t xml:space="preserve"> são listados. A passagem não explica por que os nomes são diferentes da primeira lista. 4 dos nomes são repetidos. Timna é a concubina de Elifaz, filho de Esaú. Oolibama é uma das esposas de Esaú. Os nomes desses líderes de clã também se tornaram o nome da área onde o clã estava localizado. Um clã é uma coleção de famílias com um ancestral comum. Vários clãs formariam uma tribo. Várias tribos formariam uma nação.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36:31–43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83">
        <w:r>
          <w:rPr>
            <w:lang w:val="pt_PT" w:bidi="pt_PT"/>
          </w:rPr>
          <w:rPr>
            <w:color w:val="0000EE"/>
            <w:u w:val="single"/>
          </w:rPr>
          <w:t>Ouvir e Sentir</w:t>
        </w:r>
      </w:hyperlink>
      <w:r>
        <w:rPr>
          <w:lang w:val="pt_PT" w:bidi="pt_PT"/>
        </w:rPr>
        <w:t xml:space="preserve"> (558 KB)</w:t>
      </w:r>
      <w:r>
        <w:rPr>
          <w:lang w:val="pt_PT" w:bidi="pt_PT"/>
        </w:rPr>
      </w:r>
    </w:p>
    <w:p>
      <w:pPr>
        <w:pStyle w:val="ListBullet"/>
        <w:spacing w:line="240" w:lineRule="auto"/>
        <w:ind w:left="720"/>
      </w:pPr>
      <w:r>
        <w:rPr>
          <w:lang w:val="pt_PT" w:bidi="pt_PT"/>
        </w:rPr>
      </w:r>
      <w:hyperlink r:id="rId384">
        <w:r>
          <w:rPr>
            <w:lang w:val="pt_PT" w:bidi="pt_PT"/>
          </w:rPr>
          <w:rPr>
            <w:color w:val="0000EE"/>
            <w:u w:val="single"/>
          </w:rPr>
          <w:t>Preparando o Cenário</w:t>
        </w:r>
      </w:hyperlink>
      <w:r>
        <w:rPr>
          <w:lang w:val="pt_PT" w:bidi="pt_PT"/>
        </w:rPr>
        <w:t xml:space="preserve"> (3.4 MB)</w:t>
      </w:r>
      <w:r>
        <w:rPr>
          <w:lang w:val="pt_PT" w:bidi="pt_PT"/>
        </w:rPr>
      </w:r>
    </w:p>
    <w:p>
      <w:pPr>
        <w:pStyle w:val="ListBullet"/>
        <w:spacing w:line="240" w:lineRule="auto"/>
        <w:ind w:left="720"/>
      </w:pPr>
      <w:r>
        <w:rPr>
          <w:lang w:val="pt_PT" w:bidi="pt_PT"/>
        </w:rPr>
      </w:r>
      <w:hyperlink r:id="rId385">
        <w:r>
          <w:rPr>
            <w:lang w:val="pt_PT" w:bidi="pt_PT"/>
          </w:rPr>
          <w:rPr>
            <w:color w:val="0000EE"/>
            <w:u w:val="single"/>
          </w:rPr>
          <w:t>Identificando as Cenas</w:t>
        </w:r>
      </w:hyperlink>
      <w:r>
        <w:rPr>
          <w:lang w:val="pt_PT" w:bidi="pt_PT"/>
        </w:rPr>
        <w:t xml:space="preserve"> (1.5 MB)</w:t>
      </w:r>
      <w:r>
        <w:rPr>
          <w:lang w:val="pt_PT" w:bidi="pt_PT"/>
        </w:rPr>
      </w:r>
    </w:p>
    <w:p>
      <w:pPr>
        <w:pStyle w:val="ListBullet"/>
        <w:spacing w:line="240" w:lineRule="auto"/>
        <w:ind w:left="720"/>
      </w:pPr>
      <w:r>
        <w:rPr>
          <w:lang w:val="pt_PT" w:bidi="pt_PT"/>
        </w:rPr>
      </w:r>
      <w:hyperlink r:id="rId386">
        <w:r>
          <w:rPr>
            <w:lang w:val="pt_PT" w:bidi="pt_PT"/>
          </w:rPr>
          <w:rPr>
            <w:color w:val="0000EE"/>
            <w:u w:val="single"/>
          </w:rPr>
          <w:t>Incorporando o Texto</w:t>
        </w:r>
      </w:hyperlink>
      <w:r>
        <w:rPr>
          <w:lang w:val="pt_PT" w:bidi="pt_PT"/>
        </w:rPr>
        <w:t xml:space="preserve"> (2.6 MB)</w:t>
      </w:r>
      <w:r>
        <w:rPr>
          <w:lang w:val="pt_PT" w:bidi="pt_PT"/>
        </w:rPr>
      </w:r>
    </w:p>
    <w:p>
      <w:pPr>
        <w:pStyle w:val="ListBullet"/>
        <w:spacing w:line="240" w:lineRule="auto"/>
        <w:ind w:left="720"/>
      </w:pPr>
      <w:r>
        <w:rPr>
          <w:lang w:val="pt_PT" w:bidi="pt_PT"/>
        </w:rPr>
      </w:r>
      <w:hyperlink r:id="rId387">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388">
        <w:r>
          <w:rPr>
            <w:lang w:val="pt_PT" w:bidi="pt_PT"/>
          </w:rPr>
          <w:rPr>
            <w:color w:val="0000EE"/>
            <w:u w:val="single"/>
          </w:rPr>
          <w:t>Falando a Palavra</w:t>
        </w:r>
      </w:hyperlink>
      <w:r>
        <w:rPr>
          <w:lang w:val="pt_PT" w:bidi="pt_PT"/>
        </w:rPr>
        <w:t xml:space="preserve"> (1.2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37:1–11</w:t>
      </w:r>
      <w:r>
        <w:rPr>
          <w:lang w:val="pt_PT" w:bidi="pt_PT"/>
        </w:rPr>
      </w:r>
    </w:p>
    <w:p>
      <w:pPr>
        <w:pStyle w:val="Heading3"/>
      </w:pPr>
      <w:r>
        <w:rPr>
          <w:lang w:val="pt_PT" w:bidi="pt_PT"/>
        </w:rPr>
        <w:t>Ouvir e Sentir</w:t>
      </w:r>
    </w:p>
    <w:p>
      <w:pPr/>
      <w:r>
        <w:rPr>
          <w:lang w:val="pt_PT" w:bidi="pt_PT"/>
        </w:rPr>
      </w:r>
      <w:r>
        <w:rPr>
          <w:lang w:val="pt_PT" w:bidi="pt_PT"/>
        </w:rPr>
        <w:t>Ouça Gênesis 37:1–11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começa o relato das gerações de Jacó. Como vimos antes, a palavra gerações tem significados diferentes. Aqui, a palavra gerações significa a história da família de Jacó. A palavra gerações nessa passagem não se refere a ancestrais ou listas de descendentes.</w:t>
      </w:r>
    </w:p>
    <w:p>
      <w:pPr/>
      <w:r>
        <w:rPr>
          <w:lang w:val="pt_PT" w:bidi="pt_PT"/>
        </w:rPr>
      </w:r>
      <w:r>
        <w:rPr>
          <w:lang w:val="pt_PT" w:bidi="pt_PT"/>
        </w:rPr>
        <w:t>A passagem das Escrituras muda a história de Esaú de volta para Jacó. Essa passagem começa uma história narrativa de Jacó e seus filhos. Jacó se estabeleceu na terra de Canaã. Isso significa que Jacó não pretendia se mudar novamente para outro lugar. Isaque, o pai de Jacó, havia passado uma estadia na terra de Canaã. Isso significa que Isaque não se estabeleceu lá, mas se mudou e viveu como um estrangeiro na terra. A história começa contrastando Jacó e Isaque.</w:t>
      </w:r>
    </w:p>
    <w:p>
      <w:pPr/>
      <w:r>
        <w:rPr>
          <w:lang w:val="pt_PT" w:bidi="pt_PT"/>
        </w:rPr>
      </w:r>
      <w:r>
        <w:rPr>
          <w:lang w:val="pt_PT" w:bidi="pt_PT"/>
        </w:rPr>
        <w:t>A passagem usa dois nomes para Jacó. Às vezes, a passagem o chama de Jacó. Outras vezes, a passagem o chama de Israel. Ambos os nomes, Jacó e Israel, se referem ao mesmo homem.</w:t>
      </w:r>
    </w:p>
    <w:p>
      <w:pPr/>
      <w:r>
        <w:rPr>
          <w:lang w:val="pt_PT" w:bidi="pt_PT"/>
        </w:rPr>
      </w:r>
      <w:r>
        <w:rPr>
          <w:lang w:val="pt_PT" w:bidi="pt_PT"/>
        </w:rPr>
        <w:t>Enquanto a história começa, aprendemos que José, o filho de Raquel, a esposa que Jacó amava, tem 17 anos. José é o décimo primeiro filho de Jacó. Ele é o segundo filho mais jovem. Isso significa que os outros 10 filhos de Jacó são todos adultos enquanto essa história começa. Apenas Benjamim, o filho mais jovem, é mais jovem do que José. José estava trabalhando como um pastor. Isso significa que José estava nos campos cuidando dos rebanhos de ovelhas e cabras. José trabalhou com seus quatro meio-irmãos, os filhos de Bila, a serva de Raquel e Zilpa, a serva de Léa. Os filhos de Bila eram Dã e Naftali. Os filhos de Zilpa eram Gad e Aser. Esses filhos também estavam fazendo algumas coisas que eram consideradas ruins e José relatou essas coisas a seu pai, Jacó.</w:t>
      </w:r>
    </w:p>
    <w:p>
      <w:pPr/>
      <w:r>
        <w:rPr>
          <w:lang w:val="pt_PT" w:bidi="pt_PT"/>
        </w:rPr>
      </w:r>
      <w:r>
        <w:rPr>
          <w:lang w:val="pt_PT" w:bidi="pt_PT"/>
        </w:rPr>
        <w:t>Pare e discuta: contem uma história sobre crianças se comportando mal ou fazendo algo que pode causar vergonha à família se for descoberto. Uma criança vai para os pais e diz o que as outras crianças estão fazendo. Como resultado, os pais punem as outras crianças por seu mau comportamento. Como essas crianças se sentem sobre a criança que foi e disse aos pais o que aconteceu?</w:t>
      </w:r>
    </w:p>
    <w:p>
      <w:pPr/>
      <w:r>
        <w:rPr>
          <w:lang w:val="pt_PT" w:bidi="pt_PT"/>
        </w:rPr>
      </w:r>
      <w:r>
        <w:rPr>
          <w:lang w:val="pt_PT" w:bidi="pt_PT"/>
        </w:rPr>
        <w:t>Jacó, também chamado Israel, amava José mais do que os outros filhos. José nasceu na velhice de Jacó. Não sabemos exatamente quão velho Jacó era quando José nasceu, mas José foi o décimo primeiro filho nascido. José nasceu enquanto Jacó vivia em Harã. Jacó amava Raquel, que era a mãe de José. Foi um longo tempo depois que José nasceu antes de Raquel ter seu segundo filho, Benjamim. Isso significa que José era a criança mais jovem ou bebê da família por um número de anos.</w:t>
      </w:r>
    </w:p>
    <w:p>
      <w:pPr/>
      <w:r>
        <w:rPr>
          <w:lang w:val="pt_PT" w:bidi="pt_PT"/>
        </w:rPr>
      </w:r>
      <w:r>
        <w:rPr>
          <w:lang w:val="pt_PT" w:bidi="pt_PT"/>
        </w:rPr>
        <w:t>Pare e discuta: em sua cultura, como o bebê da família ou a criança mais jovem é tratado? O que os irmãos e irmãs mais velhos pensam sobre essa criança mais jovem?</w:t>
      </w:r>
    </w:p>
    <w:p>
      <w:pPr/>
      <w:r>
        <w:rPr>
          <w:lang w:val="pt_PT" w:bidi="pt_PT"/>
        </w:rPr>
      </w:r>
      <w:r>
        <w:rPr>
          <w:lang w:val="pt_PT" w:bidi="pt_PT"/>
        </w:rPr>
        <w:t>Pare e discuta: quando um casal tem um filho depois de um longo tempo esperando por uma criança, o que acontece com essa criança? Como essa criança é tratada?</w:t>
      </w:r>
    </w:p>
    <w:p>
      <w:pPr/>
      <w:r>
        <w:rPr>
          <w:lang w:val="pt_PT" w:bidi="pt_PT"/>
        </w:rPr>
      </w:r>
      <w:r>
        <w:rPr>
          <w:lang w:val="pt_PT" w:bidi="pt_PT"/>
        </w:rPr>
        <w:t>Pare e discuta: o que acontece em uma família quando os pais amam uma criança mais do que as outras crianças?</w:t>
      </w:r>
    </w:p>
    <w:p>
      <w:pPr/>
      <w:r>
        <w:rPr>
          <w:lang w:val="pt_PT" w:bidi="pt_PT"/>
        </w:rPr>
      </w:r>
      <w:r>
        <w:rPr>
          <w:lang w:val="pt_PT" w:bidi="pt_PT"/>
        </w:rPr>
        <w:t>Jacó deu a José um manto especial ou túnica que provavelmente tinha mangas longas. Provavelmente era como uma túnica que ia até os joelhos. Provavelmente tinha bordados especiais ou decorações no manto. Essa túnica poderia ser descrita como ornamentada ou sofisticada, ou bela ou magnífica. O manto pode ter tido cores diferentes tecidas no material. Alguns pensam que essa pode ser uma túnica como um rei usaria. Usar esse manto separaria José como alguém especial. Nenhum outro filho tinha uma túnica como essa. Os irmãos odiavam ou não gostavam muito de José porque Jacó amava José mais do que o resto deles. Os irmãos não poderiam falar uma palavra gentil com José. Eles não poderiam falar bem com José. Isso significa que eles estavam falando com José de uma maneira não gentil ou amigável.</w:t>
      </w:r>
    </w:p>
    <w:p>
      <w:pPr/>
      <w:r>
        <w:rPr>
          <w:lang w:val="pt_PT" w:bidi="pt_PT"/>
        </w:rPr>
      </w:r>
      <w:r>
        <w:rPr>
          <w:lang w:val="pt_PT" w:bidi="pt_PT"/>
        </w:rPr>
        <w:t>Pare e discuta: contem uma história sobre uma família onde os pais amam uma criança mais do que as outras. Como as outras crianças falam com aquele que é o favorito do pai?</w:t>
      </w:r>
    </w:p>
    <w:p>
      <w:pPr/>
      <w:r>
        <w:rPr>
          <w:lang w:val="pt_PT" w:bidi="pt_PT"/>
        </w:rPr>
      </w:r>
      <w:r>
        <w:rPr>
          <w:lang w:val="pt_PT" w:bidi="pt_PT"/>
        </w:rPr>
        <w:t>Mostre uma imagem de uma túnica ou casaco especialmente decorado ou bordado, como um chefe ou líder pode ter usado nos tempos antigos.</w:t>
      </w:r>
    </w:p>
    <w:p>
      <w:pPr/>
      <w:r>
        <w:rPr>
          <w:lang w:val="pt_PT" w:bidi="pt_PT"/>
        </w:rPr>
      </w:r>
      <w:r>
        <w:rPr>
          <w:lang w:val="pt_PT" w:bidi="pt_PT"/>
        </w:rPr>
        <w:t>José teve um sonho e disse a seus irmãos sobre o sonho. José estava dormindo quando ele teve o sonho. Esta é a primeira vez que um sonho é mencionado sem Deus falar. Nos tempos antigos, a maioria das pessoas acreditava que os sonhos eram informações de Deus e deveriam ser levados muito a sério, mesmo que Deus não falasse. Os sonhos muitas vezes eram cheios de simbolismo e exigiam que alguém interpretasse ou explicasse o que o sonho significa. José não pediu interpretação, mas simplesmente disse a seus irmãos sobre seu sonho. Os símbolos no sonho eram os pacotes de trigo. Quando colhiam o trigo, as pessoas cortavam os caules e colocavam muitos caules para fazer um pacote que poderia ser carregado. Nesse sonho, dez pacotes de trigo se curvam diante de um pacote de trigo. Os irmãos interpretaram imediatamente o sonho como significando que José um dia governaria sobre a família. Os irmãos odiaram José ainda mais ou com ódio mais forte depois de ouvir sobre os sonhos.</w:t>
      </w:r>
    </w:p>
    <w:p>
      <w:pPr/>
      <w:r>
        <w:rPr>
          <w:lang w:val="pt_PT" w:bidi="pt_PT"/>
        </w:rPr>
      </w:r>
      <w:r>
        <w:rPr>
          <w:lang w:val="pt_PT" w:bidi="pt_PT"/>
        </w:rPr>
        <w:t>Pare e discuta: contem uma história sobre um filho que é a criança favorita. Ouça como os outros descrevem esse filho e seu comportamento. O que eles querem fazer com esse filho favorito? Como eles querem tratá-lo?</w:t>
      </w:r>
    </w:p>
    <w:p>
      <w:pPr/>
      <w:r>
        <w:rPr>
          <w:lang w:val="pt_PT" w:bidi="pt_PT"/>
        </w:rPr>
      </w:r>
      <w:r>
        <w:rPr>
          <w:lang w:val="pt_PT" w:bidi="pt_PT"/>
        </w:rPr>
        <w:t>Mostre uma imagem de grãos de trigo ou trigo em pacotes.</w:t>
      </w:r>
    </w:p>
    <w:p>
      <w:pPr/>
      <w:r>
        <w:rPr>
          <w:lang w:val="pt_PT" w:bidi="pt_PT"/>
        </w:rPr>
      </w:r>
      <w:r>
        <w:rPr>
          <w:lang w:val="pt_PT" w:bidi="pt_PT"/>
        </w:rPr>
        <w:t>José teve um segundo sonho e desta vez José disse a Jacó sobre o sonho, bem como seus irmãos. Até mesmo Jacó ficou zangado com José sobre o sonho. Jacó falou duramente com José quando José disse a Jacó sobre o sonho. Jacó assumiu que o sol e a lua representavam Jacó e Raquel, enquanto as 11 estrelas representavam os outros filhos. Jacó pensou que o segundo sonho significava que José um dia governaria sobre toda a família, incluindo Jacó. Os irmãos ficaram com inveja quando eles ouviram sobre o segundo sonho. Então Jacó não teve certeza sobre o significado porque Jacó se perguntou o que os sonhos significavam.</w:t>
      </w:r>
    </w:p>
    <w:p>
      <w:pPr/>
      <w:r>
        <w:rPr>
          <w:lang w:val="pt_PT" w:bidi="pt_PT"/>
        </w:rPr>
      </w:r>
      <w:r>
        <w:rPr>
          <w:lang w:val="pt_PT" w:bidi="pt_PT"/>
        </w:rPr>
        <w:t>Pare e discuta: fale sobre sonhos em sua cultura. Como as pessoas se sentem sobre os sonhos? O que eles dizem sobre seus sonhos? Quem interpreta os sonhos?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essa cena começa a história de José. José tem 17 anos e trabalha para seus meio-irmãos que são os filhos de Bila e Zilpa. José relata suas atividades a Jacó.</w:t>
      </w:r>
    </w:p>
    <w:p>
      <w:pPr/>
      <w:r>
        <w:rPr>
          <w:lang w:val="pt_PT" w:bidi="pt_PT"/>
        </w:rPr>
      </w:r>
      <w:r>
        <w:rPr>
          <w:b/>
          <w:lang w:val="pt_PT" w:bidi="pt_PT"/>
        </w:rPr>
        <w:t>Segunda cena:</w:t>
      </w:r>
      <w:r>
        <w:rPr>
          <w:lang w:val="pt_PT" w:bidi="pt_PT"/>
        </w:rPr>
        <w:t xml:space="preserve"> Jacó dá a José uma túnica ou casaco que diz a todos que José é o favorito. Os irmãos estão com inveja.</w:t>
      </w:r>
    </w:p>
    <w:p>
      <w:pPr/>
      <w:r>
        <w:rPr>
          <w:lang w:val="pt_PT" w:bidi="pt_PT"/>
        </w:rPr>
      </w:r>
      <w:r>
        <w:rPr>
          <w:b/>
          <w:lang w:val="pt_PT" w:bidi="pt_PT"/>
        </w:rPr>
        <w:t>Terceira cena:</w:t>
      </w:r>
      <w:r>
        <w:rPr>
          <w:lang w:val="pt_PT" w:bidi="pt_PT"/>
        </w:rPr>
        <w:t xml:space="preserve"> José tem um sonho no qual parece que José governará sobre seus irmãos. José diz a eles sobre o sonho. Eles ficam zangados.</w:t>
      </w:r>
    </w:p>
    <w:p>
      <w:pPr/>
      <w:r>
        <w:rPr>
          <w:lang w:val="pt_PT" w:bidi="pt_PT"/>
        </w:rPr>
      </w:r>
      <w:r>
        <w:rPr>
          <w:b/>
          <w:lang w:val="pt_PT" w:bidi="pt_PT"/>
        </w:rPr>
        <w:t>Quarta cena:</w:t>
      </w:r>
      <w:r>
        <w:rPr>
          <w:lang w:val="pt_PT" w:bidi="pt_PT"/>
        </w:rPr>
        <w:t xml:space="preserve"> José tem outro sonho que desta vez faz parecer que José governará sobre seus pais, bem como seus irmãos. Todos, incluindo Jacó, ficam zangados.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 também chamado Israel</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filhos de Bila e Zilpa</w:t>
      </w:r>
    </w:p>
    <w:p>
      <w:pPr>
        <w:pStyle w:val="ListBullet"/>
        <w:spacing w:line="240" w:lineRule="auto"/>
        <w:ind w:left="720"/>
      </w:pPr>
      <w:r>
        <w:rPr>
          <w:lang w:val="pt_PT" w:bidi="pt_PT"/>
        </w:rPr>
      </w:r>
      <w:r>
        <w:rPr>
          <w:lang w:val="pt_PT" w:bidi="pt_PT"/>
        </w:rPr>
        <w:t>Os outros irmãos ou filhos de Léa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Enquanto você trabalha pelas cenas dessa história, observe que os sentimentos de ódio e inveja que os irmãos sentem por José parecem aumentar em intensidade com cada incidente. Os irmãos odiavam José. Os irmãos ficaram com inveja de José. Os irmãos odiavam José ainda mais. Os irmãos ficaram com inveja de José. Jacó não parece estar ciente de como os irmãos estavam se sentindo por José. Jacó não faz nada para diminuir o ódio ou sentimentos de inveja. Tenha em mente que os 10 meio-irmãos mais velhos são todos adultos. José tem 17 no início da história, o que significa que seus meio-irmãos estão acima de 17 ou são adultos.</w:t>
      </w:r>
    </w:p>
    <w:p>
      <w:pPr/>
      <w:r>
        <w:rPr>
          <w:lang w:val="pt_PT" w:bidi="pt_PT"/>
        </w:rPr>
      </w:r>
      <w:r>
        <w:rPr>
          <w:lang w:val="pt_PT" w:bidi="pt_PT"/>
        </w:rPr>
        <w:t xml:space="preserve">Na cena um, Jacó se estabelece na terra de Canaã. Isso está em contraste com seu pai Isaque que nunca se estabeleceu em Canaã. Isaque permaneceu um estrangeiro todo o tempo em que Isaque viveu em Canaã. A passagem diz que esse é um relato de Jacó e sua família, mas se muda rapidamente para a história de José. José é o personagem principal na passagem. </w:t>
      </w:r>
    </w:p>
    <w:p>
      <w:pPr/>
      <w:r>
        <w:rPr>
          <w:lang w:val="pt_PT" w:bidi="pt_PT"/>
        </w:rPr>
      </w:r>
      <w:r>
        <w:rPr>
          <w:lang w:val="pt_PT" w:bidi="pt_PT"/>
        </w:rPr>
        <w:t>José tinha 17 anos no início dessa história. Isso significa que José é velho o suficiente para trabalhar como um pastor ou cuidar dos rebanhos. José trabalhou principalmente com os filhos de Bila e Zilpa. Bila e Zilpa eram concubinas. Cada um teve 2 filhos. José trabalhou com esses filhos que são os meio-irmãos de José e relatou o que eles estavam fazendo para Jacó. Aparentemente, esses filhos estavam fazendo coisas ruins ou coisas que poderiam trazer vergonha a Jacó e ao resto da família. Não sabemos se os relatórios que José estava dando a Jacó eram verdadeiros ou não. Não sabemos por que José trabalhou com esses filhos em particular. Não sabemos o que Jacó fez com as informações que José relatou sobre seus 4 meio-irmãos.</w:t>
      </w:r>
    </w:p>
    <w:p>
      <w:pPr/>
      <w:r>
        <w:rPr>
          <w:lang w:val="pt_PT" w:bidi="pt_PT"/>
        </w:rPr>
      </w:r>
      <w:r>
        <w:rPr>
          <w:lang w:val="pt_PT" w:bidi="pt_PT"/>
        </w:rPr>
        <w:t>Na cena dois, Jacó ama José mais do que os outros filhos. José é o filho favorito. José nasceu na velhice de Jacó. Não temos certeza da idade de Jacó quando José nasceu. José é o filho número 11 e o primeiro filho de Raquel. Jacó amava Raquel. José nasceu enquanto Jacó vivia em Harã. Jacó teve um manto especial ou túnica feito para José. Quando José usou essa túnica, todos sabiam que José era especial e que Jacó amava mais José. Nenhum dos outros filhos tinha nada como essa túnica para usar. Os irmãos ficaram com inveja. Os irmãos não poderiam falar com José de uma maneira agradável ou gentil.</w:t>
      </w:r>
    </w:p>
    <w:p>
      <w:pPr/>
      <w:r>
        <w:rPr>
          <w:lang w:val="pt_PT" w:bidi="pt_PT"/>
        </w:rPr>
      </w:r>
      <w:r>
        <w:rPr>
          <w:lang w:val="pt_PT" w:bidi="pt_PT"/>
        </w:rPr>
        <w:t>Na cena três, José tem um sonho. Esse é um sonho no qual Deus não fala. As pessoas antigas acreditavam que os sonhos eram mensagens de Deus e deveriam ser levados muito a sério. Geralmente alguém teria que interpretar o simbolismo de um sonho. José disse seu sonho a seus irmãos e eles entenderam seu significado imediatamente. Eles não precisavam de alguém para interpretar o sonho. Os irmãos pensaram que José estava dizendo que um dia José seria o governante da família. José era o filho número 11. Geralmente, o filho primogênito assumia a liderança da família quando o pai morresse. Os irmãos ficaram muito zangados quando eles ouviram sobre esse sonho. Os irmãos começaram a fazer perguntas que não exigem uma resposta. Se seu idioma não usa esses tipos de perguntas, você pode colocar suas perguntas como declarações positivas. Os irmãos odiavam José. O ódio é uma emoção forte. A história diz que os irmãos odiavam José ainda mais por causa da maneira como José falou sobre os sonhos.</w:t>
      </w:r>
    </w:p>
    <w:p>
      <w:pPr/>
      <w:r>
        <w:rPr>
          <w:lang w:val="pt_PT" w:bidi="pt_PT"/>
        </w:rPr>
      </w:r>
      <w:r>
        <w:rPr>
          <w:lang w:val="pt_PT" w:bidi="pt_PT"/>
        </w:rPr>
        <w:t>Na cena quatro, José tem outro sonho. O sonho envolvia objetos adicionais que pareciam representar os pais de José, bem como seus irmãos. Desta vez, José disse o sonho a Jacó, bem como aos irmãos. Quando José disse a eles sobre o sonho, José começou dizendo “Ouça” ou “veja”. Usar uma palavra como essa significa que José está planejando dizer algo surpreendente ou inesperado. José quer sua atenção antes de falar. Mais uma vez, os irmãos e Jacó foram capazes de interpretar o significado dos símbolos sem ter alguém para interpretar o sonho. Jacó e os irmãos acreditavam que José estava dizendo que um dia José governaria sobre a família. Até mesmo Jacó ficou zangado com José sobre o sonho. Os irmãos ficaram com inveja de José. Jacó se perguntou sobre o significado dos sonhos.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 também chamado Israel</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filhos de Bila e Zilpa</w:t>
      </w:r>
    </w:p>
    <w:p>
      <w:pPr>
        <w:pStyle w:val="ListBullet"/>
        <w:spacing w:line="240" w:lineRule="auto"/>
        <w:ind w:left="720"/>
      </w:pPr>
      <w:r>
        <w:rPr>
          <w:lang w:val="pt_PT" w:bidi="pt_PT"/>
        </w:rPr>
      </w:r>
      <w:r>
        <w:rPr>
          <w:lang w:val="pt_PT" w:bidi="pt_PT"/>
        </w:rPr>
        <w:t>Os outros irmãos ou filhos de Léa.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um, Jacó se estabeleceu em Canaã. José tem 17 anos e começou a trabalhar como um pastor cuidando de rebanhos de ovelhas e cabras. José trabalha para seus meio-irmãos que são os filhos de Bila e Zilpa. José vê seus irmãos fazendo coisas ruins e relata essas coisas a Jacó.</w:t>
      </w:r>
    </w:p>
    <w:p>
      <w:pPr/>
      <w:r>
        <w:rPr>
          <w:lang w:val="pt_PT" w:bidi="pt_PT"/>
        </w:rPr>
      </w:r>
      <w:r>
        <w:rPr>
          <w:lang w:val="pt_PT" w:bidi="pt_PT"/>
        </w:rPr>
        <w:t>Pergunte aos irmãos: “Como vocês estão se sentindo sobre José quando ele diz a seu pai o que você está fazendo?”. Você pode ouvir: “Ele é um contador de histórias. Ele não deveria estar relatando sobre nós assim. Ele é um mimado. Ele faz isso para que o pai o ame mais”. Pergunte a Jacó: “Como você se sente quando José diz a você o que seus filhos estão fazendo?”. Você pode ouvir: “Estou feliz por ele me dizer o que eles estão fazendo. Tenho que saber para que possa impedi-los de trazer vergonha à família com suas ações. Eles não são bons meninos”. Pergunte a José: “Por que você está relatando sobre seus irmãos a seu pai?”. Você pode ouvir: “Tenho que dizer a meu pai o que eles estão fazendo. Ele tem que saber. Eles devem se comportar melhor. Eles nos envergonharão”. Reinicie a encenação.</w:t>
      </w:r>
    </w:p>
    <w:p>
      <w:pPr/>
      <w:r>
        <w:rPr>
          <w:lang w:val="pt_PT" w:bidi="pt_PT"/>
        </w:rPr>
      </w:r>
      <w:r>
        <w:rPr>
          <w:lang w:val="pt_PT" w:bidi="pt_PT"/>
        </w:rPr>
        <w:t>Na cena 2, Jacó tem um manto especial ou túnica feito e dá a José. Esse é o tipo de manto que um líder ou governante usaria e separa José dos outros. Os irmãos odeiam José quando eles veem. Eles odeiam José porque Jacó ama mais José. Eles não podem falar de uma maneira agradável com José.</w:t>
      </w:r>
    </w:p>
    <w:p>
      <w:pPr/>
      <w:r>
        <w:rPr>
          <w:lang w:val="pt_PT" w:bidi="pt_PT"/>
        </w:rPr>
      </w:r>
      <w:r>
        <w:rPr>
          <w:lang w:val="pt_PT" w:bidi="pt_PT"/>
        </w:rPr>
        <w:t>Pergunte a Jacó: “Por que você deu a José essa túnica especial?”. Você pode ouvir: “José é um bom menino. Ele me diz o que está acontecendo. Queria dar a ele algo especial”. Pergunte a alguns dos irmãos: “Como vocês se sentem quando veem José usando essa túnica especial?”. Você pode ouvir: “Me deixa tão bravo! Ele é um mimado, o menino do papai. Por que nosso pai o ama mais? Ele não merece isso. Ele não é melhor do que nós. Ele apenas esconde o que ele faz do Pai”. Reinicie a encenação.</w:t>
      </w:r>
    </w:p>
    <w:p>
      <w:pPr/>
      <w:r>
        <w:rPr>
          <w:lang w:val="pt_PT" w:bidi="pt_PT"/>
        </w:rPr>
      </w:r>
      <w:r>
        <w:rPr>
          <w:lang w:val="pt_PT" w:bidi="pt_PT"/>
        </w:rPr>
        <w:t>Na cena três, José tem um sonho. José diz a seus irmãos sobre o sonho e eles o odeiam por isso. Os irmãos odeiam José por causa do sonho e por causa da maneira como José falou sobre o sonho.</w:t>
      </w:r>
    </w:p>
    <w:p>
      <w:pPr/>
      <w:r>
        <w:rPr>
          <w:lang w:val="pt_PT" w:bidi="pt_PT"/>
        </w:rPr>
      </w:r>
      <w:r>
        <w:rPr>
          <w:lang w:val="pt_PT" w:bidi="pt_PT"/>
        </w:rPr>
        <w:t>Pergunte aos irmãos: “Por que vocês odeiam tanto José?”. Você pode ouvir: “Ele pensa que ele será chefe da família algum dia. Isso nunca acontecerá. Ele não é o filho mais velho. Ele deveria estar me servindo não esperando que eu o sirva. Ele é impossível! Não posso nem mesmo suportar olhar para ele”. Reinicie a encenação.</w:t>
      </w:r>
    </w:p>
    <w:p>
      <w:pPr/>
      <w:r>
        <w:rPr>
          <w:lang w:val="pt_PT" w:bidi="pt_PT"/>
        </w:rPr>
      </w:r>
      <w:r>
        <w:rPr>
          <w:lang w:val="pt_PT" w:bidi="pt_PT"/>
        </w:rPr>
        <w:t>Na cena 4, Jacó tem outro sonho. Desta vez, os símbolos parecem indicar que José também governará sobre seus pais em algum momento no futuro. José diz a Jacó e seus irmãos sobre o sonho. Até mesmo Jacó fica zangado com José.</w:t>
      </w:r>
    </w:p>
    <w:p>
      <w:pPr/>
      <w:r>
        <w:rPr>
          <w:lang w:val="pt_PT" w:bidi="pt_PT"/>
        </w:rPr>
      </w:r>
      <w:r>
        <w:rPr>
          <w:lang w:val="pt_PT" w:bidi="pt_PT"/>
        </w:rPr>
        <w:t>Parem a ação e perguntem a Jacó: “Como você está se sentindo sobre José agora?” Você pode ouvir: “Amo José, mas não gosto desse sonho e a maneira como ele está falando sobre isso. Isso não é certo. José precisa ter mais cuidado na maneira como ele fala comigo e seus irmãos”. Pergunte a José: “Como você está se sentindo agora?”. Você pode ouvir: “Por que todos ficam zangados comigo? Estou apenas dizendo a eles meu sonho. Não posso controlar meus sonhos. Parece que essa é uma mensagem e devo dizer a eles sobre isso. É ruim que eles são tão odiosos”. Pergunte aos irmãos: “Como vocês se sentem sobre José agora?”. Você pode ouvir: “Ele é demais. Até mesmo nosso pai vê que isso é demais. Precisamos fazer algo sobre José para colocá-lo de volta em seu lugar. Não há como permitir que ele governe sobre o resto de nós. Gostaria que o pai o disciplinasse”.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usa Jacó e Israel quando fala sobre Jacó. Certifique-se de que esteja claro que são a mesma pessoa.</w:t>
      </w:r>
    </w:p>
    <w:p>
      <w:pPr/>
      <w:r>
        <w:rPr>
          <w:lang w:val="pt_PT" w:bidi="pt_PT"/>
        </w:rPr>
      </w:r>
      <w:r>
        <w:rPr>
          <w:lang w:val="pt_PT" w:bidi="pt_PT"/>
        </w:rPr>
        <w:t xml:space="preserve">Jacó se estabelece em Canaã. Isaque, que é o pai de Jacó, passou uma estadia na terra ou viveu na terra de Canaã como um </w:t>
      </w:r>
      <w:r>
        <w:rPr>
          <w:b/>
          <w:lang w:val="pt_PT" w:bidi="pt_PT"/>
        </w:rPr>
        <w:t>estrangeiro</w:t>
      </w:r>
      <w:r>
        <w:rPr>
          <w:lang w:val="pt_PT" w:bidi="pt_PT"/>
        </w:rPr>
        <w:t xml:space="preserve"> ou um </w:t>
      </w:r>
      <w:r>
        <w:rPr>
          <w:b/>
          <w:lang w:val="pt_PT" w:bidi="pt_PT"/>
        </w:rPr>
        <w:t>peregrino</w:t>
      </w:r>
      <w:r>
        <w:rPr>
          <w:lang w:val="pt_PT" w:bidi="pt_PT"/>
        </w:rPr>
        <w:t xml:space="preserve">. Use as mesmas palavras para estrangeiro e peregrino que você usou em passagens anteriores. </w:t>
      </w:r>
      <w:r>
        <w:rPr>
          <w:b/>
          <w:lang w:val="pt_PT" w:bidi="pt_PT"/>
        </w:rPr>
        <w:t>Estrangeiro</w:t>
      </w:r>
      <w:r>
        <w:rPr>
          <w:lang w:val="pt_PT" w:bidi="pt_PT"/>
        </w:rPr>
        <w:t xml:space="preserve"> é tratado no Glossário Mestre. </w:t>
      </w:r>
    </w:p>
    <w:p>
      <w:pPr/>
      <w:r>
        <w:rPr>
          <w:lang w:val="pt_PT" w:bidi="pt_PT"/>
        </w:rPr>
      </w:r>
      <w:r>
        <w:rPr>
          <w:lang w:val="pt_PT" w:bidi="pt_PT"/>
        </w:rPr>
        <w:t xml:space="preserve">Essas são as </w:t>
      </w:r>
      <w:r>
        <w:rPr>
          <w:b/>
          <w:lang w:val="pt_PT" w:bidi="pt_PT"/>
        </w:rPr>
        <w:t>gerações</w:t>
      </w:r>
      <w:r>
        <w:rPr>
          <w:lang w:val="pt_PT" w:bidi="pt_PT"/>
        </w:rPr>
        <w:t xml:space="preserve"> de Jacó. </w:t>
      </w:r>
      <w:r>
        <w:rPr>
          <w:b/>
          <w:lang w:val="pt_PT" w:bidi="pt_PT"/>
        </w:rPr>
        <w:t>Gerações</w:t>
      </w:r>
      <w:r>
        <w:rPr>
          <w:lang w:val="pt_PT" w:bidi="pt_PT"/>
        </w:rPr>
        <w:t xml:space="preserve"> é discutido no Glossário mestre. Aqui, a palavra gerações significa relato ou história da família de Jacó. Essa não é uma listagem de genealogia.</w:t>
      </w:r>
    </w:p>
    <w:p>
      <w:pPr/>
      <w:r>
        <w:rPr>
          <w:lang w:val="pt_PT" w:bidi="pt_PT"/>
        </w:rPr>
      </w:r>
      <w:r>
        <w:rPr>
          <w:lang w:val="pt_PT" w:bidi="pt_PT"/>
        </w:rPr>
        <w:t xml:space="preserve">José cuidou dos rebanhos ou trabalhou como um pastor. José está assumindo responsabilidade pelos animais assim como Jacó fez e como seus irmãos fizeram. José trabalha para seus </w:t>
      </w:r>
      <w:r>
        <w:rPr>
          <w:b/>
          <w:lang w:val="pt_PT" w:bidi="pt_PT"/>
        </w:rPr>
        <w:t>meio-irmãos</w:t>
      </w:r>
      <w:r>
        <w:rPr>
          <w:lang w:val="pt_PT" w:bidi="pt_PT"/>
        </w:rPr>
        <w:t xml:space="preserve"> Use as mesmas palavras que você tem em passagens anteriores para descrever esses relacionamentos familiares. Meio-irmãos significa que os irmãos têm o mesmo pai, mas mães diferentes.</w:t>
      </w:r>
    </w:p>
    <w:p>
      <w:pPr/>
      <w:r>
        <w:rPr>
          <w:lang w:val="pt_PT" w:bidi="pt_PT"/>
        </w:rPr>
      </w:r>
      <w:r>
        <w:rPr>
          <w:lang w:val="pt_PT" w:bidi="pt_PT"/>
        </w:rPr>
        <w:t>Jacó deu a José um belo casaco ou túnica. A descrição da roupa não é clara. Essa poderia ser uma túnica que caia até os joelhos. Pode ter tido mangas longas. Pode ter sido bordada ou tinha decorações costuradas. Pode ter tido mais do que uma cor. A túnica era ornamentada ou magnífica, ou bela. Um governante ou líder teria usado uma roupa como essa. Essa roupa separava José dos outros. Quando os irmãos viram essa roupa em José, eles reagiram com ódio por José.</w:t>
      </w:r>
    </w:p>
    <w:p>
      <w:pPr/>
      <w:r>
        <w:rPr>
          <w:lang w:val="pt_PT" w:bidi="pt_PT"/>
        </w:rPr>
      </w:r>
      <w:r>
        <w:rPr>
          <w:lang w:val="pt_PT" w:bidi="pt_PT"/>
        </w:rPr>
        <w:t>Mostre a imagem da roupa novamente.</w:t>
      </w:r>
    </w:p>
    <w:p>
      <w:pPr/>
      <w:r>
        <w:rPr>
          <w:lang w:val="pt_PT" w:bidi="pt_PT"/>
        </w:rPr>
      </w:r>
      <w:r>
        <w:rPr>
          <w:lang w:val="pt_PT" w:bidi="pt_PT"/>
        </w:rPr>
        <w:t xml:space="preserve">Os irmãos </w:t>
      </w:r>
      <w:r>
        <w:rPr>
          <w:b/>
          <w:lang w:val="pt_PT" w:bidi="pt_PT"/>
        </w:rPr>
        <w:t>odiaram</w:t>
      </w:r>
      <w:r>
        <w:rPr>
          <w:lang w:val="pt_PT" w:bidi="pt_PT"/>
        </w:rPr>
        <w:t xml:space="preserve"> José e ficaram com inveja de José. O ódio é uma emoção forte. Outras palavras que podem expressar a emoção incluem desprezo ou detesto. As emoções parecem aumentar em intensidade ao longo dessa passagem. Os irmãos odiavam José. Eles não podiam falar palavras agradáveis ou gentis com José. Eles odiavam José ainda mais. Eles ficaram com inveja de José. Você pode ter palavras em seu idioma que mostram os sentimentos crescentes. Ou você pode ter maneiras de falar sobre o ódio que mostra como esse ódio estava aumentando em intensidade.</w:t>
      </w:r>
    </w:p>
    <w:p>
      <w:pPr/>
      <w:r>
        <w:rPr>
          <w:lang w:val="pt_PT" w:bidi="pt_PT"/>
        </w:rPr>
      </w:r>
      <w:r>
        <w:rPr>
          <w:lang w:val="pt_PT" w:bidi="pt_PT"/>
        </w:rPr>
        <w:t xml:space="preserve">José tem </w:t>
      </w:r>
      <w:r>
        <w:rPr>
          <w:b/>
          <w:lang w:val="pt_PT" w:bidi="pt_PT"/>
        </w:rPr>
        <w:t>sonhos</w:t>
      </w:r>
      <w:r>
        <w:rPr>
          <w:lang w:val="pt_PT" w:bidi="pt_PT"/>
        </w:rPr>
        <w:t xml:space="preserve">. Isso significa que José estava dormindo quando ele teve o sonho. O sonho tinha símbolos que representavam as pessoas. Ninguém interpretou o sonho para José e sua família. Quando eles ouviram sobre o sonho, eles sabiam que os símbolos representavam os irmãos e os pais. Deus não falou nesse sonho. Os povos antigos acreditavam que os sonhos eram mensagens de Deus. Eles levavam sonhos a sério. Use o mesmo termo para "sonho" que você usou em passagens anteriores. </w:t>
      </w:r>
      <w:r>
        <w:rPr>
          <w:b/>
          <w:lang w:val="pt_PT" w:bidi="pt_PT"/>
        </w:rPr>
        <w:t>Sonhos</w:t>
      </w:r>
      <w:r>
        <w:rPr>
          <w:lang w:val="pt_PT" w:bidi="pt_PT"/>
        </w:rPr>
        <w:t xml:space="preserve"> são discutidos no Glossário Mestre. </w:t>
      </w:r>
    </w:p>
    <w:p>
      <w:pPr/>
      <w:r>
        <w:rPr>
          <w:lang w:val="pt_PT" w:bidi="pt_PT"/>
        </w:rPr>
      </w:r>
      <w:r>
        <w:rPr>
          <w:lang w:val="pt_PT" w:bidi="pt_PT"/>
        </w:rPr>
        <w:t>O primeiro sonho de José envolvia pacotes ou grãos de trigo. As pessoas cortavam os caules de trigo e os amarravam para fazer um grande pacote que poderia ser carregado para um lugar onde o trigo seria tirado do caule. José disse que no sonho, 10 pacotes se curvavam diante de um pacote. Os irmãos interpretaram esse sonho como cada pacote representando um dos irmãos com o pacote que ficava sozinho representando José.</w:t>
      </w:r>
    </w:p>
    <w:p>
      <w:pPr/>
      <w:r>
        <w:rPr>
          <w:lang w:val="pt_PT" w:bidi="pt_PT"/>
        </w:rPr>
      </w:r>
      <w:r>
        <w:rPr>
          <w:lang w:val="pt_PT" w:bidi="pt_PT"/>
        </w:rPr>
        <w:t>Mostre a imagem do pacote de trigo novamente.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37:12–36</w:t>
      </w:r>
      <w:r>
        <w:rPr>
          <w:lang w:val="pt_PT" w:bidi="pt_PT"/>
        </w:rPr>
      </w:r>
    </w:p>
    <w:p>
      <w:pPr>
        <w:pStyle w:val="Heading3"/>
      </w:pPr>
      <w:r>
        <w:rPr>
          <w:lang w:val="pt_PT" w:bidi="pt_PT"/>
        </w:rPr>
        <w:t>Ouvir e Sentir</w:t>
      </w:r>
    </w:p>
    <w:p>
      <w:pPr/>
      <w:r>
        <w:rPr>
          <w:lang w:val="pt_PT" w:bidi="pt_PT"/>
        </w:rPr>
      </w:r>
      <w:r>
        <w:rPr>
          <w:lang w:val="pt_PT" w:bidi="pt_PT"/>
        </w:rPr>
        <w:t>Ouça Gênesis 37:12–36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passagem anterior começou a história de José que era o filho favorito de Jacó. José teve sonhos especiais que faziam parecer que José governaria sobre a família no futuro. Jacó deu a José um casaco especial para usar. Os 10 irmãos mais velhos de José ficaram mais zangados e com inveja em toda a história. Essa passagem é uma história narrativa que continua a história de José.</w:t>
      </w:r>
    </w:p>
    <w:p>
      <w:pPr/>
      <w:r>
        <w:rPr>
          <w:lang w:val="pt_PT" w:bidi="pt_PT"/>
        </w:rPr>
      </w:r>
      <w:r>
        <w:rPr>
          <w:lang w:val="pt_PT" w:bidi="pt_PT"/>
        </w:rPr>
        <w:t>Jacó ainda estava vivendo na área de Hebrom. Os irmãos mais velhos levaram os rebanhos e foram para Siquém para encontrar grama e água. Depois que algum tempo havia passado, Jacó queria notícias dos rebanhos e de seus filhos. Jacó disse a José para ir para Siquém para encontrar seus irmãos e trazer de volta suas notícias. José aparentemente foi nessa jornada sozinho. Siquém está a cerca de 50 milhas, ou 80 quilômetros, de Hebrom. José chegou a Siquém para descobrir que seus irmãos haviam se mudado para Dotã. Dotã está a cerca de 15 milhas, ou 24 quilômetros, mais ao norte. José continuou em seu caminho para procurar seus irmãos. Os irmãos estavam colocando seus rebanhos de ovelhas e cabras nos gramados abertos fora dessas cidades.</w:t>
      </w:r>
    </w:p>
    <w:p>
      <w:pPr/>
      <w:r>
        <w:rPr>
          <w:lang w:val="pt_PT" w:bidi="pt_PT"/>
        </w:rPr>
      </w:r>
      <w:r>
        <w:rPr>
          <w:lang w:val="pt_PT" w:bidi="pt_PT"/>
        </w:rPr>
        <w:t>Mostre um mapa de Israel que tem Hebrom, Siquém e Dotã marcados.</w:t>
      </w:r>
    </w:p>
    <w:p>
      <w:pPr/>
      <w:r>
        <w:rPr>
          <w:lang w:val="pt_PT" w:bidi="pt_PT"/>
        </w:rPr>
      </w:r>
      <w:r>
        <w:rPr>
          <w:lang w:val="pt_PT" w:bidi="pt_PT"/>
        </w:rPr>
        <w:t>Quando os irmãos viram José chegando, eles pensaram em matar José. Eles chamavam José de o sonhador por causa dos sonhos que José havia tido sobre governar sobre sua família. Rubem, que é o filho primogênito de Jacó, não queria que eles matassem José. Rubem sugeriu que José fosse colocado em uma cisterna vazia. Uma cisterna é um recipiente subterrâneo usado para coletar e armazenar água da chuva. Uma cisterna tem a forma como uma garrafa redonda com um pescoço estreito ou topo no nível do chão. Geralmente uma pedra seria colocada sobre a abertura. Outras traduções chamam a cisterna de um poço seco ou poço.</w:t>
      </w:r>
    </w:p>
    <w:p>
      <w:pPr/>
      <w:r>
        <w:rPr>
          <w:lang w:val="pt_PT" w:bidi="pt_PT"/>
        </w:rPr>
      </w:r>
      <w:r>
        <w:rPr>
          <w:lang w:val="pt_PT" w:bidi="pt_PT"/>
        </w:rPr>
        <w:t xml:space="preserve">Mostre uma imagem de uma cisterna. </w:t>
      </w:r>
    </w:p>
    <w:p>
      <w:pPr/>
      <w:r>
        <w:rPr>
          <w:lang w:val="pt_PT" w:bidi="pt_PT"/>
        </w:rPr>
      </w:r>
      <w:r>
        <w:rPr>
          <w:lang w:val="pt_PT" w:bidi="pt_PT"/>
        </w:rPr>
        <w:t>José não seria capaz de sair da cisterna sozinho. Se os irmãos o deixassem lá, ele morreria. A cisterna ou poço estava seco, o que significa que José não teria água para beber. Rubem planejava resgatar José e enviar José de volta para Jacó.</w:t>
      </w:r>
    </w:p>
    <w:p>
      <w:pPr/>
      <w:r>
        <w:rPr>
          <w:lang w:val="pt_PT" w:bidi="pt_PT"/>
        </w:rPr>
      </w:r>
      <w:r>
        <w:rPr>
          <w:lang w:val="pt_PT" w:bidi="pt_PT"/>
        </w:rPr>
        <w:t>Os irmãos estavam comendo a refeição do meio-dia quando eles viram uma caravana de comerciantes Ismaelitas. Uma caravana é um grupo de pessoas viajando juntas. Comerciantes Ismaelitas significa que esses comerciantes eram descendentes de Ismael que era o primeiro filho de Abraão. Ismaelita também é um nome geral para todos os comerciantes nessa área. Esse grupo de comerciantes havia estado em Gileade, que está no lado leste do rio Jordão. Jacó havia encontrado com Labão em Gileade.</w:t>
      </w:r>
    </w:p>
    <w:p>
      <w:pPr/>
      <w:r>
        <w:rPr>
          <w:lang w:val="pt_PT" w:bidi="pt_PT"/>
        </w:rPr>
      </w:r>
      <w:r>
        <w:rPr>
          <w:lang w:val="pt_PT" w:bidi="pt_PT"/>
        </w:rPr>
        <w:t>Mostre o mapa com Gileade marcado nele. Esse é o mesmo mapa que você tem usado para essa passagem.</w:t>
      </w:r>
    </w:p>
    <w:p>
      <w:pPr/>
      <w:r>
        <w:rPr>
          <w:lang w:val="pt_PT" w:bidi="pt_PT"/>
        </w:rPr>
      </w:r>
      <w:r>
        <w:rPr>
          <w:lang w:val="pt_PT" w:bidi="pt_PT"/>
        </w:rPr>
        <w:t xml:space="preserve">Uma das rotas normais de caravana entre o Egito e os países ou áreas do leste vinha perto de Dotã e Siquém. Os comerciantes eram carregados com goma, bálsamo e resina aromática que emitiam cheiros agradáveis. Os egípcios amavam esses cheiros. Os egípcios usavam esses produtos para fazer perfumes e medicamentos. Todos os três desses produtos vêm de árvores. </w:t>
      </w:r>
    </w:p>
    <w:p>
      <w:pPr/>
      <w:r>
        <w:rPr>
          <w:lang w:val="pt_PT" w:bidi="pt_PT"/>
        </w:rPr>
      </w:r>
      <w:r>
        <w:rPr>
          <w:lang w:val="pt_PT" w:bidi="pt_PT"/>
        </w:rPr>
        <w:t>Pare e mostre uma imagem de uma árvore com resina vindo dela.</w:t>
      </w:r>
    </w:p>
    <w:p>
      <w:pPr/>
      <w:r>
        <w:rPr>
          <w:lang w:val="pt_PT" w:bidi="pt_PT"/>
        </w:rPr>
      </w:r>
      <w:r>
        <w:rPr>
          <w:lang w:val="pt_PT" w:bidi="pt_PT"/>
        </w:rPr>
        <w:t>Judá propôs vender José como um escravo aos comerciantes. Judá era o irmão mais jovem de Rubem e sua mãe era Léa. Ele fez uma pergunta que não requer uma resposta. Judá perguntou: “O que ganharemos se matarmos nosso irmão e cobrirmos seu sangue?”. Judá não quer matar José. Judá acredita que seria difícil esconder sua culpa em matar José. Então Judá dá uma expressão para culpa. Judá disse que se eles matassem José, seu sangue estaria em sua consciência. Judá significa que eles teriam uma consciência culpada.</w:t>
      </w:r>
    </w:p>
    <w:p>
      <w:pPr/>
      <w:r>
        <w:rPr>
          <w:lang w:val="pt_PT" w:bidi="pt_PT"/>
        </w:rPr>
      </w:r>
      <w:r>
        <w:rPr>
          <w:lang w:val="pt_PT" w:bidi="pt_PT"/>
        </w:rPr>
        <w:t>Pare e discuta: contem uma história de alguém matando alguém. Ouça as palavras e frases usadas para descrever como o assassino se sente depois. Que palavras ou imagens são usadas para descrever seus sentimentos de remorso ou culpa?</w:t>
      </w:r>
    </w:p>
    <w:p>
      <w:pPr/>
      <w:r>
        <w:rPr>
          <w:lang w:val="pt_PT" w:bidi="pt_PT"/>
        </w:rPr>
      </w:r>
      <w:r>
        <w:rPr>
          <w:lang w:val="pt_PT" w:bidi="pt_PT"/>
        </w:rPr>
        <w:t>Judá diz aos irmãos que José é sua própria carne e sangue. Essa é uma imagem de palavra que significa que José compartilha o mesmo pai com eles. Eles são parentes.</w:t>
      </w:r>
    </w:p>
    <w:p>
      <w:pPr/>
      <w:r>
        <w:rPr>
          <w:lang w:val="pt_PT" w:bidi="pt_PT"/>
        </w:rPr>
      </w:r>
      <w:r>
        <w:rPr>
          <w:lang w:val="pt_PT" w:bidi="pt_PT"/>
        </w:rPr>
        <w:t>Pare e discuta: contem uma história sobre sua família. Que imagens de palavras você usa para descrever relacionamentos nessa história?</w:t>
      </w:r>
    </w:p>
    <w:p>
      <w:pPr/>
      <w:r>
        <w:rPr>
          <w:lang w:val="pt_PT" w:bidi="pt_PT"/>
        </w:rPr>
      </w:r>
      <w:r>
        <w:rPr>
          <w:lang w:val="pt_PT" w:bidi="pt_PT"/>
        </w:rPr>
        <w:t>Os irmãos venderam José por 20 peças de prata. Isso seria cerca de ½ libra, ou 230 gramas. Esse era o preço normal para um escravo naquele momento. Os comerciantes levaram José para o Egito. José agora era um escravo. Os comerciantes possuíam José. José não tinha a liberdade de sair.</w:t>
      </w:r>
    </w:p>
    <w:p>
      <w:pPr/>
      <w:r>
        <w:rPr>
          <w:lang w:val="pt_PT" w:bidi="pt_PT"/>
        </w:rPr>
      </w:r>
      <w:r>
        <w:rPr>
          <w:lang w:val="pt_PT" w:bidi="pt_PT"/>
        </w:rPr>
        <w:t>A passagem usa dois nomes para os comerciantes. Ismaelitas eram descendentes de Ismael. Os midianitas eram descendentes de Abraão de sua segunda esposa, Quetura. A maioria das pessoas acredita que Ismaelitas era um nome mais geral e midianitas um nome mais específico para o mesmo povo. Havia apenas uma caravana de comerciantes que passava.</w:t>
      </w:r>
    </w:p>
    <w:p>
      <w:pPr/>
      <w:r>
        <w:rPr>
          <w:lang w:val="pt_PT" w:bidi="pt_PT"/>
        </w:rPr>
      </w:r>
      <w:r>
        <w:rPr>
          <w:lang w:val="pt_PT" w:bidi="pt_PT"/>
        </w:rPr>
        <w:t>Rubem não estava com o grupo de irmãos quando eles venderam José aos comerciantes midianitas. Não sabemos onde Rubem estava, mas ele pode ter estado verificando as ovelhas nos campos. Rubem havia planejado resgatar José e enviá-lo de volta para Jacó. Quando Rubem descobriu que José fora vendido, Rubem ficou muito triste e rasgou suas roupas. Nesse tempo, as pessoas que sofriam com a morte ou perda de alguém geralmente rasgavam suas roupas para simbolizar sua dor.</w:t>
      </w:r>
    </w:p>
    <w:p>
      <w:pPr/>
      <w:r>
        <w:rPr>
          <w:lang w:val="pt_PT" w:bidi="pt_PT"/>
        </w:rPr>
      </w:r>
      <w:r>
        <w:rPr>
          <w:lang w:val="pt_PT" w:bidi="pt_PT"/>
        </w:rPr>
        <w:t>Os irmãos decidiram matar uma jovem cabra e mergulhar o casaco especial de José no sangue e enviar o casaco a Jacó. Quando Jacó viu o casaco, Jacó reconheceu instantaneamente que esse era o casaco especial de José, o casaco que Jacó havia dado a José. Jacó fez todas as práticas usuais de luto daquele tempo. Jacó rasgou suas roupas. Jacó chorou. Jacó usou pano de saco. O saco é um material feito de cabra ou cabelo de camelo e era muito desconfortável de usar. As pessoas em luto geralmente se vestiam com pano de saco por muitos dias.</w:t>
      </w:r>
    </w:p>
    <w:p>
      <w:pPr/>
      <w:r>
        <w:rPr>
          <w:lang w:val="pt_PT" w:bidi="pt_PT"/>
        </w:rPr>
      </w:r>
      <w:r>
        <w:rPr>
          <w:lang w:val="pt_PT" w:bidi="pt_PT"/>
        </w:rPr>
        <w:t xml:space="preserve">Mostre uma imagem de pano de saco. </w:t>
      </w:r>
    </w:p>
    <w:p>
      <w:pPr/>
      <w:r>
        <w:rPr>
          <w:lang w:val="pt_PT" w:bidi="pt_PT"/>
        </w:rPr>
      </w:r>
      <w:r>
        <w:rPr>
          <w:lang w:val="pt_PT" w:bidi="pt_PT"/>
        </w:rPr>
        <w:t>Pare e discuta: contem uma história sobre alguém na família que morreu. Conte o que os vários membros da família fizeram para mostrar sua tristeza nessa morte. Quanto tempo o luto geralmente dura?</w:t>
      </w:r>
    </w:p>
    <w:p>
      <w:pPr/>
      <w:r>
        <w:rPr>
          <w:lang w:val="pt_PT" w:bidi="pt_PT"/>
        </w:rPr>
      </w:r>
      <w:r>
        <w:rPr>
          <w:lang w:val="pt_PT" w:bidi="pt_PT"/>
        </w:rPr>
        <w:t>Jacó acreditava que um animal selvagem havia matado e comido José. Jacó chorou por um longo tempo. Todos os filhos e filhas de Jacó tentaram confortar Jacó, mas Jacó se recusou a ser confortado. Isso significa que os irmãos que venderam José tentaram confortar Jacó. Jacó disse: “Irei para o Sheol” ou “Irei para meu túmulo chorando por José”. Isso significa que Jacó chorará pelo resto de sua vida. Sheol é o nome do lugar onde as pessoas iam depois da morte.</w:t>
      </w:r>
    </w:p>
    <w:p>
      <w:pPr/>
      <w:r>
        <w:rPr>
          <w:lang w:val="pt_PT" w:bidi="pt_PT"/>
        </w:rPr>
      </w:r>
      <w:r>
        <w:rPr>
          <w:lang w:val="pt_PT" w:bidi="pt_PT"/>
        </w:rPr>
        <w:t>Os comerciantes levaram José para o Egito e venderam José a um homem chamado Potifar. Potifar era um oficial de Faraó, o rei do Egito. Potifar era capitão da guarda do palácio.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seis cenas.</w:t>
      </w:r>
    </w:p>
    <w:p>
      <w:pPr/>
      <w:r>
        <w:rPr>
          <w:lang w:val="pt_PT" w:bidi="pt_PT"/>
        </w:rPr>
      </w:r>
      <w:r>
        <w:rPr>
          <w:b/>
          <w:lang w:val="pt_PT" w:bidi="pt_PT"/>
        </w:rPr>
        <w:t>Primeira cena:</w:t>
      </w:r>
      <w:r>
        <w:rPr>
          <w:lang w:val="pt_PT" w:bidi="pt_PT"/>
        </w:rPr>
        <w:t xml:space="preserve"> os irmãos levam os rebanhos e vão para encontrar grama e água. Depois de algum tempo, Jacó envia José para obter suas notícias. José viaja para Siquém e então para Dotã para encontrar os irmãos.</w:t>
      </w:r>
    </w:p>
    <w:p>
      <w:pPr/>
      <w:r>
        <w:rPr>
          <w:lang w:val="pt_PT" w:bidi="pt_PT"/>
        </w:rPr>
      </w:r>
      <w:r>
        <w:rPr>
          <w:b/>
          <w:lang w:val="pt_PT" w:bidi="pt_PT"/>
        </w:rPr>
        <w:t>Segunda cena:</w:t>
      </w:r>
      <w:r>
        <w:rPr>
          <w:lang w:val="pt_PT" w:bidi="pt_PT"/>
        </w:rPr>
        <w:t xml:space="preserve"> os irmãos veem José chegando e planejam matar José. Rubem convence os irmãos a colocar José em uma cisterna seca.</w:t>
      </w:r>
    </w:p>
    <w:p>
      <w:pPr/>
      <w:r>
        <w:rPr>
          <w:lang w:val="pt_PT" w:bidi="pt_PT"/>
        </w:rPr>
      </w:r>
      <w:r>
        <w:rPr>
          <w:b/>
          <w:lang w:val="pt_PT" w:bidi="pt_PT"/>
        </w:rPr>
        <w:t>Terceira cena:</w:t>
      </w:r>
      <w:r>
        <w:rPr>
          <w:lang w:val="pt_PT" w:bidi="pt_PT"/>
        </w:rPr>
        <w:t xml:space="preserve"> José chega, os irmãos tiram seu casaco e colocam José na cisterna seca. Os irmãos se sentam para comer. Eles veem uma caravana de comerciantes vindo e decidem vender José aos comerciantes que estão indo para o Egito. José é levado para o Egito.</w:t>
      </w:r>
    </w:p>
    <w:p>
      <w:pPr/>
      <w:r>
        <w:rPr>
          <w:lang w:val="pt_PT" w:bidi="pt_PT"/>
        </w:rPr>
      </w:r>
      <w:r>
        <w:rPr>
          <w:b/>
          <w:lang w:val="pt_PT" w:bidi="pt_PT"/>
        </w:rPr>
        <w:t>Quarta cena:</w:t>
      </w:r>
      <w:r>
        <w:rPr>
          <w:lang w:val="pt_PT" w:bidi="pt_PT"/>
        </w:rPr>
        <w:t xml:space="preserve"> Rubem descobre que José foi embora e sofre. Então os irmãos matam uma jovem cabra, mergulham o casaco no sangue e enviam o casaco a Jacó.</w:t>
      </w:r>
    </w:p>
    <w:p>
      <w:pPr/>
      <w:r>
        <w:rPr>
          <w:lang w:val="pt_PT" w:bidi="pt_PT"/>
        </w:rPr>
      </w:r>
      <w:r>
        <w:rPr>
          <w:b/>
          <w:lang w:val="pt_PT" w:bidi="pt_PT"/>
        </w:rPr>
        <w:t>Quinta cena:</w:t>
      </w:r>
      <w:r>
        <w:rPr>
          <w:lang w:val="pt_PT" w:bidi="pt_PT"/>
        </w:rPr>
        <w:t xml:space="preserve"> Jacó reconhece o casaco como o casaco de José. Jacó acredita que um animal selvagem matou e comeu José. Jacó chora um longo tempo.</w:t>
      </w:r>
    </w:p>
    <w:p>
      <w:pPr/>
      <w:r>
        <w:rPr>
          <w:lang w:val="pt_PT" w:bidi="pt_PT"/>
        </w:rPr>
      </w:r>
      <w:r>
        <w:rPr>
          <w:b/>
          <w:lang w:val="pt_PT" w:bidi="pt_PT"/>
        </w:rPr>
        <w:t>Sexta cena:</w:t>
      </w:r>
      <w:r>
        <w:rPr>
          <w:lang w:val="pt_PT" w:bidi="pt_PT"/>
        </w:rPr>
        <w:t xml:space="preserve"> José chega ao Egito. Um homem chamado Potifar compra José.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Homem desconhecido</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Os outros 8 irmãos</w:t>
      </w:r>
    </w:p>
    <w:p>
      <w:pPr>
        <w:pStyle w:val="ListBullet"/>
        <w:spacing w:line="240" w:lineRule="auto"/>
        <w:ind w:left="720"/>
      </w:pPr>
      <w:r>
        <w:rPr>
          <w:lang w:val="pt_PT" w:bidi="pt_PT"/>
        </w:rPr>
      </w:r>
      <w:r>
        <w:rPr>
          <w:lang w:val="pt_PT" w:bidi="pt_PT"/>
        </w:rPr>
        <w:t>Comerciantes Ismaelitas/midianitas</w:t>
      </w:r>
    </w:p>
    <w:p>
      <w:pPr>
        <w:pStyle w:val="ListBullet"/>
        <w:spacing w:line="240" w:lineRule="auto"/>
        <w:ind w:left="720"/>
      </w:pPr>
      <w:r>
        <w:rPr>
          <w:lang w:val="pt_PT" w:bidi="pt_PT"/>
        </w:rPr>
      </w:r>
      <w:r>
        <w:rPr>
          <w:lang w:val="pt_PT" w:bidi="pt_PT"/>
        </w:rPr>
        <w:t>Potifar</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No início da história na passagem anterior, José tem 17 anos. Não sabemos sua idade exata quando ele chega ao Egito. Dez dos irmãos de José são mais velhos do que José. Isso significa que todos dez deles seriam adultos. Esses homens adultos conspiravam para matar seu irmão. Esses homens adultos enviaram o casaco de José mergulhado em sangue de volta para Jacó. Esses homens adultos assistiram seu pai, Jacó, chorando pela morte de José. Esses homens adultos sabiam que José provavelmente ainda estava vivo e no Egito.</w:t>
      </w:r>
    </w:p>
    <w:p>
      <w:pPr/>
      <w:r>
        <w:rPr>
          <w:lang w:val="pt_PT" w:bidi="pt_PT"/>
        </w:rPr>
      </w:r>
      <w:r>
        <w:rPr>
          <w:lang w:val="pt_PT" w:bidi="pt_PT"/>
        </w:rPr>
        <w:t>Os irmãos foram para Siquém para pastar as ovelhas. Siquém é onde Abraão parou pela primeira vez quando Abraão chegou a Canaã. Siquém é onde Jacó acampou e comprou um campo. Dina foi estuprada em Siquém. Depois que os irmãos mataram todos os homens de Siquém e levaram cativas todas as mulheres e crianças, Jacó deixou Siquém e eventualmente foi para Hebrom. Não sabemos quantos anos passaram entre o evento do estupro de Dina e os irmãos levando suas ovelhas para Siquém para encontrar grama e água.</w:t>
      </w:r>
    </w:p>
    <w:p>
      <w:pPr/>
      <w:r>
        <w:rPr>
          <w:lang w:val="pt_PT" w:bidi="pt_PT"/>
        </w:rPr>
      </w:r>
      <w:r>
        <w:rPr>
          <w:lang w:val="pt_PT" w:bidi="pt_PT"/>
        </w:rPr>
        <w:t>Na cena 1, os 10 filhos mais velhos de Jacó deixam Jacó e José em Hebrom. Benjamin não é mencionado. Eles levam os rebanhos e vão para encontrar melhor pasto ou grama e água. Primeiro eles vão para Siquém e então para Dotã. Jacó envia José para descobrir o que eles estão fazendo. Jacó quer suas notícias. Aparentemente, José vai nessa jornada de 50 milhas ou 80 quilômetros sozinho. Dotã é outras 15 milhas ou 24 quilômetros mais ao norte. Não sabemos quantos dias José levou para encontrar seus irmãos. Em Siquém, um homem encontrou José vagando e disse a José onde os irmãos haviam ido. José foi para Dotã.</w:t>
      </w:r>
    </w:p>
    <w:p>
      <w:pPr/>
      <w:r>
        <w:rPr>
          <w:lang w:val="pt_PT" w:bidi="pt_PT"/>
        </w:rPr>
      </w:r>
      <w:r>
        <w:rPr>
          <w:lang w:val="pt_PT" w:bidi="pt_PT"/>
        </w:rPr>
        <w:t>Na cena 2, os irmãos veem José vindo para eles e conspiram para matar José. Rubem convence os irmãos a colocar José em uma cisterna seca. Rubem planeja resgatar José e enviar José de volta para Jacó.</w:t>
      </w:r>
    </w:p>
    <w:p>
      <w:pPr/>
      <w:r>
        <w:rPr>
          <w:lang w:val="pt_PT" w:bidi="pt_PT"/>
        </w:rPr>
      </w:r>
      <w:r>
        <w:rPr>
          <w:lang w:val="pt_PT" w:bidi="pt_PT"/>
        </w:rPr>
        <w:t>Na cena 3, José chega a seu acampamento. Os irmãos agarram José, tiram seu belo casaco e o jogam na cisterna seca.</w:t>
      </w:r>
    </w:p>
    <w:p>
      <w:pPr/>
      <w:r>
        <w:rPr>
          <w:lang w:val="pt_PT" w:bidi="pt_PT"/>
        </w:rPr>
      </w:r>
      <w:r>
        <w:rPr>
          <w:lang w:val="pt_PT" w:bidi="pt_PT"/>
        </w:rPr>
        <w:t>Pare e discuta: enquanto você trabalha a ação para essa parte da história, descreva e observe as palavras violentas que você usa. Em português, podemos colocar algo, jogar algo ou tacar algo. Tacar é muito mais forte do que jogar e jogar é muito mais forte do que colocar.</w:t>
      </w:r>
    </w:p>
    <w:p>
      <w:pPr/>
      <w:r>
        <w:rPr>
          <w:lang w:val="pt_PT" w:bidi="pt_PT"/>
        </w:rPr>
      </w:r>
      <w:r>
        <w:rPr>
          <w:lang w:val="pt_PT" w:bidi="pt_PT"/>
        </w:rPr>
        <w:t>Os irmãos se sentam para comer. Aparentemente, Rubem está em outro lugar quando isso ocorre. Os irmãos veem uma caravana se aproximando. Judá convence os irmãos que é melhor vender José a esses comerciantes do que matar José. Eles vendem José por 20 peças de prata, o preço usual para um escravo. Os irmãos tiram José da cisterna e os comerciantes levam José para o Egito.</w:t>
      </w:r>
    </w:p>
    <w:p>
      <w:pPr/>
      <w:r>
        <w:rPr>
          <w:lang w:val="pt_PT" w:bidi="pt_PT"/>
        </w:rPr>
      </w:r>
      <w:r>
        <w:rPr>
          <w:lang w:val="pt_PT" w:bidi="pt_PT"/>
        </w:rPr>
        <w:t>Na cena 4, Rubem retorna e descobre que José foi embora. Rubem rasga suas roupas para mostrar sua dor. Então os irmãos matam uma jovem cabra e colocam a túnica de José no sangue. Eles enviam esse casaco de volta para Jacó. Eles enviaram uma mensagem com o casaco: olhe o que encontramos. Esse casaco pertence a José, não é? Sua pergunta é uma dessas perguntas que não exigem uma resposta. Você pode fazer como uma declaração positiva sem a pergunta.</w:t>
      </w:r>
    </w:p>
    <w:p>
      <w:pPr/>
      <w:r>
        <w:rPr>
          <w:lang w:val="pt_PT" w:bidi="pt_PT"/>
        </w:rPr>
      </w:r>
      <w:r>
        <w:rPr>
          <w:lang w:val="pt_PT" w:bidi="pt_PT"/>
        </w:rPr>
        <w:t>Na cena 5, Jacó acredita que um animal selvagem matou e comeu José. Jacó entra em luto. Jacó chora. Jacó rasga suas roupas. Jacó veste pano de saco. Todos os filhos e filhas de Jacó tentaram confortar Jacó, mas Jacó se recusou a ser confortado. A única filha mencionada por nome era Dina em uma passagem anterior, mas Jacó teve outras filhas e noras. Os irmãos nunca disseram a Jacó o que eles haviam feito com José. Jacó diz: “Chorarei até que morra”. Jacó usa uma imagem de palavra para dizer isso. Jacó diz "chorarei até que eu vá para meu túmulo". Algumas traduções usam a palavra Sheol, que é o nome para o lugar dos mortos.</w:t>
      </w:r>
    </w:p>
    <w:p>
      <w:pPr/>
      <w:r>
        <w:rPr>
          <w:lang w:val="pt_PT" w:bidi="pt_PT"/>
        </w:rPr>
      </w:r>
      <w:r>
        <w:rPr>
          <w:lang w:val="pt_PT" w:bidi="pt_PT"/>
        </w:rPr>
        <w:t>Na cena 6, José chega ao Egito. Um homem chamado Potifar compra José. Potifar é um homem importante no serviço do rei do Egito. Potifar é comandante da guarda do palácio.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Homem desconhecido</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Os outros 8 irmãos</w:t>
      </w:r>
    </w:p>
    <w:p>
      <w:pPr>
        <w:pStyle w:val="ListBullet"/>
        <w:spacing w:line="240" w:lineRule="auto"/>
        <w:ind w:left="720"/>
      </w:pPr>
      <w:r>
        <w:rPr>
          <w:lang w:val="pt_PT" w:bidi="pt_PT"/>
        </w:rPr>
      </w:r>
      <w:r>
        <w:rPr>
          <w:lang w:val="pt_PT" w:bidi="pt_PT"/>
        </w:rPr>
        <w:t>Comerciantes Ismaelitas/midianitas</w:t>
      </w:r>
    </w:p>
    <w:p>
      <w:pPr>
        <w:pStyle w:val="ListBullet"/>
        <w:spacing w:line="240" w:lineRule="auto"/>
        <w:ind w:left="720"/>
      </w:pPr>
      <w:r>
        <w:rPr>
          <w:lang w:val="pt_PT" w:bidi="pt_PT"/>
        </w:rPr>
      </w:r>
      <w:r>
        <w:rPr>
          <w:lang w:val="pt_PT" w:bidi="pt_PT"/>
        </w:rPr>
        <w:t>Potifar</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Interrompa a encenação. Pergunte ao ator: “Como você está se sentindo?” Você pode ouvir coisas como respostas diferentes. Reinicie a encenação.</w:t>
      </w:r>
    </w:p>
    <w:p>
      <w:pPr/>
      <w:r>
        <w:rPr>
          <w:lang w:val="pt_PT" w:bidi="pt_PT"/>
        </w:rPr>
      </w:r>
      <w:r>
        <w:rPr>
          <w:lang w:val="pt_PT" w:bidi="pt_PT"/>
        </w:rPr>
        <w:t>Na cena 1, os 10 filhos mais velhos de Jacó levaram as ovelhas para encontrar pasto para elas. Depois de algum tempo, Jacó envia José para encontrar os irmãos, obter suas notícias e voltar para dizer a Jacó.</w:t>
      </w:r>
    </w:p>
    <w:p>
      <w:pPr/>
      <w:r>
        <w:rPr>
          <w:lang w:val="pt_PT" w:bidi="pt_PT"/>
        </w:rPr>
      </w:r>
      <w:r>
        <w:rPr>
          <w:lang w:val="pt_PT" w:bidi="pt_PT"/>
        </w:rPr>
        <w:t>Pergunte a Jacó: “Você está preocupado em enviar José sozinho?”. Você pode ouvir: “Ninguém incomodará José. Todos eles saberão que José é meu filho. Esse casaco o protegerá. Nada acontecerá com ele”. Pergunte a José: “Como você se sente sobre ir para encontrar seus irmãos?”. Você pode ouvir: “Estou tão animado. Tenho que ir fazer algo para meu pai. Ele me mantém em casa. Quero ter responsabilidades como meus irmãos”. Pergunte aos irmãos: “Como vocês se sentem sobre voltar para Siquém?”. Você pode ouvir: “Não estou preocupado. Eles não nos incomodarão. As pessoas lá sabem que devem nos deixar em paz”. Reinicie a encenação.</w:t>
      </w:r>
    </w:p>
    <w:p>
      <w:pPr/>
      <w:r>
        <w:rPr>
          <w:lang w:val="pt_PT" w:bidi="pt_PT"/>
        </w:rPr>
      </w:r>
      <w:r>
        <w:rPr>
          <w:lang w:val="pt_PT" w:bidi="pt_PT"/>
        </w:rPr>
        <w:t>Na cena 2, os irmãos veem José vindo para eles e conspiram para matar José. Rubem os convence a colocar José em uma cisterna seca. Rubem planeja retornar mais tarde e tirar José da cisterna e enviá-lo de volta para Jacó.</w:t>
      </w:r>
    </w:p>
    <w:p>
      <w:pPr/>
      <w:r>
        <w:rPr>
          <w:lang w:val="pt_PT" w:bidi="pt_PT"/>
        </w:rPr>
      </w:r>
      <w:r>
        <w:rPr>
          <w:lang w:val="pt_PT" w:bidi="pt_PT"/>
        </w:rPr>
        <w:t>Na cena 3, os irmãos agarram José, tiram a túnica de José e jogam José na cisterna seca.</w:t>
      </w:r>
    </w:p>
    <w:p>
      <w:pPr/>
      <w:r>
        <w:rPr>
          <w:lang w:val="pt_PT" w:bidi="pt_PT"/>
        </w:rPr>
      </w:r>
      <w:r>
        <w:rPr>
          <w:lang w:val="pt_PT" w:bidi="pt_PT"/>
        </w:rPr>
        <w:t>Parem a ação e perguntem a José: “Como você está se sentindo agora?” Você pode ouvir: “Estou bravo. Por que eles estão me tratando assim? Sou seu irmão. Estou com fome e com sede. Eles não têm direito de fazer isso. Direi a meu pai quando chegar em casa o que eles fizeram”. Pergunte aos irmãos: “Como vocês estão se sentindo agora?”. Você pode ouvir: “Ótimos! Colocamos essa criança mimada em seu lugar. Ele aprenderá a não agir como se ele fosse rei sobre nós”. Reinicie a encenação.</w:t>
      </w:r>
    </w:p>
    <w:p>
      <w:pPr/>
      <w:r>
        <w:rPr>
          <w:lang w:val="pt_PT" w:bidi="pt_PT"/>
        </w:rPr>
      </w:r>
      <w:r>
        <w:rPr>
          <w:lang w:val="pt_PT" w:bidi="pt_PT"/>
        </w:rPr>
        <w:t>Os comerciantes chegam e Judá convence os outros irmãos a vender José como um escravo. Eles tiram José da cisterna seca e vendem José. Os comerciantes levam José para o Egito.</w:t>
      </w:r>
    </w:p>
    <w:p>
      <w:pPr/>
      <w:r>
        <w:rPr>
          <w:lang w:val="pt_PT" w:bidi="pt_PT"/>
        </w:rPr>
      </w:r>
      <w:r>
        <w:rPr>
          <w:lang w:val="pt_PT" w:bidi="pt_PT"/>
        </w:rPr>
        <w:t>Parem a ação e perguntem a José: “Como você está se sentindo agora?” Você pode ouvir: “Estou com medo. Não sei para onde eles estão me levando. Quero ir para casa. Quero estar com meu pai”. Reinicie a encenação.</w:t>
      </w:r>
    </w:p>
    <w:p>
      <w:pPr/>
      <w:r>
        <w:rPr>
          <w:lang w:val="pt_PT" w:bidi="pt_PT"/>
        </w:rPr>
      </w:r>
      <w:r>
        <w:rPr>
          <w:lang w:val="pt_PT" w:bidi="pt_PT"/>
        </w:rPr>
        <w:t>Na cena 4, Rubem chega e descobre que José foi vendido. Rubem rasga suas roupas como um sinal de luto.</w:t>
      </w:r>
    </w:p>
    <w:p>
      <w:pPr/>
      <w:r>
        <w:rPr>
          <w:lang w:val="pt_PT" w:bidi="pt_PT"/>
        </w:rPr>
      </w:r>
      <w:r>
        <w:rPr>
          <w:lang w:val="pt_PT" w:bidi="pt_PT"/>
        </w:rPr>
        <w:t>Pergunte a Rubem: “Por que você está em luto sobre isso?”. Você pode ouvir: “Eu ia resgatar José da cisterna e o enviar para casa. Agora, o que faremos sobre nosso pai? O que vai acontecer conosco? Essa é uma coisa terrível que fizemos. José é nosso irmão”. Ou: “Sou o filho mais velho. É minha responsabilidade cuidar da família. Também devo cuidar de José”. Reinicie a encenação.</w:t>
      </w:r>
    </w:p>
    <w:p>
      <w:pPr/>
      <w:r>
        <w:rPr>
          <w:lang w:val="pt_PT" w:bidi="pt_PT"/>
        </w:rPr>
      </w:r>
      <w:r>
        <w:rPr>
          <w:lang w:val="pt_PT" w:bidi="pt_PT"/>
        </w:rPr>
        <w:t>Na cena 5, os irmãos matam uma pequena cabra, mergulham o casaco de José no sangue e enviam o casaco a Jacó. Jacó pensa que um animal selvagem comeu José. Jacó chora. Os filhos e filhas de Jacó tentam confortar Jacó. Ninguém é capaz de confortar Jacó.</w:t>
      </w:r>
    </w:p>
    <w:p>
      <w:pPr/>
      <w:r>
        <w:rPr>
          <w:lang w:val="pt_PT" w:bidi="pt_PT"/>
        </w:rPr>
      </w:r>
      <w:r>
        <w:rPr>
          <w:lang w:val="pt_PT" w:bidi="pt_PT"/>
        </w:rPr>
        <w:t>Parem a ação e perguntem a Jacó: “Como você está se sentindo agora?” Você pode ouvir: “Estou tão triste. Meu filho, o filho de Raquel, meu filho favorito está morto. Por que o deixei ir nessa viagem? Por que o enviei para encontrar seus irmãos? Se eu o tivesse mantido em casa, ele ainda estaria comigo. Oh, meu filho! Nunca pararei de sofrer por você”. Pergunte aos irmãos: “Como vocês estão se sentindo agora?”. Você pode ouvir: “Me deixa triste ver meu pai assim. Gostaria que não tivéssemos feito isso com José”. Ou: “José teve o que ele merecia. O pai deve perceber que ele ainda tem todos nós e ficar satisfeito”. Ou “Queria punir José, mas não pensei sobre como isso faria nosso pai sofrer Tenho medo por ele. Ele está sofrendo”. Reinicie a encenação.</w:t>
      </w:r>
    </w:p>
    <w:p>
      <w:pPr/>
      <w:r>
        <w:rPr>
          <w:lang w:val="pt_PT" w:bidi="pt_PT"/>
        </w:rPr>
      </w:r>
      <w:r>
        <w:rPr>
          <w:lang w:val="pt_PT" w:bidi="pt_PT"/>
        </w:rPr>
        <w:t>Na cena 6, José chega ao Egito. Os comerciantes vendem José. Um homem importante chamado Potifar compra ele.</w:t>
      </w:r>
    </w:p>
    <w:p>
      <w:pPr/>
      <w:r>
        <w:rPr>
          <w:lang w:val="pt_PT" w:bidi="pt_PT"/>
        </w:rPr>
      </w:r>
      <w:r>
        <w:rPr>
          <w:lang w:val="pt_PT" w:bidi="pt_PT"/>
        </w:rPr>
        <w:t>Parem a ação e perguntem a José: “Como você está se sentindo agora?” Você pode ouvir: “Eu estou com medo. Não sei o que fazer. Estou nesse lugar estrangeiro. Não falo seu idioma. Nunca comi comida como essa. Não gosto de viver em uma casa. Há tantos cheiros ruins por perto. Há ruído demais. Sinto falta de minha casa. Sinto falta de minha família. Quero ir para casa.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Os filhos de Jacó vão para Siquém para </w:t>
      </w:r>
      <w:r>
        <w:rPr>
          <w:b/>
          <w:lang w:val="pt_PT" w:bidi="pt_PT"/>
        </w:rPr>
        <w:t>pastar</w:t>
      </w:r>
      <w:r>
        <w:rPr>
          <w:lang w:val="pt_PT" w:bidi="pt_PT"/>
        </w:rPr>
        <w:t xml:space="preserve"> os </w:t>
      </w:r>
      <w:r>
        <w:rPr>
          <w:b/>
          <w:lang w:val="pt_PT" w:bidi="pt_PT"/>
        </w:rPr>
        <w:t>rebanhos</w:t>
      </w:r>
      <w:r>
        <w:rPr>
          <w:lang w:val="pt_PT" w:bidi="pt_PT"/>
        </w:rPr>
        <w:t>. Isso significa que eles foram para encontrar grama e água suficiente para as ovelhas. Um pasto é um campo onde os animais podem comer a grama. Os rebanhos são grupos de animais como ovelhas e cabras.</w:t>
      </w:r>
    </w:p>
    <w:p>
      <w:pPr/>
      <w:r>
        <w:rPr>
          <w:lang w:val="pt_PT" w:bidi="pt_PT"/>
        </w:rPr>
      </w:r>
      <w:r>
        <w:rPr>
          <w:lang w:val="pt_PT" w:bidi="pt_PT"/>
        </w:rPr>
        <w:t>Pare e mostre uma imagem de ovelhas em um pasto.</w:t>
      </w:r>
    </w:p>
    <w:p>
      <w:pPr/>
      <w:r>
        <w:rPr>
          <w:lang w:val="pt_PT" w:bidi="pt_PT"/>
        </w:rPr>
      </w:r>
      <w:r>
        <w:rPr>
          <w:lang w:val="pt_PT" w:bidi="pt_PT"/>
        </w:rPr>
        <w:t xml:space="preserve">Os irmãos levaram José e removeram seu casaco especial que Jacó havia dado a José. Use a mesma palavra para casaco que você usou na passagem anterior. Então eles colocam José em uma </w:t>
      </w:r>
      <w:r>
        <w:rPr>
          <w:b/>
          <w:lang w:val="pt_PT" w:bidi="pt_PT"/>
        </w:rPr>
        <w:t>cisterna seca</w:t>
      </w:r>
      <w:r>
        <w:rPr>
          <w:lang w:val="pt_PT" w:bidi="pt_PT"/>
        </w:rPr>
        <w:t xml:space="preserve"> ou poço seco. Algumas traduções usam cisterna. Algumas traduções dizem poço seco. Algumas traduções dizem um poço. Isso era subterrâneo ou no chão. Uma cisterna era feita para coletar água da chuva para que houvesse água para as ovelhas durante a estação seca. Essa cisterna estava seca. Não havia como José sair da cisterna sozinho. Alguém teria que tirar José de fora. Não havia água no poço ou cisterna. Sem água, José teria morrido em 3 dias. O escritor descreve o processo de agarrar José, tirar o casaco de José e jogar José no poço seco ou cisterna seca. O escritor usa palavras violentas e palavras fortes. Essa não era uma ação gentil. Eles agarraram José, despiram José e jogaram José na cisterna seca. Escolha palavras que descrevem as ações violentas dos irmãos.</w:t>
      </w:r>
    </w:p>
    <w:p>
      <w:pPr/>
      <w:r>
        <w:rPr>
          <w:lang w:val="pt_PT" w:bidi="pt_PT"/>
        </w:rPr>
      </w:r>
      <w:r>
        <w:rPr>
          <w:lang w:val="pt_PT" w:bidi="pt_PT"/>
        </w:rPr>
        <w:t>Pare e discuta: descreva uns aos outros a cena. Ouça as escolhas de palavras que você usa para descrever a violência.</w:t>
      </w:r>
    </w:p>
    <w:p>
      <w:pPr/>
      <w:r>
        <w:rPr>
          <w:lang w:val="pt_PT" w:bidi="pt_PT"/>
        </w:rPr>
      </w:r>
      <w:r>
        <w:rPr>
          <w:lang w:val="pt_PT" w:bidi="pt_PT"/>
        </w:rPr>
        <w:t>Mostre a imagem do casaco especial de José.</w:t>
      </w:r>
    </w:p>
    <w:p>
      <w:pPr/>
      <w:r>
        <w:rPr>
          <w:lang w:val="pt_PT" w:bidi="pt_PT"/>
        </w:rPr>
      </w:r>
      <w:r>
        <w:rPr>
          <w:lang w:val="pt_PT" w:bidi="pt_PT"/>
        </w:rPr>
        <w:t xml:space="preserve">A caravana estava levando </w:t>
      </w:r>
      <w:r>
        <w:rPr>
          <w:b/>
          <w:lang w:val="pt_PT" w:bidi="pt_PT"/>
        </w:rPr>
        <w:t>goma</w:t>
      </w:r>
      <w:r>
        <w:rPr>
          <w:lang w:val="pt_PT" w:bidi="pt_PT"/>
        </w:rPr>
        <w:t xml:space="preserve">, </w:t>
      </w:r>
      <w:r>
        <w:rPr>
          <w:b/>
          <w:lang w:val="pt_PT" w:bidi="pt_PT"/>
        </w:rPr>
        <w:t>bálsamo</w:t>
      </w:r>
      <w:r>
        <w:rPr>
          <w:lang w:val="pt_PT" w:bidi="pt_PT"/>
        </w:rPr>
        <w:t xml:space="preserve"> e </w:t>
      </w:r>
      <w:r>
        <w:rPr>
          <w:b/>
          <w:lang w:val="pt_PT" w:bidi="pt_PT"/>
        </w:rPr>
        <w:t>mirra</w:t>
      </w:r>
      <w:r>
        <w:rPr>
          <w:lang w:val="pt_PT" w:bidi="pt_PT"/>
        </w:rPr>
        <w:t xml:space="preserve"> para o Egito. Uma goma ou resina é a substância pegajosa que vem de uma árvore ou arbusto. Algumas traduções listam esses produtos. Outras traduções dizem que a caravana era carregada com diferentes tipos de especiarias. Esses produtos não eram o tipo de especiarias que as pessoas adicionam à comida. Em vez disso, esses eram usados em incenso, perfumes e medicamentos.</w:t>
      </w:r>
    </w:p>
    <w:p>
      <w:pPr/>
      <w:r>
        <w:rPr>
          <w:lang w:val="pt_PT" w:bidi="pt_PT"/>
        </w:rPr>
      </w:r>
      <w:r>
        <w:rPr>
          <w:lang w:val="pt_PT" w:bidi="pt_PT"/>
        </w:rPr>
        <w:t>Judá faz a seus irmãos uma pergunta que não requer uma resposta. Judá pergunta: “Por que deveríamos derramar qualquer sangue?”. Você poderia afirmar isso de uma maneira positiva: “Não precisamos derramar nenhum sangue. Não ganharemos nada matando nosso irmão”.</w:t>
      </w:r>
    </w:p>
    <w:p>
      <w:pPr/>
      <w:r>
        <w:rPr>
          <w:lang w:val="pt_PT" w:bidi="pt_PT"/>
        </w:rPr>
      </w:r>
      <w:r>
        <w:rPr>
          <w:lang w:val="pt_PT" w:bidi="pt_PT"/>
        </w:rPr>
        <w:t>Quando os irmãos viram a caravana pela primeira vez, eles disseram que esses eram comerciantes Ismaelitas. Ismaelita era um termo usado para se referir a todos os comerciantes que usavam caravanas e iam e voltavam ao longo das rotas de comércio. Os midianitas eram um grupo de pessoas que trabalhavam como comerciantes como esses. Ismaelitas é um termo geral e midianitas seriam um nome de grupo específico. O escritor usa a palavra Ismaelitas até que os comerciantes cheguem. Uma maneira de dizer isso é: “Então os irmãos veem os Ismaelitas que eram comerciantes midianitas”. Há apenas uma caravana de comerciantes nessa história.</w:t>
      </w:r>
    </w:p>
    <w:p>
      <w:pPr/>
      <w:r>
        <w:rPr>
          <w:lang w:val="pt_PT" w:bidi="pt_PT"/>
        </w:rPr>
      </w:r>
      <w:r>
        <w:rPr>
          <w:lang w:val="pt_PT" w:bidi="pt_PT"/>
        </w:rPr>
        <w:t>Quando Rubem descobre que José foi vendido, Rubem faz uma pergunta que não espera uma resposta. Você pode traduzir isso como uma pergunta ou mudar para uma declaração positiva. “O que devo fazer agora?”. Ou “Não sei o que fazer”.</w:t>
      </w:r>
    </w:p>
    <w:p>
      <w:pPr/>
      <w:r>
        <w:rPr>
          <w:lang w:val="pt_PT" w:bidi="pt_PT"/>
        </w:rPr>
      </w:r>
      <w:r>
        <w:rPr>
          <w:lang w:val="pt_PT" w:bidi="pt_PT"/>
        </w:rPr>
        <w:t>Rubem rasga sua túnica em luto quando ele descobre que José foi embora. Jacó rasga sua túnica em luto quando Jacó pensa que José está morto. Expressões comuns de luto naquele momento incluíam rasgar de roupas, usar pano de saco, chorar e colocar poeira ou cinzas sobre a cabeça. A passagem não diz que Jacó jogou poeira ou cinzas sobre si mesmo. O pano de saco é um tipo de material feito de cabra e muito desconfortável de usar.</w:t>
      </w:r>
    </w:p>
    <w:p>
      <w:pPr/>
      <w:r>
        <w:rPr>
          <w:lang w:val="pt_PT" w:bidi="pt_PT"/>
        </w:rPr>
      </w:r>
      <w:r>
        <w:rPr>
          <w:b/>
          <w:lang w:val="pt_PT" w:bidi="pt_PT"/>
        </w:rPr>
        <w:t>Sheol</w:t>
      </w:r>
      <w:r>
        <w:rPr>
          <w:lang w:val="pt_PT" w:bidi="pt_PT"/>
        </w:rPr>
        <w:t xml:space="preserve"> é o nome do lugar onde os mortos vão. Jacó diz: “Chorarei até que eu vá para o Sheol”. Outras traduções dizem: “Chorarei até que morra” ou “até que eu vá para meu túmulo”. </w:t>
      </w:r>
      <w:r>
        <w:rPr>
          <w:b/>
          <w:lang w:val="pt_PT" w:bidi="pt_PT"/>
        </w:rPr>
        <w:t>Sheol</w:t>
      </w:r>
      <w:r>
        <w:rPr>
          <w:lang w:val="pt_PT" w:bidi="pt_PT"/>
        </w:rPr>
        <w:t xml:space="preserve"> é tratado no Glossário Mestre. </w:t>
      </w:r>
    </w:p>
    <w:p>
      <w:pPr/>
      <w:r>
        <w:rPr>
          <w:lang w:val="pt_PT" w:bidi="pt_PT"/>
        </w:rPr>
      </w:r>
      <w:r>
        <w:rPr>
          <w:lang w:val="pt_PT" w:bidi="pt_PT"/>
        </w:rPr>
        <w:t xml:space="preserve">Potifar era um oficial de </w:t>
      </w:r>
      <w:r>
        <w:rPr>
          <w:b/>
          <w:lang w:val="pt_PT" w:bidi="pt_PT"/>
        </w:rPr>
        <w:t>Faraó</w:t>
      </w:r>
      <w:r>
        <w:rPr>
          <w:lang w:val="pt_PT" w:bidi="pt_PT"/>
        </w:rPr>
        <w:t>, o rei do Egito. Faraó é o título dado aos reis egípcios.</w:t>
      </w:r>
    </w:p>
    <w:p>
      <w:pPr/>
      <w:r>
        <w:rPr>
          <w:lang w:val="pt_PT" w:bidi="pt_PT"/>
        </w:rPr>
      </w:r>
      <w:r>
        <w:rPr>
          <w:lang w:val="pt_PT" w:bidi="pt_PT"/>
        </w:rPr>
        <w:t xml:space="preserve">O </w:t>
      </w:r>
      <w:r>
        <w:rPr>
          <w:b/>
          <w:lang w:val="pt_PT" w:bidi="pt_PT"/>
        </w:rPr>
        <w:t>palácio</w:t>
      </w:r>
      <w:r>
        <w:rPr>
          <w:lang w:val="pt_PT" w:bidi="pt_PT"/>
        </w:rPr>
        <w:t xml:space="preserve"> é onde o rei vive. A guarda do palácio seria um grupo de soldados com a tarefa de proteger o rei e sua casa ou onde ele vive. Como Potifar é capitão dessa guarda, Potifar é um homem muito importante.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37:12–36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89">
        <w:r>
          <w:rPr>
            <w:lang w:val="pt_PT" w:bidi="pt_PT"/>
          </w:rPr>
          <w:rPr>
            <w:color w:val="0000EE"/>
            <w:u w:val="single"/>
          </w:rPr>
          <w:t>Ouvir e Sentir</w:t>
        </w:r>
      </w:hyperlink>
      <w:r>
        <w:rPr>
          <w:lang w:val="pt_PT" w:bidi="pt_PT"/>
        </w:rPr>
        <w:t xml:space="preserve"> (727 KB)</w:t>
      </w:r>
      <w:r>
        <w:rPr>
          <w:lang w:val="pt_PT" w:bidi="pt_PT"/>
        </w:rPr>
      </w:r>
    </w:p>
    <w:p>
      <w:pPr>
        <w:pStyle w:val="ListBullet"/>
        <w:spacing w:line="240" w:lineRule="auto"/>
        <w:ind w:left="720"/>
      </w:pPr>
      <w:r>
        <w:rPr>
          <w:lang w:val="pt_PT" w:bidi="pt_PT"/>
        </w:rPr>
      </w:r>
      <w:hyperlink r:id="rId390">
        <w:r>
          <w:rPr>
            <w:lang w:val="pt_PT" w:bidi="pt_PT"/>
          </w:rPr>
          <w:rPr>
            <w:color w:val="0000EE"/>
            <w:u w:val="single"/>
          </w:rPr>
          <w:t>Preparando o Cenário</w:t>
        </w:r>
      </w:hyperlink>
      <w:r>
        <w:rPr>
          <w:lang w:val="pt_PT" w:bidi="pt_PT"/>
        </w:rPr>
        <w:t xml:space="preserve"> (6.3 MB)</w:t>
      </w:r>
      <w:r>
        <w:rPr>
          <w:lang w:val="pt_PT" w:bidi="pt_PT"/>
        </w:rPr>
      </w:r>
    </w:p>
    <w:p>
      <w:pPr>
        <w:pStyle w:val="ListBullet"/>
        <w:spacing w:line="240" w:lineRule="auto"/>
        <w:ind w:left="720"/>
      </w:pPr>
      <w:r>
        <w:rPr>
          <w:lang w:val="pt_PT" w:bidi="pt_PT"/>
        </w:rPr>
      </w:r>
      <w:hyperlink r:id="rId391">
        <w:r>
          <w:rPr>
            <w:lang w:val="pt_PT" w:bidi="pt_PT"/>
          </w:rPr>
          <w:rPr>
            <w:color w:val="0000EE"/>
            <w:u w:val="single"/>
          </w:rPr>
          <w:t>Identificando as Cenas</w:t>
        </w:r>
      </w:hyperlink>
      <w:r>
        <w:rPr>
          <w:lang w:val="pt_PT" w:bidi="pt_PT"/>
        </w:rPr>
        <w:t xml:space="preserve"> (5.0 MB)</w:t>
      </w:r>
      <w:r>
        <w:rPr>
          <w:lang w:val="pt_PT" w:bidi="pt_PT"/>
        </w:rPr>
      </w:r>
    </w:p>
    <w:p>
      <w:pPr>
        <w:pStyle w:val="ListBullet"/>
        <w:spacing w:line="240" w:lineRule="auto"/>
        <w:ind w:left="720"/>
      </w:pPr>
      <w:r>
        <w:rPr>
          <w:lang w:val="pt_PT" w:bidi="pt_PT"/>
        </w:rPr>
      </w:r>
      <w:hyperlink r:id="rId392">
        <w:r>
          <w:rPr>
            <w:lang w:val="pt_PT" w:bidi="pt_PT"/>
          </w:rPr>
          <w:rPr>
            <w:color w:val="0000EE"/>
            <w:u w:val="single"/>
          </w:rPr>
          <w:t>Incorporando o Texto</w:t>
        </w:r>
      </w:hyperlink>
      <w:r>
        <w:rPr>
          <w:lang w:val="pt_PT" w:bidi="pt_PT"/>
        </w:rPr>
        <w:t xml:space="preserve"> (4.7 MB)</w:t>
      </w:r>
      <w:r>
        <w:rPr>
          <w:lang w:val="pt_PT" w:bidi="pt_PT"/>
        </w:rPr>
      </w:r>
    </w:p>
    <w:p>
      <w:pPr>
        <w:pStyle w:val="ListBullet"/>
        <w:spacing w:line="240" w:lineRule="auto"/>
        <w:ind w:left="720"/>
      </w:pPr>
      <w:r>
        <w:rPr>
          <w:lang w:val="pt_PT" w:bidi="pt_PT"/>
        </w:rPr>
      </w:r>
      <w:hyperlink r:id="rId393">
        <w:r>
          <w:rPr>
            <w:lang w:val="pt_PT" w:bidi="pt_PT"/>
          </w:rPr>
          <w:rPr>
            <w:color w:val="0000EE"/>
            <w:u w:val="single"/>
          </w:rPr>
          <w:t>Preenchendo as Lacunas</w:t>
        </w:r>
      </w:hyperlink>
      <w:r>
        <w:rPr>
          <w:lang w:val="pt_PT" w:bidi="pt_PT"/>
        </w:rPr>
        <w:t xml:space="preserve"> (3.8 MB)</w:t>
      </w:r>
      <w:r>
        <w:rPr>
          <w:lang w:val="pt_PT" w:bidi="pt_PT"/>
        </w:rPr>
      </w:r>
    </w:p>
    <w:p>
      <w:pPr>
        <w:pStyle w:val="ListBullet"/>
        <w:spacing w:line="240" w:lineRule="auto"/>
        <w:ind w:left="720"/>
      </w:pPr>
      <w:r>
        <w:rPr>
          <w:lang w:val="pt_PT" w:bidi="pt_PT"/>
        </w:rPr>
      </w:r>
      <w:hyperlink r:id="rId394">
        <w:r>
          <w:rPr>
            <w:lang w:val="pt_PT" w:bidi="pt_PT"/>
          </w:rPr>
          <w:rPr>
            <w:color w:val="0000EE"/>
            <w:u w:val="single"/>
          </w:rPr>
          <w:t>Falando a Palavra</w:t>
        </w:r>
      </w:hyperlink>
      <w:r>
        <w:rPr>
          <w:lang w:val="pt_PT" w:bidi="pt_PT"/>
        </w:rPr>
        <w:t xml:space="preserve"> (1.3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38:1–30</w:t>
      </w:r>
      <w:r>
        <w:rPr>
          <w:lang w:val="pt_PT" w:bidi="pt_PT"/>
        </w:rPr>
      </w:r>
    </w:p>
    <w:p>
      <w:pPr>
        <w:pStyle w:val="Heading3"/>
      </w:pPr>
      <w:r>
        <w:rPr>
          <w:lang w:val="pt_PT" w:bidi="pt_PT"/>
        </w:rPr>
        <w:t>Ouvir e Sentir</w:t>
      </w:r>
    </w:p>
    <w:p>
      <w:pPr/>
      <w:r>
        <w:rPr>
          <w:lang w:val="pt_PT" w:bidi="pt_PT"/>
        </w:rPr>
      </w:r>
      <w:r>
        <w:rPr>
          <w:lang w:val="pt_PT" w:bidi="pt_PT"/>
        </w:rPr>
        <w:t>Ouça Gênesis 38:1–30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interrompe a história de José para dar um relato narrativo da família de Judá. Judá é o quarto filho de Jacó. Lea é a mãe de Judá. Judá salvou a vida de José sugerindo a seus irmãos que eles vendam José como um escravo aos comerciantes midianitas que passam. Essa história acontece algum tempo depois que José saiu para o Egito.</w:t>
      </w:r>
    </w:p>
    <w:p>
      <w:pPr/>
      <w:r>
        <w:rPr>
          <w:lang w:val="pt_PT" w:bidi="pt_PT"/>
        </w:rPr>
      </w:r>
      <w:r>
        <w:rPr>
          <w:lang w:val="pt_PT" w:bidi="pt_PT"/>
        </w:rPr>
        <w:t>Judá desceu de Hebrom para viver em Abdullã. Abdullã está localizado a noroeste de Hebrom em uma elevação mais baixa do que Hebrom. Jacó estava vivendo em Hebrom. Depois que Judá se mudou para Abdullã, Judá se casou com uma mulher canaanita. Abraão, Isaque e Jacó haviam tido cuidado para não se casar com mulheres canaanitas. Os canaanitas se engajavam na adoração de ídolos. Judá e sua esposa canaanita tinham 3 filhos. A esposa nomeou todos os três filhos. O primeiro era chamado Er. O segundo era chamado Onã. O terceiro era chamado Shela.</w:t>
      </w:r>
    </w:p>
    <w:p>
      <w:pPr/>
      <w:r>
        <w:rPr>
          <w:lang w:val="pt_PT" w:bidi="pt_PT"/>
        </w:rPr>
      </w:r>
      <w:r>
        <w:rPr>
          <w:lang w:val="pt_PT" w:bidi="pt_PT"/>
        </w:rPr>
        <w:t>Parem e discuta: quem nomeia as crianças em sua família? Quem escolhe a noiva para os filhos? Mostre um mapa com Hebrom, Abdullã e Timna marcados.</w:t>
      </w:r>
    </w:p>
    <w:p>
      <w:pPr/>
      <w:r>
        <w:rPr>
          <w:lang w:val="pt_PT" w:bidi="pt_PT"/>
        </w:rPr>
      </w:r>
      <w:r>
        <w:rPr>
          <w:lang w:val="pt_PT" w:bidi="pt_PT"/>
        </w:rPr>
        <w:t>Judá providenciou para que seu filho mais velho, Er, se casasse com uma mulher canaanita chamada Tamar. Isso significa que Judá escolheu a noiva para seu filho. Er era um homem perverso. Como Er era maligno, Yavé fez Er morrer. Er morreu sem ter filhos. Isso tornava Tamar uma viúva sem filhos, que era uma posição difícil para uma mulher no antigo Oriente Médio. As viúvas não herdavam de seus maridos. Elas não tinham como ganhar dinheiro. A família do marido da viúva deveria encontrar outro marido para a viúva da família do marido. O propósito era que a viúva tivesse um filho que pertenceria ao marido morto e herdaria sua porção. A viúva não retornava a seus pais.</w:t>
      </w:r>
    </w:p>
    <w:p>
      <w:pPr/>
      <w:r>
        <w:rPr>
          <w:lang w:val="pt_PT" w:bidi="pt_PT"/>
        </w:rPr>
      </w:r>
      <w:r>
        <w:rPr>
          <w:lang w:val="pt_PT" w:bidi="pt_PT"/>
        </w:rPr>
        <w:t>Judá disse a seu segundo filho, Onã, para se casar com Tamar e ter um filho com Tamar. Esse filho herdaria a porção de Er. Isso é chamado de casamento em levirato, que é um tipo particular de casamento. Em um casamento levirato, o irmão do marido morto dormiria com a viúva. Qualquer filho nascido seria declarado filho do homem morto e herdaria a parte do homem morto. Uma vez que Tamar tivesse um filho, a responsabilidade de Onã em relação a Tamar como um marido terminaria. Esse tipo de casamento era uma prática comum em todo o antigo Oriente Médio. Onã não queria ser pai de um filho que não seria seu próprio herdeiro. Se Er não tivesse herdeiro, a parte de Onã da herança de seu pai seria maior. Onã praticava a forma de controle de nascimento conhecida naquele momento. Onã foi dormir com Tamar, mas se retirou durante o processo de ter sexo para que sua semente ou esperma caísse no chão. Isso tornava impossível que Tamar ficasse grávida. Onã estava desobedecendo a Judá. Onã também estava quebrando a lei do levirato daquele tempo. Yavé considerava a desobediência de Onã como maligna e fez Onã morrer.</w:t>
      </w:r>
    </w:p>
    <w:p>
      <w:pPr/>
      <w:r>
        <w:rPr>
          <w:lang w:val="pt_PT" w:bidi="pt_PT"/>
        </w:rPr>
      </w:r>
      <w:r>
        <w:rPr>
          <w:lang w:val="pt_PT" w:bidi="pt_PT"/>
        </w:rPr>
        <w:t>Pare e discuta: como a herança é distribuída em sua família? O que acontece quando um filho morre sem herdeiros?</w:t>
      </w:r>
    </w:p>
    <w:p>
      <w:pPr/>
      <w:r>
        <w:rPr>
          <w:lang w:val="pt_PT" w:bidi="pt_PT"/>
        </w:rPr>
      </w:r>
      <w:r>
        <w:rPr>
          <w:lang w:val="pt_PT" w:bidi="pt_PT"/>
        </w:rPr>
        <w:t>O terceiro filho de Judá, Shela, era jovem demais para se casar com Tamar. Judá enviou Tamar de volta para seus pais. Judá disse a Tamar para permanecer uma viúva. Judá prometeu a Tamar que quando Selá fosse maior de idade, Judá enviaria para Tamar. Judá não pretendia manter sua promessa. Judá tinha medo de que Shela morresse também. Então a esposa de Judá morreu.</w:t>
      </w:r>
    </w:p>
    <w:p>
      <w:pPr/>
      <w:r>
        <w:rPr>
          <w:lang w:val="pt_PT" w:bidi="pt_PT"/>
        </w:rPr>
      </w:r>
      <w:r>
        <w:rPr>
          <w:lang w:val="pt_PT" w:bidi="pt_PT"/>
        </w:rPr>
        <w:t>Agora Judá tinha que passar por um tempo de luto. Esse é um momento específico em que alguém sofre pela morte de um membro da família. Judá tinha que usar roupas específicas, chorar, jogar poeira ou cinzas em sua cabeça e rasgar suas roupas para mostrar seu luto. Quando o tempo de luto de Judá estava terminando, ele foi para Timna para tosar suas ovelhas.</w:t>
      </w:r>
    </w:p>
    <w:p>
      <w:pPr/>
      <w:r>
        <w:rPr>
          <w:lang w:val="pt_PT" w:bidi="pt_PT"/>
        </w:rPr>
      </w:r>
      <w:r>
        <w:rPr>
          <w:lang w:val="pt_PT" w:bidi="pt_PT"/>
        </w:rPr>
        <w:t>Mostre o mapa com Adullã e Timna marcados.</w:t>
      </w:r>
    </w:p>
    <w:p>
      <w:pPr/>
      <w:r>
        <w:rPr>
          <w:lang w:val="pt_PT" w:bidi="pt_PT"/>
        </w:rPr>
      </w:r>
      <w:r>
        <w:rPr>
          <w:lang w:val="pt_PT" w:bidi="pt_PT"/>
        </w:rPr>
        <w:t>Tamar estava ciente de que Shela era velha o suficiente para ser casada e que Judá não havia mantido sua promessa. As viúvas usavam roupas especiais que diziam a todos que eram viúvas. Tamar tirou as roupas de viúva e se cobriu com um véu para que Judá não reconhecesse que essa era Tamar. Tamar foi para o lado da estrada e esperou que Judá passasse. Judá pensou que Tamar era uma prostituta. Uma prostituta é alguém que oferece sexo por dinheiro. No antigo Oriente Médio, os canaanitas tinham prostitutas do templo. O templo ou santuário era um lugar de adoração dos deuses canaanitas. Os homens visitariam essas prostitutas do templo ou santuário antes dos momentos importantes na estação agrícola, como plantar e cortar Eles acreditavam que ter sexo com a prostituta do templo garantiria colheitas férteis ou ovelhas férteis. Não sabemos se Judá acreditava nisso ou apenas queria ter sexo com uma prostituta.</w:t>
      </w:r>
    </w:p>
    <w:p>
      <w:pPr/>
      <w:r>
        <w:rPr>
          <w:lang w:val="pt_PT" w:bidi="pt_PT"/>
        </w:rPr>
      </w:r>
      <w:r>
        <w:rPr>
          <w:lang w:val="pt_PT" w:bidi="pt_PT"/>
        </w:rPr>
        <w:t>Judá se ofereceu para pagar a Tamar uma jovem cabra se Tamar tivesse relações sexuais com Judá. Tamar exigiu que Judá desse a ela 3 coisas pessoais que pertenceriam apenas a Judá. Tamar exigiu o selo, o cordão e o cajado e que Judá tinha. Os homens carregavam um selo cilíndrico em um cordão em torno de seus pescoços e usavam isso para assinar documentos pressionando-o na argila. Esse selo era único para cada pessoa que tinha um. O cajado de Judá ou sua bengala teriam marcações esculpidas nele para identificá-lo como pertencente a Judá. Tamar disse que ela manteria esses itens até que Judá enviasse a cabra. No entanto, quando Judá enviou a cabra, ninguém encontrou a prostituta. Judá não sabia que a prostituta era Tamar. Judá não procurou a prostituta pela segunda vez.</w:t>
      </w:r>
    </w:p>
    <w:p>
      <w:pPr/>
      <w:r>
        <w:rPr>
          <w:lang w:val="pt_PT" w:bidi="pt_PT"/>
        </w:rPr>
      </w:r>
      <w:r>
        <w:rPr>
          <w:lang w:val="pt_PT" w:bidi="pt_PT"/>
        </w:rPr>
        <w:t>Mostre uma imagem de um selo de cilíndro.</w:t>
      </w:r>
    </w:p>
    <w:p>
      <w:pPr/>
      <w:r>
        <w:rPr>
          <w:lang w:val="pt_PT" w:bidi="pt_PT"/>
        </w:rPr>
      </w:r>
      <w:r>
        <w:rPr>
          <w:lang w:val="pt_PT" w:bidi="pt_PT"/>
        </w:rPr>
        <w:t>Três meses depois, alguém disse a Judá que Tamar estava grávida. Judá ordenou que Tamar fosse morta queimada. Judá pensou que Tamar havia agido como uma prostituta. Enquanto eles estavam levando Tamar para matá-la, Tamar foi capaz de enviar o selo, o cordão e a vara que pertenciam a Judá de volta para Judá. Tamar disse a Judá que a pessoa que possuía esses itens era o pai de seu bebê. Judá reconheceu que os itens eram dele. Judá entendeu que Judá era o pai do bebê de Tamar. Judá disse: “Tamar é mais justa do que eu”. Aqui justo significa ser irrepreensível ou sem culpa ou inocente. Judá estava dizendo que Tamar havia feito a coisa certa dando um bebê para herdar para Er. Judá havia feito a coisa errada porque Judá não havia dado a Tamar seu filho Shela para fornecer um bebê para a herança de Er.</w:t>
      </w:r>
    </w:p>
    <w:p>
      <w:pPr/>
      <w:r>
        <w:rPr>
          <w:lang w:val="pt_PT" w:bidi="pt_PT"/>
        </w:rPr>
      </w:r>
      <w:r>
        <w:rPr>
          <w:lang w:val="pt_PT" w:bidi="pt_PT"/>
        </w:rPr>
        <w:t>Tamar teve gêmeos. A mão de um gêmeo saiu do canal de nascimento. A parteira amarrou uma corda vermelha em torno do pulso porque a parteira pensou que esse estava nascendo primeiro. Era importante garantir qual criança nascesse primeiro para leis de herança. Mas a mão voltou pelo canal de nascimento e o segundo bebê nasceu primeiro. Esse bebê era chamado Perez porque ele eclodiu e nasceu primeiro. Eles nomearam o segundo bebê Zera.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 xml:space="preserve">Esta história tem 7 cenas. </w:t>
      </w:r>
    </w:p>
    <w:p>
      <w:pPr/>
      <w:r>
        <w:rPr>
          <w:lang w:val="pt_PT" w:bidi="pt_PT"/>
        </w:rPr>
      </w:r>
      <w:r>
        <w:rPr>
          <w:b/>
          <w:lang w:val="pt_PT" w:bidi="pt_PT"/>
        </w:rPr>
        <w:t>Primeira cena:</w:t>
      </w:r>
      <w:r>
        <w:rPr>
          <w:lang w:val="pt_PT" w:bidi="pt_PT"/>
        </w:rPr>
        <w:t xml:space="preserve"> Judá se muda de Hebrom para Adullã, se casa com uma mulher canaanita e tem 3 filhos.</w:t>
      </w:r>
    </w:p>
    <w:p>
      <w:pPr/>
      <w:r>
        <w:rPr>
          <w:lang w:val="pt_PT" w:bidi="pt_PT"/>
        </w:rPr>
      </w:r>
      <w:r>
        <w:rPr>
          <w:b/>
          <w:lang w:val="pt_PT" w:bidi="pt_PT"/>
        </w:rPr>
        <w:t>Segunda cena:</w:t>
      </w:r>
      <w:r>
        <w:rPr>
          <w:lang w:val="pt_PT" w:bidi="pt_PT"/>
        </w:rPr>
        <w:t xml:space="preserve"> Judá organiza o casamento de seu primeiro filho com Tamar. O primeiro filho morre. Judá diz ao segundo filho para se casar com Tamar. Ele se recusa a ser pai de uma criança com Tamar e morre. Judá enviou Tamar de volta para seus pais. </w:t>
      </w:r>
    </w:p>
    <w:p>
      <w:pPr/>
      <w:r>
        <w:rPr>
          <w:lang w:val="pt_PT" w:bidi="pt_PT"/>
        </w:rPr>
      </w:r>
      <w:r>
        <w:rPr>
          <w:b/>
          <w:lang w:val="pt_PT" w:bidi="pt_PT"/>
        </w:rPr>
        <w:t>Terceira cena:</w:t>
      </w:r>
      <w:r>
        <w:rPr>
          <w:lang w:val="pt_PT" w:bidi="pt_PT"/>
        </w:rPr>
        <w:t xml:space="preserve"> alguns anos depois, a esposa de Judá morre. Judá vai para supervisionar a tosa de suas ovelhas.</w:t>
      </w:r>
    </w:p>
    <w:p>
      <w:pPr/>
      <w:r>
        <w:rPr>
          <w:lang w:val="pt_PT" w:bidi="pt_PT"/>
        </w:rPr>
      </w:r>
      <w:r>
        <w:rPr>
          <w:b/>
          <w:lang w:val="pt_PT" w:bidi="pt_PT"/>
        </w:rPr>
        <w:t>Quarta cena:</w:t>
      </w:r>
      <w:r>
        <w:rPr>
          <w:lang w:val="pt_PT" w:bidi="pt_PT"/>
        </w:rPr>
        <w:t xml:space="preserve"> Tamar sabe que Judá não enviou seu terceiro filho a Tamar. Tamar tira as roupas de viúva, se disfarça como uma prostituta e dorme com Judá.</w:t>
      </w:r>
    </w:p>
    <w:p>
      <w:pPr/>
      <w:r>
        <w:rPr>
          <w:lang w:val="pt_PT" w:bidi="pt_PT"/>
        </w:rPr>
      </w:r>
      <w:r>
        <w:rPr>
          <w:b/>
          <w:lang w:val="pt_PT" w:bidi="pt_PT"/>
        </w:rPr>
        <w:t>Quinta cena:</w:t>
      </w:r>
      <w:r>
        <w:rPr>
          <w:lang w:val="pt_PT" w:bidi="pt_PT"/>
        </w:rPr>
        <w:t xml:space="preserve"> Judá tenta pagar à prostituta, mas ninguém pode encontrá-la.</w:t>
      </w:r>
    </w:p>
    <w:p>
      <w:pPr/>
      <w:r>
        <w:rPr>
          <w:lang w:val="pt_PT" w:bidi="pt_PT"/>
        </w:rPr>
      </w:r>
      <w:r>
        <w:rPr>
          <w:b/>
          <w:lang w:val="pt_PT" w:bidi="pt_PT"/>
        </w:rPr>
        <w:t>Sexta cena:</w:t>
      </w:r>
      <w:r>
        <w:rPr>
          <w:lang w:val="pt_PT" w:bidi="pt_PT"/>
        </w:rPr>
        <w:t xml:space="preserve"> Judá descobre que Tamar está grávida. Judá descobre que ele é o pai do bebê de Tamar.</w:t>
      </w:r>
    </w:p>
    <w:p>
      <w:pPr/>
      <w:r>
        <w:rPr>
          <w:lang w:val="pt_PT" w:bidi="pt_PT"/>
        </w:rPr>
      </w:r>
      <w:r>
        <w:rPr>
          <w:b/>
          <w:lang w:val="pt_PT" w:bidi="pt_PT"/>
        </w:rPr>
        <w:t>Sétima cena:</w:t>
      </w:r>
      <w:r>
        <w:rPr>
          <w:lang w:val="pt_PT" w:bidi="pt_PT"/>
        </w:rPr>
        <w:t xml:space="preserve"> Tamar dá à luz gêmeos.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A esposa de Judá, filha de Shua</w:t>
      </w:r>
    </w:p>
    <w:p>
      <w:pPr>
        <w:pStyle w:val="ListBullet"/>
        <w:spacing w:line="240" w:lineRule="auto"/>
        <w:ind w:left="720"/>
      </w:pPr>
      <w:r>
        <w:rPr>
          <w:lang w:val="pt_PT" w:bidi="pt_PT"/>
        </w:rPr>
      </w:r>
      <w:r>
        <w:rPr>
          <w:lang w:val="pt_PT" w:bidi="pt_PT"/>
        </w:rPr>
        <w:t>Er</w:t>
      </w:r>
    </w:p>
    <w:p>
      <w:pPr>
        <w:pStyle w:val="ListBullet"/>
        <w:spacing w:line="240" w:lineRule="auto"/>
        <w:ind w:left="720"/>
      </w:pPr>
      <w:r>
        <w:rPr>
          <w:lang w:val="pt_PT" w:bidi="pt_PT"/>
        </w:rPr>
      </w:r>
      <w:r>
        <w:rPr>
          <w:lang w:val="pt_PT" w:bidi="pt_PT"/>
        </w:rPr>
        <w:t>Onã</w:t>
      </w:r>
    </w:p>
    <w:p>
      <w:pPr>
        <w:pStyle w:val="ListBullet"/>
        <w:spacing w:line="240" w:lineRule="auto"/>
        <w:ind w:left="720"/>
      </w:pPr>
      <w:r>
        <w:rPr>
          <w:lang w:val="pt_PT" w:bidi="pt_PT"/>
        </w:rPr>
      </w:r>
      <w:r>
        <w:rPr>
          <w:lang w:val="pt_PT" w:bidi="pt_PT"/>
        </w:rPr>
        <w:t>Selá</w:t>
      </w:r>
    </w:p>
    <w:p>
      <w:pPr>
        <w:pStyle w:val="ListBullet"/>
        <w:spacing w:line="240" w:lineRule="auto"/>
        <w:ind w:left="720"/>
      </w:pPr>
      <w:r>
        <w:rPr>
          <w:lang w:val="pt_PT" w:bidi="pt_PT"/>
        </w:rPr>
      </w:r>
      <w:r>
        <w:rPr>
          <w:lang w:val="pt_PT" w:bidi="pt_PT"/>
        </w:rPr>
        <w:t>Tamar</w:t>
      </w:r>
    </w:p>
    <w:p>
      <w:pPr>
        <w:pStyle w:val="ListBullet"/>
        <w:spacing w:line="240" w:lineRule="auto"/>
        <w:ind w:left="720"/>
      </w:pPr>
      <w:r>
        <w:rPr>
          <w:lang w:val="pt_PT" w:bidi="pt_PT"/>
        </w:rPr>
      </w:r>
      <w:r>
        <w:rPr>
          <w:lang w:val="pt_PT" w:bidi="pt_PT"/>
        </w:rPr>
        <w:t>Hira, o adullamita</w:t>
      </w:r>
    </w:p>
    <w:p>
      <w:pPr>
        <w:pStyle w:val="ListBullet"/>
        <w:spacing w:line="240" w:lineRule="auto"/>
        <w:ind w:left="720"/>
      </w:pPr>
      <w:r>
        <w:rPr>
          <w:lang w:val="pt_PT" w:bidi="pt_PT"/>
        </w:rPr>
      </w:r>
      <w:r>
        <w:rPr>
          <w:lang w:val="pt_PT" w:bidi="pt_PT"/>
        </w:rPr>
        <w:t>Homens que viviam em Enaim</w:t>
      </w:r>
    </w:p>
    <w:p>
      <w:pPr>
        <w:pStyle w:val="ListBullet"/>
        <w:spacing w:line="240" w:lineRule="auto"/>
        <w:ind w:left="720"/>
      </w:pPr>
      <w:r>
        <w:rPr>
          <w:lang w:val="pt_PT" w:bidi="pt_PT"/>
        </w:rPr>
      </w:r>
      <w:r>
        <w:rPr>
          <w:lang w:val="pt_PT" w:bidi="pt_PT"/>
        </w:rPr>
        <w:t>Parteira</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narrativa acontece depois que José foi vendido como um escravo e levado para o Egito. Não sabemos quando exatamente essa história ocorreu.</w:t>
      </w:r>
    </w:p>
    <w:p>
      <w:pPr/>
      <w:r>
        <w:rPr>
          <w:lang w:val="pt_PT" w:bidi="pt_PT"/>
        </w:rPr>
      </w:r>
      <w:r>
        <w:rPr>
          <w:lang w:val="pt_PT" w:bidi="pt_PT"/>
        </w:rPr>
        <w:t>Judá desce para Adullã e sobe para Timna. Essa direção se refere à elevação da montanha. Hebrom era uma elevação mais alta do que Adullã, então Judá desceu. É cerca de 15 milhas, ou 24 quilômetros, entre Hebrom e Adullã. Timna seria mais alto do que Adullã, então Judá subiu para Timna. É cerca de 4 milhas, ou 7 quilômetros, entre Adullã e Timna. Shela nasceu em Quezib. Quezib está a cerca de 3 milhas, ou 5 quilômetros, de Adullã.</w:t>
      </w:r>
    </w:p>
    <w:p>
      <w:pPr/>
      <w:r>
        <w:rPr>
          <w:lang w:val="pt_PT" w:bidi="pt_PT"/>
        </w:rPr>
      </w:r>
      <w:r>
        <w:rPr>
          <w:lang w:val="pt_PT" w:bidi="pt_PT"/>
        </w:rPr>
        <w:t>Olhe para o mapa mostrando Hebrom, Adullã e Timna.</w:t>
      </w:r>
    </w:p>
    <w:p>
      <w:pPr/>
      <w:r>
        <w:rPr>
          <w:lang w:val="pt_PT" w:bidi="pt_PT"/>
        </w:rPr>
      </w:r>
      <w:r>
        <w:rPr>
          <w:lang w:val="pt_PT" w:bidi="pt_PT"/>
        </w:rPr>
        <w:t>Na cena um, Judá se mudou para uma cidade a noroeste de Hebrom, mas em uma elevação mais baixa. Judá ficou com um homem chamado Hira. Judá viu a filha de Shua e se casou com ela. Ela era uma mulher canaanita. Eles tiveram 3 filhos: Er, Onã e Shela.</w:t>
      </w:r>
    </w:p>
    <w:p>
      <w:pPr/>
      <w:r>
        <w:rPr>
          <w:lang w:val="pt_PT" w:bidi="pt_PT"/>
        </w:rPr>
      </w:r>
      <w:r>
        <w:rPr>
          <w:lang w:val="pt_PT" w:bidi="pt_PT"/>
        </w:rPr>
        <w:t>Na cena dois, o filho de Judá, Er é velho o suficiente para se casar e Judá seleciona Tamar, uma mulher canaanita, para ser sua esposa. Yavé viu que Er era perverso e tomou a vida de Er. Não sabemos de que maneira Er era perverso. Er não tinha filho para herdar. Judá disse a Onã para se casar com Tamar para que Tamar tivesse um filho que seria o herdeiro de Er. Onã usou um método de controle de nascimento para garantir que Tamar não ficasse grávida. Onã fez isso múltiplas vezes. Yavé ficou descontente com a desobediência de Onã e tomou a vida de Onã. Judá enviou Tamar para casa para seus pais para esperar até que Shela fosse velha o suficiente para se casar. Mas Judá não pretendia que Shela se casasse com Tamar. Essas são informações extras para o público. Ninguém disse a Tamar das intenções de Judá sobre o filho de Judá, Shela.</w:t>
      </w:r>
    </w:p>
    <w:p>
      <w:pPr/>
      <w:r>
        <w:rPr>
          <w:lang w:val="pt_PT" w:bidi="pt_PT"/>
        </w:rPr>
      </w:r>
      <w:r>
        <w:rPr>
          <w:lang w:val="pt_PT" w:bidi="pt_PT"/>
        </w:rPr>
        <w:t>Na cena três, a esposa de Judá morre. Isso acontece alguns anos depois porque Shela agora é velha o suficiente para se casar, mas Judá não enviou Tamar. Depois de um tempo de luto, Judá e seu amigo Hira vão para Timna para supervisionar a tosa de suas ovelhas.</w:t>
      </w:r>
    </w:p>
    <w:p>
      <w:pPr/>
      <w:r>
        <w:rPr>
          <w:lang w:val="pt_PT" w:bidi="pt_PT"/>
        </w:rPr>
      </w:r>
      <w:r>
        <w:rPr>
          <w:lang w:val="pt_PT" w:bidi="pt_PT"/>
        </w:rPr>
        <w:t>Na cena quatro, Tamar sabe que Shela é velha o suficiente para se casar e que Judá não enviou Tamar. Tamar tira as roupas de viúva, cobre seu rosto com um véu e se senta ao lado da estrada onde Judá a verá. Judá pensa que Tamar é uma prostituta e se oferece para pagar uma jovem cabra se Tamar tiver relações sexuais com Judá. Tamar exige que Judá deixe seu selo, corda e bengala como uma garantia de que a cabra virá. Então Tamar dorme com Judá.</w:t>
      </w:r>
    </w:p>
    <w:p>
      <w:pPr/>
      <w:r>
        <w:rPr>
          <w:lang w:val="pt_PT" w:bidi="pt_PT"/>
        </w:rPr>
      </w:r>
      <w:r>
        <w:rPr>
          <w:lang w:val="pt_PT" w:bidi="pt_PT"/>
        </w:rPr>
        <w:t>Na cena cinco, Judá envia Hira, o adullamita, com a pequena cabra para pagar à mulher e recuperar o selo, o cordão e a bengala de Judá. Hira não encontra a prostituta. Os homens de Enaim dizem a Hira que não há prostituta lá. Judá decidiu deixar a mulher manter o selo, o cordão e a bengala. Judá pensou que todos ririam dele se ele fosse novamente para procurar a prostituta.</w:t>
      </w:r>
    </w:p>
    <w:p>
      <w:pPr/>
      <w:r>
        <w:rPr>
          <w:lang w:val="pt_PT" w:bidi="pt_PT"/>
        </w:rPr>
      </w:r>
      <w:r>
        <w:rPr>
          <w:lang w:val="pt_PT" w:bidi="pt_PT"/>
        </w:rPr>
        <w:t>Na cena seis, três meses depois, Judá ouve que Tamar está grávida. Judá exige que Tamar seja morta queimada. Tamar enviou o selo, o cordão e a bengala a Judá. Tamar disse: “O pai de meu bebê é o proprietário desses itens”. Judá percebe que Judá é o pai do bebê de Tamar. Judá diz que Tamar fez a coisa certa em ficar grávida para que seu marido tivesse um herdeiro. Judá havia feito a coisa errada ao não garantir que Tamar tivesse um bebê. Judá não dormiu com Tamar novamente.</w:t>
      </w:r>
    </w:p>
    <w:p>
      <w:pPr/>
      <w:r>
        <w:rPr>
          <w:lang w:val="pt_PT" w:bidi="pt_PT"/>
        </w:rPr>
      </w:r>
      <w:r>
        <w:rPr>
          <w:lang w:val="pt_PT" w:bidi="pt_PT"/>
        </w:rPr>
        <w:t>Na cena sete, Tamar tem gêmeos. O braço de um bebê sai e a parteira pensa que esse será o primogênito e amarra uma corda vermelha em torno do pulso do bebê. Mas o braço volta ao canal de nascimento e o outro bebê nasce primeiro. O primogênito é chamado Perez e o segundo é chamado Zera.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7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A esposa de Judá, filha de Shua</w:t>
      </w:r>
    </w:p>
    <w:p>
      <w:pPr>
        <w:pStyle w:val="ListBullet"/>
        <w:spacing w:line="240" w:lineRule="auto"/>
        <w:ind w:left="720"/>
      </w:pPr>
      <w:r>
        <w:rPr>
          <w:lang w:val="pt_PT" w:bidi="pt_PT"/>
        </w:rPr>
      </w:r>
      <w:r>
        <w:rPr>
          <w:lang w:val="pt_PT" w:bidi="pt_PT"/>
        </w:rPr>
        <w:t>Er</w:t>
      </w:r>
    </w:p>
    <w:p>
      <w:pPr>
        <w:pStyle w:val="ListBullet"/>
        <w:spacing w:line="240" w:lineRule="auto"/>
        <w:ind w:left="720"/>
      </w:pPr>
      <w:r>
        <w:rPr>
          <w:lang w:val="pt_PT" w:bidi="pt_PT"/>
        </w:rPr>
      </w:r>
      <w:r>
        <w:rPr>
          <w:lang w:val="pt_PT" w:bidi="pt_PT"/>
        </w:rPr>
        <w:t>Onã</w:t>
      </w:r>
    </w:p>
    <w:p>
      <w:pPr>
        <w:pStyle w:val="ListBullet"/>
        <w:spacing w:line="240" w:lineRule="auto"/>
        <w:ind w:left="720"/>
      </w:pPr>
      <w:r>
        <w:rPr>
          <w:lang w:val="pt_PT" w:bidi="pt_PT"/>
        </w:rPr>
      </w:r>
      <w:r>
        <w:rPr>
          <w:lang w:val="pt_PT" w:bidi="pt_PT"/>
        </w:rPr>
        <w:t>Selá</w:t>
      </w:r>
    </w:p>
    <w:p>
      <w:pPr>
        <w:pStyle w:val="ListBullet"/>
        <w:spacing w:line="240" w:lineRule="auto"/>
        <w:ind w:left="720"/>
      </w:pPr>
      <w:r>
        <w:rPr>
          <w:lang w:val="pt_PT" w:bidi="pt_PT"/>
        </w:rPr>
      </w:r>
      <w:r>
        <w:rPr>
          <w:lang w:val="pt_PT" w:bidi="pt_PT"/>
        </w:rPr>
        <w:t>Tamar</w:t>
      </w:r>
    </w:p>
    <w:p>
      <w:pPr>
        <w:pStyle w:val="ListBullet"/>
        <w:spacing w:line="240" w:lineRule="auto"/>
        <w:ind w:left="720"/>
      </w:pPr>
      <w:r>
        <w:rPr>
          <w:lang w:val="pt_PT" w:bidi="pt_PT"/>
        </w:rPr>
      </w:r>
      <w:r>
        <w:rPr>
          <w:lang w:val="pt_PT" w:bidi="pt_PT"/>
        </w:rPr>
        <w:t>Hira, o adullamita</w:t>
      </w:r>
    </w:p>
    <w:p>
      <w:pPr>
        <w:pStyle w:val="ListBullet"/>
        <w:spacing w:line="240" w:lineRule="auto"/>
        <w:ind w:left="720"/>
      </w:pPr>
      <w:r>
        <w:rPr>
          <w:lang w:val="pt_PT" w:bidi="pt_PT"/>
        </w:rPr>
      </w:r>
      <w:r>
        <w:rPr>
          <w:lang w:val="pt_PT" w:bidi="pt_PT"/>
        </w:rPr>
        <w:t>Homens que viviam em Enaim</w:t>
      </w:r>
    </w:p>
    <w:p>
      <w:pPr>
        <w:pStyle w:val="ListBullet"/>
        <w:spacing w:line="240" w:lineRule="auto"/>
        <w:ind w:left="720"/>
      </w:pPr>
      <w:r>
        <w:rPr>
          <w:lang w:val="pt_PT" w:bidi="pt_PT"/>
        </w:rPr>
      </w:r>
      <w:r>
        <w:rPr>
          <w:lang w:val="pt_PT" w:bidi="pt_PT"/>
        </w:rPr>
        <w:t>Parteira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primeira cena, Judá se muda para Adullã e se casa com uma mulher canaanita.</w:t>
      </w:r>
    </w:p>
    <w:p>
      <w:pPr/>
      <w:r>
        <w:rPr>
          <w:lang w:val="pt_PT" w:bidi="pt_PT"/>
        </w:rPr>
      </w:r>
      <w:r>
        <w:rPr>
          <w:lang w:val="pt_PT" w:bidi="pt_PT"/>
        </w:rPr>
        <w:t>Pergunte a Judá: “Como você acha que seu pai se sentirá sobre você se casar com uma mulher canaanita?”. Você pode ouvir: “Ele não ficará feliz. Meu pai quer que fiquemos separados dos canaanitas. Mas ela é bela e se tornará uma boa esposa”. Reinicie a encenação.</w:t>
      </w:r>
    </w:p>
    <w:p>
      <w:pPr/>
      <w:r>
        <w:rPr>
          <w:lang w:val="pt_PT" w:bidi="pt_PT"/>
        </w:rPr>
      </w:r>
      <w:r>
        <w:rPr>
          <w:lang w:val="pt_PT" w:bidi="pt_PT"/>
        </w:rPr>
        <w:t>Judá e sua esposa têm 3 filhos. A esposa os nomeia Er, Onã e Shela.</w:t>
      </w:r>
    </w:p>
    <w:p>
      <w:pPr/>
      <w:r>
        <w:rPr>
          <w:lang w:val="pt_PT" w:bidi="pt_PT"/>
        </w:rPr>
      </w:r>
      <w:r>
        <w:rPr>
          <w:lang w:val="pt_PT" w:bidi="pt_PT"/>
        </w:rPr>
        <w:t>Na cena 2, Judá providencia para que Er se case com uma mulher canaanita chamada Tamar. Yavé viu que Er era um homem perverso. Yavé tomou a vida de Er. Tamar era uma viúva sem uma criança. Judá disse a Onã, o segundo filho, para dormir com Tamar e dar a Tamar um filho.</w:t>
      </w:r>
    </w:p>
    <w:p>
      <w:pPr/>
      <w:r>
        <w:rPr>
          <w:lang w:val="pt_PT" w:bidi="pt_PT"/>
        </w:rPr>
      </w:r>
      <w:r>
        <w:rPr>
          <w:lang w:val="pt_PT" w:bidi="pt_PT"/>
        </w:rPr>
        <w:t>Pergunte a Judá: “Por que você quer um herdeiro para Er?”. Você pode ouvir: “Er deve ter um herdeiro. Dessa maneira, Tamar terá alguém para cuidar dela. Temos que prover para a viúva”. Reinicie a encenação.</w:t>
      </w:r>
    </w:p>
    <w:p>
      <w:pPr/>
      <w:r>
        <w:rPr>
          <w:lang w:val="pt_PT" w:bidi="pt_PT"/>
        </w:rPr>
      </w:r>
      <w:r>
        <w:rPr>
          <w:lang w:val="pt_PT" w:bidi="pt_PT"/>
        </w:rPr>
        <w:t>O filho seria considerado o herdeiro de Er. Onã se recusou a ser pai de uma criança que seria considerado filho de seu irmão Er. Onã praticava o controle de nascimento para evitar dar a Tamar uma criança.</w:t>
      </w:r>
    </w:p>
    <w:p>
      <w:pPr/>
      <w:r>
        <w:rPr>
          <w:lang w:val="pt_PT" w:bidi="pt_PT"/>
        </w:rPr>
      </w:r>
      <w:r>
        <w:rPr>
          <w:lang w:val="pt_PT" w:bidi="pt_PT"/>
        </w:rPr>
        <w:t>Pergunte a Onã: “Por que você não quer fornecer um filho para seu irmão, Er?”. Você pode ouvir: “O pai está morto. Se eu der um filho a Tamar, esse filho herdará a porção de Er. Minha porção será menor. Não quero ser pai de uma criança que será o herdeiro de outra pessoa”. Reinicie a encenação.</w:t>
      </w:r>
    </w:p>
    <w:p>
      <w:pPr/>
      <w:r>
        <w:rPr>
          <w:lang w:val="pt_PT" w:bidi="pt_PT"/>
        </w:rPr>
      </w:r>
      <w:r>
        <w:rPr>
          <w:lang w:val="pt_PT" w:bidi="pt_PT"/>
        </w:rPr>
        <w:t xml:space="preserve">Como Onã era desobediente, Yavé fez Onã morrer. Shela, o terceiro filho, era jovem demais para se casar com Tamar. Judá enviou Tamar de volta para seus pais. Judá prometeu a Tamar que Shela se casaria com Tamar quando Shela fosse velho o suficiente. Judá não pretendia manter sua promessa. </w:t>
      </w:r>
    </w:p>
    <w:p>
      <w:pPr/>
      <w:r>
        <w:rPr>
          <w:lang w:val="pt_PT" w:bidi="pt_PT"/>
        </w:rPr>
      </w:r>
      <w:r>
        <w:rPr>
          <w:lang w:val="pt_PT" w:bidi="pt_PT"/>
        </w:rPr>
        <w:t>Na cena três, a esposa de Judá morre. Judá observou o tempo usual de luto. Judá vai para supervisionar a tosa de suas ovelhas.</w:t>
      </w:r>
    </w:p>
    <w:p>
      <w:pPr/>
      <w:r>
        <w:rPr>
          <w:lang w:val="pt_PT" w:bidi="pt_PT"/>
        </w:rPr>
      </w:r>
      <w:r>
        <w:rPr>
          <w:lang w:val="pt_PT" w:bidi="pt_PT"/>
        </w:rPr>
        <w:t>Na cena 4, Tamar percebe que Judá não pretende que Shela se case com Tamar. Tamar sabe que Judá passará perto da casa de Tamar para ir para as ovelhas. Tamar tira as roupas de viúva. Tamar se cobre com um véu. Tamar se senta no lado da estrada para que Judá pense que Tamar é uma prostituta.</w:t>
      </w:r>
    </w:p>
    <w:p>
      <w:pPr/>
      <w:r>
        <w:rPr>
          <w:lang w:val="pt_PT" w:bidi="pt_PT"/>
        </w:rPr>
      </w:r>
      <w:r>
        <w:rPr>
          <w:lang w:val="pt_PT" w:bidi="pt_PT"/>
        </w:rPr>
        <w:t>Parem a ação e perguntem a Tamar: “Como você está se sentindo agora?” Você pode ouvir: “Estou zangada e desapontada. Meu sogro me prometeu e ele não manteve sua promessa. Não gosto de me comportar como uma prostituta, mas não tenho escolha. Devo obter um filho”. Reinicie a encenação.</w:t>
      </w:r>
    </w:p>
    <w:p>
      <w:pPr/>
      <w:r>
        <w:rPr>
          <w:lang w:val="pt_PT" w:bidi="pt_PT"/>
        </w:rPr>
      </w:r>
      <w:r>
        <w:rPr>
          <w:lang w:val="pt_PT" w:bidi="pt_PT"/>
        </w:rPr>
        <w:t>Quando Judá para e propõe ter tido sexo pago com a prostituta ao lado da estrada, Judá não sabe que essa mulher é Tamar. Judá se oferece para pagar uma pequena cabra. Tamar exige um penhor ou objetos para manter até que a pequena cabra chegue. Tamar exige itens que identificam Judá.</w:t>
      </w:r>
    </w:p>
    <w:p>
      <w:pPr/>
      <w:r>
        <w:rPr>
          <w:lang w:val="pt_PT" w:bidi="pt_PT"/>
        </w:rPr>
      </w:r>
      <w:r>
        <w:rPr>
          <w:lang w:val="pt_PT" w:bidi="pt_PT"/>
        </w:rPr>
        <w:t>Pergunte a Tamar: “Por que você está exigindo itens que identificam Judá?”. Você pode ouvir: “Espero que fique grávida desse encontro. Judá me julgará se eu o fizer. Preciso desses itens para provar quem é o pai. Quando Judá perceber que ele é o pai, Judá não me ferirá”. Reinicie a encenação.</w:t>
      </w:r>
    </w:p>
    <w:p>
      <w:pPr/>
      <w:r>
        <w:rPr>
          <w:lang w:val="pt_PT" w:bidi="pt_PT"/>
        </w:rPr>
      </w:r>
      <w:r>
        <w:rPr>
          <w:lang w:val="pt_PT" w:bidi="pt_PT"/>
        </w:rPr>
        <w:t>Judá concordou em dar à mulher os três itens e então fez sexo com a prostituta. Judá saiu e foi para a tosa das ovelhas. Tamar foi para casa e colocou suas roupas de viúva novamente. Judá não sabia que ele tinha tido sexo com Tamar.</w:t>
      </w:r>
    </w:p>
    <w:p>
      <w:pPr/>
      <w:r>
        <w:rPr>
          <w:lang w:val="pt_PT" w:bidi="pt_PT"/>
        </w:rPr>
      </w:r>
      <w:r>
        <w:rPr>
          <w:lang w:val="pt_PT" w:bidi="pt_PT"/>
        </w:rPr>
        <w:t>Na cena 5, Judá envia Hira para dar à prostituta a pequena cabra e obter os itens pessoais de Judá de volta. Os homens da cidade dizem a Hira que não há prostituta nessa área. Judá decide deixar a mulher manter os itens. Judá pensa que as pessoas rirão de Judá se ele for novamente para procurar a mulher.</w:t>
      </w:r>
    </w:p>
    <w:p>
      <w:pPr/>
      <w:r>
        <w:rPr>
          <w:lang w:val="pt_PT" w:bidi="pt_PT"/>
        </w:rPr>
      </w:r>
      <w:r>
        <w:rPr>
          <w:lang w:val="pt_PT" w:bidi="pt_PT"/>
        </w:rPr>
        <w:t>Na cena 6, Tamar fica grávida e as pessoas sabem sobre a gravidez. Alguém diz a Judá que Tamar está grávida. Judá pensa que Tamar tem agido como uma prostituta e diz que Tamar deve ser queimada. Naquele momento, Tamar envia os três itens pessoais que pertencem a Judá de volta a Judá. Judá percebe que Judá é o pai do bebê de Tamar. Judá então diz que Tamar é irrepreensível. Judá é aquele que fez errado.</w:t>
      </w:r>
    </w:p>
    <w:p>
      <w:pPr/>
      <w:r>
        <w:rPr>
          <w:lang w:val="pt_PT" w:bidi="pt_PT"/>
        </w:rPr>
      </w:r>
      <w:r>
        <w:rPr>
          <w:lang w:val="pt_PT" w:bidi="pt_PT"/>
        </w:rPr>
        <w:t>Parem a ação e perguntem a Judá: “Como você está se sentindo agora?” Você pode ouvir: “Me arrependo de não ter feito por Tamar como deveria. Tamar fez a coisa certa. Estava errado em minhas ações”. Reinicie a encenação.</w:t>
      </w:r>
    </w:p>
    <w:p>
      <w:pPr/>
      <w:r>
        <w:rPr>
          <w:lang w:val="pt_PT" w:bidi="pt_PT"/>
        </w:rPr>
      </w:r>
      <w:r>
        <w:rPr>
          <w:lang w:val="pt_PT" w:bidi="pt_PT"/>
        </w:rPr>
        <w:t>Na cena sete, Tamar tem gêmeos. O primogênito é chamado Perez.</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texto se refere duas vezes a </w:t>
      </w:r>
      <w:r>
        <w:rPr>
          <w:b/>
          <w:lang w:val="pt_PT" w:bidi="pt_PT"/>
        </w:rPr>
        <w:t>Yavé</w:t>
      </w:r>
      <w:r>
        <w:rPr>
          <w:lang w:val="pt_PT" w:bidi="pt_PT"/>
        </w:rPr>
        <w:t xml:space="preserve">. Use a mesma palavra para Yavé que você usou em passagens anteriores. </w:t>
      </w:r>
      <w:r>
        <w:rPr>
          <w:b/>
          <w:lang w:val="pt_PT" w:bidi="pt_PT"/>
        </w:rPr>
        <w:t>Yavé</w:t>
      </w:r>
      <w:r>
        <w:rPr>
          <w:lang w:val="pt_PT" w:bidi="pt_PT"/>
        </w:rPr>
        <w:t xml:space="preserve"> é tratado no Glossário Mestre.</w:t>
      </w:r>
    </w:p>
    <w:p>
      <w:pPr/>
      <w:r>
        <w:rPr>
          <w:lang w:val="pt_PT" w:bidi="pt_PT"/>
        </w:rPr>
      </w:r>
      <w:r>
        <w:rPr>
          <w:lang w:val="pt_PT" w:bidi="pt_PT"/>
        </w:rPr>
        <w:t>Há um número de palavras de relacionamento sexual nesse texto. Traduções diferentes usam frases como deitar ou dormir com o significando que ele teve sexo com a mulher. Você precisará usar as palavras socialmente aceitas para sua cultura.</w:t>
      </w:r>
    </w:p>
    <w:p>
      <w:pPr/>
      <w:r>
        <w:rPr>
          <w:lang w:val="pt_PT" w:bidi="pt_PT"/>
        </w:rPr>
      </w:r>
      <w:r>
        <w:rPr>
          <w:lang w:val="pt_PT" w:bidi="pt_PT"/>
        </w:rPr>
        <w:t>Pare e discuta: contem histórias de encontros sexuais como esses na história. Ouça as palavras e frases que você usa para não haver problema em falar sobre essas coisas em público.</w:t>
      </w:r>
    </w:p>
    <w:p>
      <w:pPr/>
      <w:r>
        <w:rPr>
          <w:lang w:val="pt_PT" w:bidi="pt_PT"/>
        </w:rPr>
      </w:r>
      <w:r>
        <w:rPr>
          <w:lang w:val="pt_PT" w:bidi="pt_PT"/>
        </w:rPr>
        <w:t>Judá se refere a uma lei que requer que um irmão durma com uma viúva de seu irmão para fornecer um herdeiro. O bebê nascido seria o herdeiro do irmão morto não o herdeiro do homem que realmente foi pai do bebê. Judá não dá o nome dessa lei. Essa era a lei do levirato e era prática comum no antigo Oriente Médio.</w:t>
      </w:r>
    </w:p>
    <w:p>
      <w:pPr/>
      <w:r>
        <w:rPr>
          <w:lang w:val="pt_PT" w:bidi="pt_PT"/>
        </w:rPr>
      </w:r>
      <w:r>
        <w:rPr>
          <w:lang w:val="pt_PT" w:bidi="pt_PT"/>
        </w:rPr>
        <w:t>Onã não quer ter um bebê com Tamar que seria considerado o herdeiro de Er. Onã pratica uma forma de controle de nascimento. Isso significa que Onã se retirou durante o processo de relação sexual e derramou sua semente ou esperma no chão. Isso tornava impossível que Tamar ficasse grávida. Para um bebê ser formado, o esperma do homem tem que entrar no corpo da mulher. A maioria das culturas encontra maneiras de descrever esse processo que são aceitáveis em cada grupo.</w:t>
      </w:r>
    </w:p>
    <w:p>
      <w:pPr/>
      <w:r>
        <w:rPr>
          <w:lang w:val="pt_PT" w:bidi="pt_PT"/>
        </w:rPr>
      </w:r>
      <w:r>
        <w:rPr>
          <w:lang w:val="pt_PT" w:bidi="pt_PT"/>
        </w:rPr>
        <w:t>Parem e discuta: falem sobre uma situação semelhante em sua cultura. Observe as palavras que você usa para descrever a ação. Como você diz isso para que sua avó aceite ouvir?</w:t>
      </w:r>
    </w:p>
    <w:p>
      <w:pPr/>
      <w:r>
        <w:rPr>
          <w:lang w:val="pt_PT" w:bidi="pt_PT"/>
        </w:rPr>
      </w:r>
      <w:r>
        <w:rPr>
          <w:lang w:val="pt_PT" w:bidi="pt_PT"/>
        </w:rPr>
        <w:t xml:space="preserve">O pecado de Onã era que Onã se recusou a fornecer um herdeiro para seu irmão morto. Onã desobedeceu a seu pai. Yavé tomou a vida de Onã porque Onã se recusou a fornecer um herdeiro para seu irmão. Yavé disse que o que Onã fez era perverso ou </w:t>
      </w:r>
      <w:r>
        <w:rPr>
          <w:b/>
          <w:lang w:val="pt_PT" w:bidi="pt_PT"/>
        </w:rPr>
        <w:t>mal</w:t>
      </w:r>
      <w:r>
        <w:rPr>
          <w:lang w:val="pt_PT" w:bidi="pt_PT"/>
        </w:rPr>
        <w:t xml:space="preserve">. </w:t>
      </w:r>
      <w:r>
        <w:rPr>
          <w:b/>
          <w:lang w:val="pt_PT" w:bidi="pt_PT"/>
        </w:rPr>
        <w:t>Mal</w:t>
      </w:r>
      <w:r>
        <w:rPr>
          <w:lang w:val="pt_PT" w:bidi="pt_PT"/>
        </w:rPr>
        <w:t xml:space="preserve"> está no Glossário Mestre.</w:t>
      </w:r>
    </w:p>
    <w:p>
      <w:pPr/>
      <w:r>
        <w:rPr>
          <w:lang w:val="pt_PT" w:bidi="pt_PT"/>
        </w:rPr>
      </w:r>
      <w:r>
        <w:rPr>
          <w:lang w:val="pt_PT" w:bidi="pt_PT"/>
        </w:rPr>
        <w:t xml:space="preserve">Quando Judá encontrou Tamar ao lado da estrada, Judá não reconheceu Tamar. Tamar havia tirado as roupas de viúva e usava outras roupas para atrair Judá a ter sexo com ela. Tamar também cobriu seu rosto com um véu. Judá pensou que Tamar era uma </w:t>
      </w:r>
      <w:r>
        <w:rPr>
          <w:b/>
          <w:lang w:val="pt_PT" w:bidi="pt_PT"/>
        </w:rPr>
        <w:t>prostituta</w:t>
      </w:r>
      <w:r>
        <w:rPr>
          <w:lang w:val="pt_PT" w:bidi="pt_PT"/>
        </w:rPr>
        <w:t xml:space="preserve">. Uma prostituta é uma pessoa que vende seu corpo por sexo. Algumas traduções usam a palavra meretriz. Uma </w:t>
      </w:r>
      <w:r>
        <w:rPr>
          <w:b/>
          <w:lang w:val="pt_PT" w:bidi="pt_PT"/>
        </w:rPr>
        <w:t>meretriz</w:t>
      </w:r>
      <w:r>
        <w:rPr>
          <w:lang w:val="pt_PT" w:bidi="pt_PT"/>
        </w:rPr>
        <w:t xml:space="preserve"> era uma mulher que era dedicada à prostituição como uma parte da adoração em um santuário ou templo. Os canaanitas têm muitos desses templos ou santuários. Uma prostituta seria qualquer mulher que se vendesse por sexo. Uma meretriz era uma prostituta com o significado adicionado de usar a prostituição para servir a um deus pagão específico ou falso deus. Você precisa encontrar palavras para usar que possa usar com todas as pessoas. Judá pensou que a prostituta trabalhava para um templo da fertilidade pagão local.</w:t>
      </w:r>
    </w:p>
    <w:p>
      <w:pPr/>
      <w:r>
        <w:rPr>
          <w:lang w:val="pt_PT" w:bidi="pt_PT"/>
        </w:rPr>
      </w:r>
      <w:r>
        <w:rPr>
          <w:lang w:val="pt_PT" w:bidi="pt_PT"/>
        </w:rPr>
        <w:t xml:space="preserve">Quando Tamar encontrou Judá ao lado da estrada, Judá pensou que Tamar era uma prostituta e se ofereceu para pagar por sexo com ela. Tamar exigiu uma garantia ou </w:t>
      </w:r>
      <w:r>
        <w:rPr>
          <w:b/>
          <w:lang w:val="pt_PT" w:bidi="pt_PT"/>
        </w:rPr>
        <w:t>promessa</w:t>
      </w:r>
      <w:r>
        <w:rPr>
          <w:lang w:val="pt_PT" w:bidi="pt_PT"/>
        </w:rPr>
        <w:t xml:space="preserve">. Uma garantia ou promessa seria um item de valor deixado para garantir que o pagamento prometido fosse realmente pago. Judá prometeu pagar uma jovem cabra como preço. Tamar queria que Judá deixasse algo com Tamar que seria de valor. Dessa maneira, se Judá não enviasse a cabra, Tamar ainda teria algo de valor. Tamar pediu o selo, o cordão e a bengala de Judá. O </w:t>
      </w:r>
      <w:r>
        <w:rPr>
          <w:b/>
          <w:lang w:val="pt_PT" w:bidi="pt_PT"/>
        </w:rPr>
        <w:t>selo</w:t>
      </w:r>
      <w:r>
        <w:rPr>
          <w:lang w:val="pt_PT" w:bidi="pt_PT"/>
        </w:rPr>
        <w:t xml:space="preserve"> era um cilindro que tinha uma gravação nele que representava Judá. Judá usava isso em um cordão em torno de seu pescoço. Quando Judá precisava assinar algo, ele pressionava esse cilindro na argila. Todos reconheceriam que essa assinatura pertencia a Judá. A bengala teria esculturas na bengala que todos reconheceriam. Ao pedir esses itens, Tamar foi capaz de identificar a pessoa que veio e teve sexo com ela.</w:t>
      </w:r>
    </w:p>
    <w:p>
      <w:pPr/>
      <w:r>
        <w:rPr>
          <w:lang w:val="pt_PT" w:bidi="pt_PT"/>
        </w:rPr>
      </w:r>
      <w:r>
        <w:rPr>
          <w:lang w:val="pt_PT" w:bidi="pt_PT"/>
        </w:rPr>
        <w:t>Mostre a imagem da selo novamente.</w:t>
      </w:r>
    </w:p>
    <w:p>
      <w:pPr/>
      <w:r>
        <w:rPr>
          <w:lang w:val="pt_PT" w:bidi="pt_PT"/>
        </w:rPr>
      </w:r>
      <w:r>
        <w:rPr>
          <w:lang w:val="pt_PT" w:bidi="pt_PT"/>
        </w:rPr>
        <w:t xml:space="preserve">Judá descobre que Tamar dormiu com Judá para ter um bebê como um herdeiro para Er. Judá diz que as ações de Tamar são </w:t>
      </w:r>
      <w:r>
        <w:rPr>
          <w:b/>
          <w:lang w:val="pt_PT" w:bidi="pt_PT"/>
        </w:rPr>
        <w:t>justas</w:t>
      </w:r>
      <w:r>
        <w:rPr>
          <w:lang w:val="pt_PT" w:bidi="pt_PT"/>
        </w:rPr>
        <w:t xml:space="preserve">. </w:t>
      </w:r>
      <w:r>
        <w:rPr>
          <w:b/>
          <w:lang w:val="pt_PT" w:bidi="pt_PT"/>
        </w:rPr>
        <w:t>Justiça</w:t>
      </w:r>
      <w:r>
        <w:rPr>
          <w:lang w:val="pt_PT" w:bidi="pt_PT"/>
        </w:rPr>
        <w:t xml:space="preserve"> é uma palavra que está no Glossário Mestre. Nesse caso, Judá está dizendo que Tamar era irrepreensível em suas ações. Tamar era inocente. Tamar agiu pelas razões certas. Judá diz que Tamar é mais justa, o que significa mais inocente ou mais irrepreensível do que Judá. Judá falhou em sua tarefa de fornecer um marido para Tamar e um herdeiro para Er. Tamar havia agido por conta própria para fazer isso acontecer.</w:t>
      </w:r>
    </w:p>
    <w:p>
      <w:pPr/>
      <w:r>
        <w:rPr>
          <w:lang w:val="pt_PT" w:bidi="pt_PT"/>
        </w:rPr>
      </w:r>
      <w:r>
        <w:rPr>
          <w:lang w:val="pt_PT" w:bidi="pt_PT"/>
        </w:rPr>
        <w:t>Quando o bebê de Tamar nasceu, eles descobriram que ela estava tendo gêmeos. Quando uma mão saiu do canal de nascimento, a parteira pensou que esse era o primeiro bebê e amarrou uma corda vermelha em torno do pulso para identificar o primogênito. Nessa cultura, os filhos primogênitos tinham direitos e privilégios, bem como responsabilidades. Era importante saber qual gêmeo era primogênito para direitos de herança. O outro bebê era na verdade o primeiro nascido. A corda vermelha ajudava a garantir qual criança era o primogênito.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38:1–30</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395">
        <w:r>
          <w:rPr>
            <w:lang w:val="pt_PT" w:bidi="pt_PT"/>
          </w:rPr>
          <w:rPr>
            <w:color w:val="0000EE"/>
            <w:u w:val="single"/>
          </w:rPr>
          <w:t>Ouvir e Sentir</w:t>
        </w:r>
      </w:hyperlink>
      <w:r>
        <w:rPr>
          <w:lang w:val="pt_PT" w:bidi="pt_PT"/>
        </w:rPr>
        <w:t xml:space="preserve"> (377 KB)</w:t>
      </w:r>
      <w:r>
        <w:rPr>
          <w:lang w:val="pt_PT" w:bidi="pt_PT"/>
        </w:rPr>
      </w:r>
    </w:p>
    <w:p>
      <w:pPr>
        <w:pStyle w:val="ListBullet"/>
        <w:spacing w:line="240" w:lineRule="auto"/>
        <w:ind w:left="720"/>
      </w:pPr>
      <w:r>
        <w:rPr>
          <w:lang w:val="pt_PT" w:bidi="pt_PT"/>
        </w:rPr>
      </w:r>
      <w:hyperlink r:id="rId396">
        <w:r>
          <w:rPr>
            <w:lang w:val="pt_PT" w:bidi="pt_PT"/>
          </w:rPr>
          <w:rPr>
            <w:color w:val="0000EE"/>
            <w:u w:val="single"/>
          </w:rPr>
          <w:t>Preparando o Cenário</w:t>
        </w:r>
      </w:hyperlink>
      <w:r>
        <w:rPr>
          <w:lang w:val="pt_PT" w:bidi="pt_PT"/>
        </w:rPr>
        <w:t xml:space="preserve"> (4.4 MB)</w:t>
      </w:r>
      <w:r>
        <w:rPr>
          <w:lang w:val="pt_PT" w:bidi="pt_PT"/>
        </w:rPr>
      </w:r>
    </w:p>
    <w:p>
      <w:pPr>
        <w:pStyle w:val="ListBullet"/>
        <w:spacing w:line="240" w:lineRule="auto"/>
        <w:ind w:left="720"/>
      </w:pPr>
      <w:r>
        <w:rPr>
          <w:lang w:val="pt_PT" w:bidi="pt_PT"/>
        </w:rPr>
      </w:r>
      <w:hyperlink r:id="rId397">
        <w:r>
          <w:rPr>
            <w:lang w:val="pt_PT" w:bidi="pt_PT"/>
          </w:rPr>
          <w:rPr>
            <w:color w:val="0000EE"/>
            <w:u w:val="single"/>
          </w:rPr>
          <w:t>Identificando as Cenas</w:t>
        </w:r>
      </w:hyperlink>
      <w:r>
        <w:rPr>
          <w:lang w:val="pt_PT" w:bidi="pt_PT"/>
        </w:rPr>
        <w:t xml:space="preserve"> (3.0 MB)</w:t>
      </w:r>
      <w:r>
        <w:rPr>
          <w:lang w:val="pt_PT" w:bidi="pt_PT"/>
        </w:rPr>
      </w:r>
    </w:p>
    <w:p>
      <w:pPr>
        <w:pStyle w:val="ListBullet"/>
        <w:spacing w:line="240" w:lineRule="auto"/>
        <w:ind w:left="720"/>
      </w:pPr>
      <w:r>
        <w:rPr>
          <w:lang w:val="pt_PT" w:bidi="pt_PT"/>
        </w:rPr>
      </w:r>
      <w:hyperlink r:id="rId398">
        <w:r>
          <w:rPr>
            <w:lang w:val="pt_PT" w:bidi="pt_PT"/>
          </w:rPr>
          <w:rPr>
            <w:color w:val="0000EE"/>
            <w:u w:val="single"/>
          </w:rPr>
          <w:t>Incorporando o Texto</w:t>
        </w:r>
      </w:hyperlink>
      <w:r>
        <w:rPr>
          <w:lang w:val="pt_PT" w:bidi="pt_PT"/>
        </w:rPr>
        <w:t xml:space="preserve"> (3.1 MB)</w:t>
      </w:r>
      <w:r>
        <w:rPr>
          <w:lang w:val="pt_PT" w:bidi="pt_PT"/>
        </w:rPr>
      </w:r>
    </w:p>
    <w:p>
      <w:pPr>
        <w:pStyle w:val="ListBullet"/>
        <w:spacing w:line="240" w:lineRule="auto"/>
        <w:ind w:left="720"/>
      </w:pPr>
      <w:r>
        <w:rPr>
          <w:lang w:val="pt_PT" w:bidi="pt_PT"/>
        </w:rPr>
      </w:r>
      <w:hyperlink r:id="rId399">
        <w:r>
          <w:rPr>
            <w:lang w:val="pt_PT" w:bidi="pt_PT"/>
          </w:rPr>
          <w:rPr>
            <w:color w:val="0000EE"/>
            <w:u w:val="single"/>
          </w:rPr>
          <w:t>Preenchendo as Lacunas</w:t>
        </w:r>
      </w:hyperlink>
      <w:r>
        <w:rPr>
          <w:lang w:val="pt_PT" w:bidi="pt_PT"/>
        </w:rPr>
        <w:t xml:space="preserve"> (2.8 MB)</w:t>
      </w:r>
      <w:r>
        <w:rPr>
          <w:lang w:val="pt_PT" w:bidi="pt_PT"/>
        </w:rPr>
      </w:r>
    </w:p>
    <w:p>
      <w:pPr>
        <w:pStyle w:val="ListBullet"/>
        <w:spacing w:line="240" w:lineRule="auto"/>
        <w:ind w:left="720"/>
      </w:pPr>
      <w:r>
        <w:rPr>
          <w:lang w:val="pt_PT" w:bidi="pt_PT"/>
        </w:rPr>
      </w:r>
      <w:hyperlink r:id="rId400">
        <w:r>
          <w:rPr>
            <w:lang w:val="pt_PT" w:bidi="pt_PT"/>
          </w:rPr>
          <w:rPr>
            <w:color w:val="0000EE"/>
            <w:u w:val="single"/>
          </w:rPr>
          <w:t>Falando a Palavra</w:t>
        </w:r>
      </w:hyperlink>
      <w:r>
        <w:rPr>
          <w:lang w:val="pt_PT" w:bidi="pt_PT"/>
        </w:rPr>
        <w:t xml:space="preserve"> (811 KB)</w:t>
      </w:r>
      <w:r>
        <w:rPr>
          <w:lang w:val="pt_PT" w:bidi="pt_PT"/>
        </w:rPr>
      </w:r>
      <w:r>
        <w:rPr>
          <w:lang w:val="pt_PT" w:bidi="pt_PT"/>
        </w:rPr>
      </w:r>
      <w:r>
        <w:rPr>
          <w:lang w:val="pt_PT" w:bidi="pt_PT"/>
        </w:rPr>
      </w:r>
    </w:p>
    <w:p>
      <w:pPr/>
      <w:r>
        <w:rPr>
          <w:lang w:val="pt_PT" w:bidi="pt_PT"/>
        </w:rPr>
      </w:r>
    </w:p>
    <w:p>
      <w:pPr>
        <w:pStyle w:val="Heading2"/>
      </w:pPr>
      <w:r>
        <w:rPr>
          <w:lang w:val="pt_PT" w:bidi="pt_PT"/>
        </w:rPr>
        <w:t>Gênesis 39:1–23</w:t>
      </w:r>
      <w:r>
        <w:rPr>
          <w:lang w:val="pt_PT" w:bidi="pt_PT"/>
        </w:rPr>
      </w:r>
    </w:p>
    <w:p>
      <w:pPr>
        <w:pStyle w:val="Heading3"/>
      </w:pPr>
      <w:r>
        <w:rPr>
          <w:lang w:val="pt_PT" w:bidi="pt_PT"/>
        </w:rPr>
        <w:t>Ouvir e Sentir</w:t>
      </w:r>
    </w:p>
    <w:p>
      <w:pPr/>
      <w:r>
        <w:rPr>
          <w:lang w:val="pt_PT" w:bidi="pt_PT"/>
        </w:rPr>
      </w:r>
      <w:r>
        <w:rPr>
          <w:lang w:val="pt_PT" w:bidi="pt_PT"/>
        </w:rPr>
        <w:t>Ouça Gênesis 39:1–23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retorna à história de José. Esse é um relato narrativo do que aconteceu com José quando ele chegou ao Egito e os primeiros anos em que José viveu no Egito.</w:t>
      </w:r>
    </w:p>
    <w:p>
      <w:pPr/>
      <w:r>
        <w:rPr>
          <w:lang w:val="pt_PT" w:bidi="pt_PT"/>
        </w:rPr>
      </w:r>
      <w:r>
        <w:rPr>
          <w:lang w:val="pt_PT" w:bidi="pt_PT"/>
        </w:rPr>
        <w:t>Mostre um mapa de Canaã e o Egito.</w:t>
      </w:r>
    </w:p>
    <w:p>
      <w:pPr/>
      <w:r>
        <w:rPr>
          <w:lang w:val="pt_PT" w:bidi="pt_PT"/>
        </w:rPr>
      </w:r>
      <w:r>
        <w:rPr>
          <w:lang w:val="pt_PT" w:bidi="pt_PT"/>
        </w:rPr>
        <w:t>A passagem usa o nome geral para os comerciantes, Ismaelitas. Na passagem anterior de José, o escritor chamou os comerciantes de Ismaelitas e midianitas. Ismaelitas é um termo geral para todos os comerciantes. Quando eles chegaram ao Egito, os Ismaelitas venderam José a um homem chamado Potifar que era capitão da guarda para Faraó, o rei do Egito. Isso significa que Potifar era responsável pela segurança do palácio e todos os que viviam no palácio. Os reis do Egito usavam o título de Faraó.</w:t>
      </w:r>
    </w:p>
    <w:p>
      <w:pPr/>
      <w:r>
        <w:rPr>
          <w:lang w:val="pt_PT" w:bidi="pt_PT"/>
        </w:rPr>
      </w:r>
      <w:r>
        <w:rPr>
          <w:lang w:val="pt_PT" w:bidi="pt_PT"/>
        </w:rPr>
        <w:t>Yavé estava com José. Essa frase é repetida 4 vezes na passagem. Cada vez, a frase nos diz que Yavé fez algo bom acontecer com José. Yavé fez José ter sucesso em tudo o que José fez. José começou como um escravo geral. Então Potifar o fez o assistente pessoal de Potifar. Então Potifar colocou José no comando da casa de Potifar e tudo o que Potifar possuía. Assim que Potifar colocou José no comando da casa de Potifar, Yavé também fez Potifar prosperar. Yavé abençoou a casa de Potifar por causa de José. Isso significa que tudo na casa de Potifar e em seus negócios corria sem problemas e florescia. Potifar reconheceu que Yavé estava abençoando Potifar por causa de José. Potifar colocou José no comando de tudo o que Potifar possuía. José cuidou de tudo para Potifar para que Potifar apenas tivesse que se preocupar com o que ele queria comer. Os egípcios não permitiriam que os estrangeiros cozinhassem sua comida.</w:t>
      </w:r>
    </w:p>
    <w:p>
      <w:pPr/>
      <w:r>
        <w:rPr>
          <w:lang w:val="pt_PT" w:bidi="pt_PT"/>
        </w:rPr>
      </w:r>
      <w:r>
        <w:rPr>
          <w:lang w:val="pt_PT" w:bidi="pt_PT"/>
        </w:rPr>
        <w:t>José era um homem belo e de boa aparência. A esposa de Potifar olhou para José e queria dormir com José. A esposa de Potifar disse: “Venha e durma comigo”. Ou “Venha e se deite comigo”.</w:t>
      </w:r>
    </w:p>
    <w:p>
      <w:pPr/>
      <w:r>
        <w:rPr>
          <w:lang w:val="pt_PT" w:bidi="pt_PT"/>
        </w:rPr>
      </w:r>
      <w:r>
        <w:rPr>
          <w:lang w:val="pt_PT" w:bidi="pt_PT"/>
        </w:rPr>
        <w:t>Pare e discuta: contem uma história sobre uma mulher tentando fazer um jovem homem vir e ter sexo com ela. Que palavras e frases vocês usam para descrever o que ela quer? Como vocês falam sobre isso educadamente para que todos entendam, mas ninguém fique chateado com a linguagem usada?</w:t>
      </w:r>
    </w:p>
    <w:p>
      <w:pPr/>
      <w:r>
        <w:rPr>
          <w:lang w:val="pt_PT" w:bidi="pt_PT"/>
        </w:rPr>
      </w:r>
      <w:r>
        <w:rPr>
          <w:lang w:val="pt_PT" w:bidi="pt_PT"/>
        </w:rPr>
        <w:t>José se recusou a dormir com a esposa de Potifar. José explicou como Potifar havia confiado em José com toda a casa. Potifar deu a José o controle de tudo, exceto a esposa de Potifar. José diz que dormir com a esposa de Potifar seria perverso e um grande pecado contra Deus. O pecado é qualquer ato de desobediência contra Deus. De acordo com a passagem, a esposa de Potifar não aceitou a recusa de José. A esposa de Potifar persistiu dia após dia tentando fazer José dormir com ela. José se recusou todas as vezes que a esposa de Potifar pediu.</w:t>
      </w:r>
    </w:p>
    <w:p>
      <w:pPr/>
      <w:r>
        <w:rPr>
          <w:lang w:val="pt_PT" w:bidi="pt_PT"/>
        </w:rPr>
      </w:r>
      <w:r>
        <w:rPr>
          <w:lang w:val="pt_PT" w:bidi="pt_PT"/>
        </w:rPr>
        <w:t>Então um dia, José estava sozinho na casa fazendo algum trabalho. A esposa de Potifar agarrou José pela camisa ou túnica. Essa era uma roupa externa solta usada pelos homens. A túnica era grande o suficiente e solta o suficiente para que José fosse capaz de sair da túnica e fugir deixando a túnica nas mãos da esposa de Potifar. A túnica seria uma roupa simples usada pelos escravos. A túnica não era especial como o casaco de José que Jacó deu a José. A esposa de Potifar disse a seus servos que José havia tentado estuprá-la e usou a túnica como evidência. A esposa de Potifar manteve a túnica e a mostrou a Potifar e repetiu a acusação de tentativa de estupro. A esposa de Potifar também acusou ou culpou Potifar na maneira como ela falou. A esposa de Potifar disse: “Esse escravo hebraico que você trouxe para a casa…” Hebraico é outra palavra para os israelitas ou descendentes de Jacó. A esposa de Potifar está dizendo que Potifar é responsável porque Potifar é aquele que trouxe José para trabalhar na casa.</w:t>
      </w:r>
    </w:p>
    <w:p>
      <w:pPr/>
      <w:r>
        <w:rPr>
          <w:lang w:val="pt_PT" w:bidi="pt_PT"/>
        </w:rPr>
      </w:r>
      <w:r>
        <w:rPr>
          <w:lang w:val="pt_PT" w:bidi="pt_PT"/>
        </w:rPr>
        <w:t>Quando a esposa de Potifar falou sobre José ser um escravo hebraico, ela está sendo negativa ou falando sobre José de uma maneira muito ruim ou de uma maneira negativa. A esposa de Potifar está dizendo que José é um estrangeiro, uma pessoa de baixa classe. José não é civilizado.</w:t>
      </w:r>
    </w:p>
    <w:p>
      <w:pPr/>
      <w:r>
        <w:rPr>
          <w:lang w:val="pt_PT" w:bidi="pt_PT"/>
        </w:rPr>
      </w:r>
      <w:r>
        <w:rPr>
          <w:lang w:val="pt_PT" w:bidi="pt_PT"/>
        </w:rPr>
        <w:t>Parem e discuta: contem uma história sobre um imigrante ou um estranho que veio para a aldeia. Que palavras vocês usam para descrever essa pessoa? Se vocês querem fazer as pessoas pensarem que ele é uma pessoa ruim, como vocês o descrevem?</w:t>
      </w:r>
    </w:p>
    <w:p>
      <w:pPr/>
      <w:r>
        <w:rPr>
          <w:lang w:val="pt_PT" w:bidi="pt_PT"/>
        </w:rPr>
      </w:r>
      <w:r>
        <w:rPr>
          <w:lang w:val="pt_PT" w:bidi="pt_PT"/>
        </w:rPr>
        <w:t>A esposa de Potifar mentiu para os servos e para Potifar. A esposa de Potifar disse que José deixou sua camisa ou roupa ao lado dela quando José correu da sala. Essa não é uma declaração verdadeira. A esposa de Potifar puxou a camisa ou roupa e José saiu dela e fugiu deixando a roupa em suas mãos. Deixar a roupa ao lado da esposa de Potifar significaria que José tirou a roupa e a colocou em um lado antes de atacar a esposa de Potifar. José não tirou sua túnica ou roupa. A esposa de Potifar puxou enquanto José tentou se libertar dela e fugir.</w:t>
      </w:r>
    </w:p>
    <w:p>
      <w:pPr/>
      <w:r>
        <w:rPr>
          <w:lang w:val="pt_PT" w:bidi="pt_PT"/>
        </w:rPr>
      </w:r>
      <w:r>
        <w:rPr>
          <w:lang w:val="pt_PT" w:bidi="pt_PT"/>
        </w:rPr>
        <w:t>Potifar ouviu a história de sua esposa e ficou furioso. Furioso é uma palavra forte para uma emoção forte.</w:t>
      </w:r>
    </w:p>
    <w:p>
      <w:pPr/>
      <w:r>
        <w:rPr>
          <w:lang w:val="pt_PT" w:bidi="pt_PT"/>
        </w:rPr>
      </w:r>
      <w:r>
        <w:rPr>
          <w:lang w:val="pt_PT" w:bidi="pt_PT"/>
        </w:rPr>
        <w:t>Pare e discuta: conte uma história sobre alguém que está bravo. Use palavras diferentes para descrever a raiva que o indivíduo está sentindo. Vocês podem classificar as palavras em ordem, de apenas bravo a muito zangado a extremamente zangado? Vocês vão querer usar sua palavra mais forte para raiva quando vocês falarem sobre como Potifar reage.</w:t>
      </w:r>
    </w:p>
    <w:p>
      <w:pPr/>
      <w:r>
        <w:rPr>
          <w:lang w:val="pt_PT" w:bidi="pt_PT"/>
        </w:rPr>
      </w:r>
      <w:r>
        <w:rPr>
          <w:lang w:val="pt_PT" w:bidi="pt_PT"/>
        </w:rPr>
        <w:t>Potifar jogou José na prisão. Observe que Potifar não deu a José uma chance de se defender. Potifar não perguntou a José o que aconteceu. José não recebeu um julgamento. José foi colocado na prisão, mesmo que José não tivesse feito nada errado. Algumas pessoas pensam que Potifar não acreditava totalmente em sua esposa. Se Potifar tivesse acreditado em sua esposa completamente, Potifar teria executado José. A execução era a punição usual para estupro ou tentativa de estupro. Em vez disso, Potifar colocou José na prisão.</w:t>
      </w:r>
    </w:p>
    <w:p>
      <w:pPr/>
      <w:r>
        <w:rPr>
          <w:lang w:val="pt_PT" w:bidi="pt_PT"/>
        </w:rPr>
      </w:r>
      <w:r>
        <w:rPr>
          <w:lang w:val="pt_PT" w:bidi="pt_PT"/>
        </w:rPr>
        <w:t>Potifar colocou José na prisão onde os prisioneiros do rei eram colocados. Potifar jogou José na prisão. Jogar alguém é uma ação forte ou violenta. Potifar estava sentindo emoções fortes quando Potifar colocou José na prisão. Potifar colocou José em uma prisão onde as condições seriam ligeiramente melhores do que uma prisão regular. Enquanto nessa prisão, José encontrou pessoas que serviam ao rei.</w:t>
      </w:r>
    </w:p>
    <w:p>
      <w:pPr/>
      <w:r>
        <w:rPr>
          <w:lang w:val="pt_PT" w:bidi="pt_PT"/>
        </w:rPr>
      </w:r>
      <w:r>
        <w:rPr>
          <w:lang w:val="pt_PT" w:bidi="pt_PT"/>
        </w:rPr>
        <w:t>Yavé estava com José na prisão. Essa é uma repetição dessa frase. Yavé estava com José na casa de Potifar e fez José ter sucesso. Nessa passagem, há a frase adicionada que diz, Yavé mostrou o seu amor infalível a José. Yavé fez José se tornar um favorito do carcereiro. O carcereiro ou diretor da prisão colocou José no comando dos outros prisioneiros. O carcereiro colocou José no comando de tudo na prisão. José cuidou de tudo. Yavé estava com José e fez José ter sucesso em tudo o que José fez.</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seis cenas.</w:t>
      </w:r>
    </w:p>
    <w:p>
      <w:pPr/>
      <w:r>
        <w:rPr>
          <w:lang w:val="pt_PT" w:bidi="pt_PT"/>
        </w:rPr>
      </w:r>
      <w:r>
        <w:rPr>
          <w:b/>
          <w:lang w:val="pt_PT" w:bidi="pt_PT"/>
        </w:rPr>
        <w:t>Primeira cena:</w:t>
      </w:r>
      <w:r>
        <w:rPr>
          <w:lang w:val="pt_PT" w:bidi="pt_PT"/>
        </w:rPr>
        <w:t xml:space="preserve"> José chega ao Egito. Potifar compra José.</w:t>
      </w:r>
    </w:p>
    <w:p>
      <w:pPr/>
      <w:r>
        <w:rPr>
          <w:lang w:val="pt_PT" w:bidi="pt_PT"/>
        </w:rPr>
      </w:r>
      <w:r>
        <w:rPr>
          <w:b/>
          <w:lang w:val="pt_PT" w:bidi="pt_PT"/>
        </w:rPr>
        <w:t>Segunda cena:</w:t>
      </w:r>
      <w:r>
        <w:rPr>
          <w:lang w:val="pt_PT" w:bidi="pt_PT"/>
        </w:rPr>
        <w:t xml:space="preserve"> José trabalha na casa de Potifar. Yavé está com José. Potifar coloca José no comando de toda a casa e tudo o que Potifar possui.</w:t>
      </w:r>
    </w:p>
    <w:p>
      <w:pPr/>
      <w:r>
        <w:rPr>
          <w:lang w:val="pt_PT" w:bidi="pt_PT"/>
        </w:rPr>
      </w:r>
      <w:r>
        <w:rPr>
          <w:b/>
          <w:lang w:val="pt_PT" w:bidi="pt_PT"/>
        </w:rPr>
        <w:t>Terceira cena:</w:t>
      </w:r>
      <w:r>
        <w:rPr>
          <w:lang w:val="pt_PT" w:bidi="pt_PT"/>
        </w:rPr>
        <w:t xml:space="preserve"> a esposa de Potifar vê que José é belo e quer dormir com José. José se recusa.</w:t>
      </w:r>
    </w:p>
    <w:p>
      <w:pPr/>
      <w:r>
        <w:rPr>
          <w:lang w:val="pt_PT" w:bidi="pt_PT"/>
        </w:rPr>
      </w:r>
      <w:r>
        <w:rPr>
          <w:b/>
          <w:lang w:val="pt_PT" w:bidi="pt_PT"/>
        </w:rPr>
        <w:t>Quarta cena:</w:t>
      </w:r>
      <w:r>
        <w:rPr>
          <w:lang w:val="pt_PT" w:bidi="pt_PT"/>
        </w:rPr>
        <w:t xml:space="preserve"> a esposa de Potifar agarra José. José corre deixando sua túnica em suas mãos. A esposa de Potifar diz aos servos que José tentou estuprá-la.</w:t>
      </w:r>
    </w:p>
    <w:p>
      <w:pPr/>
      <w:r>
        <w:rPr>
          <w:lang w:val="pt_PT" w:bidi="pt_PT"/>
        </w:rPr>
      </w:r>
      <w:r>
        <w:rPr>
          <w:b/>
          <w:lang w:val="pt_PT" w:bidi="pt_PT"/>
        </w:rPr>
        <w:t>Quinta cena:</w:t>
      </w:r>
      <w:r>
        <w:rPr>
          <w:lang w:val="pt_PT" w:bidi="pt_PT"/>
        </w:rPr>
        <w:t xml:space="preserve"> quando Potifar chega à casa, a esposa de Potifar acusa José de tentativa de estupro e oferece a túnica como evidência. Potifar reage colocando José na prisão.</w:t>
      </w:r>
    </w:p>
    <w:p>
      <w:pPr/>
      <w:r>
        <w:rPr>
          <w:lang w:val="pt_PT" w:bidi="pt_PT"/>
        </w:rPr>
      </w:r>
      <w:r>
        <w:rPr>
          <w:b/>
          <w:lang w:val="pt_PT" w:bidi="pt_PT"/>
        </w:rPr>
        <w:t>Sexta cena:</w:t>
      </w:r>
      <w:r>
        <w:rPr>
          <w:lang w:val="pt_PT" w:bidi="pt_PT"/>
        </w:rPr>
        <w:t xml:space="preserve"> Yavé está com José na prisão. José tem sucesso em tudo o que ele faz. O carcereiro coloca José no comando dos outros prisioneiros e tudo na prisão.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Potifar</w:t>
      </w:r>
    </w:p>
    <w:p>
      <w:pPr>
        <w:pStyle w:val="ListBullet"/>
        <w:spacing w:line="240" w:lineRule="auto"/>
        <w:ind w:left="720"/>
      </w:pPr>
      <w:r>
        <w:rPr>
          <w:lang w:val="pt_PT" w:bidi="pt_PT"/>
        </w:rPr>
      </w:r>
      <w:r>
        <w:rPr>
          <w:lang w:val="pt_PT" w:bidi="pt_PT"/>
        </w:rPr>
        <w:t>A esposa de Potifar</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O carcereiro</w:t>
      </w:r>
    </w:p>
    <w:p>
      <w:pPr>
        <w:pStyle w:val="ListBullet"/>
        <w:spacing w:line="240" w:lineRule="auto"/>
        <w:ind w:left="720"/>
      </w:pPr>
      <w:r>
        <w:rPr>
          <w:lang w:val="pt_PT" w:bidi="pt_PT"/>
        </w:rPr>
      </w:r>
      <w:r>
        <w:rPr>
          <w:lang w:val="pt_PT" w:bidi="pt_PT"/>
        </w:rPr>
        <w:t>Outros prisioneiros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Várias traduções usam a palavra “agora” como a palavra introdutória para essa passagem. A palavra “agora” é uma palavra de conexão que se refere a José sendo vendido como um escravo. A história de Judá e Tamar interrompeu a história de José. O escritor está usando essa palavra de conexão para nos trazer de volta para a história de José.</w:t>
      </w:r>
    </w:p>
    <w:p>
      <w:pPr/>
      <w:r>
        <w:rPr>
          <w:lang w:val="pt_PT" w:bidi="pt_PT"/>
        </w:rPr>
      </w:r>
      <w:r>
        <w:rPr>
          <w:lang w:val="pt_PT" w:bidi="pt_PT"/>
        </w:rPr>
        <w:t>Os Ismaelitas levam José para o Egito. A palavra de direção “para baixo” significa que os Ismaelitas estão indo da elevação mais alta das montanhas em Canaã para o nível do mar no Egito.</w:t>
      </w:r>
    </w:p>
    <w:p>
      <w:pPr/>
      <w:r>
        <w:rPr>
          <w:lang w:val="pt_PT" w:bidi="pt_PT"/>
        </w:rPr>
      </w:r>
      <w:r>
        <w:rPr>
          <w:lang w:val="pt_PT" w:bidi="pt_PT"/>
        </w:rPr>
        <w:t>José começa sua resposta à esposa de Potifar com uma palavra como “eis aqui” ou “olhe”. Essa palavra chama a atenção para algo importante que José está prestes a dizer.</w:t>
      </w:r>
    </w:p>
    <w:p>
      <w:pPr/>
      <w:r>
        <w:rPr>
          <w:lang w:val="pt_PT" w:bidi="pt_PT"/>
        </w:rPr>
      </w:r>
      <w:r>
        <w:rPr>
          <w:lang w:val="pt_PT" w:bidi="pt_PT"/>
        </w:rPr>
        <w:t>José usa uma pergunta que não requer uma resposta quando José diz: “Como poderia fazer uma coisa tão perversa?”. Isso pode ser mudado para uma declaração positiva como “Não posso fazer uma coisa tão perversa”.</w:t>
      </w:r>
    </w:p>
    <w:p>
      <w:pPr/>
      <w:r>
        <w:rPr>
          <w:lang w:val="pt_PT" w:bidi="pt_PT"/>
        </w:rPr>
      </w:r>
      <w:r>
        <w:rPr>
          <w:lang w:val="pt_PT" w:bidi="pt_PT"/>
        </w:rPr>
        <w:t>Na cena 1, várias traduções usam a palavra “agora” como a palavra introdutória para essa passagem. A palavra “agora” é uma palavra de conexão que se refere a José sendo vendido como um escravo. A história de Judá e Tamar interrompeu a história de José. O escritor está usando essa palavra de conexão para nos trazer de volta para a história de José.</w:t>
      </w:r>
    </w:p>
    <w:p>
      <w:pPr/>
      <w:r>
        <w:rPr>
          <w:lang w:val="pt_PT" w:bidi="pt_PT"/>
        </w:rPr>
      </w:r>
      <w:r>
        <w:rPr>
          <w:lang w:val="pt_PT" w:bidi="pt_PT"/>
        </w:rPr>
        <w:t>Os Ismaelitas levam José para o Egito. A palavra de direção “para baixo” significa que os Ismaelitas estão indo da elevação mais alta das montanhas em Canaã para o nível do mar no Egito. José chega ao Egito. Potifar, que é um homem importante, compra José. Potifar era capitão da guarda do palácio. Potifar é responsável por proteger o rei e toda a sua casa e garantir que eles estejam seguros.</w:t>
      </w:r>
    </w:p>
    <w:p>
      <w:pPr/>
      <w:r>
        <w:rPr>
          <w:lang w:val="pt_PT" w:bidi="pt_PT"/>
        </w:rPr>
      </w:r>
      <w:r>
        <w:rPr>
          <w:lang w:val="pt_PT" w:bidi="pt_PT"/>
        </w:rPr>
        <w:t>Na cena 2, José começa a trabalhar na casa de Potifar. Yavé está com José. Tudo o que José faz é bem-sucedido. Potifar percebe que Yavé está fazendo José ter sucesso. Potifar coloca José no comando da casa de Potifar. Imediatamente, Yavé abençoa Potifar também. Tudo na casa corre sem problemas. As colheitas e o gado de Potifar florescem. Potifar torna José completamente responsável por tudo.</w:t>
      </w:r>
    </w:p>
    <w:p>
      <w:pPr/>
      <w:r>
        <w:rPr>
          <w:lang w:val="pt_PT" w:bidi="pt_PT"/>
        </w:rPr>
      </w:r>
      <w:r>
        <w:rPr>
          <w:lang w:val="pt_PT" w:bidi="pt_PT"/>
        </w:rPr>
        <w:t>Na cena 3, a esposa de Potifar nota que José é belo e de boa aparência. A esposa de Potifar pede a José para dormir com ela. José se recusa. José começa sua resposta à esposa de Potifar com uma palavra como “eis aqui” ou “olhe”. Essa palavra chama a atenção para algo importante que José está prestes a dizer. José diz que essa seria uma coisa perversa para fazer e um grande pecado contra Deus. José usa uma pergunta que não requer uma resposta quando José diz: “Como poderia fazer uma coisa tão perversa?”. Isso pode ser mudado para uma declaração positiva como “Não posso fazer uma coisa tão perversa”. José se recusou a dormir com a esposa de Potifar. A esposa de Potifar persiste em pedir a José para dormir com ela dia após dia. José sempre se recusa.</w:t>
      </w:r>
    </w:p>
    <w:p>
      <w:pPr/>
      <w:r>
        <w:rPr>
          <w:lang w:val="pt_PT" w:bidi="pt_PT"/>
        </w:rPr>
      </w:r>
      <w:r>
        <w:rPr>
          <w:lang w:val="pt_PT" w:bidi="pt_PT"/>
        </w:rPr>
        <w:t>Na cena 4, um dia, a esposa de Potifar pega José na casa sozinho. A esposa de Potifar se agarra na túnica ou roupa de José. José sai da roupa e foge deixando a roupa em suas mãos. A esposa de Potifar chama os servos. Os servos vêm e a esposa de Potifar acusa José de tentativa de estupro. A esposa de Potifar diz que José fugiu quando ela gritou e deixou sua túnica para trás. A maneira como a esposa de Potifar diz isso faz parecer que José tirou sua túnica. José não tirou a túnica. A túnica saiu quando a esposa de Potifar se agarrou a ela enquanto José fugiu.</w:t>
      </w:r>
    </w:p>
    <w:p>
      <w:pPr/>
      <w:r>
        <w:rPr>
          <w:lang w:val="pt_PT" w:bidi="pt_PT"/>
        </w:rPr>
      </w:r>
      <w:r>
        <w:rPr>
          <w:lang w:val="pt_PT" w:bidi="pt_PT"/>
        </w:rPr>
        <w:t>Na cena 5, a esposa de Potifar espera até que Potifar chegue em casa. Então a esposa de Potifar acusa José de tentar estuprá-la. A esposa de Potifar usa uma linguagem que implica que José é um estrangeiro, uma pessoa de baixa classe e não civilizada. A esposa de Potifar também culpa Potifar porque Potifar é a pessoa que trouxe José para a casa. A esposa de Potifar mostra a túnica ou roupa de José como prova de que sua acusação é verdadeira. Quando Potifar ouve o que José fez, Potifar fica furioso.</w:t>
      </w:r>
    </w:p>
    <w:p>
      <w:pPr/>
      <w:r>
        <w:rPr>
          <w:lang w:val="pt_PT" w:bidi="pt_PT"/>
        </w:rPr>
      </w:r>
      <w:r>
        <w:rPr>
          <w:lang w:val="pt_PT" w:bidi="pt_PT"/>
        </w:rPr>
        <w:t>Na cena 6, Potifar joga José na prisão. Jogar alguém na prisão é uma ação forte, muito mais forte do que colocar ou enviar. José, que é completamente inocente, agora está na prisão. Essa prisão é uma prisão especial. Os prisioneiros do rei eram colocados nessa prisão. Yavé estava com José na prisão. Yavé faz tudo o que José faz ter sucesso. Yavé mostra seu amor infalível a José. Yavé fez o carcereiro notar o que José estava fazendo. Rapidamente, o carcereiro colocou José no comando dos prisioneiros e então no comando de tudo o que acontecia na prisão. Yavé estava com José e fez tudo o que José fez ter sucesso.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Potifar</w:t>
      </w:r>
    </w:p>
    <w:p>
      <w:pPr>
        <w:pStyle w:val="ListBullet"/>
        <w:spacing w:line="240" w:lineRule="auto"/>
        <w:ind w:left="720"/>
      </w:pPr>
      <w:r>
        <w:rPr>
          <w:lang w:val="pt_PT" w:bidi="pt_PT"/>
        </w:rPr>
      </w:r>
      <w:r>
        <w:rPr>
          <w:lang w:val="pt_PT" w:bidi="pt_PT"/>
        </w:rPr>
        <w:t>A esposa de Potifar</w:t>
      </w:r>
    </w:p>
    <w:p>
      <w:pPr>
        <w:pStyle w:val="ListBullet"/>
        <w:spacing w:line="240" w:lineRule="auto"/>
        <w:ind w:left="720"/>
      </w:pPr>
      <w:r>
        <w:rPr>
          <w:lang w:val="pt_PT" w:bidi="pt_PT"/>
        </w:rPr>
      </w:r>
      <w:r>
        <w:rPr>
          <w:lang w:val="pt_PT" w:bidi="pt_PT"/>
        </w:rPr>
        <w:t>Outros servos</w:t>
      </w:r>
    </w:p>
    <w:p>
      <w:pPr>
        <w:pStyle w:val="ListBullet"/>
        <w:spacing w:line="240" w:lineRule="auto"/>
        <w:ind w:left="720"/>
      </w:pPr>
      <w:r>
        <w:rPr>
          <w:lang w:val="pt_PT" w:bidi="pt_PT"/>
        </w:rPr>
      </w:r>
      <w:r>
        <w:rPr>
          <w:lang w:val="pt_PT" w:bidi="pt_PT"/>
        </w:rPr>
        <w:t>O carcereiro</w:t>
      </w:r>
    </w:p>
    <w:p>
      <w:pPr>
        <w:pStyle w:val="ListBullet"/>
        <w:spacing w:line="240" w:lineRule="auto"/>
        <w:ind w:left="720"/>
      </w:pPr>
      <w:r>
        <w:rPr>
          <w:lang w:val="pt_PT" w:bidi="pt_PT"/>
        </w:rPr>
      </w:r>
      <w:r>
        <w:rPr>
          <w:lang w:val="pt_PT" w:bidi="pt_PT"/>
        </w:rPr>
        <w:t>Outros prisioneiros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1, José chega ao Egito. Potifar, um oficial egípcio, compra José como um escravo para trabalhar na casa de Potifar.</w:t>
      </w:r>
    </w:p>
    <w:p>
      <w:pPr/>
      <w:r>
        <w:rPr>
          <w:lang w:val="pt_PT" w:bidi="pt_PT"/>
        </w:rPr>
      </w:r>
      <w:r>
        <w:rPr>
          <w:lang w:val="pt_PT" w:bidi="pt_PT"/>
        </w:rPr>
        <w:t>Na cena 2, José começa a trabalhar na casa de Potifar. Yavé está com José e tudo o que José faz tem sucesso. Potifar nota, percebe que Yavé está com José e coloca José no comando da casa. Então Yavé abençoa Potifar. Potifar dá a José responsabilidade completa para tudo o que Potifar possui.</w:t>
      </w:r>
    </w:p>
    <w:p>
      <w:pPr/>
      <w:r>
        <w:rPr>
          <w:lang w:val="pt_PT" w:bidi="pt_PT"/>
        </w:rPr>
      </w:r>
      <w:r>
        <w:rPr>
          <w:lang w:val="pt_PT" w:bidi="pt_PT"/>
        </w:rPr>
        <w:t>Pergunte a José: “Como você sabe que Deus está com você?”. Você pode ouvir: “Tudo o que estou fazendo é bem-sucedido. Estou aprendendo a gerenciar todas essas coisas estranhas e pessoas estranhas. Até mesmo aprendi o idioma. Todos parecem felizes com meu trabalho. Sei que Deus está me ajudando com isso porque não saberia o que fazer por mim mesmo”. Pergunte a Potifar: “Como você sabe que Yavé está com José? O que você viu?”. Você pode ouvir: “Não conheço o Deus de José, mas sei que José está fazendo muito bem. Tudo o que ele faz é certo. José é honesto. José vê o que precisa ser feito e garante que seja feito. Nunca tive um escravo como José antes”. Reinicie a encenação.</w:t>
      </w:r>
    </w:p>
    <w:p>
      <w:pPr/>
      <w:r>
        <w:rPr>
          <w:lang w:val="pt_PT" w:bidi="pt_PT"/>
        </w:rPr>
      </w:r>
      <w:r>
        <w:rPr>
          <w:lang w:val="pt_PT" w:bidi="pt_PT"/>
        </w:rPr>
        <w:t>Na cena 3, a esposa de Potifar nota que José é um belo jovem homem. A esposa de Potifar quer dormir com José, mas José se recusou a dormir com ela. A esposa de Potifar persiste diariamente pedindo a José para dormir com ela.</w:t>
      </w:r>
    </w:p>
    <w:p>
      <w:pPr/>
      <w:r>
        <w:rPr>
          <w:lang w:val="pt_PT" w:bidi="pt_PT"/>
        </w:rPr>
      </w:r>
      <w:r>
        <w:rPr>
          <w:lang w:val="pt_PT" w:bidi="pt_PT"/>
        </w:rPr>
        <w:t>Parem a ação e perguntem a José: “Como você está se sentindo agora?” Por que você não dorme com a esposa de Potifar?”. Você pode ouvir: “Seria errado dormir com ela. Ela é casada com meu mestre. Ele confia em mim com tudo o que ele tem. Não posso trair sua confiança assim. Dormir com ela significaria desobedecer a Deus. Gostaria que ela me deixasse em paz. Não posso dizer a ninguém sobre esse problema porque ela é a esposa de Potifar”. Pergunte à esposa de Potifar: “Por que você quer dormir com José?”. Você pode ouvir: “Estou solitária e ele é tão belo. Estou entediada. Não tenho nada para fazer. Me divertiria dormir com José. Faria meu marido me notar mais”. Reinicie a encenação.</w:t>
      </w:r>
    </w:p>
    <w:p>
      <w:pPr/>
      <w:r>
        <w:rPr>
          <w:lang w:val="pt_PT" w:bidi="pt_PT"/>
        </w:rPr>
      </w:r>
      <w:r>
        <w:rPr>
          <w:lang w:val="pt_PT" w:bidi="pt_PT"/>
        </w:rPr>
        <w:t>Na cena 4, José está sozinho trabalhando na casa. A esposa de Potifar vem e agarra a túnica ou camisa de José. A esposa de Potifar pede a José para dormir com ela. José sai da túnica e corre da casa. José deixa a túnica nas mãos da esposa de Potifar. A esposa de Potifar chamou os servos para virem. Quando os servos homens chegaram, a esposa de Potifar disse a eles que José havia tentado estuprá-la. A esposa de Potifar mostrou a eles a túnica de José como evidência de que José havia feito isso.</w:t>
      </w:r>
    </w:p>
    <w:p>
      <w:pPr/>
      <w:r>
        <w:rPr>
          <w:lang w:val="pt_PT" w:bidi="pt_PT"/>
        </w:rPr>
      </w:r>
      <w:r>
        <w:rPr>
          <w:lang w:val="pt_PT" w:bidi="pt_PT"/>
        </w:rPr>
        <w:t>Parem a ação e perguntem a José: “Como você está se sentindo agora?” Você pode ouvir: “Estou com medo. Não fiz nada errado, mas ela tem minha túnica. Ela está me acusando e não há testemunhas para minha inocência. Não sei o que acontecerá comigo”. Pergunte à esposa de Potifar: “Por que você está acusando José assim?”. Você pode ouvir: “José recusou meu mandamento. José é um escravo. José deve me obedecer. José me rejeitou e se recusou a dormir comigo. Não perdoarei José por isso. Espero que José tenha uma punição terrível”. Reinicie a encenação.</w:t>
      </w:r>
    </w:p>
    <w:p>
      <w:pPr/>
      <w:r>
        <w:rPr>
          <w:lang w:val="pt_PT" w:bidi="pt_PT"/>
        </w:rPr>
      </w:r>
      <w:r>
        <w:rPr>
          <w:lang w:val="pt_PT" w:bidi="pt_PT"/>
        </w:rPr>
        <w:t>Na cena 5, Potifar retorna para casa. A esposa de Potifar disse a Potifar que José tentou estuprá-la. A esposa de Potifar mostrou a túnica de José como evidência. A esposa de Potifar se referia a José como esse escravo hebraico. Ao usar essas palavras, a esposa de Potifar está dizendo que José é um estrangeiro, de baixa classe e desonesto. Então a esposa de Potifar culpa Potifar lembrando a Potifar que ele trouxe José para a casa e deu a José uma posição de autoridade. Potifar reage com raiva extrema e joga José na prisão.</w:t>
      </w:r>
    </w:p>
    <w:p>
      <w:pPr/>
      <w:r>
        <w:rPr>
          <w:lang w:val="pt_PT" w:bidi="pt_PT"/>
        </w:rPr>
      </w:r>
      <w:r>
        <w:rPr>
          <w:lang w:val="pt_PT" w:bidi="pt_PT"/>
        </w:rPr>
        <w:t>Parem a ação e perguntem a Potifar: “Como você está se sentindo agora?” Você pode ouvir: “Estou muito zangado. Confiava em José com tudo. Como José ousa fazer essa coisa terrível!” Ou: “Estou zangado, mas não sei quem está certo e quem está errado aqui. Não sei se José fez essa coisa terrível, mas José deve deixar a casa, independentemente. Estou colocando José em uma prisão onde José será bem tratado. Não sei o que pensar sobre minha esposa”. Pergunte à esposa de Potifar: “Como você está se sentindo agora?” Você pode ouvir: “Estou feliz por José ter ido para a prisão. José me rejeitou”. Reinicie a encenação.</w:t>
      </w:r>
    </w:p>
    <w:p>
      <w:pPr/>
      <w:r>
        <w:rPr>
          <w:lang w:val="pt_PT" w:bidi="pt_PT"/>
        </w:rPr>
      </w:r>
      <w:r>
        <w:rPr>
          <w:lang w:val="pt_PT" w:bidi="pt_PT"/>
        </w:rPr>
        <w:t>Na cena 6, José vai para a prisão onde os prisioneiros do rei eram mantidos. Yavé estava com José e fez José ter sucesso. Yavé fez José se tornar um favorito do carcereiro. O carcereiro colocou José no comando dos outros prisioneiros e tudo na prisão.</w:t>
      </w:r>
    </w:p>
    <w:p>
      <w:pPr/>
      <w:r>
        <w:rPr>
          <w:lang w:val="pt_PT" w:bidi="pt_PT"/>
        </w:rPr>
      </w:r>
      <w:r>
        <w:rPr>
          <w:lang w:val="pt_PT" w:bidi="pt_PT"/>
        </w:rPr>
        <w:t>Pergunte ao carcereiro: “Por que você está tão satisfeito com José?” Você pode ouvir: “José faz tudo o que peço com honestidade e bom trabalho. Nunca vi um prisioneiro como José antes. O Deus de José parece abençoar José. Com José no comando, posso relaxar e não fazer nada”. Pergunte a José: “Como você sabe que Yavé está com você aqui na prisão?”. Você pode ouvir: “Deus está me mostrando como fazer coisas que não sabia como fazer. O carcereiro está satisfeito com meu trabalho. O carcereiro me deu uma posição alta aqui para que eu fique mais confortável. Acredito que Deus fez isso acontecer”.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passagem usa o nome </w:t>
      </w:r>
      <w:r>
        <w:rPr>
          <w:b/>
          <w:lang w:val="pt_PT" w:bidi="pt_PT"/>
        </w:rPr>
        <w:t>Yavé</w:t>
      </w:r>
      <w:r>
        <w:rPr>
          <w:lang w:val="pt_PT" w:bidi="pt_PT"/>
        </w:rPr>
        <w:t xml:space="preserve"> e o nome </w:t>
      </w:r>
      <w:r>
        <w:rPr>
          <w:b/>
          <w:lang w:val="pt_PT" w:bidi="pt_PT"/>
        </w:rPr>
        <w:t>Deus</w:t>
      </w:r>
      <w:r>
        <w:rPr>
          <w:lang w:val="pt_PT" w:bidi="pt_PT"/>
        </w:rPr>
        <w:t xml:space="preserve">. Quando fala sobre José, a passagem usa Yavé. Quando José fala com um egípcio, a passagem usa Deus. José usa o nome Deus quando José fala com a esposa de Potifar. Esses são dois nomes para o mesmo Deus. </w:t>
      </w:r>
      <w:r>
        <w:rPr>
          <w:lang w:val="pt_PT" w:bidi="pt_PT"/>
        </w:rPr>
        <w:t>Yavé</w:t>
      </w:r>
      <w:r>
        <w:rPr>
          <w:lang w:val="pt_PT" w:bidi="pt_PT"/>
        </w:rPr>
        <w:t xml:space="preserve"> e </w:t>
      </w:r>
      <w:r>
        <w:rPr>
          <w:lang w:val="pt_PT" w:bidi="pt_PT"/>
        </w:rPr>
        <w:t>Deus</w:t>
      </w:r>
      <w:r>
        <w:rPr>
          <w:lang w:val="pt_PT" w:bidi="pt_PT"/>
        </w:rPr>
        <w:t xml:space="preserve"> são discutidos no Glossário Mestre. Use os mesmos nomes que você usou em outras passagens.</w:t>
      </w:r>
    </w:p>
    <w:p>
      <w:pPr/>
      <w:r>
        <w:rPr>
          <w:lang w:val="pt_PT" w:bidi="pt_PT"/>
        </w:rPr>
      </w:r>
      <w:r>
        <w:rPr>
          <w:lang w:val="pt_PT" w:bidi="pt_PT"/>
        </w:rPr>
        <w:t xml:space="preserve">Os comerciantes Ismaelitas venderam José a Potifar. Use a mesma palavra para Ismaelitas que você usou na passagem anterior. </w:t>
      </w:r>
    </w:p>
    <w:p>
      <w:pPr/>
      <w:r>
        <w:rPr>
          <w:lang w:val="pt_PT" w:bidi="pt_PT"/>
        </w:rPr>
      </w:r>
      <w:r>
        <w:rPr>
          <w:lang w:val="pt_PT" w:bidi="pt_PT"/>
        </w:rPr>
        <w:t xml:space="preserve">Yavé abençoou </w:t>
      </w:r>
      <w:r>
        <w:rPr>
          <w:b/>
          <w:lang w:val="pt_PT" w:bidi="pt_PT"/>
        </w:rPr>
        <w:t>Potifar</w:t>
      </w:r>
      <w:r>
        <w:rPr>
          <w:lang w:val="pt_PT" w:bidi="pt_PT"/>
        </w:rPr>
        <w:t xml:space="preserve"> depois que ele colocou José no comando da casa. </w:t>
      </w:r>
      <w:r>
        <w:rPr>
          <w:lang w:val="pt_PT" w:bidi="pt_PT"/>
        </w:rPr>
        <w:t>Benção</w:t>
      </w:r>
      <w:r>
        <w:rPr>
          <w:lang w:val="pt_PT" w:bidi="pt_PT"/>
        </w:rPr>
        <w:t xml:space="preserve"> está no Glossário Mestre. Use a mesma palavra para benção que você usou em passagens anteriores. As colheitas e o gado de Potifar </w:t>
      </w:r>
      <w:r>
        <w:rPr>
          <w:b/>
          <w:lang w:val="pt_PT" w:bidi="pt_PT"/>
        </w:rPr>
        <w:t>florescem</w:t>
      </w:r>
      <w:r>
        <w:rPr>
          <w:lang w:val="pt_PT" w:bidi="pt_PT"/>
        </w:rPr>
        <w:t>. Florescer é ir muito bem e aumentar em tamanho ou quantidade. Isso significa que Potifar tinha boas colheitas. Seus animais aumentavam em números e eram animais saudáveis. Potifar percebeu que todas essas bênçãos eram de Yavé.</w:t>
      </w:r>
    </w:p>
    <w:p>
      <w:pPr/>
      <w:r>
        <w:rPr>
          <w:lang w:val="pt_PT" w:bidi="pt_PT"/>
        </w:rPr>
      </w:r>
      <w:r>
        <w:rPr>
          <w:lang w:val="pt_PT" w:bidi="pt_PT"/>
        </w:rPr>
        <w:t>Potifar não deu a José controle sobre as refeições que Potifar comia. Muitos acreditam que os egípcios pensavam que os não egípcios não poderiam preparar comida corretamente. Potifar não teria confiado em nenhum não egípcio para preparar comida para comer.</w:t>
      </w:r>
    </w:p>
    <w:p>
      <w:pPr/>
      <w:r>
        <w:rPr>
          <w:lang w:val="pt_PT" w:bidi="pt_PT"/>
        </w:rPr>
      </w:r>
      <w:r>
        <w:rPr>
          <w:lang w:val="pt_PT" w:bidi="pt_PT"/>
        </w:rPr>
        <w:t>A esposa de Potifar tentou fazer José ter sexo com ela. Traduções diferentes usam maneiras diferentes para dizer isso educadamente. “Venha se deite comigo. Venha para a cama comigo. Faça amor comigo. Venha e durma comigo”. Essas são todas maneiras diferentes de dizer educadamente a mesma coisa. Use uma maneira educada de falar para descrever isso que você usaria em sua cultura quando falasse geralmente com as pessoas.</w:t>
      </w:r>
    </w:p>
    <w:p>
      <w:pPr/>
      <w:r>
        <w:rPr>
          <w:lang w:val="pt_PT" w:bidi="pt_PT"/>
        </w:rPr>
      </w:r>
      <w:r>
        <w:rPr>
          <w:lang w:val="pt_PT" w:bidi="pt_PT"/>
        </w:rPr>
        <w:t>José diz que dormir com a esposa de Potifar seria uma coisa perversa ou maligna para fazer. Deus ainda não havia dado a lei. Mas José sabia que Deus havia definido limites sobre o casamento. José sabia que os maridos e esposas deveriam dormir apenas um com o outro e não outros fora do casamento.</w:t>
      </w:r>
    </w:p>
    <w:p>
      <w:pPr/>
      <w:r>
        <w:rPr>
          <w:lang w:val="pt_PT" w:bidi="pt_PT"/>
        </w:rPr>
      </w:r>
      <w:r>
        <w:rPr>
          <w:lang w:val="pt_PT" w:bidi="pt_PT"/>
        </w:rPr>
        <w:t xml:space="preserve">José diz que dormir com a esposa de Potifar seria perverso e um grande </w:t>
      </w:r>
      <w:r>
        <w:rPr>
          <w:b/>
          <w:lang w:val="pt_PT" w:bidi="pt_PT"/>
        </w:rPr>
        <w:t>pecado</w:t>
      </w:r>
      <w:r>
        <w:rPr>
          <w:lang w:val="pt_PT" w:bidi="pt_PT"/>
        </w:rPr>
        <w:t xml:space="preserve"> contra Deus. O pecado é um ato de desobediência contra Deus. Certifique-se de que a palavra que você usa não é uma palavra para um ato pecaminoso, como esquecer de seguir um requisito religioso ou recitar uma oração. </w:t>
      </w:r>
      <w:r>
        <w:rPr>
          <w:lang w:val="pt_PT" w:bidi="pt_PT"/>
        </w:rPr>
        <w:t>Pecado</w:t>
      </w:r>
      <w:r>
        <w:rPr>
          <w:lang w:val="pt_PT" w:bidi="pt_PT"/>
        </w:rPr>
        <w:t xml:space="preserve"> está no Glossário Mestre. Use a mesma palavra para pecado que você usou em passagens anteriores. </w:t>
      </w:r>
    </w:p>
    <w:p>
      <w:pPr/>
      <w:r>
        <w:rPr>
          <w:lang w:val="pt_PT" w:bidi="pt_PT"/>
        </w:rPr>
      </w:r>
      <w:r>
        <w:rPr>
          <w:lang w:val="pt_PT" w:bidi="pt_PT"/>
        </w:rPr>
        <w:t xml:space="preserve">Quando Potifar ouviu que José havia tentado estuprar a esposa de Potifar, Potifar reagiu com </w:t>
      </w:r>
      <w:r>
        <w:rPr>
          <w:b/>
          <w:lang w:val="pt_PT" w:bidi="pt_PT"/>
        </w:rPr>
        <w:t>fúria</w:t>
      </w:r>
      <w:r>
        <w:rPr>
          <w:lang w:val="pt_PT" w:bidi="pt_PT"/>
        </w:rPr>
        <w:t>. Potifar estava furioso. Essa é uma palavra muito forte para raiva. Potifar jogou José na prisão. Jogar alguém na prisão é uma ação forte. Você precisa usar palavras de ação fortes nessa parte da história.</w:t>
      </w:r>
    </w:p>
    <w:p>
      <w:pPr/>
      <w:r>
        <w:rPr>
          <w:lang w:val="pt_PT" w:bidi="pt_PT"/>
        </w:rPr>
      </w:r>
      <w:r>
        <w:rPr>
          <w:lang w:val="pt_PT" w:bidi="pt_PT"/>
        </w:rPr>
        <w:t>A prisão era a prisão do rei. Essa era uma prisão particular para aqueles que estavam perto do rei ou serviam ao rei de alguma maneira. Essa prisão provavelmente não era tão ruim quanto as prisões comuns.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39:1–23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01">
        <w:r>
          <w:rPr>
            <w:lang w:val="pt_PT" w:bidi="pt_PT"/>
          </w:rPr>
          <w:rPr>
            <w:color w:val="0000EE"/>
            <w:u w:val="single"/>
          </w:rPr>
          <w:t>Ouvir e Sentir</w:t>
        </w:r>
      </w:hyperlink>
      <w:r>
        <w:rPr>
          <w:lang w:val="pt_PT" w:bidi="pt_PT"/>
        </w:rPr>
        <w:t xml:space="preserve"> (411 KB)</w:t>
      </w:r>
      <w:r>
        <w:rPr>
          <w:lang w:val="pt_PT" w:bidi="pt_PT"/>
        </w:rPr>
      </w:r>
    </w:p>
    <w:p>
      <w:pPr>
        <w:pStyle w:val="ListBullet"/>
        <w:spacing w:line="240" w:lineRule="auto"/>
        <w:ind w:left="720"/>
      </w:pPr>
      <w:r>
        <w:rPr>
          <w:lang w:val="pt_PT" w:bidi="pt_PT"/>
        </w:rPr>
      </w:r>
      <w:hyperlink r:id="rId402">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403">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404">
        <w:r>
          <w:rPr>
            <w:lang w:val="pt_PT" w:bidi="pt_PT"/>
          </w:rPr>
          <w:rPr>
            <w:color w:val="0000EE"/>
            <w:u w:val="single"/>
          </w:rPr>
          <w:t>Incorporando o Texto</w:t>
        </w:r>
      </w:hyperlink>
      <w:r>
        <w:rPr>
          <w:lang w:val="pt_PT" w:bidi="pt_PT"/>
        </w:rPr>
        <w:t xml:space="preserve"> (4.8 MB)</w:t>
      </w:r>
      <w:r>
        <w:rPr>
          <w:lang w:val="pt_PT" w:bidi="pt_PT"/>
        </w:rPr>
      </w:r>
    </w:p>
    <w:p>
      <w:pPr>
        <w:pStyle w:val="ListBullet"/>
        <w:spacing w:line="240" w:lineRule="auto"/>
        <w:ind w:left="720"/>
      </w:pPr>
      <w:r>
        <w:rPr>
          <w:lang w:val="pt_PT" w:bidi="pt_PT"/>
        </w:rPr>
      </w:r>
      <w:hyperlink r:id="rId405">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406">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40:1–23</w:t>
      </w:r>
      <w:r>
        <w:rPr>
          <w:lang w:val="pt_PT" w:bidi="pt_PT"/>
        </w:rPr>
      </w:r>
    </w:p>
    <w:p>
      <w:pPr>
        <w:pStyle w:val="Heading3"/>
      </w:pPr>
      <w:r>
        <w:rPr>
          <w:lang w:val="pt_PT" w:bidi="pt_PT"/>
        </w:rPr>
        <w:t>Ouvir e Sentir</w:t>
      </w:r>
    </w:p>
    <w:p>
      <w:pPr/>
      <w:r>
        <w:rPr>
          <w:lang w:val="pt_PT" w:bidi="pt_PT"/>
        </w:rPr>
      </w:r>
      <w:r>
        <w:rPr>
          <w:lang w:val="pt_PT" w:bidi="pt_PT"/>
        </w:rPr>
        <w:t>Ouça Gênesis 40:1–23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Enquanto essa passagem começa, José está na prisão. Potifar jogou José na prisão depois que a esposa de Potifar acusou José de tentar estuprá-la. Não sabemos quanto tempo José esteve nessa prisão. Sabemos que José agora está no comando dos prisioneiros e tudo o que acontece na prisão. Essa passagem é uma história narrativa. </w:t>
      </w:r>
    </w:p>
    <w:p>
      <w:pPr/>
      <w:r>
        <w:rPr>
          <w:lang w:val="pt_PT" w:bidi="pt_PT"/>
        </w:rPr>
      </w:r>
      <w:r>
        <w:rPr>
          <w:lang w:val="pt_PT" w:bidi="pt_PT"/>
        </w:rPr>
        <w:t>Faraó é o nome dado aos reis do Egito. Cada rei tem o título Faraó conectado a seu nome. Dois dos servos de Faraó fizeram algo que não era agradável para o rei. Eles ofenderam o rei. Não sabemos o que eles fizeram. Esses dois homens tinham posições importantes. Um homem era o copeiro chefe. Isso significa que esse homem era responsável por preparar o que o rei bebesse. O copeiro-chefe tinha que provar a bebida antes de dar ao rei para garantir que a bebida não tivesse veneno nela. O outro homem era o padeiro-chefe. Esse homem estava no comando de assar o pão e os bolos que o rei comia. Esses dois homens eram chefes, o que significa que outros serviam sob eles que também serviam bebidas e trabalhavam no cozimento.</w:t>
      </w:r>
    </w:p>
    <w:p>
      <w:pPr/>
      <w:r>
        <w:rPr>
          <w:lang w:val="pt_PT" w:bidi="pt_PT"/>
        </w:rPr>
      </w:r>
      <w:r>
        <w:rPr>
          <w:lang w:val="pt_PT" w:bidi="pt_PT"/>
        </w:rPr>
        <w:t>Esses homens foram colocados na prisão do capitão da guarda. O capitão da guarda era responsável pela segurança do palácio e todos os que viviam no palácio. A prisão era no palácio do capitão da guarda. A prisão era uma parte do palácio, mas não a parte onde o capitão da guarda vivia. Era uma prisão. José estava nessa mesma prisão. Potifar tinha o título de capitão da guarda quando Potifar comprou José como um escravo. Potifar era capitão da guarda quando Potifar colocou José na prisão. Alguns pensam que esse capitão atual da guarda é Potifar, mas não temos um nome para esse capitão atual da guarda. Outros pensam que outro homem agora é o capitão da guarda do palácio. Lembre-se de que algum tempo passou desde que Potifar colocou José na prisão. A maioria das traduções usa o título de capitão da guarda e não usa o nome de Potifar. O capitão da guarda atribuiu José para cuidar desses dois prisioneiros. Esses dois prisioneiros eram homens importantes. Assim, José tinha um trabalho importante em cuidar desses dois homens. Eles permaneceram na prisão por algum tempo.</w:t>
      </w:r>
    </w:p>
    <w:p>
      <w:pPr/>
      <w:r>
        <w:rPr>
          <w:lang w:val="pt_PT" w:bidi="pt_PT"/>
        </w:rPr>
      </w:r>
      <w:r>
        <w:rPr>
          <w:lang w:val="pt_PT" w:bidi="pt_PT"/>
        </w:rPr>
        <w:t>Uma noite, o copeiro-chefe e o padeiro-chefe tiveram um sonho. Isso significa que eles estavam dormindo quando tiveram o sonho. Quando José viu os dois homens no dia seguinte, José percebeu que cada homem parecia perturbado sobre algo. José perguntou a eles por que eles pareciam tão preocupados. Os homens explicaram que eles tiveram um sonho que ninguém poderia interpretar. José explicou que apenas Deus poderia interpretar os sonhos. Quando fala com os egípcios, José usa a palavra geral para Deus, mas não o nome pessoal de José para Deus quando fala sobre Deus. Interpretar um sonho significa explicar o que os símbolos significam e dar o significado geral do sonho. Então José pediu a cada homem para descrever seu sonho.</w:t>
      </w:r>
    </w:p>
    <w:p>
      <w:pPr/>
      <w:r>
        <w:rPr>
          <w:lang w:val="pt_PT" w:bidi="pt_PT"/>
        </w:rPr>
      </w:r>
      <w:r>
        <w:rPr>
          <w:lang w:val="pt_PT" w:bidi="pt_PT"/>
        </w:rPr>
        <w:t>Pare e discuta: fale sobre sonhos em sua cultura. O que as pessoas acreditam sobre os sonhos? Quem explica o que o sonho significa?</w:t>
      </w:r>
    </w:p>
    <w:p>
      <w:pPr/>
      <w:r>
        <w:rPr>
          <w:lang w:val="pt_PT" w:bidi="pt_PT"/>
        </w:rPr>
      </w:r>
      <w:r>
        <w:rPr>
          <w:lang w:val="pt_PT" w:bidi="pt_PT"/>
        </w:rPr>
        <w:t>Enquanto cada homem diz a José seu sonho, José usa uma imagem de palavra para começar sua explicação. José diz, Faraó erguerá sua cabeça. Essa é uma imagem de palavra que significa que Faraó convocará você para sua presença. Três dias depois, Faraó ergueu as cabeças dos dois homens. Isso significa que ambos os homens foram trazidos para a presença de Faraó. Então Faraó restaurou o copeiro para sua posição. Faraó mandou o padeiro ser morto.</w:t>
      </w:r>
    </w:p>
    <w:p>
      <w:pPr/>
      <w:r>
        <w:rPr>
          <w:lang w:val="pt_PT" w:bidi="pt_PT"/>
        </w:rPr>
      </w:r>
      <w:r>
        <w:rPr>
          <w:lang w:val="pt_PT" w:bidi="pt_PT"/>
        </w:rPr>
        <w:t>Pare e discuta: contem uma história sobre alguém importante como um rei, chefe ou líder de clã que convoca os servos para vir até ele. O rei ou líder usa quaisquer palavras ou frases particulares para essa convocação? Elas são imagens de palavras? Como você diria o que aconteceu para que todos entendam o significado?</w:t>
      </w:r>
    </w:p>
    <w:p>
      <w:pPr/>
      <w:r>
        <w:rPr>
          <w:lang w:val="pt_PT" w:bidi="pt_PT"/>
        </w:rPr>
      </w:r>
      <w:r>
        <w:rPr>
          <w:lang w:val="pt_PT" w:bidi="pt_PT"/>
        </w:rPr>
        <w:t>O copeiro-chefe viu uma videira em seu sonho. José explicou o que o sonho significava. O sonho deu boas notícias ao copeiro. O copeiro retornaria para sua posição servindo ao rei.</w:t>
      </w:r>
    </w:p>
    <w:p>
      <w:pPr/>
      <w:r>
        <w:rPr>
          <w:lang w:val="pt_PT" w:bidi="pt_PT"/>
        </w:rPr>
      </w:r>
      <w:r>
        <w:rPr>
          <w:lang w:val="pt_PT" w:bidi="pt_PT"/>
        </w:rPr>
        <w:t>Mostre uma imagem de uma videira com vários ramos vindo dela. A videira deve ter um aglomerado de uvas maduras penduradas na videira.</w:t>
      </w:r>
    </w:p>
    <w:p>
      <w:pPr/>
      <w:r>
        <w:rPr>
          <w:lang w:val="pt_PT" w:bidi="pt_PT"/>
        </w:rPr>
      </w:r>
      <w:r>
        <w:rPr>
          <w:lang w:val="pt_PT" w:bidi="pt_PT"/>
        </w:rPr>
        <w:t>Mostre uma imagem de alguém apertando um cacho de uvas com sua mão. A imagem deve incluir um copo com suco fluindo da mão para o copo.</w:t>
      </w:r>
    </w:p>
    <w:p>
      <w:pPr/>
      <w:r>
        <w:rPr>
          <w:lang w:val="pt_PT" w:bidi="pt_PT"/>
        </w:rPr>
      </w:r>
      <w:r>
        <w:rPr>
          <w:lang w:val="pt_PT" w:bidi="pt_PT"/>
        </w:rPr>
        <w:t>José pediu ao copeiro que quando ele voltasse para o serviço do rei para dizer ao rei sobre José. José diz: “Fui sequestrado”, ou “Fui roubado”, ou “Fui trazido pela força”. Essas palavras são maneiras diferentes de dizer a mesma coisa. Essas palavras indicam que José não veio para o Egito de sua própria livre vontade. Sequestrar alguém é levar uma pessoa pela força e carregá-la para longe. Sequestro geralmente envolve uma criança, mas agora significa qualquer um que seja levado cativo e levado de sua casa.</w:t>
      </w:r>
    </w:p>
    <w:p>
      <w:pPr/>
      <w:r>
        <w:rPr>
          <w:lang w:val="pt_PT" w:bidi="pt_PT"/>
        </w:rPr>
      </w:r>
      <w:r>
        <w:rPr>
          <w:lang w:val="pt_PT" w:bidi="pt_PT"/>
        </w:rPr>
        <w:t xml:space="preserve">José disse ao copeiro: “Não mereço estar aqui”. José significa: “Não mereço estar na prisão. Sou inocente. Não fiz nada errado”. José usa a palavra </w:t>
      </w:r>
      <w:r>
        <w:rPr>
          <w:b/>
          <w:lang w:val="pt_PT" w:bidi="pt_PT"/>
        </w:rPr>
        <w:t>prisão</w:t>
      </w:r>
      <w:r>
        <w:rPr>
          <w:lang w:val="pt_PT" w:bidi="pt_PT"/>
        </w:rPr>
        <w:t>, que é uma palavra forte para indicar que José foi tratado erradamente. José diz: “Sou da terra dos hebreus”. Isso significa que José é da terra de Canaã. O hebraico é o idioma que Jacó e seus descendentes falam. Hebreus é outro nome usado para os descendentes de Jacó. A terra dos hebreus é a terra de Canaã onde as pessoas que falam hebraico vivem. José está dizendo ao copeiro que José é um estrangeiro no Egito. Mais tarde, quando o copeiro falar com o rei sobre José, o copeiro se lembrará de que José é um estrangeiro.</w:t>
      </w:r>
    </w:p>
    <w:p>
      <w:pPr/>
      <w:r>
        <w:rPr>
          <w:lang w:val="pt_PT" w:bidi="pt_PT"/>
        </w:rPr>
      </w:r>
      <w:r>
        <w:rPr>
          <w:lang w:val="pt_PT" w:bidi="pt_PT"/>
        </w:rPr>
        <w:t>O padeiro então explica seu sonho. O padeiro vê três cestas cheias de massas que são pequenas, pães doces assados com farinha, empilhados em sua cabeça. Os pássaros estão voando para comer os doces. José explica o significado desse sonho também. O sonho significa que o padeiro morrerá. José diz que o rei cortará a cabeça do padeiro. Então o corpo do padeiro será empalado em uma vareta afiada e deixado lá para os pássaros virem e pegarem a carne. Impalar alguém significa colocar o fim afiado do poste pelo corpo. O corpo então ficaria pendurado no fim do poste. Os pássaros que viriam para comer a carne seriam aves de rapina, como os abutres que comem animais mortos. Com a carne tirada dos ossos, os egípcios acreditavam que a pessoa não poderia alcançar a imortalidade. Essa pessoa não poderia viver para sempre no mundo dos mortos. Isso significa que o rei estava punindo o padeiro severamente.</w:t>
      </w:r>
    </w:p>
    <w:p>
      <w:pPr/>
      <w:r>
        <w:rPr>
          <w:lang w:val="pt_PT" w:bidi="pt_PT"/>
        </w:rPr>
      </w:r>
      <w:r>
        <w:rPr>
          <w:lang w:val="pt_PT" w:bidi="pt_PT"/>
        </w:rPr>
        <w:t>Mostre uma imagem de 3 cestas cheias de massas empilhadas.</w:t>
      </w:r>
    </w:p>
    <w:p>
      <w:pPr/>
      <w:r>
        <w:rPr>
          <w:lang w:val="pt_PT" w:bidi="pt_PT"/>
        </w:rPr>
      </w:r>
      <w:r>
        <w:rPr>
          <w:lang w:val="pt_PT" w:bidi="pt_PT"/>
        </w:rPr>
        <w:t>Faraó usou sua celebração de aniversário como o tempo para trazer o copeiro e o padeiro para fora da prisão. O copeiro retornou para sua posição como copeiro-chefe para Faraó. No entanto, o copeiro esqueceu tudo sobre José. O padeiro foi morto. José permaneceu na prisão.</w:t>
      </w:r>
    </w:p>
    <w:p>
      <w:pPr/>
      <w:r>
        <w:rPr>
          <w:lang w:val="pt_PT" w:bidi="pt_PT"/>
        </w:rPr>
      </w:r>
      <w:r>
        <w:rPr>
          <w:lang w:val="pt_PT" w:bidi="pt_PT"/>
        </w:rPr>
        <w:t>Pare e discuta: como seu líder celebra ocasiões especiais como aniversários?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é composta por cinco cenas.</w:t>
      </w:r>
    </w:p>
    <w:p>
      <w:pPr/>
      <w:r>
        <w:rPr>
          <w:lang w:val="pt_PT" w:bidi="pt_PT"/>
        </w:rPr>
      </w:r>
      <w:r>
        <w:rPr>
          <w:b/>
          <w:lang w:val="pt_PT" w:bidi="pt_PT"/>
        </w:rPr>
        <w:t>Primeira cena:</w:t>
      </w:r>
      <w:r>
        <w:rPr>
          <w:lang w:val="pt_PT" w:bidi="pt_PT"/>
        </w:rPr>
        <w:t xml:space="preserve"> Faraó fica zangado com seu copeiro-chefe e padeiro-chefe e os coloca na prisão. O capitão da guarda atribuiu José para cuidar desses dois prisioneiros. </w:t>
      </w:r>
    </w:p>
    <w:p>
      <w:pPr/>
      <w:r>
        <w:rPr>
          <w:lang w:val="pt_PT" w:bidi="pt_PT"/>
        </w:rPr>
      </w:r>
      <w:r>
        <w:rPr>
          <w:b/>
          <w:lang w:val="pt_PT" w:bidi="pt_PT"/>
        </w:rPr>
        <w:t>Segunda cena:</w:t>
      </w:r>
      <w:r>
        <w:rPr>
          <w:lang w:val="pt_PT" w:bidi="pt_PT"/>
        </w:rPr>
        <w:t xml:space="preserve"> José vê que os dois homens parecem estar perturbados sobre algo. José pergunta o que aconteceu. Cada homem teve um sonho e ninguém pode explicar.</w:t>
      </w:r>
    </w:p>
    <w:p>
      <w:pPr/>
      <w:r>
        <w:rPr>
          <w:lang w:val="pt_PT" w:bidi="pt_PT"/>
        </w:rPr>
      </w:r>
      <w:r>
        <w:rPr>
          <w:b/>
          <w:lang w:val="pt_PT" w:bidi="pt_PT"/>
        </w:rPr>
        <w:t>Terceira cena:</w:t>
      </w:r>
      <w:r>
        <w:rPr>
          <w:lang w:val="pt_PT" w:bidi="pt_PT"/>
        </w:rPr>
        <w:t xml:space="preserve"> o copeiro-chefe explica seu sonho. José interpreta o sonho. José pede ao copeiro para dizer ao rei sobre José.</w:t>
      </w:r>
    </w:p>
    <w:p>
      <w:pPr/>
      <w:r>
        <w:rPr>
          <w:lang w:val="pt_PT" w:bidi="pt_PT"/>
        </w:rPr>
      </w:r>
      <w:r>
        <w:rPr>
          <w:b/>
          <w:lang w:val="pt_PT" w:bidi="pt_PT"/>
        </w:rPr>
        <w:t>Quarta cena:</w:t>
      </w:r>
      <w:r>
        <w:rPr>
          <w:lang w:val="pt_PT" w:bidi="pt_PT"/>
        </w:rPr>
        <w:t xml:space="preserve"> o padeiro-chefe explica seu sonho. José interpreta o sonho. </w:t>
      </w:r>
    </w:p>
    <w:p>
      <w:pPr/>
      <w:r>
        <w:rPr>
          <w:lang w:val="pt_PT" w:bidi="pt_PT"/>
        </w:rPr>
      </w:r>
      <w:r>
        <w:rPr>
          <w:b/>
          <w:lang w:val="pt_PT" w:bidi="pt_PT"/>
        </w:rPr>
        <w:t>Quinta cena:</w:t>
      </w:r>
      <w:r>
        <w:rPr>
          <w:lang w:val="pt_PT" w:bidi="pt_PT"/>
        </w:rPr>
        <w:t xml:space="preserve"> ambos os homens deixam a prisão. As explicações de José para cada sonho se tornam realidade. O copeiro-chefe esquece sobre José.</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capitão da guarda.</w:t>
      </w:r>
    </w:p>
    <w:p>
      <w:pPr>
        <w:pStyle w:val="ListBullet"/>
        <w:spacing w:line="240" w:lineRule="auto"/>
        <w:ind w:left="720"/>
      </w:pPr>
      <w:r>
        <w:rPr>
          <w:lang w:val="pt_PT" w:bidi="pt_PT"/>
        </w:rPr>
      </w:r>
      <w:r>
        <w:rPr>
          <w:lang w:val="pt_PT" w:bidi="pt_PT"/>
        </w:rPr>
        <w:t>Faraó ou o rei do Egito</w:t>
      </w:r>
    </w:p>
    <w:p>
      <w:pPr>
        <w:pStyle w:val="ListBullet"/>
        <w:spacing w:line="240" w:lineRule="auto"/>
        <w:ind w:left="720"/>
      </w:pPr>
      <w:r>
        <w:rPr>
          <w:lang w:val="pt_PT" w:bidi="pt_PT"/>
        </w:rPr>
      </w:r>
      <w:r>
        <w:rPr>
          <w:lang w:val="pt_PT" w:bidi="pt_PT"/>
        </w:rPr>
        <w:t>Chefe copeiro</w:t>
      </w:r>
    </w:p>
    <w:p>
      <w:pPr>
        <w:pStyle w:val="ListBullet"/>
        <w:spacing w:line="240" w:lineRule="auto"/>
        <w:ind w:left="720"/>
      </w:pPr>
      <w:r>
        <w:rPr>
          <w:lang w:val="pt_PT" w:bidi="pt_PT"/>
        </w:rPr>
      </w:r>
      <w:r>
        <w:rPr>
          <w:lang w:val="pt_PT" w:bidi="pt_PT"/>
        </w:rPr>
        <w:t>Chefe Padeiro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A passagem começa com uma frase de tempo ou transição. Isso indica que algum tempo passou. José esteve na prisão por algum tempo quando essa história começa. Não sabemos quanto tempo José esteve nessa prisão. Quando os dois servos do rei chegam à prisão, eles também ficam lá por algum tempo. Não sabemos quanto tempo os dois servos do rei estavam na prisão antes de essa passagem começar.</w:t>
      </w:r>
    </w:p>
    <w:p>
      <w:pPr/>
      <w:r>
        <w:rPr>
          <w:lang w:val="pt_PT" w:bidi="pt_PT"/>
        </w:rPr>
      </w:r>
      <w:r>
        <w:rPr>
          <w:lang w:val="pt_PT" w:bidi="pt_PT"/>
        </w:rPr>
        <w:t>Na cena um, Faraó fica zangado com dois de seus servos. O copeiro-chefe e o padeiro-chefe fizeram algo para ofender o rei. O rei envia ambos os homens para a prisão e eles são colocados na mesma prisão com José. A prisão era no palácio do capitão da guarda. O capitão da guarda atribuiu José para cuidar dos dois servos do rei. Na passagem anterior, Potifar era o capitão da guarda. O nome do capitão da guarda não é mencionado nessa passagem. Não sabemos quem é o capitão da guarda. Eles permaneceram na prisão por algum tempo.</w:t>
      </w:r>
    </w:p>
    <w:p>
      <w:pPr/>
      <w:r>
        <w:rPr>
          <w:lang w:val="pt_PT" w:bidi="pt_PT"/>
        </w:rPr>
      </w:r>
      <w:r>
        <w:rPr>
          <w:lang w:val="pt_PT" w:bidi="pt_PT"/>
        </w:rPr>
        <w:t>Na cena dois, José nota uma manhã que os dois servos parecem chateados sobre algo. José perguntou a eles o que aconteceu. Cada homem teve um sonho, e ninguém poderia explicar o sonho. José explicou que apenas Deus poderia interpretar os sonhos. Quando José diz que apenas Deus pode explicar os sonhos, José faz uma pergunta que não requer uma resposta. Isso pode ser mudado para uma declaração positiva. Deus é o único que pode interpretar os sonhos. Essa pergunta ou declaração mostra que José confia que seu Deus pode interpretar os sonhos. José está expressando confiança em Deus. José pediu a cada homem para dizer a José seu sonho.</w:t>
      </w:r>
    </w:p>
    <w:p>
      <w:pPr/>
      <w:r>
        <w:rPr>
          <w:lang w:val="pt_PT" w:bidi="pt_PT"/>
        </w:rPr>
      </w:r>
      <w:r>
        <w:rPr>
          <w:lang w:val="pt_PT" w:bidi="pt_PT"/>
        </w:rPr>
        <w:t>Na cena três, o copeiro-chefe explica seu sonho. O copeiro-chefe viu uma videira com três ramos. A videira produziu cachos de uvas. O copeiro-chefe tomou um cacho de uvas em sua mão. O copeiro-chefe apertou as uvas. O suco das uvas encheu o copo de vinho do rei. O copeiro-chefe deu o copo cheio de suco a Faraó. José foi capaz de explicar o sonho. José disse que em três dias, o copeiro retornaria para seu serviço de Faraó. José pediu ao copeiro para lembrar de José e dizer ao rei sobre José. José disse: “Sou inocente”. Nessa passagem, José diz ao copeiro-chefe que José foi sequestrado ou levado pela força de sua terra natal. Sabemos que os irmãos venderam José como um escravo aos comerciantes Ismaelitas que estavam passando. Não sabemos o que José sabia sobre como ele foi levado para o Egito.</w:t>
      </w:r>
    </w:p>
    <w:p>
      <w:pPr/>
      <w:r>
        <w:rPr>
          <w:lang w:val="pt_PT" w:bidi="pt_PT"/>
        </w:rPr>
      </w:r>
      <w:r>
        <w:rPr>
          <w:lang w:val="pt_PT" w:bidi="pt_PT"/>
        </w:rPr>
        <w:t>Na cena quatro, o padeiro-chefe explicou seu sonho a José. O padeiro viu três cestas cheias de massas empilhadas na cabeça do padeiro. Os pássaros estavam vindo para comer os doces da cesta superior. José explicou que em três dias, Faraó mandará o padeiro ser morto. Faraó mandará tirar a cabeça do padeiro e então empalará o corpo do padeiro em um poste. As aves de rapina virão e comerão a carne dos ossos.</w:t>
      </w:r>
    </w:p>
    <w:p>
      <w:pPr/>
      <w:r>
        <w:rPr>
          <w:lang w:val="pt_PT" w:bidi="pt_PT"/>
        </w:rPr>
      </w:r>
      <w:r>
        <w:rPr>
          <w:lang w:val="pt_PT" w:bidi="pt_PT"/>
        </w:rPr>
        <w:t>Na cena cinco, o aniversário de Faraó ocorre três dias depois que José explicou os sonhos. Faraó preparou um banquete para celebrar seu aniversário. Faraó convidou seus funcionários e sua equipe para o banquete. Então Faraó pediu que o copeiro-chefe e o padeiro-chefe viessem da prisão. Tudo o que José disse que aconteceria se tornou realidade assim como José disse. O copeiro-chefe voltou para sua posição de servir ao rei. O rei mandou decapitar o padeiro-chefe e empalar seu corpo em um poste. O copeiro-chefe esquece sobre José. O copeiro-chefe não disse a Faraó sobre José.</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cinco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capitão da guarda.</w:t>
      </w:r>
    </w:p>
    <w:p>
      <w:pPr>
        <w:pStyle w:val="ListBullet"/>
        <w:spacing w:line="240" w:lineRule="auto"/>
        <w:ind w:left="720"/>
      </w:pPr>
      <w:r>
        <w:rPr>
          <w:lang w:val="pt_PT" w:bidi="pt_PT"/>
        </w:rPr>
      </w:r>
      <w:r>
        <w:rPr>
          <w:lang w:val="pt_PT" w:bidi="pt_PT"/>
        </w:rPr>
        <w:t>Faraó ou o rei do Egito</w:t>
      </w:r>
    </w:p>
    <w:p>
      <w:pPr>
        <w:pStyle w:val="ListBullet"/>
        <w:spacing w:line="240" w:lineRule="auto"/>
        <w:ind w:left="720"/>
      </w:pPr>
      <w:r>
        <w:rPr>
          <w:lang w:val="pt_PT" w:bidi="pt_PT"/>
        </w:rPr>
      </w:r>
      <w:r>
        <w:rPr>
          <w:lang w:val="pt_PT" w:bidi="pt_PT"/>
        </w:rPr>
        <w:t>Chefe copeiro</w:t>
      </w:r>
    </w:p>
    <w:p>
      <w:pPr>
        <w:pStyle w:val="ListBullet"/>
        <w:spacing w:line="240" w:lineRule="auto"/>
        <w:ind w:left="720"/>
      </w:pPr>
      <w:r>
        <w:rPr>
          <w:lang w:val="pt_PT" w:bidi="pt_PT"/>
        </w:rPr>
      </w:r>
      <w:r>
        <w:rPr>
          <w:lang w:val="pt_PT" w:bidi="pt_PT"/>
        </w:rPr>
        <w:t>Chefe Padeiro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cena 1, o copeiro-chefe e o padeiro-chefe ofenderam Faraó. Faraó os coloca na prisão. Esses dois homens estão na prisão do capitão da guarda do palácio. José estava nessa mesma prisão. O capitão da guarda atribuiu José para cuidar dos dois servos do rei. </w:t>
      </w:r>
    </w:p>
    <w:p>
      <w:pPr/>
      <w:r>
        <w:rPr>
          <w:lang w:val="pt_PT" w:bidi="pt_PT"/>
        </w:rPr>
      </w:r>
      <w:r>
        <w:rPr>
          <w:lang w:val="pt_PT" w:bidi="pt_PT"/>
        </w:rPr>
        <w:t>Parem a ação e perguntem a José: “Como você está se sentindo agora que esteve na prisão por algum tempo?” Você pode ouvir: “Estou triste por ainda estar na prisão, mas sei que Yavé está comigo. Foi me dada muita autoridade sobre a prisão e como ela é administrada. Minhas circunstâncias são tão boas quanto poderiam comigo ainda na prisão. Estou muito grato por Yavé ter me ajudado”. Reinicie a encenação.</w:t>
      </w:r>
    </w:p>
    <w:p>
      <w:pPr/>
      <w:r>
        <w:rPr>
          <w:lang w:val="pt_PT" w:bidi="pt_PT"/>
        </w:rPr>
      </w:r>
      <w:r>
        <w:rPr>
          <w:lang w:val="pt_PT" w:bidi="pt_PT"/>
        </w:rPr>
        <w:t>Na cena 2, José nota que os dois servos do rei parecem preocupados com algo. José para para perguntar a eles por que eles parecem preocupados. Os dois servos explicam que cada um deles teve um sonho e ninguém pode explicar o sonho. José diz: “Interpretar sonhos é o trabalho de Deus. Vá em frente e me diga seus sonhos”.</w:t>
      </w:r>
    </w:p>
    <w:p>
      <w:pPr/>
      <w:r>
        <w:rPr>
          <w:lang w:val="pt_PT" w:bidi="pt_PT"/>
        </w:rPr>
      </w:r>
      <w:r>
        <w:rPr>
          <w:lang w:val="pt_PT" w:bidi="pt_PT"/>
        </w:rPr>
        <w:t>Parem a ação e perguntem a José: “Como você está se sentindo agora?” Você pode ouvir: “Estou confiante de que meu Deus me ajudará. Sei que meu Deus é o maior. Meu Deus pode interpretar os sonhos. Confio que meu Deus me ajudará”. Reinicie a encenação.</w:t>
      </w:r>
    </w:p>
    <w:p>
      <w:pPr/>
      <w:r>
        <w:rPr>
          <w:lang w:val="pt_PT" w:bidi="pt_PT"/>
        </w:rPr>
      </w:r>
      <w:r>
        <w:rPr>
          <w:lang w:val="pt_PT" w:bidi="pt_PT"/>
        </w:rPr>
        <w:t>Na cena 3, o copeiro-chefe explica seu sonho a José. José explica que o sonho significa que o copeiro retornará para sua posição de serviço ao rei. O tempo do copeiro na prisão está terminado. José pede ao copeiro para dizer ao rei sobre José. José diz: “Estou na prisão, mas não mereço estar aqui”.</w:t>
      </w:r>
    </w:p>
    <w:p>
      <w:pPr/>
      <w:r>
        <w:rPr>
          <w:lang w:val="pt_PT" w:bidi="pt_PT"/>
        </w:rPr>
      </w:r>
      <w:r>
        <w:rPr>
          <w:lang w:val="pt_PT" w:bidi="pt_PT"/>
        </w:rPr>
        <w:t>Pergunte ao copeiro: “Como você se sente quando ouve essa notícia?” Você pode ouvir: “Fiquei tão feliz. Não fiz nada errado. Não sei por que o rei me colocou na prisão. Estou feliz por estar voltando para o serviço do rei”. Pergunte a José: “Por que você está pedindo ao copeiro para dizer ao rei sobre você? O que você acha que o rei pode fazer?”. Você pode ouvir: “Espero que o rei olhe para minha situação e me tire dessa prisão. Não quero estar aqui pelo resto de minha vida. Não fiz nada para merecer a prisão”. Pergunte ao padeiro: “Como você se sente depois de ouvir a explicação para o sonho do copeiro?”. Você pode ouvir: “Espero que minha explicação seja tão boa quanto ela. Quero sair daqui e retornar para o serviço do rei”. Reinicie a encenação.</w:t>
      </w:r>
    </w:p>
    <w:p>
      <w:pPr/>
      <w:r>
        <w:rPr>
          <w:lang w:val="pt_PT" w:bidi="pt_PT"/>
        </w:rPr>
      </w:r>
      <w:r>
        <w:rPr>
          <w:lang w:val="pt_PT" w:bidi="pt_PT"/>
        </w:rPr>
        <w:t>Na cena 4, o copeiro-chefe explica seu sonho. José dá o significado do sonho. O padeiro morrerá. O rei mandará cortar a cabeça do padeiro e então empalará o corpo do padeiro em um poste para que as aves de rapina possam comer a carne.</w:t>
      </w:r>
    </w:p>
    <w:p>
      <w:pPr/>
      <w:r>
        <w:rPr>
          <w:lang w:val="pt_PT" w:bidi="pt_PT"/>
        </w:rPr>
      </w:r>
      <w:r>
        <w:rPr>
          <w:lang w:val="pt_PT" w:bidi="pt_PT"/>
        </w:rPr>
        <w:t>Pergunte ao padeiro: “Como você se sente quando ouve essa explicação?”. Você pode ouvir: “Estou muito chateado. Não mereço isso. Preciso explicar ao rei o que aconteceu. Isso não é justo. Espero que possa mudar a mente do rei sobre isso”. Reinicie a encenação.</w:t>
      </w:r>
    </w:p>
    <w:p>
      <w:pPr/>
      <w:r>
        <w:rPr>
          <w:lang w:val="pt_PT" w:bidi="pt_PT"/>
        </w:rPr>
      </w:r>
      <w:r>
        <w:rPr>
          <w:lang w:val="pt_PT" w:bidi="pt_PT"/>
        </w:rPr>
        <w:t>Na cena 5, Faraó celebra seu aniversário com um banquete. Isso acontece 3 dias depois que José explica os sonhos. Faraó chama o copeiro-chefe e o padeiro-chefe para virem da prisão. Faraó restaura o copeiro-chefe para seu lugar de serviço. Faraó faz decapitar o padeiro-chefe e empala seu corpo em um poste. Tudo aconteceu assim como José disse que seria. O copeiro-chefe esquece sobre José. O copeiro-chefe não se lembrou de dizer ao rei sobre José.</w:t>
      </w:r>
    </w:p>
    <w:p>
      <w:pPr/>
      <w:r>
        <w:rPr>
          <w:lang w:val="pt_PT" w:bidi="pt_PT"/>
        </w:rPr>
      </w:r>
      <w:r>
        <w:rPr>
          <w:lang w:val="pt_PT" w:bidi="pt_PT"/>
        </w:rPr>
        <w:t>Pergunte ao copeiro: “Por que você esqueceu José?” Você pode ouvir: “Fiquei tão feliz por sair dessa prisão que apenas esqueci tudo. Não queria fazer nada para me colocar em perigo novamente. Esqueci tudo o que José fez por mim”. Pergunte a José “Como você está se sentindo agora?”. Você pode ouvir: “Acho que o copeiro-chefe deve ter esquecido de dizer ao rei sobre mim. Ainda estou aqui. Não ouvi nada de fora. Devo confiar em Yavé. Sei que Yavé está comigo. De alguma forma, Yavé resolverá tudo isso. Manterei minha confiança e minha esperança para o futuro com Yavé”.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A prisão era no palácio do capitão da guarda. É uma prisão. Aqueles na prisão não tinham a liberdade de sair. Prisioneiros especiais como os servos do rei foram colocados nessa prisão. Essa é a prisão onde Potifar colocou José. No entanto, o tempo passou. Não sabemos o nome do capitão atual da guarda do palácio.</w:t>
      </w:r>
    </w:p>
    <w:p>
      <w:pPr/>
      <w:r>
        <w:rPr>
          <w:lang w:val="pt_PT" w:bidi="pt_PT"/>
        </w:rPr>
      </w:r>
      <w:r>
        <w:rPr>
          <w:lang w:val="pt_PT" w:bidi="pt_PT"/>
        </w:rPr>
        <w:t>Há duas referências para o tempo nessa passagem. No início da passagem, algum tempo passou desde que José foi colocado na prisão. Então os dois servos estavam na prisão por algum tempo antes de ter seus sonhos. Não sabemos a quantidade exata de tempo que passou. Poderia ser semanas ou meses ou anos. O termo para a passagem do tempo é um termo geral.</w:t>
      </w:r>
    </w:p>
    <w:p>
      <w:pPr/>
      <w:r>
        <w:rPr>
          <w:lang w:val="pt_PT" w:bidi="pt_PT"/>
        </w:rPr>
      </w:r>
      <w:r>
        <w:rPr>
          <w:lang w:val="pt_PT" w:bidi="pt_PT"/>
        </w:rPr>
        <w:t xml:space="preserve">Cada servo teve um </w:t>
      </w:r>
      <w:r>
        <w:rPr>
          <w:b/>
          <w:lang w:val="pt_PT" w:bidi="pt_PT"/>
        </w:rPr>
        <w:t>sonho</w:t>
      </w:r>
      <w:r>
        <w:rPr>
          <w:lang w:val="pt_PT" w:bidi="pt_PT"/>
        </w:rPr>
        <w:t xml:space="preserve">. Os sonhos ocorrem à noite ou quando a pessoa está dormindo. Use o mesmo termo para "sonho" que você usou em passagens anteriores. </w:t>
      </w:r>
      <w:r>
        <w:rPr>
          <w:lang w:val="pt_PT" w:bidi="pt_PT"/>
        </w:rPr>
        <w:t>Sonhos</w:t>
      </w:r>
      <w:r>
        <w:rPr>
          <w:lang w:val="pt_PT" w:bidi="pt_PT"/>
        </w:rPr>
        <w:t xml:space="preserve"> são discutidos no Glossário Mestre. </w:t>
      </w:r>
    </w:p>
    <w:p>
      <w:pPr/>
      <w:r>
        <w:rPr>
          <w:lang w:val="pt_PT" w:bidi="pt_PT"/>
        </w:rPr>
      </w:r>
      <w:r>
        <w:rPr>
          <w:lang w:val="pt_PT" w:bidi="pt_PT"/>
        </w:rPr>
        <w:t xml:space="preserve">José explica que apenas </w:t>
      </w:r>
      <w:r>
        <w:rPr>
          <w:b/>
          <w:lang w:val="pt_PT" w:bidi="pt_PT"/>
        </w:rPr>
        <w:t>Deus</w:t>
      </w:r>
      <w:r>
        <w:rPr>
          <w:lang w:val="pt_PT" w:bidi="pt_PT"/>
        </w:rPr>
        <w:t xml:space="preserve"> pode interpretar um sonho. Use a mesma palavra para "Deus" que você usou em passagens anteriores. </w:t>
      </w:r>
      <w:r>
        <w:rPr>
          <w:lang w:val="pt_PT" w:bidi="pt_PT"/>
        </w:rPr>
        <w:t>Deus</w:t>
      </w:r>
      <w:r>
        <w:rPr>
          <w:lang w:val="pt_PT" w:bidi="pt_PT"/>
        </w:rPr>
        <w:t xml:space="preserve"> é tratado no Glossário Mestre. </w:t>
      </w:r>
    </w:p>
    <w:p>
      <w:pPr/>
      <w:r>
        <w:rPr>
          <w:lang w:val="pt_PT" w:bidi="pt_PT"/>
        </w:rPr>
      </w:r>
      <w:r>
        <w:rPr>
          <w:lang w:val="pt_PT" w:bidi="pt_PT"/>
        </w:rPr>
        <w:t>Quando José diz que apenas Deus pode explicar os sonhos, José faz uma pergunta que não requer uma resposta. Isso pode ser mudado para uma declaração positiva. “Deus é o único que pode interpretar os sonhos”.</w:t>
      </w:r>
    </w:p>
    <w:p>
      <w:pPr/>
      <w:r>
        <w:rPr>
          <w:lang w:val="pt_PT" w:bidi="pt_PT"/>
        </w:rPr>
      </w:r>
      <w:r>
        <w:rPr>
          <w:lang w:val="pt_PT" w:bidi="pt_PT"/>
        </w:rPr>
        <w:t xml:space="preserve">Quando José explicou ao copeiro como José havia vindo para a prisão, José disse: “Fui roubado da terra dos hebreus”. Uma tradução usa a palavra </w:t>
      </w:r>
      <w:r>
        <w:rPr>
          <w:b/>
          <w:lang w:val="pt_PT" w:bidi="pt_PT"/>
        </w:rPr>
        <w:t>“sequestrado"</w:t>
      </w:r>
      <w:r>
        <w:rPr>
          <w:lang w:val="pt_PT" w:bidi="pt_PT"/>
        </w:rPr>
        <w:t xml:space="preserve"> Sequestro significa tomar alguém pela força. O sequestro também envolve pagar uma soma de dinheiro pela liberação dessa pessoa. José está dizendo que José veio para o Egito contra a vontade de José.</w:t>
      </w:r>
    </w:p>
    <w:p>
      <w:pPr/>
      <w:r>
        <w:rPr>
          <w:lang w:val="pt_PT" w:bidi="pt_PT"/>
        </w:rPr>
      </w:r>
      <w:r>
        <w:rPr>
          <w:b/>
          <w:lang w:val="pt_PT" w:bidi="pt_PT"/>
        </w:rPr>
        <w:t>O hebraico</w:t>
      </w:r>
      <w:r>
        <w:rPr>
          <w:lang w:val="pt_PT" w:bidi="pt_PT"/>
        </w:rPr>
        <w:t xml:space="preserve"> é o idioma que Jacó e seus descendentes falam. O povo hebraico é outro termo para os israelitas ou descendentes de Jacó. A terra dos hebreus é a mesma que a terra de Canaã. Você também pode dizer que eles me tomaram ou me sequestraram da terra dos hebreus.</w:t>
      </w:r>
    </w:p>
    <w:p>
      <w:pPr/>
      <w:r>
        <w:rPr>
          <w:lang w:val="pt_PT" w:bidi="pt_PT"/>
        </w:rPr>
      </w:r>
      <w:r>
        <w:rPr>
          <w:lang w:val="pt_PT" w:bidi="pt_PT"/>
        </w:rPr>
        <w:t>Faraó erguerá sua cabeça é uma imagem de palavra usada três vezes nessa passagem. Essa é uma expressão que significa que você é convocado para a presença do rei. Algumas traduções usam as palavras “ergue sua cabeça” sem explicação. Outras traduções o usam e adicionam “convocará você para o rei”. Outras traduções não usam a imagem da palavra, mas apenas dizem: “o rei convocará você para sua presença”. Uma tradução não menciona a imagem da palavra, mas diz a cada homem o que acontecerá com ele.</w:t>
      </w:r>
    </w:p>
    <w:p>
      <w:pPr/>
      <w:r>
        <w:rPr>
          <w:lang w:val="pt_PT" w:bidi="pt_PT"/>
        </w:rPr>
      </w:r>
      <w:r>
        <w:rPr>
          <w:lang w:val="pt_PT" w:bidi="pt_PT"/>
        </w:rPr>
        <w:t>Quando José pede ao copeiro para dizer a Faraó sobre ele, ele diz que ele não fez nada para merecer estar nessa prisão. A palavra que José usa para prisão aqui é uma palavra muito forte que significa um poço ou lugar muito desconfortável. É a mesma palavra que descreve onde os irmãos de José o colocaram quando eles o jogaram no poço seco. A prisão, até mesmo no palácio do capitão da guarda seria um lugar terrível. Enquanto a prisão de José pode não ser tão ruim quanto algumas prisões no Egito, ainda é uma prisão e parece que é uma masmorra ou poço.</w:t>
      </w:r>
    </w:p>
    <w:p>
      <w:pPr/>
      <w:r>
        <w:rPr>
          <w:lang w:val="pt_PT" w:bidi="pt_PT"/>
        </w:rPr>
      </w:r>
      <w:r>
        <w:rPr>
          <w:lang w:val="pt_PT" w:bidi="pt_PT"/>
        </w:rPr>
        <w:t xml:space="preserve">Faraó usou suas celebrações de aniversário como um tempo para trazer os servos para fora da prisão. Faraó preparou um </w:t>
      </w:r>
      <w:r>
        <w:rPr>
          <w:b/>
          <w:lang w:val="pt_PT" w:bidi="pt_PT"/>
        </w:rPr>
        <w:t>banquete</w:t>
      </w:r>
      <w:r>
        <w:rPr>
          <w:lang w:val="pt_PT" w:bidi="pt_PT"/>
        </w:rPr>
        <w:t>. Um banquete é uma refeição formal muito especial semelhante a uma festa. Um banquete geralmente é uma celebração de algo. Como esse era um banquete, teria havido muitas pessoas presentes para ver o que Faraó fez com o copeiro e o padeiro.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40:1–23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07">
        <w:r>
          <w:rPr>
            <w:lang w:val="pt_PT" w:bidi="pt_PT"/>
          </w:rPr>
          <w:rPr>
            <w:color w:val="0000EE"/>
            <w:u w:val="single"/>
          </w:rPr>
          <w:t>Ouvir e Sentir</w:t>
        </w:r>
      </w:hyperlink>
      <w:r>
        <w:rPr>
          <w:lang w:val="pt_PT" w:bidi="pt_PT"/>
        </w:rPr>
        <w:t xml:space="preserve"> (366 KB)</w:t>
      </w:r>
      <w:r>
        <w:rPr>
          <w:lang w:val="pt_PT" w:bidi="pt_PT"/>
        </w:rPr>
      </w:r>
    </w:p>
    <w:p>
      <w:pPr>
        <w:pStyle w:val="ListBullet"/>
        <w:spacing w:line="240" w:lineRule="auto"/>
        <w:ind w:left="720"/>
      </w:pPr>
      <w:r>
        <w:rPr>
          <w:lang w:val="pt_PT" w:bidi="pt_PT"/>
        </w:rPr>
      </w:r>
      <w:hyperlink r:id="rId408">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409">
        <w:r>
          <w:rPr>
            <w:lang w:val="pt_PT" w:bidi="pt_PT"/>
          </w:rPr>
          <w:rPr>
            <w:color w:val="0000EE"/>
            <w:u w:val="single"/>
          </w:rPr>
          <w:t>Identificando as Cenas</w:t>
        </w:r>
      </w:hyperlink>
      <w:r>
        <w:rPr>
          <w:lang w:val="pt_PT" w:bidi="pt_PT"/>
        </w:rPr>
        <w:t xml:space="preserve"> (3.5 MB)</w:t>
      </w:r>
      <w:r>
        <w:rPr>
          <w:lang w:val="pt_PT" w:bidi="pt_PT"/>
        </w:rPr>
      </w:r>
    </w:p>
    <w:p>
      <w:pPr>
        <w:pStyle w:val="ListBullet"/>
        <w:spacing w:line="240" w:lineRule="auto"/>
        <w:ind w:left="720"/>
      </w:pPr>
      <w:r>
        <w:rPr>
          <w:lang w:val="pt_PT" w:bidi="pt_PT"/>
        </w:rPr>
      </w:r>
      <w:hyperlink r:id="rId410">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411">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412">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41:1–36</w:t>
      </w:r>
      <w:r>
        <w:rPr>
          <w:lang w:val="pt_PT" w:bidi="pt_PT"/>
        </w:rPr>
      </w:r>
    </w:p>
    <w:p>
      <w:pPr>
        <w:pStyle w:val="Heading3"/>
      </w:pPr>
      <w:r>
        <w:rPr>
          <w:lang w:val="pt_PT" w:bidi="pt_PT"/>
        </w:rPr>
        <w:t>Ouvir e Sentir</w:t>
      </w:r>
    </w:p>
    <w:p>
      <w:pPr/>
      <w:r>
        <w:rPr>
          <w:lang w:val="pt_PT" w:bidi="pt_PT"/>
        </w:rPr>
      </w:r>
      <w:r>
        <w:rPr>
          <w:lang w:val="pt_PT" w:bidi="pt_PT"/>
        </w:rPr>
        <w:t>Ouça Gênesis 41:1–36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Foram 2 anos completos ou 730 dias desde que José interpretou o sonho do copeiro-chefe e o sonho do padeiro-chefe. José ainda está na prisão. O copeiro-chefe esquece sobre José. Essa é uma história narrativa da próxima parte da história de José.</w:t>
      </w:r>
    </w:p>
    <w:p>
      <w:pPr/>
      <w:r>
        <w:rPr>
          <w:lang w:val="pt_PT" w:bidi="pt_PT"/>
        </w:rPr>
      </w:r>
      <w:r>
        <w:rPr>
          <w:lang w:val="pt_PT" w:bidi="pt_PT"/>
        </w:rPr>
        <w:t>No final dos 2 anos, o rei do Egito teve um sonho. Não nos lembramos da maioria de nossos sonhos. Esses sonhos que o rei do Egito teve eram incomuns e surpreendentes. O sonho era tão surpreendente e incomum que o rei acordou depois do primeiro sonho. O rei do Egito se lembrou do sonho com detalhes quando acordou. Faraó é o título dado a todos os reis do Egito. Não sabemos o nome desse Faraó. Algumas traduções usam Faraó e algumas usam o rei do Egito. O rei do Egito viu em seu sonho que ele estava ao lado do rio Nilo. O Nilo é o rio principal do Egito. O Nilo flui de um fim para o outro do Egito. O Nilo fornece a maior parte da água para o Egito. O sonho do rei do Egito era estranho para o rei. O rei do Egito viu 7 vacas saudáveis. Então o rei viu 7 vacas doentes comerem as 7 vacas saudáveis. As vacas doentes ou vacas finas permaneceram finas, mesmo depois de comer as vacas saudáveis. As vacas normalmente não comem carne. As vacas comem grama. As vacas vieram do rio onde elas estavam pastando na grama do pântano. Isso significa que eles estavam em um ponto baixo ao lado do rio ou possivelmente na água na beira do rio e subiram o banco para onde o rei estava em pé. O rei do Egito não poderia entender o significado de seu sonho.</w:t>
      </w:r>
    </w:p>
    <w:p>
      <w:pPr/>
      <w:r>
        <w:rPr>
          <w:lang w:val="pt_PT" w:bidi="pt_PT"/>
        </w:rPr>
      </w:r>
      <w:r>
        <w:rPr>
          <w:lang w:val="pt_PT" w:bidi="pt_PT"/>
        </w:rPr>
        <w:t>Mostre uma imagem de uma vaca gorda. Mostre uma imagem de uma vaca passando fome. Mostre uma imagem da grama do pântano que cresce pelo Nilo no Egito. Mostre um mapa do Egito com o rio Nilo.</w:t>
      </w:r>
    </w:p>
    <w:p>
      <w:pPr/>
      <w:r>
        <w:rPr>
          <w:lang w:val="pt_PT" w:bidi="pt_PT"/>
        </w:rPr>
      </w:r>
      <w:r>
        <w:rPr>
          <w:lang w:val="pt_PT" w:bidi="pt_PT"/>
        </w:rPr>
        <w:t>Depois do primeiro sonho, o rei do Egito caiu no sono novamente. Caiu no sono é uma imagem de palavra que descreve o processo de ir dormir. O rei não caiu. O rei estava deitado em sua cama.</w:t>
      </w:r>
    </w:p>
    <w:p>
      <w:pPr/>
      <w:r>
        <w:rPr>
          <w:lang w:val="pt_PT" w:bidi="pt_PT"/>
        </w:rPr>
      </w:r>
      <w:r>
        <w:rPr>
          <w:lang w:val="pt_PT" w:bidi="pt_PT"/>
        </w:rPr>
        <w:t>Pare e discuta: contem uma história sobre alguém que vai dormir. Que palavras ou imagens de palavras você usa para descrever o processo?</w:t>
      </w:r>
    </w:p>
    <w:p>
      <w:pPr/>
      <w:r>
        <w:rPr>
          <w:lang w:val="pt_PT" w:bidi="pt_PT"/>
        </w:rPr>
      </w:r>
      <w:r>
        <w:rPr>
          <w:lang w:val="pt_PT" w:bidi="pt_PT"/>
        </w:rPr>
        <w:t>Durante a mesma noite, o rei teve um segundo sonho no qual o rei viu grãos saudáveis. Então o rei viu grãos secos e murchos engolir os grãos saudáveis. Um vento leste havia secado os grãos murchos. No Egito, o vento leste viria do deserto. O vento leste no Egito seria um vento quente e seco que tira a água de qualquer coisa que sopra.</w:t>
      </w:r>
    </w:p>
    <w:p>
      <w:pPr/>
      <w:r>
        <w:rPr>
          <w:lang w:val="pt_PT" w:bidi="pt_PT"/>
        </w:rPr>
      </w:r>
      <w:r>
        <w:rPr>
          <w:lang w:val="pt_PT" w:bidi="pt_PT"/>
        </w:rPr>
        <w:t>Mostre uma imagem de grãos saudáveis e cabeças cheias de grãos. Mostre uma imagem de grãos que foram murchos pelo sol e pela seca.</w:t>
      </w:r>
    </w:p>
    <w:p>
      <w:pPr/>
      <w:r>
        <w:rPr>
          <w:lang w:val="pt_PT" w:bidi="pt_PT"/>
        </w:rPr>
      </w:r>
      <w:r>
        <w:rPr>
          <w:lang w:val="pt_PT" w:bidi="pt_PT"/>
        </w:rPr>
        <w:t>Quando o rei acordou na manhã seguinte, o espírito ou mente do rei estava problemático. O rei ficou perturbado em sua mente porque o rei não poderia entender o significado dos sonhos. O rei teve um sonho duplo. Isso é muito incomum. Cada sonho era diferente em detalhes, mas carregava a mesma mensagem. O rei e aqueles que ouvem sobre o sonho teriam ficado perturbados pelos sonhos. Os dois sonhos tornam ainda mais perturbador para eles. No Egito, o rei era considerado um deus e não precisava que sonhos fossem interpretados. Esse rei precisava de alguém para interpretar seus sonhos. Isso era incomum. O rei chamou seus mágicos e homens sábios, mas nenhum deles poderia explicar o significado do sonho. Os mágicos usavam poderes especiais para controlar a natureza. Homens sábios eram sacerdotes egípcios com conhecimento especial ou sabedoria. Esses dois grupos eram os estudiosos do Egito e deveriam responder a quaisquer perguntas que o rei pudesse ter. Esses mágicos e homens sábios muitas vezes interpretavam ou davam explicações para os sonhos. Desta vez, os mágicos e homens sábios não puderam encontrar uma explicação.</w:t>
      </w:r>
    </w:p>
    <w:p>
      <w:pPr/>
      <w:r>
        <w:rPr>
          <w:lang w:val="pt_PT" w:bidi="pt_PT"/>
        </w:rPr>
      </w:r>
      <w:r>
        <w:rPr>
          <w:lang w:val="pt_PT" w:bidi="pt_PT"/>
        </w:rPr>
        <w:t>Pare e discuta: contem uma história sobre um sonho problemático. Como você descobriu o que esse sonho significava? O que as pessoas em sua cultura fazem com sonhos problemáticos?</w:t>
      </w:r>
    </w:p>
    <w:p>
      <w:pPr/>
      <w:r>
        <w:rPr>
          <w:lang w:val="pt_PT" w:bidi="pt_PT"/>
        </w:rPr>
      </w:r>
      <w:r>
        <w:rPr>
          <w:lang w:val="pt_PT" w:bidi="pt_PT"/>
        </w:rPr>
        <w:t xml:space="preserve">Naquele momento, o copeiro-chefe se lembrou de José. O copeiro disse ao rei o que José havia dito sobre os sonhos do copeiro e do padeiro na prisão. A explicação de José dos sonhos era verdadeira. O copeiro se referia a José como um jovem hebraico. O hebraico é o idioma que a família de Jacó falava. Hebraico é outra palavra para descendente de Jacó. O rei chamou José. José ainda está na prisão. </w:t>
      </w:r>
    </w:p>
    <w:p>
      <w:pPr/>
      <w:r>
        <w:rPr>
          <w:lang w:val="pt_PT" w:bidi="pt_PT"/>
        </w:rPr>
      </w:r>
      <w:r>
        <w:rPr>
          <w:lang w:val="pt_PT" w:bidi="pt_PT"/>
        </w:rPr>
        <w:t>Eles trouxeram José da masmorra ou prisão. Masmorra é outra palavra para prisão. José mudou suas roupas e se barbeou antes de vir diante do rei. José colocou roupas que seriam aceitáveis para usar diante do rei. José raspou sua barba e provavelmente raspou sua cabeça. Assim, quando José veio diante do rei, José parecia mais egípcio. O rei diz a José que José deve interpretar os sonhos que o rei teve durante a noite. José explica ao rei que apenas Deus pode interpretar os sonhos. Essa é a mesma mensagem que José deu ao copeiro e ao padeiro na prisão.</w:t>
      </w:r>
    </w:p>
    <w:p>
      <w:pPr/>
      <w:r>
        <w:rPr>
          <w:lang w:val="pt_PT" w:bidi="pt_PT"/>
        </w:rPr>
      </w:r>
      <w:r>
        <w:rPr>
          <w:lang w:val="pt_PT" w:bidi="pt_PT"/>
        </w:rPr>
        <w:t>O rei descreve seus sonhos. Observe que os detalhes são ligeiramente diferentes da primeira vez que os ouvimos. Depois de ouvir sobre os sonhos, José explica o significado dos sonhos. José diz que ambos os sonhos significam a mesma coisa. Haverá uma fome severa no Egito. Uma fome é um tempo em que as colheitas falham e não há comida. Uma causa de fome é a seca ou falta de chuva. As colheitas precisam de água suficiente para crescer e produzir bons frutos. José diz que Deus revelou ao rei do Egito que a fome está vindo para que o rei possa se preparar e ter comida para o povo. José explica que Deus decretou que essa fome acontecerá. Deus revelou esse plano ao rei para que o rei possa preparar o país.</w:t>
      </w:r>
    </w:p>
    <w:p>
      <w:pPr/>
      <w:r>
        <w:rPr>
          <w:lang w:val="pt_PT" w:bidi="pt_PT"/>
        </w:rPr>
      </w:r>
      <w:r>
        <w:rPr>
          <w:lang w:val="pt_PT" w:bidi="pt_PT"/>
        </w:rPr>
        <w:t>Haverá 7 anos de colheita abundante ou prosperidade. Prosperidade significa que todos têm o suficiente para comer e até sobrará. A vida será boa. As pessoas ganharão riqueza. Sete anos de fome seguirão os 7 anos de prosperidade. A fome será tão severa que as pessoas esquecerão o tempo de prosperidade.</w:t>
      </w:r>
    </w:p>
    <w:p>
      <w:pPr/>
      <w:r>
        <w:rPr>
          <w:lang w:val="pt_PT" w:bidi="pt_PT"/>
        </w:rPr>
      </w:r>
      <w:r>
        <w:rPr>
          <w:lang w:val="pt_PT" w:bidi="pt_PT"/>
        </w:rPr>
        <w:t>Pare e discuta: você já teve um tempo de fome em seu país? Descreva. O que causou a fome? Guerra ou seca ou doença? O que as pessoas fizeram?</w:t>
      </w:r>
    </w:p>
    <w:p>
      <w:pPr/>
      <w:r>
        <w:rPr>
          <w:lang w:val="pt_PT" w:bidi="pt_PT"/>
        </w:rPr>
      </w:r>
      <w:r>
        <w:rPr>
          <w:lang w:val="pt_PT" w:bidi="pt_PT"/>
        </w:rPr>
        <w:t>Depois de explicar o significado dos sonhos, José disse ao rei o que o rei deve fazer para se planejar para a fome. José disse que o rei deve colocar um homem inteligente e sábio no comando de todo o país do Egito. O rei deve nomear supervisores locais para reunir 1/5 dos grãos a cada ano e colocá-los em casas de loja para manter até que a fome venha. Dessa maneira, haverá comida para as pessoas durante a fome.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seis cenas.</w:t>
      </w:r>
    </w:p>
    <w:p>
      <w:pPr/>
      <w:r>
        <w:rPr>
          <w:lang w:val="pt_PT" w:bidi="pt_PT"/>
        </w:rPr>
      </w:r>
      <w:r>
        <w:rPr>
          <w:b/>
          <w:lang w:val="pt_PT" w:bidi="pt_PT"/>
        </w:rPr>
        <w:t>Primeira cena:</w:t>
      </w:r>
      <w:r>
        <w:rPr>
          <w:lang w:val="pt_PT" w:bidi="pt_PT"/>
        </w:rPr>
        <w:t xml:space="preserve"> o rei tem 2 sonhos.</w:t>
      </w:r>
    </w:p>
    <w:p>
      <w:pPr/>
      <w:r>
        <w:rPr>
          <w:lang w:val="pt_PT" w:bidi="pt_PT"/>
        </w:rPr>
      </w:r>
      <w:r>
        <w:rPr>
          <w:b/>
          <w:lang w:val="pt_PT" w:bidi="pt_PT"/>
        </w:rPr>
        <w:t>Segunda cena:</w:t>
      </w:r>
      <w:r>
        <w:rPr>
          <w:lang w:val="pt_PT" w:bidi="pt_PT"/>
        </w:rPr>
        <w:t xml:space="preserve"> ninguém pode explicar o significado dos sonhos do rei.</w:t>
      </w:r>
    </w:p>
    <w:p>
      <w:pPr/>
      <w:r>
        <w:rPr>
          <w:lang w:val="pt_PT" w:bidi="pt_PT"/>
        </w:rPr>
      </w:r>
      <w:r>
        <w:rPr>
          <w:b/>
          <w:lang w:val="pt_PT" w:bidi="pt_PT"/>
        </w:rPr>
        <w:t>Terceira cena:</w:t>
      </w:r>
      <w:r>
        <w:rPr>
          <w:lang w:val="pt_PT" w:bidi="pt_PT"/>
        </w:rPr>
        <w:t xml:space="preserve"> o copeiro se lembra de José.</w:t>
      </w:r>
    </w:p>
    <w:p>
      <w:pPr/>
      <w:r>
        <w:rPr>
          <w:lang w:val="pt_PT" w:bidi="pt_PT"/>
        </w:rPr>
      </w:r>
      <w:r>
        <w:rPr>
          <w:b/>
          <w:lang w:val="pt_PT" w:bidi="pt_PT"/>
        </w:rPr>
        <w:t>Quarta cena:</w:t>
      </w:r>
      <w:r>
        <w:rPr>
          <w:lang w:val="pt_PT" w:bidi="pt_PT"/>
        </w:rPr>
        <w:t xml:space="preserve"> José muda suas roupas, se barbeia e vem diante do rei.</w:t>
      </w:r>
    </w:p>
    <w:p>
      <w:pPr/>
      <w:r>
        <w:rPr>
          <w:lang w:val="pt_PT" w:bidi="pt_PT"/>
        </w:rPr>
      </w:r>
      <w:r>
        <w:rPr>
          <w:b/>
          <w:lang w:val="pt_PT" w:bidi="pt_PT"/>
        </w:rPr>
        <w:t>Quinta cena:</w:t>
      </w:r>
      <w:r>
        <w:rPr>
          <w:lang w:val="pt_PT" w:bidi="pt_PT"/>
        </w:rPr>
        <w:t xml:space="preserve"> o rei descreve seus sonhos a José.</w:t>
      </w:r>
    </w:p>
    <w:p>
      <w:pPr/>
      <w:r>
        <w:rPr>
          <w:lang w:val="pt_PT" w:bidi="pt_PT"/>
        </w:rPr>
      </w:r>
      <w:r>
        <w:rPr>
          <w:b/>
          <w:lang w:val="pt_PT" w:bidi="pt_PT"/>
        </w:rPr>
        <w:t>Sexta cena:</w:t>
      </w:r>
      <w:r>
        <w:rPr>
          <w:lang w:val="pt_PT" w:bidi="pt_PT"/>
        </w:rPr>
        <w:t xml:space="preserve"> José explica o significado dos sonhos do rei. José faz uma recomendação ao rei.</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Mágicos e homens sábios do Egito</w:t>
      </w:r>
    </w:p>
    <w:p>
      <w:pPr>
        <w:pStyle w:val="ListBullet"/>
        <w:spacing w:line="240" w:lineRule="auto"/>
        <w:ind w:left="720"/>
      </w:pPr>
      <w:r>
        <w:rPr>
          <w:lang w:val="pt_PT" w:bidi="pt_PT"/>
        </w:rPr>
      </w:r>
      <w:r>
        <w:rPr>
          <w:lang w:val="pt_PT" w:bidi="pt_PT"/>
        </w:rPr>
        <w:t>O copeiro-chefe</w:t>
      </w:r>
    </w:p>
    <w:p>
      <w:pPr>
        <w:pStyle w:val="ListBullet"/>
        <w:spacing w:line="240" w:lineRule="auto"/>
        <w:ind w:left="720"/>
      </w:pPr>
      <w:r>
        <w:rPr>
          <w:lang w:val="pt_PT" w:bidi="pt_PT"/>
        </w:rPr>
      </w:r>
      <w:r>
        <w:rPr>
          <w:lang w:val="pt_PT" w:bidi="pt_PT"/>
        </w:rPr>
        <w:t>José</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2 anos completos passaram desde que o copeiro deixou a prisão. José ainda está na prisão. O rei do Egito tem 2 sonhos que são surpreendentes e incomuns. O rei acorda depois do primeiro sonho. O rei cai no sono. O rei acorda depois do segundo sonho. O escritor usa a terceira pessoa para relatar os sonhos do rei. O escritor diz: “Ele viu 7 vacas”. O escritor relata ambos os sonhos dessa maneira.</w:t>
      </w:r>
    </w:p>
    <w:p>
      <w:pPr/>
      <w:r>
        <w:rPr>
          <w:lang w:val="pt_PT" w:bidi="pt_PT"/>
        </w:rPr>
      </w:r>
      <w:r>
        <w:rPr>
          <w:lang w:val="pt_PT" w:bidi="pt_PT"/>
        </w:rPr>
        <w:t>Com o sonho do rei, o escritor usa uma palavra para apresentar cada parte do sonho que indica que algo surpreendente ou incomum acontecerá. Em português, a palavra é “eis aqui”.</w:t>
      </w:r>
    </w:p>
    <w:p>
      <w:pPr/>
      <w:r>
        <w:rPr>
          <w:lang w:val="pt_PT" w:bidi="pt_PT"/>
        </w:rPr>
      </w:r>
      <w:r>
        <w:rPr>
          <w:lang w:val="pt_PT" w:bidi="pt_PT"/>
        </w:rPr>
        <w:t>Pare e contem uma história sobre algo incomum acontecendo. Ouça como o contador apresenta ou chama atenção para os pontos incomuns ou surpreendentes.</w:t>
      </w:r>
    </w:p>
    <w:p>
      <w:pPr/>
      <w:r>
        <w:rPr>
          <w:lang w:val="pt_PT" w:bidi="pt_PT"/>
        </w:rPr>
      </w:r>
      <w:r>
        <w:rPr>
          <w:lang w:val="pt_PT" w:bidi="pt_PT"/>
        </w:rPr>
        <w:t>Na segunda cena, o rei acorda na manhã depois dos sonhos e fica muito perturbado pelos sonhos. O rei convoca seus mágicos e homens sábios para explicar os sonhos. Ninguém pode explicar os sonhos do rei.</w:t>
      </w:r>
    </w:p>
    <w:p>
      <w:pPr/>
      <w:r>
        <w:rPr>
          <w:lang w:val="pt_PT" w:bidi="pt_PT"/>
        </w:rPr>
      </w:r>
      <w:r>
        <w:rPr>
          <w:lang w:val="pt_PT" w:bidi="pt_PT"/>
        </w:rPr>
        <w:t>Na terceira cena, o copeiro-chefe se lembra que José foi capaz de interpretar o sonho do copeiro quando o copeiro estava na prisão. José também interpretou o sonho do padeiro-chefe. José deu o significado correto de cada sonho. O copeiro explica tudo o que aconteceu na prisão com José ao rei. O rei chamou imediatamente José.</w:t>
      </w:r>
    </w:p>
    <w:p>
      <w:pPr/>
      <w:r>
        <w:rPr>
          <w:lang w:val="pt_PT" w:bidi="pt_PT"/>
        </w:rPr>
      </w:r>
      <w:r>
        <w:rPr>
          <w:lang w:val="pt_PT" w:bidi="pt_PT"/>
        </w:rPr>
        <w:t>Na quarta cena, José muda suas roupas. José raspa sua barba. José provavelmente raspa sua cabeça. José vem para a presença do rei. O rei diz a José que José deve interpretar os sonhos do rei. José explica que Deus é o único que pode interpretar os sonhos.</w:t>
      </w:r>
    </w:p>
    <w:p>
      <w:pPr/>
      <w:r>
        <w:rPr>
          <w:lang w:val="pt_PT" w:bidi="pt_PT"/>
        </w:rPr>
      </w:r>
      <w:r>
        <w:rPr>
          <w:lang w:val="pt_PT" w:bidi="pt_PT"/>
        </w:rPr>
        <w:t>Na quinta cena, o rei diz a José os dois sonhos. Observe os detalhes que são ligeiramente diferentes nessa narração. A primeira vez, o escritor usa a terceira pessoa para descrever o sonho. Por exemplo: “Ele viu 7 vacas saudáveis”. Quando o rei relata o sonho a José, o discurso se torna a primeira pessoa. O rei diz: “Vi 7 vacas saudáveis”. O rei adiciona comentários sobre o que o rei pensa. O rei adiciona: “Nunca vi animais com aparência tão triste em toda a terra do Egito”. O rei adiciona mais comentários enquanto ele conta seu sonho. O rei faz o mesmo quando relata o segundo sonho sobre os grãos. O rei explica que os mágicos e homens sábios do Egito não podem explicar o significado dos sonhos.</w:t>
      </w:r>
    </w:p>
    <w:p>
      <w:pPr/>
      <w:r>
        <w:rPr>
          <w:lang w:val="pt_PT" w:bidi="pt_PT"/>
        </w:rPr>
      </w:r>
      <w:r>
        <w:rPr>
          <w:lang w:val="pt_PT" w:bidi="pt_PT"/>
        </w:rPr>
        <w:t>Na sexta cena, José explica que os dois sonhos são na verdade um sonho ou que os dois sonhos têm o mesmo significado. Deus enviará uma fome para o Egito e Deus está dizendo ao rei sobre a fome com antecedência. José explica que Deus decretou que essa fome acontecerá. Haverá 7 anos de grande prosperidade seguidos de 7 anos de grande fome ou fome severa. Deus está dizendo ao rei sobre isso com antecedência para que o rei possa fazer planos para armazenar o excesso de comida durante os anos de prosperidade. José diz ao rei que ter os dois sonhos com a mesma mensagem significa que Deus decretou ou decidiu que esses eventos acontecerão. José faz uma recomendação ao rei. O rei deve encontrar alguém sábio e inteligente e colocar essa pessoa no comando de toda a terra do Egito. O rei também deve nomear supervisores para coletar 1/5 de todos os grãos a cada ano e colocar esses grãos extras em armazéns. Então quando a fome começar, haverá comida no Egito.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Mágicos e homens sábios do Egito</w:t>
      </w:r>
    </w:p>
    <w:p>
      <w:pPr>
        <w:pStyle w:val="ListBullet"/>
        <w:spacing w:line="240" w:lineRule="auto"/>
        <w:ind w:left="720"/>
      </w:pPr>
      <w:r>
        <w:rPr>
          <w:lang w:val="pt_PT" w:bidi="pt_PT"/>
        </w:rPr>
      </w:r>
      <w:r>
        <w:rPr>
          <w:lang w:val="pt_PT" w:bidi="pt_PT"/>
        </w:rPr>
        <w:t>O copeiro-chefe</w:t>
      </w:r>
    </w:p>
    <w:p>
      <w:pPr>
        <w:pStyle w:val="ListBullet"/>
        <w:spacing w:line="240" w:lineRule="auto"/>
        <w:ind w:left="720"/>
      </w:pPr>
      <w:r>
        <w:rPr>
          <w:lang w:val="pt_PT" w:bidi="pt_PT"/>
        </w:rPr>
      </w:r>
      <w:r>
        <w:rPr>
          <w:lang w:val="pt_PT" w:bidi="pt_PT"/>
        </w:rPr>
        <w:t>José</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essa história pela segunda vez, interrompa-os em certos momentos.</w:t>
      </w:r>
    </w:p>
    <w:p>
      <w:pPr/>
      <w:r>
        <w:rPr>
          <w:lang w:val="pt_PT" w:bidi="pt_PT"/>
        </w:rPr>
      </w:r>
      <w:r>
        <w:rPr>
          <w:lang w:val="pt_PT" w:bidi="pt_PT"/>
        </w:rPr>
        <w:t>Na cena 1, o rei tem dois sonhos que são surpreendentes e incomuns. O rei vê 7 vacas saudáveis comidas por 7 vacas magras. Então o rei vê 7 caules saudáveis de grãos comidos por 7 caules secos e murchos de grãos.</w:t>
      </w:r>
    </w:p>
    <w:p>
      <w:pPr/>
      <w:r>
        <w:rPr>
          <w:lang w:val="pt_PT" w:bidi="pt_PT"/>
        </w:rPr>
      </w:r>
      <w:r>
        <w:rPr>
          <w:lang w:val="pt_PT" w:bidi="pt_PT"/>
        </w:rPr>
        <w:t>Pare a ação e pergunte ao rei: “Como você está se sentindo sobre esses sonhos?” Você pode ouvir: “Esses sonhos foram perturbadores. Nunca tive esses sonhos antes. Não tenho ideia do que eles significam. Espero que alguém possa explicá-los a mim”. Reinicie a encenação.</w:t>
      </w:r>
    </w:p>
    <w:p>
      <w:pPr/>
      <w:r>
        <w:rPr>
          <w:lang w:val="pt_PT" w:bidi="pt_PT"/>
        </w:rPr>
      </w:r>
      <w:r>
        <w:rPr>
          <w:lang w:val="pt_PT" w:bidi="pt_PT"/>
        </w:rPr>
        <w:t>Na cena 2, o rei chama os mágicos e homens sábios para virem. O rei diz a esses mágicos e homens sábios sobre os sonhos. Ninguém pode explicar os sonhos ao rei.</w:t>
      </w:r>
    </w:p>
    <w:p>
      <w:pPr/>
      <w:r>
        <w:rPr>
          <w:lang w:val="pt_PT" w:bidi="pt_PT"/>
        </w:rPr>
      </w:r>
      <w:r>
        <w:rPr>
          <w:lang w:val="pt_PT" w:bidi="pt_PT"/>
        </w:rPr>
        <w:t>Pergunte a um homem sábio ou um mágico: “Por que você não pode interpretar esses sonhos?”. Você pode ouvir: “Nunca ouvi nada tão estranho. Esses são símbolos com certeza, mas não sei o que eles simbolizam. Me pergunto se o rei não se lembra de seu sonho corretamente. Ninguém pode explicar as vacas comendo vacas e grãos comendo grãos”. Reinicie a encenação.</w:t>
      </w:r>
    </w:p>
    <w:p>
      <w:pPr/>
      <w:r>
        <w:rPr>
          <w:lang w:val="pt_PT" w:bidi="pt_PT"/>
        </w:rPr>
      </w:r>
      <w:r>
        <w:rPr>
          <w:lang w:val="pt_PT" w:bidi="pt_PT"/>
        </w:rPr>
        <w:t xml:space="preserve">Na cena 3, o copeiro-chefe de repente se lembra de seu tempo na prisão quando ele e o padeiro-chefe tiveram sonhos estranhos. José foi capaz de interpretar os sonhos e eles se tornaram realidade assim como José disse. O copeiro-chefe explicou tudo o que havia acontecido para o rei. O rei mandou José vir diante do rei. </w:t>
      </w:r>
    </w:p>
    <w:p>
      <w:pPr/>
      <w:r>
        <w:rPr>
          <w:lang w:val="pt_PT" w:bidi="pt_PT"/>
        </w:rPr>
      </w:r>
      <w:r>
        <w:rPr>
          <w:lang w:val="pt_PT" w:bidi="pt_PT"/>
        </w:rPr>
        <w:t>Na cena 4, José se prepara para vir diante do rei. José muda as roupas. José raspa sua barba. José provavelmente raspa sua cabeça. José vem diante do rei. O rei diz a José que o rei teve um sonho e José deve interpretar o sonho. José explicou que apenas Deus poderia interpretar os sonhos.</w:t>
      </w:r>
    </w:p>
    <w:p>
      <w:pPr/>
      <w:r>
        <w:rPr>
          <w:lang w:val="pt_PT" w:bidi="pt_PT"/>
        </w:rPr>
      </w:r>
      <w:r>
        <w:rPr>
          <w:lang w:val="pt_PT" w:bidi="pt_PT"/>
        </w:rPr>
        <w:t>Na cena 5, o rei diz a José os dois sonhos. O rei dá alguns detalhes ou pensamentos adicionais sobre os sonhos enquanto o rei conta a eles. O rei explica que ninguém foi capaz de explicar os sonhos ou dar o significado dos sonhos.</w:t>
      </w:r>
    </w:p>
    <w:p>
      <w:pPr/>
      <w:r>
        <w:rPr>
          <w:lang w:val="pt_PT" w:bidi="pt_PT"/>
        </w:rPr>
      </w:r>
      <w:r>
        <w:rPr>
          <w:lang w:val="pt_PT" w:bidi="pt_PT"/>
        </w:rPr>
        <w:t>Pergunte ao rei: “Por que você está dizendo a José seus sonhos? José disse a você que apenas Deus pode dar o significado”. Você pode ouvir: “Sei, mas José explicou sonhos estranhos e surpreendentes ao copeiro e ao padeiro. Ninguém mais em todo o Egito pode me ajudar. Talvez esse homem possa. Ele parece ser diferente dos outros. Pelo menos ele foi honesto com suas habilidades desde o início”. Pergunte a José: “Como você se sente agora?” Você pode ouvir: “Não estou com medo. Deus esteve comigo desde que cheguei a esse país. Acho que Deus está comigo agora. Estou esperando que Deus me diga o que tudo isso significa”. Reinicie a encenação.</w:t>
      </w:r>
    </w:p>
    <w:p>
      <w:pPr/>
      <w:r>
        <w:rPr>
          <w:lang w:val="pt_PT" w:bidi="pt_PT"/>
        </w:rPr>
      </w:r>
      <w:r>
        <w:rPr>
          <w:lang w:val="pt_PT" w:bidi="pt_PT"/>
        </w:rPr>
        <w:t>Na cena 6, José explica o significado dos sonhos do rei. Os dois sonhos têm o mesmo significado. Haverá 7 anos de prosperidade e excesso de comida seguidos de 7 anos de fome severa. Deus decretou a fome. Deus enviou os sonhos para dizer ao rei que a fome está vindo para que o rei possa preparar o Egito e armazenar a comida extra para uso durante a fome.</w:t>
      </w:r>
    </w:p>
    <w:p>
      <w:pPr/>
      <w:r>
        <w:rPr>
          <w:lang w:val="pt_PT" w:bidi="pt_PT"/>
        </w:rPr>
      </w:r>
      <w:r>
        <w:rPr>
          <w:lang w:val="pt_PT" w:bidi="pt_PT"/>
        </w:rPr>
        <w:t>José faz uma recomendação ao rei. José sugere que o rei deve encontrar um homem sábio e inteligente para estar no comando de todo o Egito. O rei também deve nomear supervisores sobre a terra. Durante os anos de prosperidade, esses homens garantirão que 1/5 de todos os grãos sejam armazenados em armazéns para uso posterior. Então quando a fome começar, haverá comida no Egito.</w:t>
      </w:r>
    </w:p>
    <w:p>
      <w:pPr/>
      <w:r>
        <w:rPr>
          <w:lang w:val="pt_PT" w:bidi="pt_PT"/>
        </w:rPr>
      </w:r>
      <w:r>
        <w:rPr>
          <w:lang w:val="pt_PT" w:bidi="pt_PT"/>
        </w:rPr>
        <w:t>Pergunte a José: “Por que você sugeriu que o rei nomeasse um homem sábio e inteligente sobre o Egito?”. Você pode ouvir: “Deus disse ao rei para se preparar para a fome. Essa é a melhor maneira de se preparar. Espero que o rei me escolha. Mas mesmo que o rei escolha outra pessoa, isso ainda precisa ser feito. Estou esperando que o rei me escolha para ajudar com esse programa de comida para que eu possa deixar a prisão”. Pergunte ao rei: “Como você está se sentindo agora?” Você pode ouvir: “O que José disse faz sentido. Não sei onde esse jovem homem obteve sua sabedoria, mas ele parece muito sábio. Essa é uma boa sugestão. Se uma fome tão severa está vindo, precisamos nos preparar e essa maneira faz sentido para mim. Devo procurar alguém sábio e inteligente para tomar o comando disso como José diz”. Pergunte ao copeiro: “Como você se sente agora que viu José novamente depois de 2 anos?”. Você pode ouvir: “Estou envergonhado por ter esquecido sobre José. José me ajudou e não ajudei José. Ainda assim, estou feliz por ter me lembrado hoje. Espero que o rei se lembre de que sou aquele que sugeriu chamar José. Isso deve me ajudar a subir na boa opinião do rei”.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Algumas traduções usam </w:t>
      </w:r>
      <w:r>
        <w:rPr>
          <w:b/>
          <w:lang w:val="pt_PT" w:bidi="pt_PT"/>
        </w:rPr>
        <w:t>Faraó</w:t>
      </w:r>
      <w:r>
        <w:rPr>
          <w:lang w:val="pt_PT" w:bidi="pt_PT"/>
        </w:rPr>
        <w:t xml:space="preserve">. Outras traduções usam o </w:t>
      </w:r>
      <w:r>
        <w:rPr>
          <w:b/>
          <w:lang w:val="pt_PT" w:bidi="pt_PT"/>
        </w:rPr>
        <w:t>rei do Egito</w:t>
      </w:r>
      <w:r>
        <w:rPr>
          <w:lang w:val="pt_PT" w:bidi="pt_PT"/>
        </w:rPr>
        <w:t>. Algumas traduções usam ambos os termos. Faraó é um título que o rei do Egito usava.. Não sabemos o nome do rei. Você deve usar o mesmo título para o rei que você usou em passagens anteriores.</w:t>
      </w:r>
    </w:p>
    <w:p>
      <w:pPr/>
      <w:r>
        <w:rPr>
          <w:lang w:val="pt_PT" w:bidi="pt_PT"/>
        </w:rPr>
      </w:r>
      <w:r>
        <w:rPr>
          <w:lang w:val="pt_PT" w:bidi="pt_PT"/>
        </w:rPr>
        <w:t xml:space="preserve">O rei teve um </w:t>
      </w:r>
      <w:r>
        <w:rPr>
          <w:b/>
          <w:lang w:val="pt_PT" w:bidi="pt_PT"/>
        </w:rPr>
        <w:t>sonho</w:t>
      </w:r>
      <w:r>
        <w:rPr>
          <w:lang w:val="pt_PT" w:bidi="pt_PT"/>
        </w:rPr>
        <w:t xml:space="preserve"> . Isso significa que o rei estava dormindo quando ele teve o sonho. </w:t>
      </w:r>
      <w:r>
        <w:rPr>
          <w:b/>
          <w:lang w:val="pt_PT" w:bidi="pt_PT"/>
        </w:rPr>
        <w:t>Sonhos</w:t>
      </w:r>
      <w:r>
        <w:rPr>
          <w:lang w:val="pt_PT" w:bidi="pt_PT"/>
        </w:rPr>
        <w:t xml:space="preserve"> são explicados no Glossário Mestre. Use o mesmo termo para "sonho" que você usou em passagens anteriores.</w:t>
      </w:r>
    </w:p>
    <w:p>
      <w:pPr/>
      <w:r>
        <w:rPr>
          <w:lang w:val="pt_PT" w:bidi="pt_PT"/>
        </w:rPr>
      </w:r>
      <w:r>
        <w:rPr>
          <w:lang w:val="pt_PT" w:bidi="pt_PT"/>
        </w:rPr>
        <w:t>O rei caiu no sono. Essa é uma imagem de palavra que significa que o rei voltou para dormir. O rei estava deitado em sua cama. O rei não caiu em lugar nenhum. Use uma imagem de palavra que é natural para seu idioma para descrever o processo de ir dormir.</w:t>
      </w:r>
    </w:p>
    <w:p>
      <w:pPr/>
      <w:r>
        <w:rPr>
          <w:lang w:val="pt_PT" w:bidi="pt_PT"/>
        </w:rPr>
      </w:r>
      <w:r>
        <w:rPr>
          <w:lang w:val="pt_PT" w:bidi="pt_PT"/>
        </w:rPr>
        <w:t>O Nilo é o nome do rio que fornece água ao Egito. Use a palavra que seu idioma usa para esse rio. Essa é a primeira menção do rio Nilo.</w:t>
      </w:r>
    </w:p>
    <w:p>
      <w:pPr/>
      <w:r>
        <w:rPr>
          <w:lang w:val="pt_PT" w:bidi="pt_PT"/>
        </w:rPr>
      </w:r>
      <w:r>
        <w:rPr>
          <w:lang w:val="pt_PT" w:bidi="pt_PT"/>
        </w:rPr>
        <w:t>A passagem usa uma palavra especial para indicar que a próxima parte é incomum ou surpreendente. A passagem diz “</w:t>
      </w:r>
      <w:r>
        <w:rPr>
          <w:b/>
          <w:lang w:val="pt_PT" w:bidi="pt_PT"/>
        </w:rPr>
        <w:t>eis aqui</w:t>
      </w:r>
      <w:r>
        <w:rPr>
          <w:lang w:val="pt_PT" w:bidi="pt_PT"/>
        </w:rPr>
        <w:t>”. Isso indica que algo novo ou incomum está prestes a acontecer.</w:t>
      </w:r>
    </w:p>
    <w:p>
      <w:pPr/>
      <w:r>
        <w:rPr>
          <w:lang w:val="pt_PT" w:bidi="pt_PT"/>
        </w:rPr>
      </w:r>
      <w:r>
        <w:rPr>
          <w:lang w:val="pt_PT" w:bidi="pt_PT"/>
        </w:rPr>
        <w:t>Pare e contem uma história sobre algo incomum acontecendo. Observe as palavras usadas para apresentar as coisas incomuns ou surpreendentes que acontecem.</w:t>
      </w:r>
    </w:p>
    <w:p>
      <w:pPr/>
      <w:r>
        <w:rPr>
          <w:lang w:val="pt_PT" w:bidi="pt_PT"/>
        </w:rPr>
      </w:r>
      <w:r>
        <w:rPr>
          <w:lang w:val="pt_PT" w:bidi="pt_PT"/>
        </w:rPr>
        <w:t>O rei viu vacas saudáveis e gordas. Essas vacas tinham muito para comer. Elas tinham a aparência de boa saúde. O rei viu vacas magras e doentes. Essas vacas não tinham o suficiente para comer. Eles pareciam que estavam passando fome. As vacas eram muito finas. A descrição aqui deve indicar a diferença entre as vacas saudáveis e bem alimentadas e as vacas finas e doentes. As vacas normalmente não comem carne. O fato de as vacas magras comerem as vacas gordas é parte do que é tão perturbador sobre esse sonho.</w:t>
      </w:r>
    </w:p>
    <w:p>
      <w:pPr/>
      <w:r>
        <w:rPr>
          <w:lang w:val="pt_PT" w:bidi="pt_PT"/>
        </w:rPr>
      </w:r>
      <w:r>
        <w:rPr>
          <w:lang w:val="pt_PT" w:bidi="pt_PT"/>
        </w:rPr>
        <w:t>Mostre as imagens novamente das vacas saudáveis e não saudáveis. Olhe para as imagens e encontre maneiras de descrever os animais e grãos que fornecem comparações, como uma vaca era gorda, a outra era magra.</w:t>
      </w:r>
    </w:p>
    <w:p>
      <w:pPr/>
      <w:r>
        <w:rPr>
          <w:lang w:val="pt_PT" w:bidi="pt_PT"/>
        </w:rPr>
      </w:r>
      <w:r>
        <w:rPr>
          <w:lang w:val="pt_PT" w:bidi="pt_PT"/>
        </w:rPr>
        <w:t>O rei viu grãos que eram repletos e belos crescendo em um caule. Então o rei viu grãos que estavam secos e murchos. Os caules estavam encolhidos. Murcho e encolhido significam que a água foi tirada do caule. O caule murchou e não pode se levantar. Isso significa que o vento leste havia tirado toda a água dos grãos. O vento leste no Egito sopra do deserto. Esse vento é quente e seco. O vento leste puxa água do ar e deixa todos com sede. Os grãos não saudáveis comeram ou engoliram os grãos saudáveis. Os grãos não podem comer outros grãos. Certifique-se de indicar a diferença entre os grãos saudáveis com os grãos não saudáveis.</w:t>
      </w:r>
    </w:p>
    <w:p>
      <w:pPr/>
      <w:r>
        <w:rPr>
          <w:lang w:val="pt_PT" w:bidi="pt_PT"/>
        </w:rPr>
      </w:r>
      <w:r>
        <w:rPr>
          <w:lang w:val="pt_PT" w:bidi="pt_PT"/>
        </w:rPr>
        <w:t>Mostre as imagens novamente dos grãos saudáveis e não saudáveis. Descreva os grãos usando palavras de comparação.</w:t>
      </w:r>
    </w:p>
    <w:p>
      <w:pPr/>
      <w:r>
        <w:rPr>
          <w:lang w:val="pt_PT" w:bidi="pt_PT"/>
        </w:rPr>
      </w:r>
      <w:r>
        <w:rPr>
          <w:lang w:val="pt_PT" w:bidi="pt_PT"/>
        </w:rPr>
        <w:t xml:space="preserve">O rei chamou seus </w:t>
      </w:r>
      <w:r>
        <w:rPr>
          <w:b/>
          <w:lang w:val="pt_PT" w:bidi="pt_PT"/>
        </w:rPr>
        <w:t>mágicos</w:t>
      </w:r>
      <w:r>
        <w:rPr>
          <w:lang w:val="pt_PT" w:bidi="pt_PT"/>
        </w:rPr>
        <w:t xml:space="preserve"> e homens sábios. Os mágicos usavam poderes especiais para controlar algumas partes da natureza. O mágico deveria interpretar sonhos e sinais ou presságios. O mágico deveria fazer medicamentos para tratar certas doenças. A passagem não está aprovando o uso da magia. A passagem está nos dizendo o que o rei fez sem sucesso antes de enviar José. José não usou magia quando deu a explicação dos sonhos. Consulte o Glossário Mestre para uma definição de </w:t>
      </w:r>
      <w:r>
        <w:rPr>
          <w:b/>
          <w:lang w:val="pt_PT" w:bidi="pt_PT"/>
        </w:rPr>
        <w:t>mágicos</w:t>
      </w:r>
      <w:r>
        <w:rPr>
          <w:lang w:val="pt_PT" w:bidi="pt_PT"/>
        </w:rPr>
        <w:t>.</w:t>
      </w:r>
    </w:p>
    <w:p>
      <w:pPr/>
      <w:r>
        <w:rPr>
          <w:lang w:val="pt_PT" w:bidi="pt_PT"/>
        </w:rPr>
      </w:r>
      <w:r>
        <w:rPr>
          <w:lang w:val="pt_PT" w:bidi="pt_PT"/>
        </w:rPr>
        <w:t>Os homens sábios tinham conhecimento especial ou sabedoria. Os homens sábios e mágicos eram responsáveis por responder a todas as perguntas do rei.</w:t>
      </w:r>
    </w:p>
    <w:p>
      <w:pPr/>
      <w:r>
        <w:rPr>
          <w:lang w:val="pt_PT" w:bidi="pt_PT"/>
        </w:rPr>
      </w:r>
      <w:r>
        <w:rPr>
          <w:lang w:val="pt_PT" w:bidi="pt_PT"/>
        </w:rPr>
        <w:t>Os dois grupos, homens sábios e mágicos, deveriam responder a quaisquer perguntas que o rei pudesse ter.</w:t>
      </w:r>
    </w:p>
    <w:p>
      <w:pPr/>
      <w:r>
        <w:rPr>
          <w:lang w:val="pt_PT" w:bidi="pt_PT"/>
        </w:rPr>
      </w:r>
      <w:r>
        <w:rPr>
          <w:lang w:val="pt_PT" w:bidi="pt_PT"/>
        </w:rPr>
        <w:t xml:space="preserve">José explica que o sonho duplo ou 2 sonhos significam que Deus decretou que a </w:t>
      </w:r>
      <w:r>
        <w:rPr>
          <w:b/>
          <w:lang w:val="pt_PT" w:bidi="pt_PT"/>
        </w:rPr>
        <w:t>fome</w:t>
      </w:r>
      <w:r>
        <w:rPr>
          <w:lang w:val="pt_PT" w:bidi="pt_PT"/>
        </w:rPr>
        <w:t xml:space="preserve"> virá. Uma fome é um tempo em que não há comida suficiente para as pessoas. Sem comida, as pessoas e animais passam fome. Algumas causas comuns de fome incluem seca, guerra e doença. José não diz por que Deus decretou essa fome. Deus está avisando o rei para que o rei possa se preparar e salvar o Egito.</w:t>
      </w:r>
    </w:p>
    <w:p>
      <w:pPr/>
      <w:r>
        <w:rPr>
          <w:lang w:val="pt_PT" w:bidi="pt_PT"/>
        </w:rPr>
      </w:r>
      <w:r>
        <w:rPr>
          <w:lang w:val="pt_PT" w:bidi="pt_PT"/>
        </w:rPr>
        <w:t>José apresentou um plano ao rei. José sugeriu que o rei escolhesse alguém sábio e inteligente para estar sobre todo o Egito. José sugeriu que o rei nomeasse supervisores para estarem no comando de reunir e armazenar os grãos excedentes durante os 7 anos de prosperidade.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41:37–57</w:t>
      </w:r>
      <w:r>
        <w:rPr>
          <w:lang w:val="pt_PT" w:bidi="pt_PT"/>
        </w:rPr>
      </w:r>
    </w:p>
    <w:p>
      <w:pPr>
        <w:pStyle w:val="Heading3"/>
      </w:pPr>
      <w:r>
        <w:rPr>
          <w:lang w:val="pt_PT" w:bidi="pt_PT"/>
        </w:rPr>
        <w:t>Ouvir e Sentir</w:t>
      </w:r>
    </w:p>
    <w:p>
      <w:pPr/>
      <w:r>
        <w:rPr>
          <w:lang w:val="pt_PT" w:bidi="pt_PT"/>
        </w:rPr>
      </w:r>
      <w:r>
        <w:rPr>
          <w:lang w:val="pt_PT" w:bidi="pt_PT"/>
        </w:rPr>
        <w:t>Ouçam Gênesis 41:37–57 e guardem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última passagem, o rei do Egito teve sonhos que nenhum de seus mágicos e homens sábios puderam explicar. O copeiro-chefe se lembrou que José havia interpretado corretamente um sonho para o copeiro, quando ele estava na prisão. O copeiro disse ao rei sobre José. O rei mandou José vir diante do rei. José deu ao rei o significado dos sonhos do rei. Essa passagem é uma continuação narrativa da história de José.</w:t>
      </w:r>
    </w:p>
    <w:p>
      <w:pPr/>
      <w:r>
        <w:rPr>
          <w:lang w:val="pt_PT" w:bidi="pt_PT"/>
        </w:rPr>
      </w:r>
      <w:r>
        <w:rPr>
          <w:lang w:val="pt_PT" w:bidi="pt_PT"/>
        </w:rPr>
        <w:t>O rei do Egito também é chamado de Faraó. O rei gostou do plano alimentar que José sugeriu para gerenciar a fome que estava vindo. Uma fome é uma escassez aguda de comida por um período de tempo. Se não houver comida, as pessoas e os animais morrerão. O rei disse que ninguém tinha o Espírito de Deus sobre ele como José. O rei significa que José tem o poder ou a capacidade de fazer o trabalho e esse poder vem de Deus. O rei acredita que Deus deu a sabedoria de Deus a José.</w:t>
      </w:r>
    </w:p>
    <w:p>
      <w:pPr/>
      <w:r>
        <w:rPr>
          <w:lang w:val="pt_PT" w:bidi="pt_PT"/>
        </w:rPr>
      </w:r>
      <w:r>
        <w:rPr>
          <w:lang w:val="pt_PT" w:bidi="pt_PT"/>
        </w:rPr>
        <w:t>Parem e discutam: vocês precisam escolher uma pessoa para um trabalho muito importante. Que tipos de habilidades ou que características dessa pessoa vocês olharão? Como vocês saberão que essa pessoa é a melhor para o trabalho?</w:t>
      </w:r>
    </w:p>
    <w:p>
      <w:pPr/>
      <w:r>
        <w:rPr>
          <w:lang w:val="pt_PT" w:bidi="pt_PT"/>
        </w:rPr>
      </w:r>
      <w:r>
        <w:rPr>
          <w:lang w:val="pt_PT" w:bidi="pt_PT"/>
        </w:rPr>
        <w:t>O rei observa que o Espírito de Deus dá a José uma capacidade especial ou poder depois que José propõe um plano para fornecer comida ao Egito durante a fome. O rei vê o Espírito de Deus dando a José uma capacidade ou conhecimento especial sobre como gerenciar um programa governamental. Então o rei nomeia José para o comando de todo o Egito. O rei é a única pessoa que tem mais autoridade do que José. Agora todos no Egito, exceto o rei, devem se curvar diante de José.</w:t>
      </w:r>
    </w:p>
    <w:p>
      <w:pPr/>
      <w:r>
        <w:rPr>
          <w:lang w:val="pt_PT" w:bidi="pt_PT"/>
        </w:rPr>
      </w:r>
      <w:r>
        <w:rPr>
          <w:lang w:val="pt_PT" w:bidi="pt_PT"/>
        </w:rPr>
        <w:t>O rei colocou o anel de selo do rei no dedo de José. O rei usaria esse anel para assinar documentos importantes. O nome do rei seria esculpido na pedra. Os documentos importantes seriam de argila e o anel seria pressionado na argila como uma assinatura. Todos reconheceriam a assinatura do rei. Ao dar esse anel a José, então qualquer coisa que José assinasse estaria em nome do rei. As pessoas obedeciam a José porque José estava falando em nome do rei. Os outros itens que o rei deu a José, como roupas de linho fino e uma corrente de ouro ao redor de seu pescoço, mostravam a nova posição e o cargo de José. A corrente poderia ter sido uma longa corrente que pendia solta ou poderia ter sido um colarinho de ouro. O rei deu a José uma carruagem para andar com as pessoas, correr para a frente e dizer aos habitantes locais para se ajoelhar, enquanto José passava.</w:t>
      </w:r>
    </w:p>
    <w:p>
      <w:pPr/>
      <w:r>
        <w:rPr>
          <w:lang w:val="pt_PT" w:bidi="pt_PT"/>
        </w:rPr>
      </w:r>
      <w:r>
        <w:rPr>
          <w:lang w:val="pt_PT" w:bidi="pt_PT"/>
        </w:rPr>
        <w:t>Pare e mostre a imagem de um anel de Faraó. Mostre uma imagem de uma carruagem. Mostre uma imagem de tecido de linho fino ou roupas feitas de tecido de linho fino. Mostre uma imagem de alguém usando uma corrente de ouro ao redor do pescoço. Mostre uma imagem de um colarinho de ouro egípcio usado durante o tempo de Faraó.</w:t>
      </w:r>
    </w:p>
    <w:p>
      <w:pPr/>
      <w:r>
        <w:rPr>
          <w:lang w:val="pt_PT" w:bidi="pt_PT"/>
        </w:rPr>
      </w:r>
      <w:r>
        <w:rPr>
          <w:lang w:val="pt_PT" w:bidi="pt_PT"/>
        </w:rPr>
        <w:t>Parem e discutam: que roupas e joias especiais os líderes em sua cultura usam para mostrar sua autoridade?</w:t>
      </w:r>
    </w:p>
    <w:p>
      <w:pPr/>
      <w:r>
        <w:rPr>
          <w:lang w:val="pt_PT" w:bidi="pt_PT"/>
        </w:rPr>
      </w:r>
      <w:r>
        <w:rPr>
          <w:lang w:val="pt_PT" w:bidi="pt_PT"/>
        </w:rPr>
        <w:t>Parem e discutam: descrevam o processo de instalar um líder político em uma nova posição em sua cultura. Descreva os símbolos do escritório usados na cerimônia.</w:t>
      </w:r>
    </w:p>
    <w:p>
      <w:pPr/>
      <w:r>
        <w:rPr>
          <w:lang w:val="pt_PT" w:bidi="pt_PT"/>
        </w:rPr>
      </w:r>
      <w:r>
        <w:rPr>
          <w:lang w:val="pt_PT" w:bidi="pt_PT"/>
        </w:rPr>
        <w:t>O rei deu a José um nome egípcio, Zanatense-pane-a, que provavelmente significa “Deus fala e vive”. Então o rei deu a José uma esposa. A esposa de José era chamada Asenate. Azenate é a filha de Potífera. Potífera era um sacerdote de Onã, que era o centro de adoração ao sol. Potífera era um dos homens mais poderosos no Egito. Ao se casar com Azenate, José passou a fazer parte da nobreza do Egito.</w:t>
      </w:r>
    </w:p>
    <w:p>
      <w:pPr/>
      <w:r>
        <w:rPr>
          <w:lang w:val="pt_PT" w:bidi="pt_PT"/>
        </w:rPr>
      </w:r>
      <w:r>
        <w:rPr>
          <w:lang w:val="pt_PT" w:bidi="pt_PT"/>
        </w:rPr>
        <w:t>Parem e discutam: contem uma história sobre uma pessoa muito importante vindo para sua aldeia. Como as pessoas mostram seu respeito a essa pessoa importante?</w:t>
      </w:r>
    </w:p>
    <w:p>
      <w:pPr/>
      <w:r>
        <w:rPr>
          <w:lang w:val="pt_PT" w:bidi="pt_PT"/>
        </w:rPr>
      </w:r>
      <w:r>
        <w:rPr>
          <w:lang w:val="pt_PT" w:bidi="pt_PT"/>
        </w:rPr>
        <w:t>José tinha 30 anos quando deixou a prisão e assumiu o comando de todo o Egito. Em uma passagem anterior, José tinha 17 anos quando ele estava trabalhando como um pastor com seus irmãos. Treze anos passaram com José como um escravo e então na prisão. Não sabemos quantos desses anos foram na casa de Potifar e quantos foram na prisão.</w:t>
      </w:r>
    </w:p>
    <w:p>
      <w:pPr/>
      <w:r>
        <w:rPr>
          <w:lang w:val="pt_PT" w:bidi="pt_PT"/>
        </w:rPr>
      </w:r>
      <w:r>
        <w:rPr>
          <w:lang w:val="pt_PT" w:bidi="pt_PT"/>
        </w:rPr>
        <w:t>A primeira coisa que José fez depois de deixar a presença do rei foi inspecionar todo o Egito. Então José começou o processo de armazenar o excesso de grãos. Havia tantos grãos que era como a areia na costa do mar. Essa é uma figura de linguagem. Significa que havia tantos grãos, que era impossível contar ou saber exatamente quanto. Havia tantos grãos que José parou de tentar manter registros. Havia tantos grãos que José não pôde medi-los.</w:t>
      </w:r>
    </w:p>
    <w:p>
      <w:pPr/>
      <w:r>
        <w:rPr>
          <w:lang w:val="pt_PT" w:bidi="pt_PT"/>
        </w:rPr>
      </w:r>
      <w:r>
        <w:rPr>
          <w:lang w:val="pt_PT" w:bidi="pt_PT"/>
        </w:rPr>
        <w:t>Parem e discutam: falem sobre quantidades excessivas de colheitas, como grãos ou milho. Que palavra vocês usam para descrever as montanhas de grãos?</w:t>
      </w:r>
    </w:p>
    <w:p>
      <w:pPr/>
      <w:r>
        <w:rPr>
          <w:lang w:val="pt_PT" w:bidi="pt_PT"/>
        </w:rPr>
      </w:r>
      <w:r>
        <w:rPr>
          <w:lang w:val="pt_PT" w:bidi="pt_PT"/>
        </w:rPr>
        <w:t>Durante os 7 anos de colheitas abundantes, José e sua esposa Azenate tiveram 2 filhos. José nomeou o primeiro filho Manassés, que significa “fazendo esquecer”. José nomeou o segundo filho Efraim, que significa “frutífero”. José disse: “Deus me fez esquecer todos os meus problemas e Deus me tornou frutífero na terra de minha dor”.</w:t>
      </w:r>
    </w:p>
    <w:p>
      <w:pPr/>
      <w:r>
        <w:rPr>
          <w:lang w:val="pt_PT" w:bidi="pt_PT"/>
        </w:rPr>
      </w:r>
      <w:r>
        <w:rPr>
          <w:lang w:val="pt_PT" w:bidi="pt_PT"/>
        </w:rPr>
        <w:t>Parem e discutam: quem nomeia as crianças em sua cultura? Como os nomes são escolhidos?</w:t>
      </w:r>
    </w:p>
    <w:p>
      <w:pPr/>
      <w:r>
        <w:rPr>
          <w:lang w:val="pt_PT" w:bidi="pt_PT"/>
        </w:rPr>
      </w:r>
      <w:r>
        <w:rPr>
          <w:lang w:val="pt_PT" w:bidi="pt_PT"/>
        </w:rPr>
        <w:t>Depois dos 7 anos de colheita abundante, a fome começou. Não sabemos o que causou a fome. No Egito teria havido água suficiente para as colheitas porque o rio Nilo inunda a cada ano. Os países vizinhos seriam mais dependentes da chuva. Outras causas poderiam ser colheitas ruins ou invasão de insetos. A guerra também pode causar fome, mas não há menção de guerra nessa passagem. Por alguma razão, as colheitas não conseguiram produzir bons grãos.</w:t>
      </w:r>
    </w:p>
    <w:p>
      <w:pPr/>
      <w:r>
        <w:rPr>
          <w:lang w:val="pt_PT" w:bidi="pt_PT"/>
        </w:rPr>
      </w:r>
      <w:r>
        <w:rPr>
          <w:lang w:val="pt_PT" w:bidi="pt_PT"/>
        </w:rPr>
        <w:t>Parem e discutam: contem uma história sobre um momento de fome em sua cultura. O que aconteceu com as pessoas? Onde eles obtiveram comida?</w:t>
      </w:r>
    </w:p>
    <w:p>
      <w:pPr/>
      <w:r>
        <w:rPr>
          <w:lang w:val="pt_PT" w:bidi="pt_PT"/>
        </w:rPr>
      </w:r>
      <w:r>
        <w:rPr>
          <w:lang w:val="pt_PT" w:bidi="pt_PT"/>
        </w:rPr>
        <w:t>Eventualmente, as pessoas não tinham comida. Quando as pessoas pediram ao rei comida, o rei disse a elas para ir a José por comida. José tinha os grãos extras armazenados em armazéns em todo o Egito. José abriu os armazéns e deu às pessoas comida. As pessoas vinham de outros países para comprar comida porque a fome era severa nesses países também.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o rei decide que José deve gerenciar o programa de comida para se preparar para a fome. O rei faz José o segundo no comando do Egito. O rei dá a José símbolos do ofício. O rei dá a José uma esposa.</w:t>
      </w:r>
    </w:p>
    <w:p>
      <w:pPr/>
      <w:r>
        <w:rPr>
          <w:lang w:val="pt_PT" w:bidi="pt_PT"/>
        </w:rPr>
      </w:r>
      <w:r>
        <w:rPr>
          <w:b/>
          <w:lang w:val="pt_PT" w:bidi="pt_PT"/>
        </w:rPr>
        <w:t>Segunda cena:</w:t>
      </w:r>
      <w:r>
        <w:rPr>
          <w:lang w:val="pt_PT" w:bidi="pt_PT"/>
        </w:rPr>
        <w:t xml:space="preserve"> José inspeciona todo o Egito. José armazena todos os grãos excedentes.</w:t>
      </w:r>
    </w:p>
    <w:p>
      <w:pPr/>
      <w:r>
        <w:rPr>
          <w:lang w:val="pt_PT" w:bidi="pt_PT"/>
        </w:rPr>
      </w:r>
      <w:r>
        <w:rPr>
          <w:b/>
          <w:lang w:val="pt_PT" w:bidi="pt_PT"/>
        </w:rPr>
        <w:t>Terceira cena:</w:t>
      </w:r>
      <w:r>
        <w:rPr>
          <w:lang w:val="pt_PT" w:bidi="pt_PT"/>
        </w:rPr>
        <w:t xml:space="preserve"> José tem 2 filhos. José se lembra de Deus enquanto José nomeia cada filho.</w:t>
      </w:r>
    </w:p>
    <w:p>
      <w:pPr/>
      <w:r>
        <w:rPr>
          <w:lang w:val="pt_PT" w:bidi="pt_PT"/>
        </w:rPr>
      </w:r>
      <w:r>
        <w:rPr>
          <w:b/>
          <w:lang w:val="pt_PT" w:bidi="pt_PT"/>
        </w:rPr>
        <w:t>Quarta cena:</w:t>
      </w:r>
      <w:r>
        <w:rPr>
          <w:lang w:val="pt_PT" w:bidi="pt_PT"/>
        </w:rPr>
        <w:t xml:space="preserve"> a fome começa e é severa. Há comida no Egito. As pessoas vêm dos países vizinhos para comprar comida do Egito.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rei do Egito ou Faraó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Asenate</w:t>
      </w:r>
    </w:p>
    <w:p>
      <w:pPr>
        <w:pStyle w:val="ListBullet"/>
        <w:spacing w:line="240" w:lineRule="auto"/>
        <w:ind w:left="720"/>
      </w:pPr>
      <w:r>
        <w:rPr>
          <w:lang w:val="pt_PT" w:bidi="pt_PT"/>
        </w:rPr>
      </w:r>
      <w:r>
        <w:rPr>
          <w:lang w:val="pt_PT" w:bidi="pt_PT"/>
        </w:rPr>
        <w:t>Potifar, sacerdote de On</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o rei faz uma pergunta sobre José que não requer uma resposta. Se necessário, vocês podem fazer uma declaração positiva. Não podemos encontrar ninguém tão qualificado quanto José porque José tem o Espírito de Deus nele.</w:t>
      </w:r>
    </w:p>
    <w:p>
      <w:pPr/>
      <w:r>
        <w:rPr>
          <w:lang w:val="pt_PT" w:bidi="pt_PT"/>
        </w:rPr>
      </w:r>
      <w:r>
        <w:rPr>
          <w:lang w:val="pt_PT" w:bidi="pt_PT"/>
        </w:rPr>
        <w:t>O rei dá a José vários símbolos de sua posição e cargo. Enquanto vocês atuam, imaginem como uma cerimônia de colocar alguém em uma alta posição de poder. O rei entrega os símbolos de poder um de cada vez. José pode estar ajoelhado ou pode estar de pé. Os funcionários ficam ao lado do rei e assistem. As ações do rei parecem como uma cerimônia para dar a José a posição e a autoridade desse cargo. O rei dá a José o anel de selo do rei, que é o anel usado para assinar documentos importantes. O rei dá a José roupas de linho fino para usar. O rei dá a José uma corrente de ouro ou um colarinho de ouro para usar. O rei dá a José uma carruagem e ordena que as pessoas devem se ajoelhar quando José passa. O rei dá a José um nome egípcio, Zafenate-panea.</w:t>
      </w:r>
    </w:p>
    <w:p>
      <w:pPr/>
      <w:r>
        <w:rPr>
          <w:lang w:val="pt_PT" w:bidi="pt_PT"/>
        </w:rPr>
      </w:r>
      <w:r>
        <w:rPr>
          <w:lang w:val="pt_PT" w:bidi="pt_PT"/>
        </w:rPr>
        <w:t>O rei deu a José Asenate, a filha de Potifera, como uma esposa. O nome Potifera é muito perto do nome Potifar, que era capitão da guarda do palácio e comprou José como escravo quando José chegou ao Egito. Potifera é um sacerdote muito importante. No entanto, esses não são o mesmo homem. Será importante dizer os dois nomes de uma maneira que não haja confusão ou pensem que esses dois homens são a mesma pessoa.</w:t>
      </w:r>
    </w:p>
    <w:p>
      <w:pPr/>
      <w:r>
        <w:rPr>
          <w:lang w:val="pt_PT" w:bidi="pt_PT"/>
        </w:rPr>
      </w:r>
      <w:r>
        <w:rPr>
          <w:lang w:val="pt_PT" w:bidi="pt_PT"/>
        </w:rPr>
        <w:t>José tinha 30 anos quando deixou a prisão e começou a servir o rei. Isso significa que 13 anos passaram desde que José estava trabalhando com seus irmãos como um pastor.</w:t>
      </w:r>
    </w:p>
    <w:p>
      <w:pPr/>
      <w:r>
        <w:rPr>
          <w:lang w:val="pt_PT" w:bidi="pt_PT"/>
        </w:rPr>
      </w:r>
      <w:r>
        <w:rPr>
          <w:lang w:val="pt_PT" w:bidi="pt_PT"/>
        </w:rPr>
        <w:t>Na cena dois, como sua primeira ação depois de deixar o rei, José sai para inspecionar todo o Egito. Então os 7 anos de boa colheita começam. José coleta os grãos excedentes. Há tantos grãos que José para de medi-los. Os grãos são como a areia na costa do mar — muitos para contar.</w:t>
      </w:r>
    </w:p>
    <w:p>
      <w:pPr/>
      <w:r>
        <w:rPr>
          <w:lang w:val="pt_PT" w:bidi="pt_PT"/>
        </w:rPr>
      </w:r>
      <w:r>
        <w:rPr>
          <w:lang w:val="pt_PT" w:bidi="pt_PT"/>
        </w:rPr>
        <w:t>Na cena três, José e sua esposa Asenate têm 2 filhos. José nomeia o primeiro filho Manassés. José diz: “Deus me fez esquecer meus problemas e a família de meu pai”. José nomeia o segundo filho Efraim. José diz: “Deus me tornou frutífero nessa terra de minha dor”.</w:t>
      </w:r>
    </w:p>
    <w:p>
      <w:pPr/>
      <w:r>
        <w:rPr>
          <w:lang w:val="pt_PT" w:bidi="pt_PT"/>
        </w:rPr>
      </w:r>
      <w:r>
        <w:rPr>
          <w:lang w:val="pt_PT" w:bidi="pt_PT"/>
        </w:rPr>
        <w:t>Na cena quatro, os sete anos de boa colheita terminam e a fome começa. A fome é severa. A fome inclui os países que cercam o Egito. As pessoas não têm comida porque a colheita falha. Quando as pessoas gritam ao rei por ajuda, o rei diz a elas para ir a José. José abriu os armazéns. Havia comida suficiente para todo o Egito e para os países vizinhos. José deu grãos ao povo egípcio. As pessoas vinham dos países vizinhos para comprar grãos de José.</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rei do Egito, ou Faraó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Asenate</w:t>
      </w:r>
    </w:p>
    <w:p>
      <w:pPr>
        <w:pStyle w:val="ListBullet"/>
        <w:spacing w:line="240" w:lineRule="auto"/>
        <w:ind w:left="720"/>
      </w:pPr>
      <w:r>
        <w:rPr>
          <w:lang w:val="pt_PT" w:bidi="pt_PT"/>
        </w:rPr>
      </w:r>
      <w:r>
        <w:rPr>
          <w:lang w:val="pt_PT" w:bidi="pt_PT"/>
        </w:rPr>
        <w:t>Potifar, sacerdote de On</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o rei pergunta a seus funcionários: “Podemos encontrar mais alguém cheio do Espírito de Deus como José?”. Essa pode ser uma declaração positiva em vez de uma pergunta. “Não podemos encontrar mais ninguém que esteja cheio do Espírito de Deus como José está”.</w:t>
      </w:r>
    </w:p>
    <w:p>
      <w:pPr/>
      <w:r>
        <w:rPr>
          <w:lang w:val="pt_PT" w:bidi="pt_PT"/>
        </w:rPr>
      </w:r>
      <w:r>
        <w:rPr>
          <w:lang w:val="pt_PT" w:bidi="pt_PT"/>
        </w:rPr>
        <w:t>Pergunte ao rei: “O que você está vendo em José que não veem nos outros? O que faz você pensar que José tem o Espírito de Deus nele?”. Vocês podem ouvir: “É óbvio que José foi divinamente equipado e dotado. Ninguém consegue essas habilidades por conta própria”. Pergunte ao rei: “Você disse que José tem o Espírito de Deus sobre ele depois que José fez as sugestões para colher os grãos excedentes. Vocês não disseram isso depois que José explicou os sonhos”. Você pode ouvir: “Muitos homens sábios e mágicos explicam os sonhos. Nunca vi alguém sem educação ou experiência ter essa sabedoria. Deve vir de Deus”. Reinicie a encenação.</w:t>
      </w:r>
    </w:p>
    <w:p>
      <w:pPr/>
      <w:r>
        <w:rPr>
          <w:lang w:val="pt_PT" w:bidi="pt_PT"/>
        </w:rPr>
      </w:r>
      <w:r>
        <w:rPr>
          <w:lang w:val="pt_PT" w:bidi="pt_PT"/>
        </w:rPr>
        <w:t>O rei nomeia José para estar no comando de todo o Egito. Apenas o rei terá mais autoridade do que José. Até mesmo os funcionários do rei devem obedecer às ordens de José. O rei dá a José símbolos da nova autoridade de José. O rei dá a José o anel de selo do próprio rei, roupas de linho fino para usar, uma corrente de ouro ou colarinho para usar ao redor do pescoço de José e uma carruagem para montar.</w:t>
      </w:r>
    </w:p>
    <w:p>
      <w:pPr/>
      <w:r>
        <w:rPr>
          <w:lang w:val="pt_PT" w:bidi="pt_PT"/>
        </w:rPr>
      </w:r>
      <w:r>
        <w:rPr>
          <w:lang w:val="pt_PT" w:bidi="pt_PT"/>
        </w:rPr>
        <w:t>Pergunte a José: “O que você está sentindo enquanto recebe esses símbolos de autoridade?”. Você pode ouvir: “Quase não sei o que pensar. Nunca imaginei que iria da prisão para essa posição. Esperava sair da prisão, mas não esperava algo assim. Estou feliz. Preciso que Deus continue a estar comigo. Deus é aquele que me ajudou a ter sucesso na casa de Potifar e na prisão. Preciso que Deus me ajude agora”. Reinicie a encenação.</w:t>
      </w:r>
    </w:p>
    <w:p>
      <w:pPr/>
      <w:r>
        <w:rPr>
          <w:lang w:val="pt_PT" w:bidi="pt_PT"/>
        </w:rPr>
      </w:r>
      <w:r>
        <w:rPr>
          <w:lang w:val="pt_PT" w:bidi="pt_PT"/>
        </w:rPr>
        <w:t>O rei dá a José uma esposa. Ela é Asenate, a filha de Potifera, sacerdote de On.</w:t>
      </w:r>
    </w:p>
    <w:p>
      <w:pPr/>
      <w:r>
        <w:rPr>
          <w:lang w:val="pt_PT" w:bidi="pt_PT"/>
        </w:rPr>
      </w:r>
      <w:r>
        <w:rPr>
          <w:lang w:val="pt_PT" w:bidi="pt_PT"/>
        </w:rPr>
        <w:t>Pergunte a José: “Como você se sente sobre esse casamento?”. Vocês podem ouvir: “Sou grato ao rei por me dar uma esposa. Sua família é muito poderosa e isso me ajuda. Ela não conhece a Deus. Devo ensinar a ela sobre Deus. Não quero que meus filhos adorem outros deuses”. Reinicie a encenação.</w:t>
      </w:r>
    </w:p>
    <w:p>
      <w:pPr/>
      <w:r>
        <w:rPr>
          <w:lang w:val="pt_PT" w:bidi="pt_PT"/>
        </w:rPr>
      </w:r>
      <w:r>
        <w:rPr>
          <w:lang w:val="pt_PT" w:bidi="pt_PT"/>
        </w:rPr>
        <w:t>Na cena 2, José sai para inspecionar todo o Egito. Então José começa a coletar o excesso de grãos de cada colheita. José armazena os grãos como preparação para a fome. Há tantos grãos que José não pode medir todos.</w:t>
      </w:r>
    </w:p>
    <w:p>
      <w:pPr/>
      <w:r>
        <w:rPr>
          <w:lang w:val="pt_PT" w:bidi="pt_PT"/>
        </w:rPr>
      </w:r>
      <w:r>
        <w:rPr>
          <w:lang w:val="pt_PT" w:bidi="pt_PT"/>
        </w:rPr>
        <w:t>Na cena 3, José tem dois filhos. José nomeia o primeiro filho Manassés. José diz: “Deus me fez esquecer todos os meus problemas e todos na família de meu pai”. José nomeou o segundo filho Efraim e disse: “Deus me tornou frutífero na terra de meus infortúnios”.</w:t>
      </w:r>
    </w:p>
    <w:p>
      <w:pPr/>
      <w:r>
        <w:rPr>
          <w:lang w:val="pt_PT" w:bidi="pt_PT"/>
        </w:rPr>
      </w:r>
      <w:r>
        <w:rPr>
          <w:lang w:val="pt_PT" w:bidi="pt_PT"/>
        </w:rPr>
        <w:t>Pergunte a José: “Como vocês veem Deus ajudando vocês?”. Você pode ouvir: “Deus me ajudou a esquecer as coisas ruins que aconteceram tanto aqui no Egito e até mesmo quando estava em casa. Deus me ajudou a esquecer isso, então não fico remoendo nisso e deixo arruinar minha vida agora. Deus me abençoou. Mesmo aqui no Egito, onde sofri, Deus me abençoou e me ajudou a ajudar os outros. Ajudar os outros e fazer meu trabalho bem é como quando uma árvore frutífera produz boas frutas para comer. Preciso agradecer a Deus”. Reinicie a encenação.</w:t>
      </w:r>
    </w:p>
    <w:p>
      <w:pPr/>
      <w:r>
        <w:rPr>
          <w:lang w:val="pt_PT" w:bidi="pt_PT"/>
        </w:rPr>
      </w:r>
      <w:r>
        <w:rPr>
          <w:lang w:val="pt_PT" w:bidi="pt_PT"/>
        </w:rPr>
        <w:t>Na cena quatro, os sete anos de boa colheita terminam e a fome começa. Assim como Deus disse, a fome é severa. As colheitas não conseguem produzir qualquer grão. Ninguém tem comida. Quando as pessoas gritam ao rei por ajuda, o rei diz a elas para ir a José. José começa a distribuir os grãos que foram armazenados e as pessoas têm comida para comer. As pessoas dos países vizinhos não têm comida. Essas pessoas vêm para o Egito e compram comida.</w:t>
      </w:r>
    </w:p>
    <w:p>
      <w:pPr/>
      <w:r>
        <w:rPr>
          <w:lang w:val="pt_PT" w:bidi="pt_PT"/>
        </w:rPr>
      </w:r>
      <w:r>
        <w:rPr>
          <w:lang w:val="pt_PT" w:bidi="pt_PT"/>
        </w:rPr>
        <w:t>Pare a ação e pergunte ao rei: “Como você está se sentindo sobre José agora?” Você pode ouvir: “Estou tão feliz por ter nomeado José para estar no comando desse programa de comida. Veja o quão tranquilamente está indo. Temos comida suficiente para o Egito e para aqueles ao redor do Egito. Deus realmente estava com José. José foi dotado de sabedoria para que José pudesse gerenciar tudo isso. Fiz a coisa certa ao escolher José”. Pergunte a José “Como você está se sentindo agora?”. Você pode ouvir: “Sinto-me bem com o que está acontecendo. Deus nos disse que essa fome estava vindo e Deus me ajudou a me preparar para ela. Estou feliz por ser capaz de ajudar as pessoas. Estou tão feliz por Deus ter continuado a estar comigo e me ajudar a saber o que fazer”.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w:t>
      </w:r>
      <w:r>
        <w:rPr>
          <w:b/>
          <w:lang w:val="pt_PT" w:bidi="pt_PT"/>
        </w:rPr>
        <w:t>rei do Egito</w:t>
      </w:r>
      <w:r>
        <w:rPr>
          <w:lang w:val="pt_PT" w:bidi="pt_PT"/>
        </w:rPr>
        <w:t xml:space="preserve"> também é chamado de </w:t>
      </w:r>
      <w:r>
        <w:rPr>
          <w:b/>
          <w:lang w:val="pt_PT" w:bidi="pt_PT"/>
        </w:rPr>
        <w:t>Faraó</w:t>
      </w:r>
      <w:r>
        <w:rPr>
          <w:lang w:val="pt_PT" w:bidi="pt_PT"/>
        </w:rPr>
        <w:t xml:space="preserve">. Algumas traduções usam </w:t>
      </w:r>
      <w:r>
        <w:rPr>
          <w:b/>
          <w:lang w:val="pt_PT" w:bidi="pt_PT"/>
        </w:rPr>
        <w:t>Faraó</w:t>
      </w:r>
      <w:r>
        <w:rPr>
          <w:lang w:val="pt_PT" w:bidi="pt_PT"/>
        </w:rPr>
        <w:t>, outras usam rei e alguns usam ambos os termos. Use o título que você tem usado.</w:t>
      </w:r>
    </w:p>
    <w:p>
      <w:pPr/>
      <w:r>
        <w:rPr>
          <w:lang w:val="pt_PT" w:bidi="pt_PT"/>
        </w:rPr>
      </w:r>
      <w:r>
        <w:rPr>
          <w:lang w:val="pt_PT" w:bidi="pt_PT"/>
        </w:rPr>
        <w:t xml:space="preserve">O rei disse que José tinha o </w:t>
      </w:r>
      <w:r>
        <w:rPr>
          <w:b/>
          <w:lang w:val="pt_PT" w:bidi="pt_PT"/>
        </w:rPr>
        <w:t>Espírito</w:t>
      </w:r>
      <w:r>
        <w:rPr>
          <w:lang w:val="pt_PT" w:bidi="pt_PT"/>
        </w:rPr>
        <w:t xml:space="preserve"> de Deus nele. A palavra </w:t>
      </w:r>
      <w:r>
        <w:rPr>
          <w:b/>
          <w:lang w:val="pt_PT" w:bidi="pt_PT"/>
        </w:rPr>
        <w:t>Espírito Santo</w:t>
      </w:r>
      <w:r>
        <w:rPr>
          <w:lang w:val="pt_PT" w:bidi="pt_PT"/>
        </w:rPr>
        <w:t xml:space="preserve"> está no Glossário Mestre. Nessa passagem, o rei vê que José tem uma capacidade especial ou sabedoria especial, ou poder que devem vir de Deus. Por causa dessa sabedoria ou poder que José tem, o rei pode procurar em todo o Egito, mas não encontrará um melhor qualificado do que José.</w:t>
      </w:r>
    </w:p>
    <w:p>
      <w:pPr/>
      <w:r>
        <w:rPr>
          <w:lang w:val="pt_PT" w:bidi="pt_PT"/>
        </w:rPr>
      </w:r>
      <w:r>
        <w:rPr>
          <w:lang w:val="pt_PT" w:bidi="pt_PT"/>
        </w:rPr>
        <w:t>O rei deu a José vários símbolos de poder ou do cargo que José teria. A imagem que está sendo descrita é como a de instalar um novo chefe ou novo governador, ou novo rei, ou novo presidente. O rei dá a José cada item, um item de cada vez. O anel de selo tinha o nome do rei gravado nele. José usaria esse anel para assinar documentos pressionando o anel na argila. Todos reconheceriam isso como a assinatura do rei. As pessoas de alto poder ou posição usavam roupas de linho fino. Os funcionários muito importantes usariam uma corrente de ouro ou colarinho de ouro. Não sabemos exatamente como essa corrente de ouro ou colarinho era. Você precisa usar um termo geral para descrever isso. A carruagem era uma carruagem especial usada apenas pelo segundo no comando do Egito. Todos tinham que se ajoelhar quando a carruagem passasse.</w:t>
      </w:r>
    </w:p>
    <w:p>
      <w:pPr/>
      <w:r>
        <w:rPr>
          <w:lang w:val="pt_PT" w:bidi="pt_PT"/>
        </w:rPr>
      </w:r>
      <w:r>
        <w:rPr>
          <w:lang w:val="pt_PT" w:bidi="pt_PT"/>
        </w:rPr>
        <w:t>Pare e mostre a imagem de um anel de Faraó. Mostre uma imagem de uma carruagem. Mostre uma imagem de tecido de linho fino ou roupas feitas de tecido de linho fino. Mostre uma imagem de alguém usando uma corrente de ouro ao redor do pescoço. Mostre uma imagem de um colarinho de ouro egípcio usado durante o tempo de Faraó.</w:t>
      </w:r>
    </w:p>
    <w:p>
      <w:pPr/>
      <w:r>
        <w:rPr>
          <w:lang w:val="pt_PT" w:bidi="pt_PT"/>
        </w:rPr>
      </w:r>
      <w:r>
        <w:rPr>
          <w:lang w:val="pt_PT" w:bidi="pt_PT"/>
        </w:rPr>
        <w:t>O rei disse que ninguém no Egito ergueria uma mão ou um pé sem a aprovação de José. Essa é uma figura de linguagem. Isso significa que ninguém seria capaz de fazer nada significativo no país sem a permissão de José.</w:t>
      </w:r>
    </w:p>
    <w:p>
      <w:pPr/>
      <w:r>
        <w:rPr>
          <w:lang w:val="pt_PT" w:bidi="pt_PT"/>
        </w:rPr>
      </w:r>
      <w:r>
        <w:rPr>
          <w:lang w:val="pt_PT" w:bidi="pt_PT"/>
        </w:rPr>
        <w:t xml:space="preserve">Quando José nomeia seus filhos, José chama o nome de </w:t>
      </w:r>
      <w:r>
        <w:rPr>
          <w:b/>
          <w:lang w:val="pt_PT" w:bidi="pt_PT"/>
        </w:rPr>
        <w:t>Deus</w:t>
      </w:r>
      <w:r>
        <w:rPr>
          <w:lang w:val="pt_PT" w:bidi="pt_PT"/>
        </w:rPr>
        <w:t xml:space="preserve">. </w:t>
      </w:r>
      <w:r>
        <w:rPr>
          <w:b/>
          <w:lang w:val="pt_PT" w:bidi="pt_PT"/>
        </w:rPr>
        <w:t>Deus</w:t>
      </w:r>
      <w:r>
        <w:rPr>
          <w:lang w:val="pt_PT" w:bidi="pt_PT"/>
        </w:rPr>
        <w:t xml:space="preserve"> está no Glossário Mestre. Use a mesma palavra para Deus que você tem usado.</w:t>
      </w:r>
    </w:p>
    <w:p>
      <w:pPr/>
      <w:r>
        <w:rPr>
          <w:lang w:val="pt_PT" w:bidi="pt_PT"/>
        </w:rPr>
      </w:r>
      <w:r>
        <w:rPr>
          <w:lang w:val="pt_PT" w:bidi="pt_PT"/>
        </w:rPr>
        <w:t>Quando nomeia Efraim, José diz: “Deus me tornou frutífero na terra de minha dor”. Outras traduções usam a palavra sofrimento ou aflição. Essas palavras se referem ao Egito. Elas estão descrevendo o que José sente sobre os anos que José passou como um escravo e na prisão.</w:t>
      </w:r>
    </w:p>
    <w:p>
      <w:pPr/>
      <w:r>
        <w:rPr>
          <w:lang w:val="pt_PT" w:bidi="pt_PT"/>
        </w:rPr>
      </w:r>
      <w:r>
        <w:rPr>
          <w:lang w:val="pt_PT" w:bidi="pt_PT"/>
        </w:rPr>
        <w:t xml:space="preserve">Depois dos 7 anos de colheita abundante, a fome </w:t>
      </w:r>
      <w:r>
        <w:rPr>
          <w:b/>
          <w:lang w:val="pt_PT" w:bidi="pt_PT"/>
        </w:rPr>
        <w:t>começou</w:t>
      </w:r>
      <w:r>
        <w:rPr>
          <w:lang w:val="pt_PT" w:bidi="pt_PT"/>
        </w:rPr>
        <w:t xml:space="preserve">. Uma fome significa que as pessoas e os animais estão passando fome porque não há comida. Algumas causas de fome incluem, falta de água para as colheitas, doença das colheitas, insetos ou guerra. Use a mesma palavra para "fome"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42:1–26</w:t>
      </w:r>
      <w:r>
        <w:rPr>
          <w:lang w:val="pt_PT" w:bidi="pt_PT"/>
        </w:rPr>
      </w:r>
    </w:p>
    <w:p>
      <w:pPr>
        <w:pStyle w:val="Heading3"/>
      </w:pPr>
      <w:r>
        <w:rPr>
          <w:lang w:val="pt_PT" w:bidi="pt_PT"/>
        </w:rPr>
        <w:t>Ouvir e Sentir</w:t>
      </w:r>
    </w:p>
    <w:p>
      <w:pPr/>
      <w:r>
        <w:rPr>
          <w:lang w:val="pt_PT" w:bidi="pt_PT"/>
        </w:rPr>
      </w:r>
      <w:r>
        <w:rPr>
          <w:lang w:val="pt_PT" w:bidi="pt_PT"/>
        </w:rPr>
        <w:t>Ouça Gênesis 42:1–26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José armazenou os grãos excedentes durante os 7 anos de colheita abundante. Quando a fome começou, ela era severa no Egito e nos países vizinhos. Jacó e a família de Jacó estavam sofrendo com a fome. Esse é um relato narrativo da próxima parte da história de José.</w:t>
      </w:r>
    </w:p>
    <w:p>
      <w:pPr/>
      <w:r>
        <w:rPr>
          <w:lang w:val="pt_PT" w:bidi="pt_PT"/>
        </w:rPr>
      </w:r>
      <w:r>
        <w:rPr>
          <w:lang w:val="pt_PT" w:bidi="pt_PT"/>
        </w:rPr>
        <w:t>A fome é severa em Canaã e a comida se esgota. Não há nada para comer. Jacó ouve que há grãos no Egito e envia os 10 filhos mais velhos de Jacó para comprar grãos para a família. Jacó não permitiria que Benjamim fosse com os outros para o Egito. Benjamin era o segundo filho de Raquel. Jacó amava Raquel. Jacó acredita que José, o irmão de Benjamim, está morto. Jacó mantém Benjamin em Canaã por medo de que algum dano possa acontecer com Benjamin no Egito.</w:t>
      </w:r>
    </w:p>
    <w:p>
      <w:pPr/>
      <w:r>
        <w:rPr>
          <w:lang w:val="pt_PT" w:bidi="pt_PT"/>
        </w:rPr>
      </w:r>
      <w:r>
        <w:rPr>
          <w:lang w:val="pt_PT" w:bidi="pt_PT"/>
        </w:rPr>
        <w:t>Mostre um mapa de Canaã e o Egito com a rota entre Hebrom e o Egito marcada.</w:t>
      </w:r>
    </w:p>
    <w:p>
      <w:pPr/>
      <w:r>
        <w:rPr>
          <w:lang w:val="pt_PT" w:bidi="pt_PT"/>
        </w:rPr>
      </w:r>
      <w:r>
        <w:rPr>
          <w:lang w:val="pt_PT" w:bidi="pt_PT"/>
        </w:rPr>
        <w:t>Quando os irmãos chegam ao Egito, eles encontram José. José é o governador de todo o Egito e no comando de vender os grãos. Quando os irmãos vieram a José, eles se curvaram diante de José com seus rostos na terra.</w:t>
      </w:r>
    </w:p>
    <w:p>
      <w:pPr/>
      <w:r>
        <w:rPr>
          <w:lang w:val="pt_PT" w:bidi="pt_PT"/>
        </w:rPr>
      </w:r>
      <w:r>
        <w:rPr>
          <w:lang w:val="pt_PT" w:bidi="pt_PT"/>
        </w:rPr>
        <w:t>Pare e discutam sobre contar uma história sobre alguém encontrar o segundo homem mais poderoso em seu país. Como essa pessoa cumprimenta esse homem poderoso?</w:t>
      </w:r>
    </w:p>
    <w:p>
      <w:pPr/>
      <w:r>
        <w:rPr>
          <w:lang w:val="pt_PT" w:bidi="pt_PT"/>
        </w:rPr>
      </w:r>
      <w:r>
        <w:rPr>
          <w:lang w:val="pt_PT" w:bidi="pt_PT"/>
        </w:rPr>
        <w:t>Quando José viu seus irmãos se curvarem, José se lembrou dos sonhos que José havia tido quando menino. Cada sonho parecia prever que os irmãos se curvariam a José algum dia. José reconheceu seus irmãos. Os irmãos eram todos homens adultos quando José os viu pela última vez. Os irmãos estariam vestidos da mesma maneira e teriam barbas. Os irmãos não reconheceram José. José estava vestido como um governador egípcio importante. Quando os irmãos viram José pela última vez, José ainda era um menino de cerca de 17 anos de idade e foi tomado como um escravo. Agora José tem cerca de 40 anos.</w:t>
      </w:r>
    </w:p>
    <w:p>
      <w:pPr/>
      <w:r>
        <w:rPr>
          <w:lang w:val="pt_PT" w:bidi="pt_PT"/>
        </w:rPr>
      </w:r>
      <w:r>
        <w:rPr>
          <w:lang w:val="pt_PT" w:bidi="pt_PT"/>
        </w:rPr>
        <w:t>Pare e discuta: contem uma história sobre um homem que envelhece de um adolescente para um homem de meia-idade. Como sua aparência e até mesmo seu rosto muda?</w:t>
      </w:r>
    </w:p>
    <w:p>
      <w:pPr/>
      <w:r>
        <w:rPr>
          <w:lang w:val="pt_PT" w:bidi="pt_PT"/>
        </w:rPr>
      </w:r>
      <w:r>
        <w:rPr>
          <w:lang w:val="pt_PT" w:bidi="pt_PT"/>
        </w:rPr>
        <w:t>José fala duramente com seus irmãos. Algumas traduções dizem que José falou grosseira ou agressivamente com os irmãos. José acusa os irmãos de ser espiões. Um espião é alguém que vem secretamente para reunir informações para um propósito negativo, como ajudar na guerra ou roubar algo. José diz que os irmãos estão tentando descobrir as fraquezas do Egito ou onde seria possível atacar o Egito.</w:t>
      </w:r>
    </w:p>
    <w:p>
      <w:pPr/>
      <w:r>
        <w:rPr>
          <w:lang w:val="pt_PT" w:bidi="pt_PT"/>
        </w:rPr>
      </w:r>
      <w:r>
        <w:rPr>
          <w:lang w:val="pt_PT" w:bidi="pt_PT"/>
        </w:rPr>
        <w:t>Quando os irmãos falam com José, eles usam o termo “meu senhor”. Meu senhor é um título que mostra respeito. Outras palavras de respeito podem ser Senhor ou Mestre. Esses termos significam que José, como governador, tinha uma posição ou status mais alto do que os irmãos.</w:t>
      </w:r>
    </w:p>
    <w:p>
      <w:pPr/>
      <w:r>
        <w:rPr>
          <w:lang w:val="pt_PT" w:bidi="pt_PT"/>
        </w:rPr>
      </w:r>
      <w:r>
        <w:rPr>
          <w:lang w:val="pt_PT" w:bidi="pt_PT"/>
        </w:rPr>
        <w:t>Pare e discuta: contem uma história sobre alguém que vai para o chefe da aldeia ou governador da província para pedir algo. Que palavras de respeito essa pessoa usa quando fala diretamente com o chefe ou governador?</w:t>
      </w:r>
    </w:p>
    <w:p>
      <w:pPr/>
      <w:r>
        <w:rPr>
          <w:lang w:val="pt_PT" w:bidi="pt_PT"/>
        </w:rPr>
      </w:r>
      <w:r>
        <w:rPr>
          <w:lang w:val="pt_PT" w:bidi="pt_PT"/>
        </w:rPr>
        <w:t>Os 10 irmãos explicam que eles são 12 no total com o mesmo pai. Explicar que eles são do mesmo pai é uma maneira de explicar que eles não podem ser espiões. Ninguém enviaria todos os seus filhos como espiões e arriscaria perder todos os seus filhos. Os 10 irmãos dizem que um irmão foi deixado em casa com seu pai e o outro irmão desapareceu ou não está mais aqui. Eles significam que José está morto. Dizer que alguém não está mais aqui ou não está mais com eles é uma maneira educada de dizer que ele está morto.</w:t>
      </w:r>
    </w:p>
    <w:p>
      <w:pPr/>
      <w:r>
        <w:rPr>
          <w:lang w:val="pt_PT" w:bidi="pt_PT"/>
        </w:rPr>
      </w:r>
      <w:r>
        <w:rPr>
          <w:lang w:val="pt_PT" w:bidi="pt_PT"/>
        </w:rPr>
        <w:t>Pare e discuta: contem uma história sobre alguém que morreu há algum tempo. Ouça cuidadosamente como o contador diz que a pessoa está morta.</w:t>
      </w:r>
    </w:p>
    <w:p>
      <w:pPr/>
      <w:r>
        <w:rPr>
          <w:lang w:val="pt_PT" w:bidi="pt_PT"/>
        </w:rPr>
      </w:r>
      <w:r>
        <w:rPr>
          <w:lang w:val="pt_PT" w:bidi="pt_PT"/>
        </w:rPr>
        <w:t>Quando José fala com os irmãos novamente, José usa um juramento. Um juramento é adicionado a uma promessa, para que as pessoas saibam que devem manter seu acordo, e que ele não pode ser mudado. José jurou sobre a vida do rei. Ao jurar em nome do rei assim, José está dizendo que isso realmente acontecerá. Nessa cultura e tempo, jurar pelo rei era uma maneira de enfatizar que esse voto é sério. José também estava dando um status legal a seu voto. José estava dizendo que os irmãos seriam punidos se eles não obedecessem ao mandamento de José. José repete o juramento enquanto ele fala com os irmãos.</w:t>
      </w:r>
    </w:p>
    <w:p>
      <w:pPr/>
      <w:r>
        <w:rPr>
          <w:lang w:val="pt_PT" w:bidi="pt_PT"/>
        </w:rPr>
      </w:r>
      <w:r>
        <w:rPr>
          <w:lang w:val="pt_PT" w:bidi="pt_PT"/>
        </w:rPr>
        <w:t>Pare e discuta: contem uma história sobre alguém que faz uma declaração muito importante. Como você sabia que essa pessoa pretendia fazer o que ele disse? Que palavras ou expressões ele usou para ajudar você a entender que isso é sério?</w:t>
      </w:r>
    </w:p>
    <w:p>
      <w:pPr/>
      <w:r>
        <w:rPr>
          <w:lang w:val="pt_PT" w:bidi="pt_PT"/>
        </w:rPr>
      </w:r>
      <w:r>
        <w:rPr>
          <w:lang w:val="pt_PT" w:bidi="pt_PT"/>
        </w:rPr>
        <w:t>José coloca todos os 10 dos irmãos na prisão por 3 dias. Então José fala com eles novamente. José diz: “Sou um homem que teme a Deus”. Isso significa que José respeita ou honra a Deus. José está dizendo aos irmãos que José honra o mesmo Deus que eles adoram. José finalmente exige que um irmão permaneça na prisão enquanto os outros vão e pegem seu irmão mais jovem e retornem. Os irmãos falam entre si e em seu próprio idioma. José entende o que eles estão dizendo. Os irmãos não sabem que José pode entender seu idioma. José ouviu os irmãos reconhecerem entre eles que eles haviam errado quando venderam José como um escravo. José se afastou e começou a chorar. Isso significa que José saiu da vista deles e chorou. José havia ouvido e entendido sua confissão de fazer errado com José. José não deixou eles saberem que ele havia entendido.</w:t>
      </w:r>
    </w:p>
    <w:p>
      <w:pPr/>
      <w:r>
        <w:rPr>
          <w:lang w:val="pt_PT" w:bidi="pt_PT"/>
        </w:rPr>
      </w:r>
      <w:r>
        <w:rPr>
          <w:lang w:val="pt_PT" w:bidi="pt_PT"/>
        </w:rPr>
        <w:t xml:space="preserve">Rubem usou duas figuras de linguagem quando falava com seus irmãos. Ele fez uma pergunta que não requer uma resposta. Rubem disse: “Disse a você para não pecar contra o menino”. Aqui, a palavra </w:t>
      </w:r>
      <w:r>
        <w:rPr>
          <w:b/>
          <w:lang w:val="pt_PT" w:bidi="pt_PT"/>
        </w:rPr>
        <w:t>pecar</w:t>
      </w:r>
      <w:r>
        <w:rPr>
          <w:lang w:val="pt_PT" w:bidi="pt_PT"/>
        </w:rPr>
        <w:t xml:space="preserve"> significa ferir ou fazer errado a outra pessoa. Então Rubem diz: “Temos que responder por seu sangue”. Sangue é uma imagem de palavra para vida. Os irmãos não mataram José. Eles venderam José como um escravo e assistiram ele partir para o Egito. Eles são responsáveis pela morte de José. Os irmãos acreditam que José está morto. Foram mais de 20 anos desde que José deixou Canaã como um escravo.</w:t>
      </w:r>
    </w:p>
    <w:p>
      <w:pPr/>
      <w:r>
        <w:rPr>
          <w:lang w:val="pt_PT" w:bidi="pt_PT"/>
        </w:rPr>
      </w:r>
      <w:r>
        <w:rPr>
          <w:lang w:val="pt_PT" w:bidi="pt_PT"/>
        </w:rPr>
        <w:t>José manteve Simeão na prisão e enviou os outros para casa com sacos de grãos. José ordenou que os servos colocassem o dinheiro de cada homem pelos grãos no topo do saco de grãos desse homem. Os irmãos, agora 9 no total, viajaram de volta para Canaã. O décimo irmão permaneceu no Egito como um prisioneiro.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 fome é severa em Canaã. Jacó envia seus 10 filhos mais velhos para o Egito para comprar grãos.</w:t>
      </w:r>
    </w:p>
    <w:p>
      <w:pPr/>
      <w:r>
        <w:rPr>
          <w:lang w:val="pt_PT" w:bidi="pt_PT"/>
        </w:rPr>
      </w:r>
      <w:r>
        <w:rPr>
          <w:b/>
          <w:lang w:val="pt_PT" w:bidi="pt_PT"/>
        </w:rPr>
        <w:t>Segunda cena:</w:t>
      </w:r>
      <w:r>
        <w:rPr>
          <w:lang w:val="pt_PT" w:bidi="pt_PT"/>
        </w:rPr>
        <w:t xml:space="preserve"> os 10 irmãos chegam ao Egito e encontram José. José os acusa de ser espiões. José coloca os 10 irmãos na prisão por 3 dias.</w:t>
      </w:r>
    </w:p>
    <w:p>
      <w:pPr/>
      <w:r>
        <w:rPr>
          <w:lang w:val="pt_PT" w:bidi="pt_PT"/>
        </w:rPr>
      </w:r>
      <w:r>
        <w:rPr>
          <w:b/>
          <w:lang w:val="pt_PT" w:bidi="pt_PT"/>
        </w:rPr>
        <w:t>Terceira cena:</w:t>
      </w:r>
      <w:r>
        <w:rPr>
          <w:lang w:val="pt_PT" w:bidi="pt_PT"/>
        </w:rPr>
        <w:t xml:space="preserve"> no final dos 3 dias, José tem outro encontro com os irmãos. José ouve os irmãos confessarem sua culpa por terem maltratado José. José se afastou e chora. José coloca Simeão na prisão e envia os outros 9 irmãos de volta para Canaã.</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 tradutor para José</w:t>
      </w:r>
    </w:p>
    <w:p>
      <w:pPr>
        <w:pStyle w:val="ListBullet"/>
        <w:spacing w:line="240" w:lineRule="auto"/>
        <w:ind w:left="720"/>
      </w:pPr>
      <w:r>
        <w:rPr>
          <w:lang w:val="pt_PT" w:bidi="pt_PT"/>
        </w:rPr>
      </w:r>
      <w:r>
        <w:rPr>
          <w:lang w:val="pt_PT" w:bidi="pt_PT"/>
        </w:rPr>
        <w:t>Benjamin é mencionado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A cena 1 começa com a fome chegando a Canaã. Jacó ouve que há grãos no Egito. Jacó faz uma pergunta que não requer uma resposta. Essa pode ser uma declaração positiva, como “Vocês estão todos olhando uns para os outros”. Jacó envia os 10 filhos mais velhos para o Egito para comprar grãos para a família. Jacó usa uma palavra que chama a atenção enquanto Jacó começa a falar com seus filhos. Jacó diz “eis aqui”. Jacó mantém Benjamin em casa. Jacó tem medo de que algo possa acontecer com Benjamim.</w:t>
      </w:r>
    </w:p>
    <w:p>
      <w:pPr/>
      <w:r>
        <w:rPr>
          <w:lang w:val="pt_PT" w:bidi="pt_PT"/>
        </w:rPr>
      </w:r>
      <w:r>
        <w:rPr>
          <w:lang w:val="pt_PT" w:bidi="pt_PT"/>
        </w:rPr>
        <w:t>Pare e discuta: contem uma história sobre um pai falando com seus filhos. O pai tem informações importantes para dar aos filhos. Observe as palavras que o pai usa para obter sua atenção.</w:t>
      </w:r>
    </w:p>
    <w:p>
      <w:pPr/>
      <w:r>
        <w:rPr>
          <w:lang w:val="pt_PT" w:bidi="pt_PT"/>
        </w:rPr>
      </w:r>
      <w:r>
        <w:rPr>
          <w:lang w:val="pt_PT" w:bidi="pt_PT"/>
        </w:rPr>
        <w:t>Na cena 2, quando os irmãos chegam ao Egito, eles encontram José, que é o governador do Egito. Os irmãos não reconhecem José quando eles veem José. José tinha 17 quando os irmãos o viram pela última vez. José tinha 30 quando José se tornou o segundo no comando no Egito. Tiveram 7 anos de colheita abundante. A fome já existia tempo suficiente para os irmãos ficarem sem comida. Isso significa que José ainda era um menino quando os irmãos viram José pela última vez, mas agora José é um homem de meia-idade, próximo dos 40 anos. Além disso, José tem um nome egípcio, está vestido como um egípcio, está falando egípcio com eles e tem a posição mais importante em todo o Egito depois do rei. Os irmãos se curvam com rostos no chão quando eles encontram José.</w:t>
      </w:r>
    </w:p>
    <w:p>
      <w:pPr/>
      <w:r>
        <w:rPr>
          <w:lang w:val="pt_PT" w:bidi="pt_PT"/>
        </w:rPr>
      </w:r>
      <w:r>
        <w:rPr>
          <w:lang w:val="pt_PT" w:bidi="pt_PT"/>
        </w:rPr>
        <w:t>José reconheceu seus irmãos. Os irmãos eram todos homens adultos quando José os viu pela última vez. Eles estariam vestidos da mesma maneira. Eles teriam barbas como tinham quando José os viu pela última vez. José entende seu idioma. A passagem nos diz no final que José falou com eles por meio de um intérprete. Tudo o que José diz é com um intérprete. O intérprete diz a José o que os irmãos estão dizendo.</w:t>
      </w:r>
    </w:p>
    <w:p>
      <w:pPr/>
      <w:r>
        <w:rPr>
          <w:lang w:val="pt_PT" w:bidi="pt_PT"/>
        </w:rPr>
      </w:r>
      <w:r>
        <w:rPr>
          <w:lang w:val="pt_PT" w:bidi="pt_PT"/>
        </w:rPr>
        <w:t>Quando José fala com seus irmãos, José fala em uma voz dura e os acusa de ser espiões. Uma voz dura é desagradável ou áspera. Os irmãos descrevem sua família usando uma figura de linguagem para indicar que José está morto. José usa um juramento ou jura pela vida do rei quando fala com os irmãos. José diz que 9 dos irmãos devem permanecer no Egito enquanto um irmão volta para Canaã para obter o irmão mais jovem. José diz que essa é a única maneira de saber se eles estão contando a verdade. José usa esse mesmo juramento duas vezes. José acusa os irmãos novamente de ser espiões e os coloca na prisão por 3 dias.</w:t>
      </w:r>
    </w:p>
    <w:p>
      <w:pPr/>
      <w:r>
        <w:rPr>
          <w:lang w:val="pt_PT" w:bidi="pt_PT"/>
        </w:rPr>
      </w:r>
      <w:r>
        <w:rPr>
          <w:lang w:val="pt_PT" w:bidi="pt_PT"/>
        </w:rPr>
        <w:t>Na cena 3, José traz os 10 irmãos fora da prisão e novamente os acusa de ser espiões. José ouve os irmãos falando um com o outro. Eles admitem que estiveram errados em seu tratamento a José. Rubem usa imagens de palavras para descrever o que aconteceu. Rubem lembra a eles que eles viram o quão angustiado José estava quando venderam José como um escravo. Então Rubem lembra aos irmãos que eles feriram José e eles são responsáveis pela morte de José.</w:t>
      </w:r>
    </w:p>
    <w:p>
      <w:pPr/>
      <w:r>
        <w:rPr>
          <w:lang w:val="pt_PT" w:bidi="pt_PT"/>
        </w:rPr>
      </w:r>
      <w:r>
        <w:rPr>
          <w:lang w:val="pt_PT" w:bidi="pt_PT"/>
        </w:rPr>
        <w:t>Enquanto José ouve os irmãos falando, os irmãos não sabem que José pode entender o que eles estão dizendo. José é vencido pela emoção. José se afastou e chora. Isso significa que os irmãos não veem José chorando. José recupera sua compostura e fala com os irmãos novamente. Recuperar sua compostura significa que você se torna calmo e normal novamente.</w:t>
      </w:r>
    </w:p>
    <w:p>
      <w:pPr/>
      <w:r>
        <w:rPr>
          <w:lang w:val="pt_PT" w:bidi="pt_PT"/>
        </w:rPr>
      </w:r>
      <w:r>
        <w:rPr>
          <w:lang w:val="pt_PT" w:bidi="pt_PT"/>
        </w:rPr>
        <w:t>José escolheu Simeão como o irmão para colocar na prisão enquanto os outros 9 retornaram a Canaã. José ordenou que seus servos enchessem seus sacos de grãos e colocassem os sacos de dinheiro que cada homem havia pagado em seu saco. José deu a eles coisas que precisavam para a viagem de volta para Canaã. Os 9 irmãos voltaram para Canaã.</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 tradutor para José</w:t>
      </w:r>
    </w:p>
    <w:p>
      <w:pPr>
        <w:pStyle w:val="ListBullet"/>
        <w:spacing w:line="240" w:lineRule="auto"/>
        <w:ind w:left="720"/>
      </w:pPr>
      <w:r>
        <w:rPr>
          <w:lang w:val="pt_PT" w:bidi="pt_PT"/>
        </w:rPr>
      </w:r>
      <w:r>
        <w:rPr>
          <w:lang w:val="pt_PT" w:bidi="pt_PT"/>
        </w:rPr>
        <w:t>Benjamin é mencionado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cena 1, a fome é severa em Canaã. A família de Jacó fica sem comida. Jacó ouve que há grãos no Egito. Jacó envia seus 10 filhos mais velhos para o Egito para comprar grãos. Jacó mantém Benjamin em casa. </w:t>
      </w:r>
    </w:p>
    <w:p>
      <w:pPr/>
      <w:r>
        <w:rPr>
          <w:lang w:val="pt_PT" w:bidi="pt_PT"/>
        </w:rPr>
      </w:r>
      <w:r>
        <w:rPr>
          <w:lang w:val="pt_PT" w:bidi="pt_PT"/>
        </w:rPr>
        <w:t>Pergunte a Jacó: “Por que você não deixa Benjamin ir com os outros?”. Você pode ouvir: “Benjamin é o único que sobrou de Raquel. Devo manter Benjamin perto de mim”. Pergunte aos irmãos: “Como vocês se sentem sobre Benjamim?”. Você pode ouvir: “Ele é o mais jovem. Está tudo bem que nosso pai o mime. Ele é o irmão de José. Sabemos que o pai o ama mais. Depois de perder José, é normal que ele amasse Benjamim”. Pergunte a Benjamim: “Como você se sente sobre ficar com seu pai?”. Você pode ouvir: “Adoraria ir com os outros. Sou adulto agora. Mas meu pai precisa que um de nós fique com ele. Farei meu dever e ficarei aqui”. Reinicie a encenação.</w:t>
      </w:r>
    </w:p>
    <w:p>
      <w:pPr/>
      <w:r>
        <w:rPr>
          <w:lang w:val="pt_PT" w:bidi="pt_PT"/>
        </w:rPr>
      </w:r>
      <w:r>
        <w:rPr>
          <w:lang w:val="pt_PT" w:bidi="pt_PT"/>
        </w:rPr>
        <w:t>Na cena 2, os 10 irmãos chegam ao Egito para comprar grãos. Eles encontram o governador que é José. Os irmãos se curvam com seus rostos no chão. Os irmãos não reconhecem José. José os reconheceu e falou duramente com eles.</w:t>
      </w:r>
    </w:p>
    <w:p>
      <w:pPr/>
      <w:r>
        <w:rPr>
          <w:lang w:val="pt_PT" w:bidi="pt_PT"/>
        </w:rPr>
      </w:r>
      <w:r>
        <w:rPr>
          <w:lang w:val="pt_PT" w:bidi="pt_PT"/>
        </w:rPr>
        <w:t>Pergunte a José: “Como você se sente vendo seus irmãos se curvarem a você assim?”. Você pode ouvir: “Lembro que meus sonhos previram que isso aconteceria algum dia e agora aconteceu. Todos eles parecem com boa saúde. Eles não me reconhecem, então posso descobrir como as coisas estão com eles e com nosso pai sem eles saberem. Também quero saber se eles são os mesmos ou se eles se tornaram pessoas melhores”. Pergunte aos irmãos: “Como vocês se sentem encontrando o governador?”. Você pode ouvir: “Ele é um homem importante. É uma honra encontrar ele. Nunca pensei que faríamos. Somos apenas pastores e não importantes. Me pergunto por que ele saiu para falar conosco”. Reinicie a encenação.</w:t>
      </w:r>
    </w:p>
    <w:p>
      <w:pPr/>
      <w:r>
        <w:rPr>
          <w:lang w:val="pt_PT" w:bidi="pt_PT"/>
        </w:rPr>
      </w:r>
      <w:r>
        <w:rPr>
          <w:lang w:val="pt_PT" w:bidi="pt_PT"/>
        </w:rPr>
        <w:t xml:space="preserve">José acusa os irmãos de ser espiões. Mesmo depois que os irmãos explicam que todos têm o mesmo pai, José continua a insistir que eles são espiões. José exige que 9 deles vá para a prisão enquanto um vai para obter o irmão mais jovem. José faz um juramento sobre a vida do rei. José coloca todos os 10 dos irmãos na prisão por 3 dias. </w:t>
      </w:r>
    </w:p>
    <w:p>
      <w:pPr/>
      <w:r>
        <w:rPr>
          <w:lang w:val="pt_PT" w:bidi="pt_PT"/>
        </w:rPr>
      </w:r>
      <w:r>
        <w:rPr>
          <w:lang w:val="pt_PT" w:bidi="pt_PT"/>
        </w:rPr>
        <w:t>Pare a ação e pergunte aos irmãos: “Como vocês estão se sentindo agora?” Você pode ouvir: “Estou surpreso. Temos nossas famílias e nosso pai e todos os nossos servos em casa. E se esse governador acreditar que somos espiões e nos matar. O que acontecerá com nossas famílias?”. Ou: “Tenho medo de que isso esteja acontecendo conosco porque fomos tão ruins com José. Deus está nos punindo por nossas ações terríveis todos esses anos atrás”. Pergunte a José: “Por que você os colocou na prisão por 3 dias?”. Você pode ouvir: “Preciso descobrir como eles realmente são agora. Preciso deixá-los tão assustados que eles esqueçam de mentir e verei seus caráteres verdadeiros agora”. Reinicie a encenação.</w:t>
      </w:r>
    </w:p>
    <w:p>
      <w:pPr/>
      <w:r>
        <w:rPr>
          <w:lang w:val="pt_PT" w:bidi="pt_PT"/>
        </w:rPr>
      </w:r>
      <w:r>
        <w:rPr>
          <w:lang w:val="pt_PT" w:bidi="pt_PT"/>
        </w:rPr>
        <w:t>Na cena 3, José os traz fora da prisão e envia 9 deles de volta para Canaã. José diz: “Sou um homem que teme a Deus”. José diz que um deles deve permanecer na prisão enquanto eles vão buscar seu irmão mais jovem. José pode entender quando os irmãos falam seu idioma. José tem usado um intérprete quando fala com os irmãos. Os irmãos não sabem que José pode entender seu idioma. José ouve os irmãos falando e José percebe que os irmãos sabem que eles estavam errados quando venderam José como um escravo. José chora depois de ouvir os irmãos falando.</w:t>
      </w:r>
    </w:p>
    <w:p>
      <w:pPr/>
      <w:r>
        <w:rPr>
          <w:lang w:val="pt_PT" w:bidi="pt_PT"/>
        </w:rPr>
      </w:r>
      <w:r>
        <w:rPr>
          <w:lang w:val="pt_PT" w:bidi="pt_PT"/>
        </w:rPr>
        <w:t>Pergunte a José: “Por que você está chorando?”. Você pode ouvir: “Eles mudaram! Eles reconhecem que o que fizeram comigo foi errado. Apenas estou sobrecarregado com a emoção enquanto penso em tudo o que aconteceu comigo desde aquela época. Não estou pronto para revelar quem sou, mas estou feliz por eles terem mudado”. Pergunte aos irmãos: “Por que vocês acham que o governador está fazendo isso com vocês?”. Você pode ouvir: “Acho que estamos sendo punidos agora pelo que fizemos com José. Nunca deveríamos ter vendido José como um escravo. Vimos nosso pai sofrer e é nossa culpa. É por isso que essas coisas estão acontecendo”. Reinicie a encenação.</w:t>
      </w:r>
    </w:p>
    <w:p>
      <w:pPr/>
      <w:r>
        <w:rPr>
          <w:lang w:val="pt_PT" w:bidi="pt_PT"/>
        </w:rPr>
      </w:r>
      <w:r>
        <w:rPr>
          <w:lang w:val="pt_PT" w:bidi="pt_PT"/>
        </w:rPr>
        <w:t>José colocou Simeão na prisão. Os outros 9 irmãos partiram para Canaã.</w:t>
      </w:r>
    </w:p>
    <w:p>
      <w:pPr/>
      <w:r>
        <w:rPr>
          <w:lang w:val="pt_PT" w:bidi="pt_PT"/>
        </w:rPr>
      </w:r>
      <w:r>
        <w:rPr>
          <w:lang w:val="pt_PT" w:bidi="pt_PT"/>
        </w:rPr>
        <w:t>Parem a encenação e perguntem a Simeão: “Como você se sente agora?”. Você pode ouvir: “Eu estou com medo. Não quero estar na prisão. E se eles não voltarem? E se apenas for deixado aqui para morrer na prisão? Não sei como gerenciarei aqui. Não posso falar esse idioma e não gosto de sua comida. Sempre dormi em uma tenda. Tenho medo de morrer antes de eles voltarem”.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w:t>
      </w:r>
      <w:r>
        <w:rPr>
          <w:b/>
          <w:lang w:val="pt_PT" w:bidi="pt_PT"/>
        </w:rPr>
        <w:t>fome</w:t>
      </w:r>
      <w:r>
        <w:rPr>
          <w:lang w:val="pt_PT" w:bidi="pt_PT"/>
        </w:rPr>
        <w:t xml:space="preserve"> continua. Use a mesma palavra para fome que você usou em passagens anteriores. </w:t>
      </w:r>
    </w:p>
    <w:p>
      <w:pPr/>
      <w:r>
        <w:rPr>
          <w:lang w:val="pt_PT" w:bidi="pt_PT"/>
        </w:rPr>
      </w:r>
      <w:r>
        <w:rPr>
          <w:lang w:val="pt_PT" w:bidi="pt_PT"/>
        </w:rPr>
        <w:t xml:space="preserve">Jacó usa a palavra </w:t>
      </w:r>
      <w:r>
        <w:rPr>
          <w:b/>
          <w:lang w:val="pt_PT" w:bidi="pt_PT"/>
        </w:rPr>
        <w:t>eis</w:t>
      </w:r>
      <w:r>
        <w:rPr>
          <w:lang w:val="pt_PT" w:bidi="pt_PT"/>
        </w:rPr>
        <w:t xml:space="preserve"> para obter a atenção de seus filhos. Algumas traduções não usam essa palavra, mas apenas dão as instruções de Jacó para ir e obter grãos. Use os termos apropriados para seu idioma.</w:t>
      </w:r>
    </w:p>
    <w:p>
      <w:pPr/>
      <w:r>
        <w:rPr>
          <w:lang w:val="pt_PT" w:bidi="pt_PT"/>
        </w:rPr>
      </w:r>
      <w:r>
        <w:rPr>
          <w:lang w:val="pt_PT" w:bidi="pt_PT"/>
        </w:rPr>
        <w:t xml:space="preserve">José é o </w:t>
      </w:r>
      <w:r>
        <w:rPr>
          <w:b/>
          <w:lang w:val="pt_PT" w:bidi="pt_PT"/>
        </w:rPr>
        <w:t>governador</w:t>
      </w:r>
      <w:r>
        <w:rPr>
          <w:lang w:val="pt_PT" w:bidi="pt_PT"/>
        </w:rPr>
        <w:t xml:space="preserve"> do Egito. Um governador é um governante sobre uma área sob a autoridade do rei. O rei nomeou José para essa posição depois que José interpretou os sonhos do rei e propôs um plano de comida.</w:t>
      </w:r>
    </w:p>
    <w:p>
      <w:pPr/>
      <w:r>
        <w:rPr>
          <w:lang w:val="pt_PT" w:bidi="pt_PT"/>
        </w:rPr>
      </w:r>
      <w:r>
        <w:rPr>
          <w:lang w:val="pt_PT" w:bidi="pt_PT"/>
        </w:rPr>
        <w:t>Os irmãos se dirigem a José como “</w:t>
      </w:r>
      <w:r>
        <w:rPr>
          <w:b/>
          <w:lang w:val="pt_PT" w:bidi="pt_PT"/>
        </w:rPr>
        <w:t>meu senhor</w:t>
      </w:r>
      <w:r>
        <w:rPr>
          <w:lang w:val="pt_PT" w:bidi="pt_PT"/>
        </w:rPr>
        <w:t>”. Meu senhor é um título de respeito ou honra dado a uma pessoa de status ou autoridade mais alta. Outra expressão pode ser mestre.</w:t>
      </w:r>
    </w:p>
    <w:p>
      <w:pPr/>
      <w:r>
        <w:rPr>
          <w:lang w:val="pt_PT" w:bidi="pt_PT"/>
        </w:rPr>
      </w:r>
      <w:r>
        <w:rPr>
          <w:lang w:val="pt_PT" w:bidi="pt_PT"/>
        </w:rPr>
        <w:t xml:space="preserve">José fala duramente ou usa um tom de voz duro ao falar com seus irmãos. José se lembrou dos </w:t>
      </w:r>
      <w:r>
        <w:rPr>
          <w:b/>
          <w:lang w:val="pt_PT" w:bidi="pt_PT"/>
        </w:rPr>
        <w:t>sonhos</w:t>
      </w:r>
      <w:r>
        <w:rPr>
          <w:lang w:val="pt_PT" w:bidi="pt_PT"/>
        </w:rPr>
        <w:t xml:space="preserve"> que José teve quando era um menino. Use o mesmo termo para "sonho" que você usou em passagens anteriores. </w:t>
      </w:r>
      <w:r>
        <w:rPr>
          <w:lang w:val="pt_PT" w:bidi="pt_PT"/>
        </w:rPr>
        <w:t>Sonhos</w:t>
      </w:r>
      <w:r>
        <w:rPr>
          <w:lang w:val="pt_PT" w:bidi="pt_PT"/>
        </w:rPr>
        <w:t xml:space="preserve"> são discutidos no Glossário Mestre. </w:t>
      </w:r>
    </w:p>
    <w:p>
      <w:pPr/>
      <w:r>
        <w:rPr>
          <w:lang w:val="pt_PT" w:bidi="pt_PT"/>
        </w:rPr>
      </w:r>
      <w:r>
        <w:rPr>
          <w:lang w:val="pt_PT" w:bidi="pt_PT"/>
        </w:rPr>
        <w:t>Os 10 irmãos dizem a José que um dos irmãos desapareceu ou não está mais com eles. Eles significam que esse irmão está morto. Em alguns idiomas, dizer que uma pessoa está morta parece duro. O idioma usa uma expressão que significa que a pessoa está morta. Certifique-se de traduzir isso para significar que o irmão está morto. Os 10 irmãos acreditam que José morreu. Os 10 irmãos não sabem que José está vivo e falando com eles.</w:t>
      </w:r>
    </w:p>
    <w:p>
      <w:pPr/>
      <w:r>
        <w:rPr>
          <w:lang w:val="pt_PT" w:bidi="pt_PT"/>
        </w:rPr>
      </w:r>
      <w:r>
        <w:rPr>
          <w:lang w:val="pt_PT" w:bidi="pt_PT"/>
        </w:rPr>
        <w:t xml:space="preserve">José diz “Sou um homem que teme a Deus”. José significa: “Sou um homem que teme a </w:t>
      </w:r>
      <w:r>
        <w:rPr>
          <w:b/>
          <w:lang w:val="pt_PT" w:bidi="pt_PT"/>
        </w:rPr>
        <w:t>Deus</w:t>
      </w:r>
      <w:r>
        <w:rPr>
          <w:lang w:val="pt_PT" w:bidi="pt_PT"/>
        </w:rPr>
        <w:t xml:space="preserve">”. José está falando sobre Deus. Use a mesma palavra para "Deus" que você usou em passagens anteriores. </w:t>
      </w:r>
      <w:r>
        <w:rPr>
          <w:lang w:val="pt_PT" w:bidi="pt_PT"/>
        </w:rPr>
        <w:t>Deus</w:t>
      </w:r>
      <w:r>
        <w:rPr>
          <w:lang w:val="pt_PT" w:bidi="pt_PT"/>
        </w:rPr>
        <w:t xml:space="preserve"> é tratado no Glossário Mestre. </w:t>
      </w:r>
      <w:r>
        <w:rPr>
          <w:lang w:val="pt_PT" w:bidi="pt_PT"/>
        </w:rPr>
        <w:t>Temor de Deus</w:t>
      </w:r>
      <w:r>
        <w:rPr>
          <w:lang w:val="pt_PT" w:bidi="pt_PT"/>
        </w:rPr>
        <w:t xml:space="preserve"> está no Glossário Mestre.</w:t>
      </w:r>
    </w:p>
    <w:p>
      <w:pPr/>
      <w:r>
        <w:rPr>
          <w:lang w:val="pt_PT" w:bidi="pt_PT"/>
        </w:rPr>
      </w:r>
      <w:r>
        <w:rPr>
          <w:lang w:val="pt_PT" w:bidi="pt_PT"/>
        </w:rPr>
        <w:t>Rubem usa duas imagens de palavras quando fala com os irmãos. Rubem diz: “</w:t>
      </w:r>
      <w:r>
        <w:rPr>
          <w:b/>
          <w:lang w:val="pt_PT" w:bidi="pt_PT"/>
        </w:rPr>
        <w:t>Pecamos</w:t>
      </w:r>
      <w:r>
        <w:rPr>
          <w:lang w:val="pt_PT" w:bidi="pt_PT"/>
        </w:rPr>
        <w:t xml:space="preserve"> contra o menino”. Ele fez uma pergunta que não requer uma resposta. Você pode usar isso como uma declaração positiva. </w:t>
      </w:r>
      <w:r>
        <w:rPr>
          <w:lang w:val="pt_PT" w:bidi="pt_PT"/>
        </w:rPr>
        <w:t>Pecado</w:t>
      </w:r>
      <w:r>
        <w:rPr>
          <w:lang w:val="pt_PT" w:bidi="pt_PT"/>
        </w:rPr>
        <w:t xml:space="preserve"> está no Glossário Mestre. Aqui Rubem está dizendo: “Disse a vocês para não ferirem ou fazerem algo errado com o menino”. O ato errado é contra José. Use a palavra para pecado que usou em outras passagens.</w:t>
      </w:r>
    </w:p>
    <w:p>
      <w:pPr/>
      <w:r>
        <w:rPr>
          <w:lang w:val="pt_PT" w:bidi="pt_PT"/>
        </w:rPr>
      </w:r>
      <w:r>
        <w:rPr>
          <w:lang w:val="pt_PT" w:bidi="pt_PT"/>
        </w:rPr>
        <w:t xml:space="preserve">Rubem também disse: “Temos que responder por seu </w:t>
      </w:r>
      <w:r>
        <w:rPr>
          <w:b/>
          <w:lang w:val="pt_PT" w:bidi="pt_PT"/>
        </w:rPr>
        <w:t>sangue</w:t>
      </w:r>
      <w:r>
        <w:rPr>
          <w:lang w:val="pt_PT" w:bidi="pt_PT"/>
        </w:rPr>
        <w:t xml:space="preserve">”. Rubem significa que eles estão sendo responsabilizados pela morte de José, ou eles estão sendo punidos pela morte de José. Sangue é uma imagem de palavra para ilustrar a vida de José. O sangue é usado com frequência como uma imagem de palavra para vida nas Escrituras. Os irmãos não mataram José. Rubem está dizendo que eles são responsáveis pela morte de José porque eles venderam José como um escravo. Rubem acredita que José está morto e as ações dos irmãos causaram a morte de José. Rubem está dizendo: “Sofreremos por sua morte” ou “Temos que pagar o preço por sua morte”. </w:t>
      </w:r>
      <w:r>
        <w:rPr>
          <w:lang w:val="pt_PT" w:bidi="pt_PT"/>
        </w:rPr>
        <w:t>Sangue</w:t>
      </w:r>
      <w:r>
        <w:rPr>
          <w:lang w:val="pt_PT" w:bidi="pt_PT"/>
        </w:rPr>
        <w:t xml:space="preserve"> é tratado no Glossário Mestre. </w:t>
      </w:r>
    </w:p>
    <w:p>
      <w:pPr/>
      <w:r>
        <w:rPr>
          <w:lang w:val="pt_PT" w:bidi="pt_PT"/>
        </w:rPr>
      </w:r>
      <w:r>
        <w:rPr>
          <w:lang w:val="pt_PT" w:bidi="pt_PT"/>
        </w:rPr>
        <w:t xml:space="preserve">José usa um </w:t>
      </w:r>
      <w:r>
        <w:rPr>
          <w:b/>
          <w:lang w:val="pt_PT" w:bidi="pt_PT"/>
        </w:rPr>
        <w:t>juramento</w:t>
      </w:r>
      <w:r>
        <w:rPr>
          <w:lang w:val="pt_PT" w:bidi="pt_PT"/>
        </w:rPr>
        <w:t xml:space="preserve"> quando fala com os irmãos. </w:t>
      </w:r>
      <w:r>
        <w:rPr>
          <w:lang w:val="pt_PT" w:bidi="pt_PT"/>
        </w:rPr>
        <w:t>Juramento</w:t>
      </w:r>
      <w:r>
        <w:rPr>
          <w:lang w:val="pt_PT" w:bidi="pt_PT"/>
        </w:rPr>
        <w:t xml:space="preserve"> está no Glossário Mestre. Use a mesma palavra para "Juramento" que você usou em passagens anteriores. José jura pela vida de Faraó ou pela vida do rei. </w:t>
      </w:r>
      <w:r>
        <w:rPr>
          <w:b/>
          <w:lang w:val="pt_PT" w:bidi="pt_PT"/>
        </w:rPr>
        <w:t>Faraó</w:t>
      </w:r>
      <w:r>
        <w:rPr>
          <w:lang w:val="pt_PT" w:bidi="pt_PT"/>
        </w:rPr>
        <w:t xml:space="preserve"> é um título para o rei do Egito. Use a mesma palavra para o rei que você tem usado.</w:t>
      </w:r>
    </w:p>
    <w:p>
      <w:pPr/>
      <w:r>
        <w:rPr>
          <w:lang w:val="pt_PT" w:bidi="pt_PT"/>
        </w:rPr>
      </w:r>
      <w:r>
        <w:rPr>
          <w:lang w:val="pt_PT" w:bidi="pt_PT"/>
        </w:rPr>
        <w:t xml:space="preserve">José coloca os 10 irmãos na prisão por 3 dias. Então José colocou Simeão na </w:t>
      </w:r>
      <w:r>
        <w:rPr>
          <w:b/>
          <w:lang w:val="pt_PT" w:bidi="pt_PT"/>
        </w:rPr>
        <w:t>prisão</w:t>
      </w:r>
      <w:r>
        <w:rPr>
          <w:lang w:val="pt_PT" w:bidi="pt_PT"/>
        </w:rPr>
        <w:t xml:space="preserve"> até que os irmãos retornem com Benjamim. Use a mesma palavra para prisão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42:1–26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13">
        <w:r>
          <w:rPr>
            <w:lang w:val="pt_PT" w:bidi="pt_PT"/>
          </w:rPr>
          <w:rPr>
            <w:color w:val="0000EE"/>
            <w:u w:val="single"/>
          </w:rPr>
          <w:t>Ouvir e Sentir</w:t>
        </w:r>
      </w:hyperlink>
      <w:r>
        <w:rPr>
          <w:lang w:val="pt_PT" w:bidi="pt_PT"/>
        </w:rPr>
        <w:t xml:space="preserve"> (380 KB)</w:t>
      </w:r>
      <w:r>
        <w:rPr>
          <w:lang w:val="pt_PT" w:bidi="pt_PT"/>
        </w:rPr>
      </w:r>
    </w:p>
    <w:p>
      <w:pPr>
        <w:pStyle w:val="ListBullet"/>
        <w:spacing w:line="240" w:lineRule="auto"/>
        <w:ind w:left="720"/>
      </w:pPr>
      <w:r>
        <w:rPr>
          <w:lang w:val="pt_PT" w:bidi="pt_PT"/>
        </w:rPr>
      </w:r>
      <w:hyperlink r:id="rId414">
        <w:r>
          <w:rPr>
            <w:lang w:val="pt_PT" w:bidi="pt_PT"/>
          </w:rPr>
          <w:rPr>
            <w:color w:val="0000EE"/>
            <w:u w:val="single"/>
          </w:rPr>
          <w:t>Preparando o Cenário</w:t>
        </w:r>
      </w:hyperlink>
      <w:r>
        <w:rPr>
          <w:lang w:val="pt_PT" w:bidi="pt_PT"/>
        </w:rPr>
        <w:t xml:space="preserve"> (4.8 MB)</w:t>
      </w:r>
      <w:r>
        <w:rPr>
          <w:lang w:val="pt_PT" w:bidi="pt_PT"/>
        </w:rPr>
      </w:r>
    </w:p>
    <w:p>
      <w:pPr>
        <w:pStyle w:val="ListBullet"/>
        <w:spacing w:line="240" w:lineRule="auto"/>
        <w:ind w:left="720"/>
      </w:pPr>
      <w:r>
        <w:rPr>
          <w:lang w:val="pt_PT" w:bidi="pt_PT"/>
        </w:rPr>
      </w:r>
      <w:hyperlink r:id="rId415">
        <w:r>
          <w:rPr>
            <w:lang w:val="pt_PT" w:bidi="pt_PT"/>
          </w:rPr>
          <w:rPr>
            <w:color w:val="0000EE"/>
            <w:u w:val="single"/>
          </w:rPr>
          <w:t>Identificando as Cenas</w:t>
        </w:r>
      </w:hyperlink>
      <w:r>
        <w:rPr>
          <w:lang w:val="pt_PT" w:bidi="pt_PT"/>
        </w:rPr>
        <w:t xml:space="preserve"> (3.6 MB)</w:t>
      </w:r>
      <w:r>
        <w:rPr>
          <w:lang w:val="pt_PT" w:bidi="pt_PT"/>
        </w:rPr>
      </w:r>
    </w:p>
    <w:p>
      <w:pPr>
        <w:pStyle w:val="ListBullet"/>
        <w:spacing w:line="240" w:lineRule="auto"/>
        <w:ind w:left="720"/>
      </w:pPr>
      <w:r>
        <w:rPr>
          <w:lang w:val="pt_PT" w:bidi="pt_PT"/>
        </w:rPr>
      </w:r>
      <w:hyperlink r:id="rId416">
        <w:r>
          <w:rPr>
            <w:lang w:val="pt_PT" w:bidi="pt_PT"/>
          </w:rPr>
          <w:rPr>
            <w:color w:val="0000EE"/>
            <w:u w:val="single"/>
          </w:rPr>
          <w:t>Incorporando o Texto</w:t>
        </w:r>
      </w:hyperlink>
      <w:r>
        <w:rPr>
          <w:lang w:val="pt_PT" w:bidi="pt_PT"/>
        </w:rPr>
        <w:t xml:space="preserve"> (4.0 MB)</w:t>
      </w:r>
      <w:r>
        <w:rPr>
          <w:lang w:val="pt_PT" w:bidi="pt_PT"/>
        </w:rPr>
      </w:r>
    </w:p>
    <w:p>
      <w:pPr>
        <w:pStyle w:val="ListBullet"/>
        <w:spacing w:line="240" w:lineRule="auto"/>
        <w:ind w:left="720"/>
      </w:pPr>
      <w:r>
        <w:rPr>
          <w:lang w:val="pt_PT" w:bidi="pt_PT"/>
        </w:rPr>
      </w:r>
      <w:hyperlink r:id="rId417">
        <w:r>
          <w:rPr>
            <w:lang w:val="pt_PT" w:bidi="pt_PT"/>
          </w:rPr>
          <w:rPr>
            <w:color w:val="0000EE"/>
            <w:u w:val="single"/>
          </w:rPr>
          <w:t>Preenchendo as Lacunas</w:t>
        </w:r>
      </w:hyperlink>
      <w:r>
        <w:rPr>
          <w:lang w:val="pt_PT" w:bidi="pt_PT"/>
        </w:rPr>
        <w:t xml:space="preserve"> (2.5 MB)</w:t>
      </w:r>
      <w:r>
        <w:rPr>
          <w:lang w:val="pt_PT" w:bidi="pt_PT"/>
        </w:rPr>
      </w:r>
    </w:p>
    <w:p>
      <w:pPr>
        <w:pStyle w:val="ListBullet"/>
        <w:spacing w:line="240" w:lineRule="auto"/>
        <w:ind w:left="720"/>
      </w:pPr>
      <w:r>
        <w:rPr>
          <w:lang w:val="pt_PT" w:bidi="pt_PT"/>
        </w:rPr>
      </w:r>
      <w:hyperlink r:id="rId418">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42:27–38</w:t>
      </w:r>
      <w:r>
        <w:rPr>
          <w:lang w:val="pt_PT" w:bidi="pt_PT"/>
        </w:rPr>
      </w:r>
    </w:p>
    <w:p>
      <w:pPr>
        <w:pStyle w:val="Heading3"/>
      </w:pPr>
      <w:r>
        <w:rPr>
          <w:lang w:val="pt_PT" w:bidi="pt_PT"/>
        </w:rPr>
        <w:t>Ouvir e Sentir</w:t>
      </w:r>
    </w:p>
    <w:p>
      <w:pPr/>
      <w:r>
        <w:rPr>
          <w:lang w:val="pt_PT" w:bidi="pt_PT"/>
        </w:rPr>
      </w:r>
      <w:r>
        <w:rPr>
          <w:lang w:val="pt_PT" w:bidi="pt_PT"/>
        </w:rPr>
        <w:t>Ouça Gênesis 42:27–38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José manteve Simeão na prisão e enviou os outros para casa com sacos de grãos. José disse aos irmãos que eles devem trazer Benjamin para o Egito. Simeão ficará na prisão até que Benjamin venha. José ordenou que os servos colocassem o dinheiro de cada homem pelos grãos no topo do saco de grãos desse homem. Os irmãos, agora 9 no total, viajaram de volta para Canaã. O décimo irmão, Simeão, permaneceu no Egito como um prisioneiro. Esse é um relato narrativo da próxima parte da história de José.</w:t>
      </w:r>
    </w:p>
    <w:p>
      <w:pPr/>
      <w:r>
        <w:rPr>
          <w:lang w:val="pt_PT" w:bidi="pt_PT"/>
        </w:rPr>
      </w:r>
      <w:r>
        <w:rPr>
          <w:lang w:val="pt_PT" w:bidi="pt_PT"/>
        </w:rPr>
        <w:t>Os 9 irmãos voltaram para Canaã. Quando eles pararam pela noite, um dos irmãos abriu seu saco de grãos para alimentar seu burro. Esta é a primeira vez que os burros foram mencionados. Os irmãos levaram burros com eles para o Egito para carregar os grãos de volta para Canaã.</w:t>
      </w:r>
    </w:p>
    <w:p>
      <w:pPr/>
      <w:r>
        <w:rPr>
          <w:lang w:val="pt_PT" w:bidi="pt_PT"/>
        </w:rPr>
      </w:r>
      <w:r>
        <w:rPr>
          <w:lang w:val="pt_PT" w:bidi="pt_PT"/>
        </w:rPr>
        <w:t>O irmão encontrou seu dinheiro no topo do saco. Esse é o dinheiro que ele pagou pelos grãos. Quando os 9 irmãos viram esse dinheiro, seus corações afundaram. Essa é uma imagem de palavra para descrever ficar aterrorizado ou com muito medo. O medo é tão grande que se sente como se o coração tivesse caído no estômago ou o coração tivesse parado.</w:t>
      </w:r>
    </w:p>
    <w:p>
      <w:pPr/>
      <w:r>
        <w:rPr>
          <w:lang w:val="pt_PT" w:bidi="pt_PT"/>
        </w:rPr>
      </w:r>
      <w:r>
        <w:rPr>
          <w:lang w:val="pt_PT" w:bidi="pt_PT"/>
        </w:rPr>
        <w:t>Pare e discuta: contem uma história sobre alguém que descobriu ou viu algo que fez ele sentir terror ou ficar muito assustado. Que palavra essa pessoa está usando para descrever os sentimentos?</w:t>
      </w:r>
    </w:p>
    <w:p>
      <w:pPr/>
      <w:r>
        <w:rPr>
          <w:lang w:val="pt_PT" w:bidi="pt_PT"/>
        </w:rPr>
      </w:r>
      <w:r>
        <w:rPr>
          <w:lang w:val="pt_PT" w:bidi="pt_PT"/>
        </w:rPr>
        <w:t>Mostre uma foto de um burro.</w:t>
      </w:r>
    </w:p>
    <w:p>
      <w:pPr/>
      <w:r>
        <w:rPr>
          <w:lang w:val="pt_PT" w:bidi="pt_PT"/>
        </w:rPr>
      </w:r>
      <w:r>
        <w:rPr>
          <w:lang w:val="pt_PT" w:bidi="pt_PT"/>
        </w:rPr>
        <w:t>Os irmãos se voltaram um para o outro e fizeram uma pergunta que não requer uma resposta. Eles disseram: “O que Deus fez conosco?”. O texto soa como se cada um estivesse fazendo a seu irmão essa pergunta. Eles sabem que estão em uma situação perigosa. Eles pensam que estão sendo punidos pelo que fizeram com José. Para alguns idiomas, essa poderia ser uma declaração positiva: “Deus fez isso conosco”.</w:t>
      </w:r>
    </w:p>
    <w:p>
      <w:pPr/>
      <w:r>
        <w:rPr>
          <w:lang w:val="pt_PT" w:bidi="pt_PT"/>
        </w:rPr>
      </w:r>
      <w:r>
        <w:rPr>
          <w:lang w:val="pt_PT" w:bidi="pt_PT"/>
        </w:rPr>
        <w:t>Eles continuaram no dia seguinte em sua viagem para retornar a Canaã. Não sabemos quantos dias a viagem levou.</w:t>
      </w:r>
    </w:p>
    <w:p>
      <w:pPr/>
      <w:r>
        <w:rPr>
          <w:lang w:val="pt_PT" w:bidi="pt_PT"/>
        </w:rPr>
      </w:r>
      <w:r>
        <w:rPr>
          <w:lang w:val="pt_PT" w:bidi="pt_PT"/>
        </w:rPr>
        <w:t>Pare e mostre o mapa do Egito e Canaã. A rota provável deve ser marcada no mapa.</w:t>
      </w:r>
    </w:p>
    <w:p>
      <w:pPr/>
      <w:r>
        <w:rPr>
          <w:lang w:val="pt_PT" w:bidi="pt_PT"/>
        </w:rPr>
      </w:r>
      <w:r>
        <w:rPr>
          <w:lang w:val="pt_PT" w:bidi="pt_PT"/>
        </w:rPr>
        <w:t>Quando eles chegaram em casa, eles disseram a Jacó tudo o que havia acontecido com eles no Egito. Quando contam a Jacó a história, eles repetem a frase que eles usaram no Egito. Um irmão não está mais conosco. Essa é uma maneira de dizer que José está morto. Todos eles acreditam que José está morto.</w:t>
      </w:r>
    </w:p>
    <w:p>
      <w:pPr/>
      <w:r>
        <w:rPr>
          <w:lang w:val="pt_PT" w:bidi="pt_PT"/>
        </w:rPr>
      </w:r>
      <w:r>
        <w:rPr>
          <w:lang w:val="pt_PT" w:bidi="pt_PT"/>
        </w:rPr>
        <w:t>Depois de contar a Jacó a história de tudo o que aconteceu no Egito, eles abrem seus sacos de grãos e encontram o dinheiro de cada homem em seu saco. Os 9 irmãos juntamente com Jacó estão todos aterrorizados. Esse é um grande medo. A palavra aterrorizado é uma das palavras mais fortes para descrever medo.</w:t>
      </w:r>
    </w:p>
    <w:p>
      <w:pPr/>
      <w:r>
        <w:rPr>
          <w:lang w:val="pt_PT" w:bidi="pt_PT"/>
        </w:rPr>
      </w:r>
      <w:r>
        <w:rPr>
          <w:lang w:val="pt_PT" w:bidi="pt_PT"/>
        </w:rPr>
        <w:t>Pare e discuta: conte uma história sobre alguém que está aterrorizado. A história deve ter vários tipos diferentes de medo. Observe as diferenças de palavras ou as maneiras de descrever os diferentes níveis de medo. Que palavra o contador usou para descrever o pior medo?</w:t>
      </w:r>
    </w:p>
    <w:p>
      <w:pPr/>
      <w:r>
        <w:rPr>
          <w:lang w:val="pt_PT" w:bidi="pt_PT"/>
        </w:rPr>
      </w:r>
      <w:r>
        <w:rPr>
          <w:lang w:val="pt_PT" w:bidi="pt_PT"/>
        </w:rPr>
        <w:t>Jacó vê o dinheiro nos sacos. Jacó ouviu a história do que aconteceu no Egito. Jacó assume que Simeão agora está morto ou morrerá na prisão. Jacó acusa os outros 9 de roubar todos os seus filhos. Jacó diz, José não existe mais. Simeão não existe mais. Isso significa que Jacó pensa que José e Simeão agora estão mortos. Dizer que alguém não existe mais é uma maneira educada de dizer que alguém está morto.</w:t>
      </w:r>
    </w:p>
    <w:p>
      <w:pPr/>
      <w:r>
        <w:rPr>
          <w:lang w:val="pt_PT" w:bidi="pt_PT"/>
        </w:rPr>
      </w:r>
      <w:r>
        <w:rPr>
          <w:lang w:val="pt_PT" w:bidi="pt_PT"/>
        </w:rPr>
        <w:t>Pare e discuta: contem uma história sobre alguém que morreu ou alguém com vários membros da família que morreram. Que palavras ou frases a pessoa usa para descrever aqueles que morreram?</w:t>
      </w:r>
    </w:p>
    <w:p>
      <w:pPr/>
      <w:r>
        <w:rPr>
          <w:lang w:val="pt_PT" w:bidi="pt_PT"/>
        </w:rPr>
      </w:r>
      <w:r>
        <w:rPr>
          <w:lang w:val="pt_PT" w:bidi="pt_PT"/>
        </w:rPr>
        <w:t>Rubem se oferece para ser responsável por Benjamim. Rubem se oferece para deixar Jacó matar os dois filhos de Rubem se Rubem não conseguir trazer Benjamin com segurança para casa. Essa oferta é para ilustrar o quão seriamente Rubem toma seu voto para trazer Benjamin com segurança para casa. Rubem está disposto a arriscar a vida de seus próprios dois filhos para garantir que Benjamin retorne a Jacó.</w:t>
      </w:r>
    </w:p>
    <w:p>
      <w:pPr/>
      <w:r>
        <w:rPr>
          <w:lang w:val="pt_PT" w:bidi="pt_PT"/>
        </w:rPr>
      </w:r>
      <w:r>
        <w:rPr>
          <w:lang w:val="pt_PT" w:bidi="pt_PT"/>
        </w:rPr>
        <w:t>Jacó se recusa a aceitar a oferta de Rubem. Jacó diz que Benjamin não irá para o Egito. Jacó diz que José está morto e Benjamin é tudo o que sobrou. José e Benjamin são os filhos de Raquel, a esposa que Jacó amava. Jacó acredita que José está morto. Portanto, Benjamin é o único filho de Raquel restante.</w:t>
      </w:r>
    </w:p>
    <w:p>
      <w:pPr/>
      <w:r>
        <w:rPr>
          <w:lang w:val="pt_PT" w:bidi="pt_PT"/>
        </w:rPr>
      </w:r>
      <w:r>
        <w:rPr>
          <w:lang w:val="pt_PT" w:bidi="pt_PT"/>
        </w:rPr>
        <w:t>Jacó diz: “Você traria meus cabelos cinzentos com dor ao Sheol”. Jacó se refere a seus cabelos cinzentos como uma maneira de dizer que Jacó é um homem velho. Jacó está dizendo que Jacó morrerá de dor se Benjamin também morrer. Sheol é o lugar onde os mortos vão. Sheol é outra palavra para túmulo. Jacó está dizendo: “Morrerei de dor e serei enterrado em meu túmulo”.</w:t>
      </w:r>
    </w:p>
    <w:p>
      <w:pPr/>
      <w:r>
        <w:rPr>
          <w:lang w:val="pt_PT" w:bidi="pt_PT"/>
        </w:rPr>
      </w:r>
      <w:r>
        <w:rPr>
          <w:lang w:val="pt_PT" w:bidi="pt_PT"/>
        </w:rPr>
        <w:t>Pare e discuta: contem uma história de um homem velho que está se aproximando da morte. Como o homem velho fala sobre sua morte e o que ele espera que aconteça? Ouça cuidadosamente as palavras que o homem usa para descrever o que ele pensa que acontecerá.</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os irmãos deixam o Egito e se dirigem para Canaã. Eles param na primeira noite e descobrem o dinheiro pelos grãos no saco de um homem. Eles estão aterrorizados.</w:t>
      </w:r>
    </w:p>
    <w:p>
      <w:pPr/>
      <w:r>
        <w:rPr>
          <w:lang w:val="pt_PT" w:bidi="pt_PT"/>
        </w:rPr>
      </w:r>
      <w:r>
        <w:rPr>
          <w:b/>
          <w:lang w:val="pt_PT" w:bidi="pt_PT"/>
        </w:rPr>
        <w:t>Segunda cena:</w:t>
      </w:r>
      <w:r>
        <w:rPr>
          <w:lang w:val="pt_PT" w:bidi="pt_PT"/>
        </w:rPr>
        <w:t xml:space="preserve"> os 9 irmãos chegam a Canaã e dizem a Jacó tudo o que aconteceu com eles.</w:t>
      </w:r>
    </w:p>
    <w:p>
      <w:pPr/>
      <w:r>
        <w:rPr>
          <w:lang w:val="pt_PT" w:bidi="pt_PT"/>
        </w:rPr>
      </w:r>
      <w:r>
        <w:rPr>
          <w:b/>
          <w:lang w:val="pt_PT" w:bidi="pt_PT"/>
        </w:rPr>
        <w:t>Terceira cena:</w:t>
      </w:r>
      <w:r>
        <w:rPr>
          <w:lang w:val="pt_PT" w:bidi="pt_PT"/>
        </w:rPr>
        <w:t xml:space="preserve"> eles esvaziam seus sacos e descobrem que cada um dos 9 tem seu dinheiro em um saco. Jacó e seus 9 filhos estão aterrorizados. Jacó se recusa a permitir que Benjamin vá para o Egito.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 é mencionado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Benjamin é mencionado</w:t>
      </w:r>
    </w:p>
    <w:p>
      <w:pPr>
        <w:pStyle w:val="ListBullet"/>
        <w:spacing w:line="240" w:lineRule="auto"/>
        <w:ind w:left="720"/>
      </w:pPr>
      <w:r>
        <w:rPr>
          <w:lang w:val="pt_PT" w:bidi="pt_PT"/>
        </w:rPr>
      </w:r>
      <w:r>
        <w:rPr>
          <w:lang w:val="pt_PT" w:bidi="pt_PT"/>
        </w:rPr>
        <w:t>José é mencionado como o governador do Egito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os irmãos começaram a voltar para Canaã. Os irmãos param pela noite. Um irmão abre seu saco de grãos e encontra o dinheiro. Os irmãos estavam com muito medo. A passagem usa a palavra “seus corações afundaram”. Isso soa como o coração cai de seu lugar no peito para o abdômen ou mais baixo. É uma expressão para 'ficar aterrorizado'. Não sabemos quantos dias a jornada de volta para Canaã levou.</w:t>
      </w:r>
    </w:p>
    <w:p>
      <w:pPr/>
      <w:r>
        <w:rPr>
          <w:lang w:val="pt_PT" w:bidi="pt_PT"/>
        </w:rPr>
      </w:r>
      <w:r>
        <w:rPr>
          <w:lang w:val="pt_PT" w:bidi="pt_PT"/>
        </w:rPr>
        <w:t>Na cena 2, os irmãos chegam a Canaã e dizem a Jacó tudo o que aconteceu. Enquanto eles falam, eles repetem a maneira como disseram que José está morto. Eles disseram, um irmão não está mais conosco. Eles dizem a Jacó que o governador falou duramente com eles. Eles dizem a Jacó que disseram ao governador que todos tinham o mesmo pai. Essa é uma maneira de dizer que eles não são espiões. Nenhum homem enviaria todos os 12 filhos como espiões e arriscaria todos os seus filhos serem mortos ou colocados na prisão.</w:t>
      </w:r>
    </w:p>
    <w:p>
      <w:pPr/>
      <w:r>
        <w:rPr>
          <w:lang w:val="pt_PT" w:bidi="pt_PT"/>
        </w:rPr>
      </w:r>
      <w:r>
        <w:rPr>
          <w:lang w:val="pt_PT" w:bidi="pt_PT"/>
        </w:rPr>
        <w:t>Eles explicam a Jacó que Simeão tinha que permanecer no Egito e na prisão até que eles retornassem ao Egito com Benjamim. Eles disseram a Jacó que para tirar Simeão da prisão, eles precisariam levar Benjamin para o Egito.</w:t>
      </w:r>
    </w:p>
    <w:p>
      <w:pPr/>
      <w:r>
        <w:rPr>
          <w:lang w:val="pt_PT" w:bidi="pt_PT"/>
        </w:rPr>
      </w:r>
      <w:r>
        <w:rPr>
          <w:lang w:val="pt_PT" w:bidi="pt_PT"/>
        </w:rPr>
        <w:t>Na cena 3, depois de dizer a Jacó tudo o que aconteceu, eles descarregaram os grãos e descobriram que o dinheiro de cada homem havia sido colocado nos sacos de grãos. Jacó e os 9 irmãos ficaram aterrorizados quando eles viram o dinheiro.</w:t>
      </w:r>
    </w:p>
    <w:p>
      <w:pPr/>
      <w:r>
        <w:rPr>
          <w:lang w:val="pt_PT" w:bidi="pt_PT"/>
        </w:rPr>
      </w:r>
      <w:r>
        <w:rPr>
          <w:lang w:val="pt_PT" w:bidi="pt_PT"/>
        </w:rPr>
        <w:t>Jacó disse aos outros que eles queriam roubar de Jacó todos os seus filhos. Jacó acredita que José está morto. Jacó acredita que Simeão morrerá na prisão. Jacó tem medo de que se Benjamin for para o Egito, algo ruim acontecerá com Benjamim.</w:t>
      </w:r>
    </w:p>
    <w:p>
      <w:pPr/>
      <w:r>
        <w:rPr>
          <w:lang w:val="pt_PT" w:bidi="pt_PT"/>
        </w:rPr>
      </w:r>
      <w:r>
        <w:rPr>
          <w:lang w:val="pt_PT" w:bidi="pt_PT"/>
        </w:rPr>
        <w:t>Rubem, o filho mais velho, se oferece para tomar responsabilidade por Benjamim. Rubem promete cuidar de Benjamin e trazer Benjamin de volta para Jacó. Rubem oferece seus próprios dois filhos a Jacó se Rubem falhar com essa promessa.</w:t>
      </w:r>
    </w:p>
    <w:p>
      <w:pPr/>
      <w:r>
        <w:rPr>
          <w:lang w:val="pt_PT" w:bidi="pt_PT"/>
        </w:rPr>
      </w:r>
      <w:r>
        <w:rPr>
          <w:lang w:val="pt_PT" w:bidi="pt_PT"/>
        </w:rPr>
        <w:t>Jacó usa imagens de palavras para descrever seus sentimentos sobre permitir que Benjamin vá para o Egito. Jacó diz que ele é um homem velho. Jacó diz que os 9 filhos farão Jacó morrer de dor.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 é mencionado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Benjamin é mencionado</w:t>
      </w:r>
    </w:p>
    <w:p>
      <w:pPr>
        <w:pStyle w:val="ListBullet"/>
        <w:spacing w:line="240" w:lineRule="auto"/>
        <w:ind w:left="720"/>
      </w:pPr>
      <w:r>
        <w:rPr>
          <w:lang w:val="pt_PT" w:bidi="pt_PT"/>
        </w:rPr>
      </w:r>
      <w:r>
        <w:rPr>
          <w:lang w:val="pt_PT" w:bidi="pt_PT"/>
        </w:rPr>
        <w:t>José é mencionado como o governador do Egito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um, os 9 irmãos estão em seu caminho de volta para Canaã. Eles deixaram Simeão na prisão no Egito. Na primeira noite da jornada, quando eles param pela noite, um irmão abre seu saco de grãos para obter comida para seu burro. Ele descobre que seu saco de dinheiro que ele pagou pelos grãos está no saco de grãos. Ele diz aos outros. Todos eles sentem seus corações afundarem. Eles perguntam uns aos outros: “O que Deus fez conosco?”.</w:t>
      </w:r>
    </w:p>
    <w:p>
      <w:pPr/>
      <w:r>
        <w:rPr>
          <w:lang w:val="pt_PT" w:bidi="pt_PT"/>
        </w:rPr>
      </w:r>
      <w:r>
        <w:rPr>
          <w:lang w:val="pt_PT" w:bidi="pt_PT"/>
        </w:rPr>
        <w:t>Pare a ação e pergunte ao irmão que encontrou o dinheiro: “Como você está se sentindo agora?”. Você pode ouvir: “Estou surpreso. Paguei esse dinheiro pelos grãos. Como ficou em meu saco? Eles me acusarão de roubar esse dinheiro. Serei preso e colocado na prisão e morrerei lá. Não sei como esse dinheiro chegou aqui. O que vai acontecer?”. Pergunte aos outros: “Como vocês estão se sentindo agora?”. Você pode ouvir: “Estou aterrorizado. Não entendo o que Deus está fazendo aqui. Sei que fizemos errado com José, mas se passaram mais de 20 anos. Por que tudo isso está acontecendo agora? Não sei o que fazer sobre isso”. Reinicie a encenação.</w:t>
      </w:r>
    </w:p>
    <w:p>
      <w:pPr/>
      <w:r>
        <w:rPr>
          <w:lang w:val="pt_PT" w:bidi="pt_PT"/>
        </w:rPr>
      </w:r>
      <w:r>
        <w:rPr>
          <w:lang w:val="pt_PT" w:bidi="pt_PT"/>
        </w:rPr>
        <w:t>Na cena dois, os 9 irmãos chegam a Canaã e começam a explicar a Jacó o que aconteceu no Egito. Jacó descobre que Simeão foi deixado no Egito na prisão. Jacó descobre que Benjamin deve ir para o Egito para que Simeão seja liberado da prisão.</w:t>
      </w:r>
    </w:p>
    <w:p>
      <w:pPr/>
      <w:r>
        <w:rPr>
          <w:lang w:val="pt_PT" w:bidi="pt_PT"/>
        </w:rPr>
      </w:r>
      <w:r>
        <w:rPr>
          <w:lang w:val="pt_PT" w:bidi="pt_PT"/>
        </w:rPr>
        <w:t>Parem a ação e perguntem a Jacó: “Como você está se sentindo agora?” Você pode ouvir: “Isso é terrível. Não sei o que fazer. Se eu deixar, posso perder ambos os filhos. Se eu mantiver Benjamin aqui, Simeão morrerá. Não posso deixar Benjamin ir. Benjamin é tudo o que sobrou de Raquel. Devo manter Benjamin comigo. Como posso deixar Simeão morrer? Essa é uma situação terrível”. Reinicie a encenação.</w:t>
      </w:r>
    </w:p>
    <w:p>
      <w:pPr/>
      <w:r>
        <w:rPr>
          <w:lang w:val="pt_PT" w:bidi="pt_PT"/>
        </w:rPr>
      </w:r>
      <w:r>
        <w:rPr>
          <w:lang w:val="pt_PT" w:bidi="pt_PT"/>
        </w:rPr>
        <w:t>Na cena três, os 9 irmãos descarregam seus sacos de grãos. Enquanto eles esvaziam os sacos, eles descobrem que o dinheiro de cada homem está no topo de seu saco. Jacó e os 9 irmãos estão todos aterrorizados.</w:t>
      </w:r>
    </w:p>
    <w:p>
      <w:pPr/>
      <w:r>
        <w:rPr>
          <w:lang w:val="pt_PT" w:bidi="pt_PT"/>
        </w:rPr>
      </w:r>
      <w:r>
        <w:rPr>
          <w:lang w:val="pt_PT" w:bidi="pt_PT"/>
        </w:rPr>
        <w:t>Pergunte a Jacó: “Por que você tem tanto medo agora?”. Você pode ouvir: “Isso não é normal. Eles acusarão meus filhos de roubar. Eles não roubaram. Eles pagaram pelos grãos. Não sei o que faremos. Como seremos capazes de voltar e buscar Simeão? Isso significa que Simeão morrerá na prisão no Egito. Não entendo por que isso está acontecendo”. Reinicie a encenação.</w:t>
      </w:r>
    </w:p>
    <w:p>
      <w:pPr/>
      <w:r>
        <w:rPr>
          <w:lang w:val="pt_PT" w:bidi="pt_PT"/>
        </w:rPr>
      </w:r>
      <w:r>
        <w:rPr>
          <w:lang w:val="pt_PT" w:bidi="pt_PT"/>
        </w:rPr>
        <w:t>Jacó acusa os filhos de roubar seus filhos. José está morto. Simeão está morto. Agora eles querem tomar Benjamim. Jacó está falando grosseiramente. Eles não sabem o que aconteceu com Simeão.</w:t>
      </w:r>
    </w:p>
    <w:p>
      <w:pPr/>
      <w:r>
        <w:rPr>
          <w:lang w:val="pt_PT" w:bidi="pt_PT"/>
        </w:rPr>
      </w:r>
      <w:r>
        <w:rPr>
          <w:lang w:val="pt_PT" w:bidi="pt_PT"/>
        </w:rPr>
        <w:t>Rubem é o filho mais velho. Rubem promete cuidar de Benjamim. Rubem oferece seus dois filhos a Jacó se Benjamin não retornar. Jacó se recusa a deixar Benjamin ir para o Egito.</w:t>
      </w:r>
    </w:p>
    <w:p>
      <w:pPr/>
      <w:r>
        <w:rPr>
          <w:lang w:val="pt_PT" w:bidi="pt_PT"/>
        </w:rPr>
      </w:r>
      <w:r>
        <w:rPr>
          <w:lang w:val="pt_PT" w:bidi="pt_PT"/>
        </w:rPr>
        <w:t>Pergunte aos irmãos: “Como vocês se sentem quando ouvem seu pai dizer que Benjamin não irá para o Egito?”. Você pode ouvir: “É normal. Ele sempre amou os filhos de Raquel mais do que nós. Ele manterá Benjamin e deixará Simeão morrer. Essa é uma escolha terrível. Somos parcialmente culpados. Somos aqueles que fizeram ele perder José. Isso é nossa culpa também. Seremos os responsáveis se Simeão morrer”. Ou: “Acho que devemos esperar um pouco que ele supere sua raiva e nos aproximarmos dele novamente. Talvez ele se acalme e perceba que não podemos deixar Simeão morrer na prisão. Talvez ele confie em Rubem”. Ou: “Gostaria que pudéssemos dizer a ele tudo o que fizemos com José. Pode ajudar ele saber. Não sei. Pode fazer ele morrer de dor se ele souber o quão ruins realmente somos. Acho que não podemos dizer a ele. Apenas temos que assistir ele sofrer”. Reinicie a encenação.</w:t>
      </w:r>
    </w:p>
    <w:p>
      <w:pPr/>
      <w:r>
        <w:rPr>
          <w:lang w:val="pt_PT" w:bidi="pt_PT"/>
        </w:rPr>
      </w:r>
      <w:r>
        <w:rPr>
          <w:lang w:val="pt_PT" w:bidi="pt_PT"/>
        </w:rPr>
        <w:t>Jacó termina seu discurso dizendo que qualquer coisa que aconteça com Benjamin fará com que Jacó, um homem velho com cabelos cinzentos, morra de dor.</w:t>
      </w:r>
    </w:p>
    <w:p>
      <w:pPr/>
      <w:r>
        <w:rPr>
          <w:lang w:val="pt_PT" w:bidi="pt_PT"/>
        </w:rPr>
      </w:r>
      <w:r>
        <w:rPr>
          <w:lang w:val="pt_PT" w:bidi="pt_PT"/>
        </w:rPr>
        <w:t>Pergunte aos irmãos: “Como vocês se sentem quando ouvem seu pai falar assim?”. Você pode ouvir: “Sinto-me tão culpado. Sei que sou parcialmente responsável por isso por causa do que fiz com José. Pensei que nosso pai morreria de dor por José. Se algo acontecer com Benjamim, ele provavelmente morrerá de dor e será em parte minha culpa”.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Quando os irmãos encontraram dinheiro em um dos sacos de grãos, seus corações afundaram. Essa é uma expressão para descrever medo extremo. Se você tem essa expressão em seu idioma, você pode usar uma aqui.</w:t>
      </w:r>
    </w:p>
    <w:p>
      <w:pPr/>
      <w:r>
        <w:rPr>
          <w:lang w:val="pt_PT" w:bidi="pt_PT"/>
        </w:rPr>
      </w:r>
      <w:r>
        <w:rPr>
          <w:lang w:val="pt_PT" w:bidi="pt_PT"/>
        </w:rPr>
        <w:t xml:space="preserve">Os irmãos perguntaram: “O que Deus </w:t>
      </w:r>
      <w:r>
        <w:rPr>
          <w:b/>
          <w:lang w:val="pt_PT" w:bidi="pt_PT"/>
        </w:rPr>
        <w:t>fez</w:t>
      </w:r>
      <w:r>
        <w:rPr>
          <w:lang w:val="pt_PT" w:bidi="pt_PT"/>
        </w:rPr>
        <w:t xml:space="preserve"> conosco?”. Essa palavra para Deus é a palavra comum para Deus que você tem usado. </w:t>
      </w:r>
      <w:r>
        <w:rPr>
          <w:lang w:val="pt_PT" w:bidi="pt_PT"/>
        </w:rPr>
        <w:t>Deus</w:t>
      </w:r>
      <w:r>
        <w:rPr>
          <w:lang w:val="pt_PT" w:bidi="pt_PT"/>
        </w:rPr>
        <w:t xml:space="preserve"> é tratado no Glossário Mestre. Essa é uma pergunta que não requer uma resposta. A pergunta pode ser mudada para uma declaração positiva.</w:t>
      </w:r>
    </w:p>
    <w:p>
      <w:pPr/>
      <w:r>
        <w:rPr>
          <w:lang w:val="pt_PT" w:bidi="pt_PT"/>
        </w:rPr>
      </w:r>
      <w:r>
        <w:rPr>
          <w:lang w:val="pt_PT" w:bidi="pt_PT"/>
        </w:rPr>
        <w:t>Essa passagem usa a frase, José foi embora ou José não existe mais várias vezes. Essa é uma maneira de dizer que José está morto. Jacó usa a mesma frase para falar sobre Simeão. Use uma maneira culturalmente apropriada para dizer que José está morto.</w:t>
      </w:r>
    </w:p>
    <w:p>
      <w:pPr/>
      <w:r>
        <w:rPr>
          <w:lang w:val="pt_PT" w:bidi="pt_PT"/>
        </w:rPr>
      </w:r>
      <w:r>
        <w:rPr>
          <w:lang w:val="pt_PT" w:bidi="pt_PT"/>
        </w:rPr>
        <w:t xml:space="preserve">Jacó diz que perder Benjamin faria Jacó, um homem velho, morrer de dor e ir para o </w:t>
      </w:r>
      <w:r>
        <w:rPr>
          <w:b/>
          <w:lang w:val="pt_PT" w:bidi="pt_PT"/>
        </w:rPr>
        <w:t>Sheol</w:t>
      </w:r>
      <w:r>
        <w:rPr>
          <w:lang w:val="pt_PT" w:bidi="pt_PT"/>
        </w:rPr>
        <w:t xml:space="preserve"> ou ir para seu túmulo. Sheol é o nome do lugar onde os mortos vão. </w:t>
      </w:r>
      <w:r>
        <w:rPr>
          <w:lang w:val="pt_PT" w:bidi="pt_PT"/>
        </w:rPr>
        <w:t>Sheol</w:t>
      </w:r>
      <w:r>
        <w:rPr>
          <w:lang w:val="pt_PT" w:bidi="pt_PT"/>
        </w:rPr>
        <w:t xml:space="preserve"> é tratado no Glossário Mestre. Use a mesma palavra para "Sheol" que você usou em passagens anteriores.</w:t>
      </w:r>
    </w:p>
    <w:p>
      <w:pPr/>
      <w:r>
        <w:rPr>
          <w:lang w:val="pt_PT" w:bidi="pt_PT"/>
        </w:rPr>
      </w:r>
      <w:r>
        <w:rPr>
          <w:lang w:val="pt_PT" w:bidi="pt_PT"/>
        </w:rPr>
        <w:t>Jacó fala sobre seus cabelos brancos ou seus cabelos cinzentos. Essa é uma maneira de dizer que Jacó é um homem velho.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42:27–38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19">
        <w:r>
          <w:rPr>
            <w:lang w:val="pt_PT" w:bidi="pt_PT"/>
          </w:rPr>
          <w:rPr>
            <w:color w:val="0000EE"/>
            <w:u w:val="single"/>
          </w:rPr>
          <w:t>Ouvir e Sentir</w:t>
        </w:r>
      </w:hyperlink>
      <w:r>
        <w:rPr>
          <w:lang w:val="pt_PT" w:bidi="pt_PT"/>
        </w:rPr>
        <w:t xml:space="preserve"> (385 KB)</w:t>
      </w:r>
      <w:r>
        <w:rPr>
          <w:lang w:val="pt_PT" w:bidi="pt_PT"/>
        </w:rPr>
      </w:r>
    </w:p>
    <w:p>
      <w:pPr>
        <w:pStyle w:val="ListBullet"/>
        <w:spacing w:line="240" w:lineRule="auto"/>
        <w:ind w:left="720"/>
      </w:pPr>
      <w:r>
        <w:rPr>
          <w:lang w:val="pt_PT" w:bidi="pt_PT"/>
        </w:rPr>
      </w:r>
      <w:hyperlink r:id="rId420">
        <w:r>
          <w:rPr>
            <w:lang w:val="pt_PT" w:bidi="pt_PT"/>
          </w:rPr>
          <w:rPr>
            <w:color w:val="0000EE"/>
            <w:u w:val="single"/>
          </w:rPr>
          <w:t>Preparando o Cenário</w:t>
        </w:r>
      </w:hyperlink>
      <w:r>
        <w:rPr>
          <w:lang w:val="pt_PT" w:bidi="pt_PT"/>
        </w:rPr>
        <w:t xml:space="preserve"> (3.8 MB)</w:t>
      </w:r>
      <w:r>
        <w:rPr>
          <w:lang w:val="pt_PT" w:bidi="pt_PT"/>
        </w:rPr>
      </w:r>
    </w:p>
    <w:p>
      <w:pPr>
        <w:pStyle w:val="ListBullet"/>
        <w:spacing w:line="240" w:lineRule="auto"/>
        <w:ind w:left="720"/>
      </w:pPr>
      <w:r>
        <w:rPr>
          <w:lang w:val="pt_PT" w:bidi="pt_PT"/>
        </w:rPr>
      </w:r>
      <w:hyperlink r:id="rId421">
        <w:r>
          <w:rPr>
            <w:lang w:val="pt_PT" w:bidi="pt_PT"/>
          </w:rPr>
          <w:rPr>
            <w:color w:val="0000EE"/>
            <w:u w:val="single"/>
          </w:rPr>
          <w:t>Identificando as Cenas</w:t>
        </w:r>
      </w:hyperlink>
      <w:r>
        <w:rPr>
          <w:lang w:val="pt_PT" w:bidi="pt_PT"/>
        </w:rPr>
        <w:t xml:space="preserve"> (2.4 MB)</w:t>
      </w:r>
      <w:r>
        <w:rPr>
          <w:lang w:val="pt_PT" w:bidi="pt_PT"/>
        </w:rPr>
      </w:r>
    </w:p>
    <w:p>
      <w:pPr>
        <w:pStyle w:val="ListBullet"/>
        <w:spacing w:line="240" w:lineRule="auto"/>
        <w:ind w:left="720"/>
      </w:pPr>
      <w:r>
        <w:rPr>
          <w:lang w:val="pt_PT" w:bidi="pt_PT"/>
        </w:rPr>
      </w:r>
      <w:hyperlink r:id="rId422">
        <w:r>
          <w:rPr>
            <w:lang w:val="pt_PT" w:bidi="pt_PT"/>
          </w:rPr>
          <w:rPr>
            <w:color w:val="0000EE"/>
            <w:u w:val="single"/>
          </w:rPr>
          <w:t>Incorporando o Texto</w:t>
        </w:r>
      </w:hyperlink>
      <w:r>
        <w:rPr>
          <w:lang w:val="pt_PT" w:bidi="pt_PT"/>
        </w:rPr>
        <w:t xml:space="preserve"> (3.9 MB)</w:t>
      </w:r>
      <w:r>
        <w:rPr>
          <w:lang w:val="pt_PT" w:bidi="pt_PT"/>
        </w:rPr>
      </w:r>
    </w:p>
    <w:p>
      <w:pPr>
        <w:pStyle w:val="ListBullet"/>
        <w:spacing w:line="240" w:lineRule="auto"/>
        <w:ind w:left="720"/>
      </w:pPr>
      <w:r>
        <w:rPr>
          <w:lang w:val="pt_PT" w:bidi="pt_PT"/>
        </w:rPr>
      </w:r>
      <w:hyperlink r:id="rId423">
        <w:r>
          <w:rPr>
            <w:lang w:val="pt_PT" w:bidi="pt_PT"/>
          </w:rPr>
          <w:rPr>
            <w:color w:val="0000EE"/>
            <w:u w:val="single"/>
          </w:rPr>
          <w:t>Preenchendo as Lacunas</w:t>
        </w:r>
      </w:hyperlink>
      <w:r>
        <w:rPr>
          <w:lang w:val="pt_PT" w:bidi="pt_PT"/>
        </w:rPr>
        <w:t xml:space="preserve"> (946 KB)</w:t>
      </w:r>
      <w:r>
        <w:rPr>
          <w:lang w:val="pt_PT" w:bidi="pt_PT"/>
        </w:rPr>
      </w:r>
    </w:p>
    <w:p>
      <w:pPr>
        <w:pStyle w:val="ListBullet"/>
        <w:spacing w:line="240" w:lineRule="auto"/>
        <w:ind w:left="720"/>
      </w:pPr>
      <w:r>
        <w:rPr>
          <w:lang w:val="pt_PT" w:bidi="pt_PT"/>
        </w:rPr>
      </w:r>
      <w:hyperlink r:id="rId424">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43:1–34</w:t>
      </w:r>
      <w:r>
        <w:rPr>
          <w:lang w:val="pt_PT" w:bidi="pt_PT"/>
        </w:rPr>
      </w:r>
    </w:p>
    <w:p>
      <w:pPr>
        <w:pStyle w:val="Heading3"/>
      </w:pPr>
      <w:r>
        <w:rPr>
          <w:lang w:val="pt_PT" w:bidi="pt_PT"/>
        </w:rPr>
        <w:t>Ouvir e Sentir</w:t>
      </w:r>
    </w:p>
    <w:p>
      <w:pPr/>
      <w:r>
        <w:rPr>
          <w:lang w:val="pt_PT" w:bidi="pt_PT"/>
        </w:rPr>
      </w:r>
      <w:r>
        <w:rPr>
          <w:lang w:val="pt_PT" w:bidi="pt_PT"/>
        </w:rPr>
        <w:t>Ouça Gênesis 43:1–34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fome continuou e era severa. Não sabemos quanto tempo passou desde a passagem anterior. Jacó e sua família comeram quase todos os grãos que os irmãos haviam trazido do Egito. A terra de Canaã não tinha comida. Esse é um relato narrativo da próxima parte da história de José.</w:t>
      </w:r>
    </w:p>
    <w:p>
      <w:pPr/>
      <w:r>
        <w:rPr>
          <w:lang w:val="pt_PT" w:bidi="pt_PT"/>
        </w:rPr>
      </w:r>
      <w:r>
        <w:rPr>
          <w:lang w:val="pt_PT" w:bidi="pt_PT"/>
        </w:rPr>
        <w:t>A maioria das traduções usa o outro nome de Jacó, Israel, nessa passagem. Deus deu a Jacó um novo nome, Israel, quando Jacó lutou com Deus a noite toda. Jacó e Israel são a mesma pessoa.</w:t>
      </w:r>
    </w:p>
    <w:p>
      <w:pPr/>
      <w:r>
        <w:rPr>
          <w:lang w:val="pt_PT" w:bidi="pt_PT"/>
        </w:rPr>
      </w:r>
      <w:r>
        <w:rPr>
          <w:lang w:val="pt_PT" w:bidi="pt_PT"/>
        </w:rPr>
        <w:t>Enquanto eles discutem voltar para o Egito, Judá, o quarto filho de Jacó por Lea, se torna o porta-voz dos irmãos. Na passagem anterior, Rubem, o filho mais velho, era o porta-voz. Não há explicação para essa mudança. Enquanto você ouve essa passagem, parece que Jacó está fazendo tudo o que pode para evitar enviar Benjamin ou atrasar o envio de Benjamin para o Egito com os outros filhos.</w:t>
      </w:r>
    </w:p>
    <w:p>
      <w:pPr/>
      <w:r>
        <w:rPr>
          <w:lang w:val="pt_PT" w:bidi="pt_PT"/>
        </w:rPr>
      </w:r>
      <w:r>
        <w:rPr>
          <w:lang w:val="pt_PT" w:bidi="pt_PT"/>
        </w:rPr>
        <w:t>Pare e discuta: contem uma história sobre um homem que não queria fazer algo. Descreva as maneiras como esse homem atrasou ou causou atraso em realizar a tarefa.</w:t>
      </w:r>
    </w:p>
    <w:p>
      <w:pPr/>
      <w:r>
        <w:rPr>
          <w:lang w:val="pt_PT" w:bidi="pt_PT"/>
        </w:rPr>
      </w:r>
      <w:r>
        <w:rPr>
          <w:lang w:val="pt_PT" w:bidi="pt_PT"/>
        </w:rPr>
        <w:t>Judá lembra a Jacó que Benjamin deve ir para o Egito com os outros porque o governador havia dito que ele não daria a eles mais grãos, a menos que Benjamin viesse para o Egito. O governador havia dito que não haveria grãos, a menos que Benjamin viesse para o Egito. Judá diz que sem mais grãos, todos, incluindo Benjamin, morrerão de fome. Passar fome significa morrer por falta de comida. Jacó deve decidir se arrisca Benjamin indo para o Egito ou permite que toda a família morra de fome em Canaã. Judá se oferece para ser responsável pela segurança de Benjamim. Judá diz a Jacó que eles estão desperdiçando tempo com todo esse atraso e discussão. Desperdiçar tempo é uma palavra que significa que o tempo está passando sem nada ser feito. Finalmente, Jacó concorda em permitir que Benjamin vá para o Egito.</w:t>
      </w:r>
    </w:p>
    <w:p>
      <w:pPr/>
      <w:r>
        <w:rPr>
          <w:lang w:val="pt_PT" w:bidi="pt_PT"/>
        </w:rPr>
      </w:r>
      <w:r>
        <w:rPr>
          <w:lang w:val="pt_PT" w:bidi="pt_PT"/>
        </w:rPr>
        <w:t>Jacó diz aos filhos que eles devem tomar presentes dos melhores produtos de Canaã. Esses eram os itens mais caros disponíveis para Jacó. O bálsamo, o mel e dois tipos de nozes estavam disponíveis em Canaã. As especiarias e mirra vinham de outros países e eram muito caros. A goma, o bálsamo e a resina aromática emitiam bons cheiros. Os egípcios amavam esses cheiros. Os egípcios usavam esses produtos para fazer perfumes e medicamentos. Todos os três desses produtos vêm de árvores. A mirra também vem de árvores. Jacó pretende que esses presentes comprem o favor do governador.</w:t>
      </w:r>
    </w:p>
    <w:p>
      <w:pPr/>
      <w:r>
        <w:rPr>
          <w:lang w:val="pt_PT" w:bidi="pt_PT"/>
        </w:rPr>
      </w:r>
      <w:r>
        <w:rPr>
          <w:lang w:val="pt_PT" w:bidi="pt_PT"/>
        </w:rPr>
        <w:t>Pare e discuta: que produtos de seu país você tomaria como presentes para impressionar um líder importante?</w:t>
      </w:r>
    </w:p>
    <w:p>
      <w:pPr/>
      <w:r>
        <w:rPr>
          <w:lang w:val="pt_PT" w:bidi="pt_PT"/>
        </w:rPr>
      </w:r>
      <w:r>
        <w:rPr>
          <w:lang w:val="pt_PT" w:bidi="pt_PT"/>
        </w:rPr>
        <w:t>Pare e mostre uma imagem de uma árvore com resina vindo dela. Mostre uma imagem de mel. Mostre uma imagem de mirra. Mostre uma imagem de nozes de pistache. Mostre uma imagem de amêndoas.</w:t>
      </w:r>
    </w:p>
    <w:p>
      <w:pPr/>
      <w:r>
        <w:rPr>
          <w:lang w:val="pt_PT" w:bidi="pt_PT"/>
        </w:rPr>
      </w:r>
      <w:r>
        <w:rPr>
          <w:lang w:val="pt_PT" w:bidi="pt_PT"/>
        </w:rPr>
        <w:t>Jacó diz aos filhos para levar o dobro do dinheiro pelos grãos quando eles vão para o Egito. Essa quantidade dupla de dinheiro inclui duas partes. Primeiro é o dinheiro que foi devolvido a eles quando eles foram pela primeira vez comprar grãos. Em segundo lugar, eles também devem levar dinheiro para comprar mais grãos. Finalmente, Jacó diz que Benjamin pode ir com os outros para o Egito.</w:t>
      </w:r>
    </w:p>
    <w:p>
      <w:pPr/>
      <w:r>
        <w:rPr>
          <w:lang w:val="pt_PT" w:bidi="pt_PT"/>
        </w:rPr>
      </w:r>
      <w:r>
        <w:rPr>
          <w:lang w:val="pt_PT" w:bidi="pt_PT"/>
        </w:rPr>
        <w:t>Depois de todas essas instruções, Jacó pronuncia uma bênção sobre seus filhos. Jacó diz: “que o Deus Todo-Poderoso dê a vocês misericórdia enquanto vão”. Deus Todo-Poderoso ou Deus cheio de poder é a tradução de El-Shaddai. Shaddai significa poder. Esse é outro nome para Deus. Jacó pede a El-Shaddai para dar a eles misericórdia ou mostrar compaixão pelos filhos para que Simeão seja liberado da prisão e Benjamin retorne a Jacó.</w:t>
      </w:r>
    </w:p>
    <w:p>
      <w:pPr/>
      <w:r>
        <w:rPr>
          <w:lang w:val="pt_PT" w:bidi="pt_PT"/>
        </w:rPr>
      </w:r>
      <w:r>
        <w:rPr>
          <w:lang w:val="pt_PT" w:bidi="pt_PT"/>
        </w:rPr>
        <w:t>Mostre o mapa de Canaã e o Egito com a rota de Canaã para o Egito marcada.</w:t>
      </w:r>
    </w:p>
    <w:p>
      <w:pPr/>
      <w:r>
        <w:rPr>
          <w:lang w:val="pt_PT" w:bidi="pt_PT"/>
        </w:rPr>
      </w:r>
      <w:r>
        <w:rPr>
          <w:lang w:val="pt_PT" w:bidi="pt_PT"/>
        </w:rPr>
        <w:t>Os irmãos tomam Benjamin e vão para o Egito. Quando eles chegam, eles se apresentam ao governador, José. José diz que eles comerão com José ao meio-dia. O gerente da casa de José leva os irmãos para o palácio de José. Eles estão aterrorizados com isso. Eles pensam que eles vão ser vendidos como escravos por causa do dinheiro pelos grãos que foram devolvidos a eles. Eles acreditam que alguém vai acusá-los de roubo.</w:t>
      </w:r>
    </w:p>
    <w:p>
      <w:pPr/>
      <w:r>
        <w:rPr>
          <w:lang w:val="pt_PT" w:bidi="pt_PT"/>
        </w:rPr>
      </w:r>
      <w:r>
        <w:rPr>
          <w:lang w:val="pt_PT" w:bidi="pt_PT"/>
        </w:rPr>
        <w:t>Os irmãos se aproximaram do mordomo da casa. O mordomo era chefe dos servos da casa e tinha uma posição de confiança. José confiava nesse homem. Os irmãos falaram com o mordomo e usaram um termo de respeito. Eles disseram: “Meu senhor”, que é um termo de respeito usado para falar com alguém de um status alto. Outra maneira de falar com essa pessoa seria dizer mestre. Os irmãos explicam ao mordomo sobre o dinheiro estar em seus sacos.</w:t>
      </w:r>
    </w:p>
    <w:p>
      <w:pPr/>
      <w:r>
        <w:rPr>
          <w:lang w:val="pt_PT" w:bidi="pt_PT"/>
        </w:rPr>
      </w:r>
      <w:r>
        <w:rPr>
          <w:lang w:val="pt_PT" w:bidi="pt_PT"/>
        </w:rPr>
        <w:t>O mordomo diz a eles: “Seu Deus, o Deus de seu pai deve ter feito isso”. O mordomo está falando sobre Deus, o mesmo Deus que Jacó e sua família adoravam. O mordomo tira seu irmão Simeão da prisão.</w:t>
      </w:r>
    </w:p>
    <w:p>
      <w:pPr/>
      <w:r>
        <w:rPr>
          <w:lang w:val="pt_PT" w:bidi="pt_PT"/>
        </w:rPr>
      </w:r>
      <w:r>
        <w:rPr>
          <w:lang w:val="pt_PT" w:bidi="pt_PT"/>
        </w:rPr>
        <w:t>O mordomo os recebeu na casa com sinais de boa hospitalidade. O mordomo deu a eles água para lavar seus pés e comida para seus burros.</w:t>
      </w:r>
    </w:p>
    <w:p>
      <w:pPr/>
      <w:r>
        <w:rPr>
          <w:lang w:val="pt_PT" w:bidi="pt_PT"/>
        </w:rPr>
      </w:r>
      <w:r>
        <w:rPr>
          <w:lang w:val="pt_PT" w:bidi="pt_PT"/>
        </w:rPr>
        <w:t>Pare e discuta: contem sobre visitantes que vieram para sua casa de uma longa distância. O que foi feito para tornar os visitantes bem-vindos?</w:t>
      </w:r>
    </w:p>
    <w:p>
      <w:pPr/>
      <w:r>
        <w:rPr>
          <w:lang w:val="pt_PT" w:bidi="pt_PT"/>
        </w:rPr>
      </w:r>
      <w:r>
        <w:rPr>
          <w:lang w:val="pt_PT" w:bidi="pt_PT"/>
        </w:rPr>
        <w:t>Mostre uma imagem de um burro.</w:t>
      </w:r>
    </w:p>
    <w:p>
      <w:pPr/>
      <w:r>
        <w:rPr>
          <w:lang w:val="pt_PT" w:bidi="pt_PT"/>
        </w:rPr>
      </w:r>
      <w:r>
        <w:rPr>
          <w:lang w:val="pt_PT" w:bidi="pt_PT"/>
        </w:rPr>
        <w:t>Os irmãos deram seus presentes a José quando José chegou ao meio-dia. Os irmãos se curvaram na terra na frente de José. José perguntou aos irmãos sobre seu pai. Então José notou Benjamim. José pronunciou uma bênção sobre Benjamim. José disse: “Que Deus seja gracioso com você, meu filho”. José usa essa expressão de filho porque Benjamin é jovem.</w:t>
      </w:r>
    </w:p>
    <w:p>
      <w:pPr/>
      <w:r>
        <w:rPr>
          <w:lang w:val="pt_PT" w:bidi="pt_PT"/>
        </w:rPr>
      </w:r>
      <w:r>
        <w:rPr>
          <w:lang w:val="pt_PT" w:bidi="pt_PT"/>
        </w:rPr>
        <w:t>José vê Benjamim, o filho da própria mãe de José e é vencido por suas emoções. O filho da própria mãe de José significa que José e Benjamin eram irmãos. Eles compartilhavam mãe e pai. Os outros irmãos compartilhavam um pai com José e Benjamin, mas tinham mães diferentes.</w:t>
      </w:r>
    </w:p>
    <w:p>
      <w:pPr/>
      <w:r>
        <w:rPr>
          <w:lang w:val="pt_PT" w:bidi="pt_PT"/>
        </w:rPr>
      </w:r>
      <w:r>
        <w:rPr>
          <w:lang w:val="pt_PT" w:bidi="pt_PT"/>
        </w:rPr>
        <w:t>Pare e discuta: contem uma história sobre uma família que tem múltiplos irmãos de mães diferentes, mas o mesmo pai. Descreva o relacionamento entre cada um dos Observe os termos que você está usando para descrever o irmão da mesma mãe e o irmão de uma mãe diferente.</w:t>
      </w:r>
    </w:p>
    <w:p>
      <w:pPr/>
      <w:r>
        <w:rPr>
          <w:lang w:val="pt_PT" w:bidi="pt_PT"/>
        </w:rPr>
      </w:r>
      <w:r>
        <w:rPr>
          <w:lang w:val="pt_PT" w:bidi="pt_PT"/>
        </w:rPr>
        <w:t>José é vencido pela emoção. José foi incapaz de controlar suas emoções. Depois de chorar por um tempo, José recuperou o controle de suas emoções. José lavou seu rosto e retornou à sala.</w:t>
      </w:r>
    </w:p>
    <w:p>
      <w:pPr/>
      <w:r>
        <w:rPr>
          <w:lang w:val="pt_PT" w:bidi="pt_PT"/>
        </w:rPr>
      </w:r>
      <w:r>
        <w:rPr>
          <w:lang w:val="pt_PT" w:bidi="pt_PT"/>
        </w:rPr>
        <w:t>Pare e discuta: contem uma história sobre alguém que veio para casa depois de um longo tempo. Que emoções as pessoas expressaram? Como parentes próximos reagiram a essa chegada?</w:t>
      </w:r>
    </w:p>
    <w:p>
      <w:pPr/>
      <w:r>
        <w:rPr>
          <w:lang w:val="pt_PT" w:bidi="pt_PT"/>
        </w:rPr>
      </w:r>
      <w:r>
        <w:rPr>
          <w:lang w:val="pt_PT" w:bidi="pt_PT"/>
        </w:rPr>
        <w:t>Quando a refeição foi servida, José foi servido em uma mesa. Os egípcios se sentaram em uma mesa diferente. Os irmãos estavam todos sentados em uma mesa. José atribuiu os lugares e sentou os irmãos, todos os 11 deles, de acordo com suas idades. Os irmãos ficaram surpresos com isso. José deu a Benjamin 5 vezes mais comida do que os outros receberam.</w:t>
      </w:r>
    </w:p>
    <w:p>
      <w:pPr/>
      <w:r>
        <w:rPr>
          <w:lang w:val="pt_PT" w:bidi="pt_PT"/>
        </w:rPr>
      </w:r>
      <w:r>
        <w:rPr>
          <w:lang w:val="pt_PT" w:bidi="pt_PT"/>
        </w:rPr>
        <w:t>Os egípcios não comeram com os irmãos. Os egípcios desprezavam os hebreus e se recusavam a comer com eles.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 xml:space="preserve">Esta história tem seis cenas. </w:t>
      </w:r>
    </w:p>
    <w:p>
      <w:pPr/>
      <w:r>
        <w:rPr>
          <w:lang w:val="pt_PT" w:bidi="pt_PT"/>
        </w:rPr>
      </w:r>
      <w:r>
        <w:rPr>
          <w:b/>
          <w:lang w:val="pt_PT" w:bidi="pt_PT"/>
        </w:rPr>
        <w:t>Primeira cena:</w:t>
      </w:r>
      <w:r>
        <w:rPr>
          <w:lang w:val="pt_PT" w:bidi="pt_PT"/>
        </w:rPr>
        <w:t xml:space="preserve"> a fome continua. A família de Jacó comeu a maior parte dos grãos que os irmãos compraram no Egito. Eles precisam retornar para obter mais grãos, mas Jacó está relutante em deixar Benjamin ir. Judá se oferece para se responsabilizar por Benjamim. Finalmente, Jacó permite que Benjamin vá para o Egito. Os irmãos partem para o Egito com presentes e dinheiro.</w:t>
      </w:r>
    </w:p>
    <w:p>
      <w:pPr/>
      <w:r>
        <w:rPr>
          <w:lang w:val="pt_PT" w:bidi="pt_PT"/>
        </w:rPr>
      </w:r>
      <w:r>
        <w:rPr>
          <w:b/>
          <w:lang w:val="pt_PT" w:bidi="pt_PT"/>
        </w:rPr>
        <w:t>Segunda cena:</w:t>
      </w:r>
      <w:r>
        <w:rPr>
          <w:lang w:val="pt_PT" w:bidi="pt_PT"/>
        </w:rPr>
        <w:t xml:space="preserve"> os irmãos chegam ao Egito e encontram José. José os entrega ao servo chefe de sua casa. O servo leva os irmãos para o palácio de José.</w:t>
      </w:r>
    </w:p>
    <w:p>
      <w:pPr/>
      <w:r>
        <w:rPr>
          <w:lang w:val="pt_PT" w:bidi="pt_PT"/>
        </w:rPr>
      </w:r>
      <w:r>
        <w:rPr>
          <w:b/>
          <w:lang w:val="pt_PT" w:bidi="pt_PT"/>
        </w:rPr>
        <w:t>Terceira cena:</w:t>
      </w:r>
      <w:r>
        <w:rPr>
          <w:lang w:val="pt_PT" w:bidi="pt_PT"/>
        </w:rPr>
        <w:t xml:space="preserve"> os irmãos explicam ao mordomo-chefe sobre o dinheiro que eles encontraram em seus sacos de grãos. O mordomo os leva para o palácio e dá a eles água para lavar seus pés e comida para os burros. Simeão que esteve na prisão se junta aos irmãos.</w:t>
      </w:r>
    </w:p>
    <w:p>
      <w:pPr/>
      <w:r>
        <w:rPr>
          <w:lang w:val="pt_PT" w:bidi="pt_PT"/>
        </w:rPr>
      </w:r>
      <w:r>
        <w:rPr>
          <w:b/>
          <w:lang w:val="pt_PT" w:bidi="pt_PT"/>
        </w:rPr>
        <w:t>Quarta cena:</w:t>
      </w:r>
      <w:r>
        <w:rPr>
          <w:lang w:val="pt_PT" w:bidi="pt_PT"/>
        </w:rPr>
        <w:t xml:space="preserve"> José vem para casa. Os irmãos dão a José seus presentes. José vê Benjamin e é vencido pela emoção.</w:t>
      </w:r>
    </w:p>
    <w:p>
      <w:pPr/>
      <w:r>
        <w:rPr>
          <w:lang w:val="pt_PT" w:bidi="pt_PT"/>
        </w:rPr>
      </w:r>
      <w:r>
        <w:rPr>
          <w:b/>
          <w:lang w:val="pt_PT" w:bidi="pt_PT"/>
        </w:rPr>
        <w:t>Quinta cena:</w:t>
      </w:r>
      <w:r>
        <w:rPr>
          <w:lang w:val="pt_PT" w:bidi="pt_PT"/>
        </w:rPr>
        <w:t xml:space="preserve"> José se apressa da sala de reunião e vai para uma sala privada para chorar. José recupera sua compostura e retorna aos irmãos.</w:t>
      </w:r>
    </w:p>
    <w:p>
      <w:pPr/>
      <w:r>
        <w:rPr>
          <w:lang w:val="pt_PT" w:bidi="pt_PT"/>
        </w:rPr>
      </w:r>
      <w:r>
        <w:rPr>
          <w:b/>
          <w:lang w:val="pt_PT" w:bidi="pt_PT"/>
        </w:rPr>
        <w:t>Sexta cena:</w:t>
      </w:r>
      <w:r>
        <w:rPr>
          <w:lang w:val="pt_PT" w:bidi="pt_PT"/>
        </w:rPr>
        <w:t xml:space="preserve"> os irmãos comem uma refeição com José, mas em uma mesa diferente. José os faz sentar de acordo com a idade. Os egípcios se recusam a comer com os irmãos.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 chamado Israel</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Benjamin é mencionado</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Mordomo-chefe da casa de José</w:t>
      </w:r>
    </w:p>
    <w:p>
      <w:pPr>
        <w:pStyle w:val="ListBullet"/>
        <w:spacing w:line="240" w:lineRule="auto"/>
        <w:ind w:left="720"/>
      </w:pPr>
      <w:r>
        <w:rPr>
          <w:lang w:val="pt_PT" w:bidi="pt_PT"/>
        </w:rPr>
      </w:r>
      <w:r>
        <w:rPr>
          <w:lang w:val="pt_PT" w:bidi="pt_PT"/>
        </w:rPr>
        <w:t>Outros egípcios</w:t>
      </w:r>
    </w:p>
    <w:p>
      <w:pPr>
        <w:pStyle w:val="ListBullet"/>
        <w:spacing w:line="240" w:lineRule="auto"/>
        <w:ind w:left="720"/>
      </w:pPr>
      <w:r>
        <w:rPr>
          <w:lang w:val="pt_PT" w:bidi="pt_PT"/>
        </w:rPr>
      </w:r>
      <w:r>
        <w:rPr>
          <w:lang w:val="pt_PT" w:bidi="pt_PT"/>
        </w:rPr>
        <w:t>Garçons que serviram o banquete</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algum tempo passou desde que os irmãos retornaram a Canaã. A fome continua a ser severa. A família comeu quase todos os grãos que os irmãos trouxeram de volta a Canaã. Jacó diz a seus filhos para voltar para o Egito para obter mais comida. Judá começa a falar como o porta-voz dos irmãos. Judá apresenta um conjunto de escolhas com resultados diferentes. Judá diz “Se” seguido de uma declaração. Se você fizer isso, então isso acontecerá. Essa é uma maneira de apresentar escolhas. Jacó deve escolher se deixa ou não Benjamin ir ao Egito.</w:t>
      </w:r>
    </w:p>
    <w:p>
      <w:pPr/>
      <w:r>
        <w:rPr>
          <w:lang w:val="pt_PT" w:bidi="pt_PT"/>
        </w:rPr>
      </w:r>
      <w:r>
        <w:rPr>
          <w:lang w:val="pt_PT" w:bidi="pt_PT"/>
        </w:rPr>
        <w:t>Pare e discuta: contem uma história na qual alguém deve escolher entre duas opções. Cada opção tem um resultado diferente. Observe como o contador apresenta as opções e resultados de cada opção.</w:t>
      </w:r>
    </w:p>
    <w:p>
      <w:pPr/>
      <w:r>
        <w:rPr>
          <w:lang w:val="pt_PT" w:bidi="pt_PT"/>
        </w:rPr>
      </w:r>
      <w:r>
        <w:rPr>
          <w:lang w:val="pt_PT" w:bidi="pt_PT"/>
        </w:rPr>
        <w:t>Então Judá lembra a Jacó que o governador havia dito: “Você não verá meu rosto novamente, a menos que seu irmão esteja com você”. Essa é uma palavra que significa que o governador não receberá os irmãos no Egito. Se eles forem para o Egito sem Benjamim, eles não obterão seus grãos e seu irmão Simeão permanecerá na prisão.</w:t>
      </w:r>
    </w:p>
    <w:p>
      <w:pPr/>
      <w:r>
        <w:rPr>
          <w:lang w:val="pt_PT" w:bidi="pt_PT"/>
        </w:rPr>
      </w:r>
      <w:r>
        <w:rPr>
          <w:lang w:val="pt_PT" w:bidi="pt_PT"/>
        </w:rPr>
        <w:t>Então Judá menciona algo que poderia ter acontecido. Judá diz: “Se não tivéssemos atrasado” ou “Se não tivéssemos desperdiçado todo esse tempo”. Judá está falando sobre algo que poderia ter acontecido, mas não aconteceu.</w:t>
      </w:r>
    </w:p>
    <w:p>
      <w:pPr/>
      <w:r>
        <w:rPr>
          <w:lang w:val="pt_PT" w:bidi="pt_PT"/>
        </w:rPr>
      </w:r>
      <w:r>
        <w:rPr>
          <w:lang w:val="pt_PT" w:bidi="pt_PT"/>
        </w:rPr>
        <w:t>Pare e discuta: contem uma história sobre algo que poderia ter acontecido no passado, mas não aconteceu. Observe como a pessoa fala sobre o evento no passado. Como essa pessoa descreve essa possibilidade para que todos saibam que não aconteceu?</w:t>
      </w:r>
    </w:p>
    <w:p>
      <w:pPr/>
      <w:r>
        <w:rPr>
          <w:lang w:val="pt_PT" w:bidi="pt_PT"/>
        </w:rPr>
      </w:r>
      <w:r>
        <w:rPr>
          <w:lang w:val="pt_PT" w:bidi="pt_PT"/>
        </w:rPr>
        <w:t>Jacó finalmente concorda que Benjamin vá para o Egito. Jacó insiste que os irmãos tomem o dobro do dinheiro pelos grãos e levem presentes para o governador.</w:t>
      </w:r>
    </w:p>
    <w:p>
      <w:pPr/>
      <w:r>
        <w:rPr>
          <w:lang w:val="pt_PT" w:bidi="pt_PT"/>
        </w:rPr>
      </w:r>
      <w:r>
        <w:rPr>
          <w:lang w:val="pt_PT" w:bidi="pt_PT"/>
        </w:rPr>
        <w:t>Jacó pronuncia uma bênção sobre os irmãos antes de eles saírem. Jacó diz: “Que o Deus Todo-Poderoso ou El-Shaddai dê a vocês misericórdia”. Jacó está orando para que Simeão seja liberado da prisão e que Benjamin retorne com segurança a Canaã. Jacó aceita que Jacó possa perder mais um de seus filhos, incluindo Benjamin nessa viagem. Jacó diz isso de uma maneira que indica que Jacó tomou uma decisão muito difícil. Jacó sabe que pode perder mais um de seus filhos. Jacó aceita isso porque eles precisam de comida para o resto da família — as mulheres e filhos.</w:t>
      </w:r>
    </w:p>
    <w:p>
      <w:pPr/>
      <w:r>
        <w:rPr>
          <w:lang w:val="pt_PT" w:bidi="pt_PT"/>
        </w:rPr>
      </w:r>
      <w:r>
        <w:rPr>
          <w:lang w:val="pt_PT" w:bidi="pt_PT"/>
        </w:rPr>
        <w:t>Pare e discuta: contem uma história sobre alguém que deve tomar uma decisão muito difícil que pode resultar na morte de uma ou mais pessoas. Como essa pessoa fala sobre essa decisão? Como a pessoa faz para aceitar essa decisão que ele acabou de tomar?</w:t>
      </w:r>
    </w:p>
    <w:p>
      <w:pPr/>
      <w:r>
        <w:rPr>
          <w:lang w:val="pt_PT" w:bidi="pt_PT"/>
        </w:rPr>
      </w:r>
      <w:r>
        <w:rPr>
          <w:lang w:val="pt_PT" w:bidi="pt_PT"/>
        </w:rPr>
        <w:t>Na cena 2, os irmãos chegam ao Egito com seu dinheiro e seus presentes para o governador. Quando José viu que Benjamin estava com eles, José disse a seu mordomo-chefe que os homens comeriam a refeição do meio-dia com José. José disse ao mordomo para matar um animal e preparar um grande banquete. Os irmãos ficaram aterrorizados quando eles perceberam que estavam indo para o palácio do governador. Eles tinham medo de que o governador fosse acusá-los de roubar e torná-los escravos.</w:t>
      </w:r>
    </w:p>
    <w:p>
      <w:pPr/>
      <w:r>
        <w:rPr>
          <w:lang w:val="pt_PT" w:bidi="pt_PT"/>
        </w:rPr>
      </w:r>
      <w:r>
        <w:rPr>
          <w:lang w:val="pt_PT" w:bidi="pt_PT"/>
        </w:rPr>
        <w:t>Na cena 3, os irmãos falaram com o mordomo-chefe na entrada no palácio. Eles explicaram sobre encontrar o dinheiro em seus sacos depois da primeira viagem. O mordomo disse a eles que isso deve ter sido de Deus porque o mordomo se lembrou de pagar pelos grãos. O mordomo fez Simeão vir da prisão. O mordomo deu a eles água para lavar seus pés e comida para seus burros. Os irmãos prepararam seus presentes para o governador.</w:t>
      </w:r>
    </w:p>
    <w:p>
      <w:pPr/>
      <w:r>
        <w:rPr>
          <w:lang w:val="pt_PT" w:bidi="pt_PT"/>
        </w:rPr>
      </w:r>
      <w:r>
        <w:rPr>
          <w:lang w:val="pt_PT" w:bidi="pt_PT"/>
        </w:rPr>
        <w:t>Na cena 4, José veio para casa. Os irmãos dão a José seus presentes. Os irmãos se curvaram na terra diante de José. José perguntou sobre seu pai. Então José perguntou sobre Benjamim. José pronunciou uma bênção sobre Benjamim. José disse: “Que Deus seja gracioso com você, meu filho”. Isso poderia ser dito como: “Que Deus seja gracioso com você, jovem”. Benjamin é o irmão de José. Aqui, a palavra filho indica que Benjamin é muito mais jovem do que José que tem cerca de quarenta anos.</w:t>
      </w:r>
    </w:p>
    <w:p>
      <w:pPr/>
      <w:r>
        <w:rPr>
          <w:lang w:val="pt_PT" w:bidi="pt_PT"/>
        </w:rPr>
      </w:r>
      <w:r>
        <w:rPr>
          <w:lang w:val="pt_PT" w:bidi="pt_PT"/>
        </w:rPr>
        <w:t>Na cena 5, José é vencido pela emoção e deixa rapidamente a sala. José vai para uma sala privada e chora. José deixou a sala porque José foi incapaz de controlar suas emoções. José se apressou para sair da sala ou deixou a sala às pressas. Outras traduções usam expressões, como saiu apressado, ou correu. José foi para seu próprio quarto para chorar. O escritor está dizendo que José foi tão vencido por suas emoções que ele teve que deixar a sala rapidamente para evitar chorar na frente dos irmãos. Algumas traduções dizem que José se derramou e chorou. Essa é uma expressão que significa que José perdeu o controle de suas emoções. Depois de chorar, José recupera o controle, lava seu rosto e retorna aos outros.</w:t>
      </w:r>
    </w:p>
    <w:p>
      <w:pPr/>
      <w:r>
        <w:rPr>
          <w:lang w:val="pt_PT" w:bidi="pt_PT"/>
        </w:rPr>
      </w:r>
      <w:r>
        <w:rPr>
          <w:lang w:val="pt_PT" w:bidi="pt_PT"/>
        </w:rPr>
        <w:t>Na cena 6, todos comem o banquete. José se senta em uma mesa sozinho. Os egípcios na sala comem em outra mesa porque eles desprezam os hebreus. Os 11 irmãos comem juntos em uma mesa. José os faz sentar de acordo com a idade. Os irmãos ficaram surpresos por José, o governador, organizar eles assim. José encheu seus pratos com comida de sua própria mesa. Os garçons serviram a José em sua mesa e os irmãos em sua mesa. José deu a Benjamin 5 vezes mais comida do que os outros receberam. A passagem termina com os irmãos comendo e bebendo livremente com José até que eles estivessem felizes.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seis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 chamado Israel</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Benjamin é mencionado</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Mordomo-chefe da casa de José</w:t>
      </w:r>
    </w:p>
    <w:p>
      <w:pPr>
        <w:pStyle w:val="ListBullet"/>
        <w:spacing w:line="240" w:lineRule="auto"/>
        <w:ind w:left="720"/>
      </w:pPr>
      <w:r>
        <w:rPr>
          <w:lang w:val="pt_PT" w:bidi="pt_PT"/>
        </w:rPr>
      </w:r>
      <w:r>
        <w:rPr>
          <w:lang w:val="pt_PT" w:bidi="pt_PT"/>
        </w:rPr>
        <w:t>Outros egípcios</w:t>
      </w:r>
    </w:p>
    <w:p>
      <w:pPr>
        <w:pStyle w:val="ListBullet"/>
        <w:spacing w:line="240" w:lineRule="auto"/>
        <w:ind w:left="720"/>
      </w:pPr>
      <w:r>
        <w:rPr>
          <w:lang w:val="pt_PT" w:bidi="pt_PT"/>
        </w:rPr>
      </w:r>
      <w:r>
        <w:rPr>
          <w:lang w:val="pt_PT" w:bidi="pt_PT"/>
        </w:rPr>
        <w:t>Garçons que serviram o banquete</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Jacó e sua família estão ficando sem comida. Os irmãos devem voltar para o Egito para obter mais comida ou a família passará fome. Jacó atrasa sua partida. Jacó não quer deixar Benjamin ir para o Egito. Judá se oferece para se responsabilizar por Benjamim.</w:t>
      </w:r>
    </w:p>
    <w:p>
      <w:pPr/>
      <w:r>
        <w:rPr>
          <w:lang w:val="pt_PT" w:bidi="pt_PT"/>
        </w:rPr>
      </w:r>
      <w:r>
        <w:rPr>
          <w:lang w:val="pt_PT" w:bidi="pt_PT"/>
        </w:rPr>
        <w:t>Pergunte a Jacó: “Por que você não deixa Benjamin ir para o Egito?”. Você pode ouvir: “Tenho medo de que ele não volte para mim. Perdi José. Não posso suportar perder Benjamim. Acho que Simeão provavelmente está morto. Quem pode viver em uma prisão egípcia? Acho que esse governador tem algo ruim planejado e tenho medo”. Pergunte a Judá: “Por que você está se oferecendo para ser responsável por Benjamim?”. Você pode ouvir: “Sou aquele que sugeriu vender José como um escravo. É minha culpa que José esteja morto. Devo ser responsável. Além disso, temos que obter mais comida ou todas as nossas esposas e filhos morrerão. Não posso deixar isso acontecer. O pai deve deixar Benjamin ir”. Reinicie a encenação.</w:t>
      </w:r>
    </w:p>
    <w:p>
      <w:pPr/>
      <w:r>
        <w:rPr>
          <w:lang w:val="pt_PT" w:bidi="pt_PT"/>
        </w:rPr>
      </w:r>
      <w:r>
        <w:rPr>
          <w:lang w:val="pt_PT" w:bidi="pt_PT"/>
        </w:rPr>
        <w:t>Jacó insistiu que os irmãos tomassem o dobro do dinheiro pelos grãos. Jacó também insistiu que os irmãos levassem presentes caros para o governador. Jacó deu permissão para Benjamin ir com os irmãos. Jacó pronunciou uma bênção sobre os irmãos antes de eles saírem. Jacó pediu a El-Shaddai ou Deus Todo-Poderoso para mostrar misericórdia por eles e tirar Simeão da prisão e trazer Benjamin de volta a Canaã.</w:t>
      </w:r>
    </w:p>
    <w:p>
      <w:pPr/>
      <w:r>
        <w:rPr>
          <w:lang w:val="pt_PT" w:bidi="pt_PT"/>
        </w:rPr>
      </w:r>
      <w:r>
        <w:rPr>
          <w:lang w:val="pt_PT" w:bidi="pt_PT"/>
        </w:rPr>
        <w:t>Parem a ação e perguntem a Jacó: “Como você está se sentindo agora?” Você pode ouvir: “Eu estou com medo. Quero confiar em Deus para cuidar disso. Mas Deus deixou José morrer. Quero acreditar que tudo ficará bem. Apenas estou com medo. É difícil confiar agora”. Pergunte aos irmãos: “Como vocês se sentiram ouvindo a bênção?”. Você pode ouvir: “Estou feliz por pensar que o Deus Todo-Poderoso está cuidando de nós. Deus é todo-poderoso. Preciso dessa bênção. Preciso da misericórdia de Deus por causa das coisas que fiz no passado”. Reinicie a encenação.</w:t>
      </w:r>
    </w:p>
    <w:p>
      <w:pPr/>
      <w:r>
        <w:rPr>
          <w:lang w:val="pt_PT" w:bidi="pt_PT"/>
        </w:rPr>
      </w:r>
      <w:r>
        <w:rPr>
          <w:lang w:val="pt_PT" w:bidi="pt_PT"/>
        </w:rPr>
        <w:t>Na cena 2, os irmãos encontram José. José vê que Benjamin está com os irmãos. José envia os irmãos para seu palácio e diz a seu mordomo-chefe para cuidar deles. José diz ao mordomo-chefe para preparar um banquete para os irmãos. Os irmãos percebem que eles estão indo para o palácio do governador. Os irmãos têm medo de que José pretenda acusá-los de roubar e tomar escravos deles.</w:t>
      </w:r>
    </w:p>
    <w:p>
      <w:pPr/>
      <w:r>
        <w:rPr>
          <w:lang w:val="pt_PT" w:bidi="pt_PT"/>
        </w:rPr>
      </w:r>
      <w:r>
        <w:rPr>
          <w:lang w:val="pt_PT" w:bidi="pt_PT"/>
        </w:rPr>
        <w:t>Pergunte ao mordomo-chefe: “Como você está se sentindo sobre isso?”. Você pode ouvir: “Não sei quem esses homens são, mas o governador realmente parece interessado neles. Eles parecem homens simples de Canaã. Me pergunto por que o governador está agindo como se eles fossem importantes. É melhor tratá-los bem. Não quero que meu mestre fique zangado comigo. Ele diz para preparar um banquete, então prepararei um banquete”. Reinicie a encenação.</w:t>
      </w:r>
    </w:p>
    <w:p>
      <w:pPr/>
      <w:r>
        <w:rPr>
          <w:lang w:val="pt_PT" w:bidi="pt_PT"/>
        </w:rPr>
      </w:r>
      <w:r>
        <w:rPr>
          <w:lang w:val="pt_PT" w:bidi="pt_PT"/>
        </w:rPr>
        <w:t>Na cena 3, os irmãos chegam ao palácio. Eles explicam sobre encontrar o dinheiro que haviam pago pelos grãos em seus sacos no caminho para casa. Eles trouxeram esse dinheiro de volta. O mordomo diz a eles que o dinheiro deve ter vindo de Deus porque o mordomo se lembra que eles pagaram pelos grãos. O mordomo liberou Simeão da prisão. Simeão se junta aos outros.</w:t>
      </w:r>
    </w:p>
    <w:p>
      <w:pPr/>
      <w:r>
        <w:rPr>
          <w:lang w:val="pt_PT" w:bidi="pt_PT"/>
        </w:rPr>
      </w:r>
      <w:r>
        <w:rPr>
          <w:lang w:val="pt_PT" w:bidi="pt_PT"/>
        </w:rPr>
        <w:t>Parem a ação e perguntem a Simeão: “Como você está se sentindo agora?” Você pode ouvir: “Estou tão aliviado. Pensei que meu pai não permitiria que Benjamin viesse e eu morreria nessa prisão. Fui tratado bem, mas era a prisão. Estou tão feliz por ser livre novamente”. Reinicie a encenação.</w:t>
      </w:r>
    </w:p>
    <w:p>
      <w:pPr/>
      <w:r>
        <w:rPr>
          <w:lang w:val="pt_PT" w:bidi="pt_PT"/>
        </w:rPr>
      </w:r>
      <w:r>
        <w:rPr>
          <w:lang w:val="pt_PT" w:bidi="pt_PT"/>
        </w:rPr>
        <w:t>Na cena 4, José vem para casa para o José se encontra e fala com os irmãos. Os irmãos dão seus presentes e se curvam diante de José. José perguntou sobre seu pai. José vê Benjamin e diz: “Que Deus seja gracioso com você, meu filho”.</w:t>
      </w:r>
    </w:p>
    <w:p>
      <w:pPr/>
      <w:r>
        <w:rPr>
          <w:lang w:val="pt_PT" w:bidi="pt_PT"/>
        </w:rPr>
      </w:r>
      <w:r>
        <w:rPr>
          <w:lang w:val="pt_PT" w:bidi="pt_PT"/>
        </w:rPr>
        <w:t>Pergunte a Benjamim: “Como você se sente depois de ouvir essa bênção?”. Você pode ouvir: “Gosto do que ele disse. Me pergunto por que ele falou comigo assim. Parece estranho”. Reinicie a encenação.</w:t>
      </w:r>
    </w:p>
    <w:p>
      <w:pPr/>
      <w:r>
        <w:rPr>
          <w:lang w:val="pt_PT" w:bidi="pt_PT"/>
        </w:rPr>
      </w:r>
      <w:r>
        <w:rPr>
          <w:lang w:val="pt_PT" w:bidi="pt_PT"/>
        </w:rPr>
        <w:t>Na cena 5, José perde o controle de suas emoções e se apressa da sala para chorar em uma sala privada. José recupera o controle de si mesmo e retorna aos outros.</w:t>
      </w:r>
    </w:p>
    <w:p>
      <w:pPr/>
      <w:r>
        <w:rPr>
          <w:lang w:val="pt_PT" w:bidi="pt_PT"/>
        </w:rPr>
      </w:r>
      <w:r>
        <w:rPr>
          <w:lang w:val="pt_PT" w:bidi="pt_PT"/>
        </w:rPr>
        <w:t>Na cena 6, José faz os irmãos se sentarem de acordo com suas idades. José faz os garçons servirem aos irmãos comida da própria mesa de José. José deu a Benjamin 5 vezes mais comida do que os outros receberam.</w:t>
      </w:r>
    </w:p>
    <w:p>
      <w:pPr/>
      <w:r>
        <w:rPr>
          <w:lang w:val="pt_PT" w:bidi="pt_PT"/>
        </w:rPr>
      </w:r>
      <w:r>
        <w:rPr>
          <w:lang w:val="pt_PT" w:bidi="pt_PT"/>
        </w:rPr>
        <w:t>Parem a ação e perguntem a cada irmão: “Como você está se sentindo agora?” Você pode ouvir: “Não entendo as ações desse homem. Ele sai da sala. Ele se apressa para voltar. Ele nos convida para um banquete. Ele não comerá na mesa conosco. Ele parece saber nossas idades. Quem é esse homem?”. Por que ele está nos tratando assim? Mas vou aproveitar esse banquete”.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fome era severa na terra. Algumas traduções usam a palavra "terra" e não o nome do país. Outras traduções incluem Canaã na tradução. Terra se refere a Canaã, onde Jacó e seus filhos vivem. Use a mesma palavra para </w:t>
      </w:r>
      <w:r>
        <w:rPr>
          <w:b/>
          <w:lang w:val="pt_PT" w:bidi="pt_PT"/>
        </w:rPr>
        <w:t>fome</w:t>
      </w:r>
      <w:r>
        <w:rPr>
          <w:lang w:val="pt_PT" w:bidi="pt_PT"/>
        </w:rPr>
        <w:t xml:space="preserve"> que você usou em passagens anteriores. </w:t>
      </w:r>
    </w:p>
    <w:p>
      <w:pPr/>
      <w:r>
        <w:rPr>
          <w:lang w:val="pt_PT" w:bidi="pt_PT"/>
        </w:rPr>
      </w:r>
      <w:r>
        <w:rPr>
          <w:lang w:val="pt_PT" w:bidi="pt_PT"/>
        </w:rPr>
        <w:t xml:space="preserve">A passagem usa </w:t>
      </w:r>
      <w:r>
        <w:rPr>
          <w:b/>
          <w:lang w:val="pt_PT" w:bidi="pt_PT"/>
        </w:rPr>
        <w:t>Israel</w:t>
      </w:r>
      <w:r>
        <w:rPr>
          <w:lang w:val="pt_PT" w:bidi="pt_PT"/>
        </w:rPr>
        <w:t xml:space="preserve"> como o nome para Jacó. Algumas traduções usam o nome Israel sem mencionar o nome Jacó. Algumas traduções escolhem dizer, Jacó que era chamado de Israel. Dessa maneira, eles deixam claro que Israel e Jacó são o mesmo homem e lembram que Deus deu a Jacó esse novo nome. </w:t>
      </w:r>
      <w:r>
        <w:rPr>
          <w:b/>
          <w:lang w:val="pt_PT" w:bidi="pt_PT"/>
        </w:rPr>
        <w:t>Israel</w:t>
      </w:r>
      <w:r>
        <w:rPr>
          <w:lang w:val="pt_PT" w:bidi="pt_PT"/>
        </w:rPr>
        <w:t xml:space="preserve"> está no Glossário Mestre.</w:t>
      </w:r>
    </w:p>
    <w:p>
      <w:pPr/>
      <w:r>
        <w:rPr>
          <w:lang w:val="pt_PT" w:bidi="pt_PT"/>
        </w:rPr>
      </w:r>
      <w:r>
        <w:rPr>
          <w:lang w:val="pt_PT" w:bidi="pt_PT"/>
        </w:rPr>
        <w:t>Jacó disse aos filhos para levar presentes de bálsamo, mel, goma, resina aromática, nozes de pistache e amêndoas. Algumas traduções usam termos gerais, como unguentos, perfume e nozes. Esses eram itens caros. As gomas e resinas eram usadas para fazer perfumes. Os comerciantes ismaelitas que compraram José como um escravo estavam levando bálsamo e goma e resina para o Egito.</w:t>
      </w:r>
    </w:p>
    <w:p>
      <w:pPr/>
      <w:r>
        <w:rPr>
          <w:lang w:val="pt_PT" w:bidi="pt_PT"/>
        </w:rPr>
      </w:r>
      <w:r>
        <w:rPr>
          <w:lang w:val="pt_PT" w:bidi="pt_PT"/>
        </w:rPr>
        <w:t>Pare e mostre uma imagem de uma árvore com resina vindo dela. Mostre uma imagem de mel. Mostre uma imagem de mirra. Mostre uma imagem de nozes de pistache. Mostre uma imagem de amêndoas.</w:t>
      </w:r>
    </w:p>
    <w:p>
      <w:pPr/>
      <w:r>
        <w:rPr>
          <w:lang w:val="pt_PT" w:bidi="pt_PT"/>
        </w:rPr>
      </w:r>
      <w:r>
        <w:rPr>
          <w:lang w:val="pt_PT" w:bidi="pt_PT"/>
        </w:rPr>
        <w:t xml:space="preserve">Jacó pronunciou uma </w:t>
      </w:r>
      <w:r>
        <w:rPr>
          <w:b/>
          <w:lang w:val="pt_PT" w:bidi="pt_PT"/>
        </w:rPr>
        <w:t>bênção</w:t>
      </w:r>
      <w:r>
        <w:rPr>
          <w:lang w:val="pt_PT" w:bidi="pt_PT"/>
        </w:rPr>
        <w:t xml:space="preserve"> sobre seus filhos antes de eles saírem. </w:t>
      </w:r>
      <w:r>
        <w:rPr>
          <w:b/>
          <w:lang w:val="pt_PT" w:bidi="pt_PT"/>
        </w:rPr>
        <w:t>Benção</w:t>
      </w:r>
      <w:r>
        <w:rPr>
          <w:lang w:val="pt_PT" w:bidi="pt_PT"/>
        </w:rPr>
        <w:t xml:space="preserve"> é tratado no Glossário Mestre. Quando José viu Benjamin também pronunciou uma bênção sobre Benjamim. Essas bênçãos estão na forma de uma oração.</w:t>
      </w:r>
    </w:p>
    <w:p>
      <w:pPr/>
      <w:r>
        <w:rPr>
          <w:lang w:val="pt_PT" w:bidi="pt_PT"/>
        </w:rPr>
      </w:r>
      <w:r>
        <w:rPr>
          <w:lang w:val="pt_PT" w:bidi="pt_PT"/>
        </w:rPr>
        <w:t xml:space="preserve">Jacó diz: “que o Deus Todo-Poderoso dê a vocês misericórdia enquanto vão”. Deus Todo-Poderoso ou Deus cheio de poder é a tradução de </w:t>
      </w:r>
      <w:r>
        <w:rPr>
          <w:b/>
          <w:lang w:val="pt_PT" w:bidi="pt_PT"/>
        </w:rPr>
        <w:t>El-Shaddai</w:t>
      </w:r>
      <w:r>
        <w:rPr>
          <w:lang w:val="pt_PT" w:bidi="pt_PT"/>
        </w:rPr>
        <w:t xml:space="preserve">. Shaddai significa poder. Esse é outro nome para Deus. Algumas traduções usam o nome El-Shaddai sem traduzir o significado. </w:t>
      </w:r>
      <w:r>
        <w:rPr>
          <w:b/>
          <w:lang w:val="pt_PT" w:bidi="pt_PT"/>
        </w:rPr>
        <w:t>El-Shaddai</w:t>
      </w:r>
      <w:r>
        <w:rPr>
          <w:lang w:val="pt_PT" w:bidi="pt_PT"/>
        </w:rPr>
        <w:t xml:space="preserve"> é tratado no Glossário Mestre. Use a mesma palavra que você usou em passagens anteriores. </w:t>
      </w:r>
    </w:p>
    <w:p>
      <w:pPr/>
      <w:r>
        <w:rPr>
          <w:lang w:val="pt_PT" w:bidi="pt_PT"/>
        </w:rPr>
      </w:r>
      <w:r>
        <w:rPr>
          <w:lang w:val="pt_PT" w:bidi="pt_PT"/>
        </w:rPr>
        <w:t xml:space="preserve">Jacó pediu a El-Shaddai para mostrar </w:t>
      </w:r>
      <w:r>
        <w:rPr>
          <w:b/>
          <w:lang w:val="pt_PT" w:bidi="pt_PT"/>
        </w:rPr>
        <w:t>misericórdia</w:t>
      </w:r>
      <w:r>
        <w:rPr>
          <w:lang w:val="pt_PT" w:bidi="pt_PT"/>
        </w:rPr>
        <w:t xml:space="preserve"> pelos filhos. </w:t>
      </w:r>
      <w:r>
        <w:rPr>
          <w:b/>
          <w:lang w:val="pt_PT" w:bidi="pt_PT"/>
        </w:rPr>
        <w:t>Misericórdia</w:t>
      </w:r>
      <w:r>
        <w:rPr>
          <w:lang w:val="pt_PT" w:bidi="pt_PT"/>
        </w:rPr>
        <w:t xml:space="preserve"> é discutido no Glossário mestre. Misericórdia significa ter compaixão por alguém. Nesse caso, Jacó está pedindo a Deus para ser bom com seus filhos para que todos eles possam retornar para casa.</w:t>
      </w:r>
    </w:p>
    <w:p>
      <w:pPr/>
      <w:r>
        <w:rPr>
          <w:lang w:val="pt_PT" w:bidi="pt_PT"/>
        </w:rPr>
      </w:r>
      <w:r>
        <w:rPr>
          <w:lang w:val="pt_PT" w:bidi="pt_PT"/>
        </w:rPr>
        <w:t>Quando os irmãos falam com o mordomo-chefe ou o chefe dos servos da casa de José, eles usam o título “</w:t>
      </w:r>
      <w:r>
        <w:rPr>
          <w:b/>
          <w:lang w:val="pt_PT" w:bidi="pt_PT"/>
        </w:rPr>
        <w:t>meu senhor</w:t>
      </w:r>
      <w:r>
        <w:rPr>
          <w:lang w:val="pt_PT" w:bidi="pt_PT"/>
        </w:rPr>
        <w:t>”. Esse é o mesmo título que os irmãos usaram quando eles falaram com o governador em sua primeira viagem. Esse é um título de respeito. Outra maneira de dizer isso seria dizer: “mestre”. Traduza isso da mesma maneira que você fez na passagem anterior.</w:t>
      </w:r>
    </w:p>
    <w:p>
      <w:pPr/>
      <w:r>
        <w:rPr>
          <w:lang w:val="pt_PT" w:bidi="pt_PT"/>
        </w:rPr>
      </w:r>
      <w:r>
        <w:rPr>
          <w:lang w:val="pt_PT" w:bidi="pt_PT"/>
        </w:rPr>
        <w:t xml:space="preserve">O mordomo-chefe ou chefe dos servos da casa de José disse aos irmãos que </w:t>
      </w:r>
      <w:r>
        <w:rPr>
          <w:b/>
          <w:lang w:val="pt_PT" w:bidi="pt_PT"/>
        </w:rPr>
        <w:t>Deus</w:t>
      </w:r>
      <w:r>
        <w:rPr>
          <w:lang w:val="pt_PT" w:bidi="pt_PT"/>
        </w:rPr>
        <w:t xml:space="preserve">, o Deus de seu pai deve ter feito isso. Então José pede que Deus seja gracioso com Benjamim. Esse é o nome comum para Deus. </w:t>
      </w:r>
      <w:r>
        <w:rPr>
          <w:b/>
          <w:lang w:val="pt_PT" w:bidi="pt_PT"/>
        </w:rPr>
        <w:t>Deus</w:t>
      </w:r>
      <w:r>
        <w:rPr>
          <w:lang w:val="pt_PT" w:bidi="pt_PT"/>
        </w:rPr>
        <w:t xml:space="preserve"> é tratado no Glossário Mestre. Use a mesma palavra para "Deus" que você usou em passagens anteriores.</w:t>
      </w:r>
    </w:p>
    <w:p>
      <w:pPr/>
      <w:r>
        <w:rPr>
          <w:lang w:val="pt_PT" w:bidi="pt_PT"/>
        </w:rPr>
      </w:r>
      <w:r>
        <w:rPr>
          <w:lang w:val="pt_PT" w:bidi="pt_PT"/>
        </w:rPr>
        <w:t>Os egípcios desprezavam os hebreus e se recusavam a comer com eles. O hebraico é o idioma que Jacó e seus filhos falavam. Eles também eram chamados de hebreus. Use a mesma palavra para hebreus que você usou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43:1–34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25">
        <w:r>
          <w:rPr>
            <w:lang w:val="pt_PT" w:bidi="pt_PT"/>
          </w:rPr>
          <w:rPr>
            <w:color w:val="0000EE"/>
            <w:u w:val="single"/>
          </w:rPr>
          <w:t>Ouvir e Sentir</w:t>
        </w:r>
      </w:hyperlink>
      <w:r>
        <w:rPr>
          <w:lang w:val="pt_PT" w:bidi="pt_PT"/>
        </w:rPr>
        <w:t xml:space="preserve"> (372 KB)</w:t>
      </w:r>
      <w:r>
        <w:rPr>
          <w:lang w:val="pt_PT" w:bidi="pt_PT"/>
        </w:rPr>
      </w:r>
    </w:p>
    <w:p>
      <w:pPr>
        <w:pStyle w:val="ListBullet"/>
        <w:spacing w:line="240" w:lineRule="auto"/>
        <w:ind w:left="720"/>
      </w:pPr>
      <w:r>
        <w:rPr>
          <w:lang w:val="pt_PT" w:bidi="pt_PT"/>
        </w:rPr>
      </w:r>
      <w:hyperlink r:id="rId426">
        <w:r>
          <w:rPr>
            <w:lang w:val="pt_PT" w:bidi="pt_PT"/>
          </w:rPr>
          <w:rPr>
            <w:color w:val="0000EE"/>
            <w:u w:val="single"/>
          </w:rPr>
          <w:t>Preparando o Cenário</w:t>
        </w:r>
      </w:hyperlink>
      <w:r>
        <w:rPr>
          <w:lang w:val="pt_PT" w:bidi="pt_PT"/>
        </w:rPr>
        <w:t xml:space="preserve"> (5.4 MB)</w:t>
      </w:r>
      <w:r>
        <w:rPr>
          <w:lang w:val="pt_PT" w:bidi="pt_PT"/>
        </w:rPr>
      </w:r>
    </w:p>
    <w:p>
      <w:pPr>
        <w:pStyle w:val="ListBullet"/>
        <w:spacing w:line="240" w:lineRule="auto"/>
        <w:ind w:left="720"/>
      </w:pPr>
      <w:r>
        <w:rPr>
          <w:lang w:val="pt_PT" w:bidi="pt_PT"/>
        </w:rPr>
      </w:r>
      <w:hyperlink r:id="rId427">
        <w:r>
          <w:rPr>
            <w:lang w:val="pt_PT" w:bidi="pt_PT"/>
          </w:rPr>
          <w:rPr>
            <w:color w:val="0000EE"/>
            <w:u w:val="single"/>
          </w:rPr>
          <w:t>Identificando as Cenas</w:t>
        </w:r>
      </w:hyperlink>
      <w:r>
        <w:rPr>
          <w:lang w:val="pt_PT" w:bidi="pt_PT"/>
        </w:rPr>
        <w:t xml:space="preserve"> (5.6 MB)</w:t>
      </w:r>
      <w:r>
        <w:rPr>
          <w:lang w:val="pt_PT" w:bidi="pt_PT"/>
        </w:rPr>
      </w:r>
    </w:p>
    <w:p>
      <w:pPr>
        <w:pStyle w:val="ListBullet"/>
        <w:spacing w:line="240" w:lineRule="auto"/>
        <w:ind w:left="720"/>
      </w:pPr>
      <w:r>
        <w:rPr>
          <w:lang w:val="pt_PT" w:bidi="pt_PT"/>
        </w:rPr>
      </w:r>
      <w:hyperlink r:id="rId428">
        <w:r>
          <w:rPr>
            <w:lang w:val="pt_PT" w:bidi="pt_PT"/>
          </w:rPr>
          <w:rPr>
            <w:color w:val="0000EE"/>
            <w:u w:val="single"/>
          </w:rPr>
          <w:t>Incorporando o Texto</w:t>
        </w:r>
      </w:hyperlink>
      <w:r>
        <w:rPr>
          <w:lang w:val="pt_PT" w:bidi="pt_PT"/>
        </w:rPr>
        <w:t xml:space="preserve"> (4.2 MB)</w:t>
      </w:r>
      <w:r>
        <w:rPr>
          <w:lang w:val="pt_PT" w:bidi="pt_PT"/>
        </w:rPr>
      </w:r>
    </w:p>
    <w:p>
      <w:pPr>
        <w:pStyle w:val="ListBullet"/>
        <w:spacing w:line="240" w:lineRule="auto"/>
        <w:ind w:left="720"/>
      </w:pPr>
      <w:r>
        <w:rPr>
          <w:lang w:val="pt_PT" w:bidi="pt_PT"/>
        </w:rPr>
      </w:r>
      <w:hyperlink r:id="rId429">
        <w:r>
          <w:rPr>
            <w:lang w:val="pt_PT" w:bidi="pt_PT"/>
          </w:rPr>
          <w:rPr>
            <w:color w:val="0000EE"/>
            <w:u w:val="single"/>
          </w:rPr>
          <w:t>Preenchendo as Lacunas</w:t>
        </w:r>
      </w:hyperlink>
      <w:r>
        <w:rPr>
          <w:lang w:val="pt_PT" w:bidi="pt_PT"/>
        </w:rPr>
        <w:t xml:space="preserve"> (2.3 MB)</w:t>
      </w:r>
      <w:r>
        <w:rPr>
          <w:lang w:val="pt_PT" w:bidi="pt_PT"/>
        </w:rPr>
      </w:r>
    </w:p>
    <w:p>
      <w:pPr>
        <w:pStyle w:val="ListBullet"/>
        <w:spacing w:line="240" w:lineRule="auto"/>
        <w:ind w:left="720"/>
      </w:pPr>
      <w:r>
        <w:rPr>
          <w:lang w:val="pt_PT" w:bidi="pt_PT"/>
        </w:rPr>
      </w:r>
      <w:hyperlink r:id="rId430">
        <w:r>
          <w:rPr>
            <w:lang w:val="pt_PT" w:bidi="pt_PT"/>
          </w:rPr>
          <w:rPr>
            <w:color w:val="0000EE"/>
            <w:u w:val="single"/>
          </w:rPr>
          <w:t>Falando a Palavra</w:t>
        </w:r>
      </w:hyperlink>
      <w:r>
        <w:rPr>
          <w:lang w:val="pt_PT" w:bidi="pt_PT"/>
        </w:rPr>
        <w:t xml:space="preserve"> (1.0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44:1–13</w:t>
      </w:r>
      <w:r>
        <w:rPr>
          <w:lang w:val="pt_PT" w:bidi="pt_PT"/>
        </w:rPr>
      </w:r>
    </w:p>
    <w:p>
      <w:pPr>
        <w:pStyle w:val="Heading3"/>
      </w:pPr>
      <w:r>
        <w:rPr>
          <w:lang w:val="pt_PT" w:bidi="pt_PT"/>
        </w:rPr>
        <w:t>Ouvir e Sentir</w:t>
      </w:r>
    </w:p>
    <w:p>
      <w:pPr/>
      <w:r>
        <w:rPr>
          <w:lang w:val="pt_PT" w:bidi="pt_PT"/>
        </w:rPr>
      </w:r>
      <w:r>
        <w:rPr>
          <w:lang w:val="pt_PT" w:bidi="pt_PT"/>
        </w:rPr>
        <w:t>Ouça Gênesis 44:1–13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José deu aos irmãos um banquete no palácio de José. Na manhã seguinte, os irmãos estavam prontos para retornar a Canaã. Esse é um relato narrativo da próxima parte da história de José.</w:t>
      </w:r>
    </w:p>
    <w:p>
      <w:pPr/>
      <w:r>
        <w:rPr>
          <w:lang w:val="pt_PT" w:bidi="pt_PT"/>
        </w:rPr>
      </w:r>
      <w:r>
        <w:rPr>
          <w:lang w:val="pt_PT" w:bidi="pt_PT"/>
        </w:rPr>
        <w:t>José diz a seu mordomo, ou gerente da casa, para dar a cada homem tantos grãos quanto o burro pode carregar. O mordomo deve colocar o dinheiro que cada homem pagou no topo de seu saco de grãos. Cada irmão havia trazido de volta o dinheiro pelos primeiros grãos, bem como o dinheiro para comprar novos grãos. O mordomo teria colocado todo esse dinheiro no saco de cada homem.</w:t>
      </w:r>
    </w:p>
    <w:p>
      <w:pPr/>
      <w:r>
        <w:rPr>
          <w:lang w:val="pt_PT" w:bidi="pt_PT"/>
        </w:rPr>
      </w:r>
      <w:r>
        <w:rPr>
          <w:lang w:val="pt_PT" w:bidi="pt_PT"/>
        </w:rPr>
        <w:t>José também diz ao mordomo para colocar o copo de prata pessoal de José no topo do saco de Benjamim. Esse cálice era um cálice de adivinhação. Os egípcios derramavam óleo e água em um copo e olhavam para ver que a combinação se formava. Os egípcios estudariam as formações para contar o futuro. A passagem não diz que José usava o copo para prever o futuro. José tinha o copo e poderia ter usado. O mordomo faz tudo o que José diz a ele para fazer.</w:t>
      </w:r>
    </w:p>
    <w:p>
      <w:pPr/>
      <w:r>
        <w:rPr>
          <w:lang w:val="pt_PT" w:bidi="pt_PT"/>
        </w:rPr>
      </w:r>
      <w:r>
        <w:rPr>
          <w:lang w:val="pt_PT" w:bidi="pt_PT"/>
        </w:rPr>
        <w:t>Pare e discuta: contem uma história sobre um homem rico que tem muitos servos. Esse homem tem um servo que é responsável por todos os outros servos e tudo o que acontece na casa do homem. Que título o contador dá a esse homem? Descreva a quantidade de confiança que o homem tem em seu servo chefe. Mostre uma imagem de um burro carregado com um saco de grãos. Mostre uma imagem de um cálice de prata usado para adivinhação.</w:t>
      </w:r>
    </w:p>
    <w:p>
      <w:pPr/>
      <w:r>
        <w:rPr>
          <w:lang w:val="pt_PT" w:bidi="pt_PT"/>
        </w:rPr>
      </w:r>
      <w:r>
        <w:rPr>
          <w:lang w:val="pt_PT" w:bidi="pt_PT"/>
        </w:rPr>
        <w:t>Os irmãos levantaram ao amanhecer e saíram com seus burros carregados. Amanhecer é quando a luz do dia começa na manhã. O amanhecer é antes do nascer total do sol. O amanhecer é assim que é claro o suficiente para ver. Assim que os irmãos haviam deixado a cidade, José disse a seu mordomo para perseguir eles e perguntar a eles por que eles haviam roubado o copo de prata do mestre. O copo de prata era um objeto valioso. Os egípcios usavam copos como esse para prever o futuro. José não explica a seu mordomo ou gerente da casa por que José está fazendo tudo isso com esses homens. José não disse ao gerente da casa quem esses homens são.</w:t>
      </w:r>
    </w:p>
    <w:p>
      <w:pPr/>
      <w:r>
        <w:rPr>
          <w:lang w:val="pt_PT" w:bidi="pt_PT"/>
        </w:rPr>
      </w:r>
      <w:r>
        <w:rPr>
          <w:lang w:val="pt_PT" w:bidi="pt_PT"/>
        </w:rPr>
        <w:t>Pare e discuta: contem uma história de alguns ladrões que fugiram com o que eles haviam levado. Algumas pessoas locais vão atrás dos ladrões para tentar pegá-los e obter as coisas roubadas de volta. Preste atenção às palavras usadas para descrever o que acontece.</w:t>
      </w:r>
    </w:p>
    <w:p>
      <w:pPr/>
      <w:r>
        <w:rPr>
          <w:lang w:val="pt_PT" w:bidi="pt_PT"/>
        </w:rPr>
      </w:r>
      <w:r>
        <w:rPr>
          <w:lang w:val="pt_PT" w:bidi="pt_PT"/>
        </w:rPr>
        <w:t>O mordomo faz tudo o que José diz a ele para fazer. O mordomo obedece a José. O mordomo não sabe que esses homens são os irmãos de José. O mordomo sabe que José está tratando esses homens de uma maneira especial.</w:t>
      </w:r>
    </w:p>
    <w:p>
      <w:pPr/>
      <w:r>
        <w:rPr>
          <w:lang w:val="pt_PT" w:bidi="pt_PT"/>
        </w:rPr>
      </w:r>
      <w:r>
        <w:rPr>
          <w:lang w:val="pt_PT" w:bidi="pt_PT"/>
        </w:rPr>
        <w:t>Pare e reveja: liste todas as coisas estranhas ou incomuns que José pediu a esse homem para fazer com os irmãos de José. Inclua a primeira viagem para o Egito e essa segunda viagem.</w:t>
      </w:r>
    </w:p>
    <w:p>
      <w:pPr/>
      <w:r>
        <w:rPr>
          <w:lang w:val="pt_PT" w:bidi="pt_PT"/>
        </w:rPr>
      </w:r>
      <w:r>
        <w:rPr>
          <w:lang w:val="pt_PT" w:bidi="pt_PT"/>
        </w:rPr>
        <w:t>O mordomo-chefe alcançou os irmãos e os acusou assim como José havia instruído ele a fazer. José queria que o mordomo dissesse aos irmãos: “Por que vocês devolveram o mal para o bem?”. Outra maneira de dizer isso é: “O mestre ajudou você, mas você fez algo perverso” ou “você retrucou o bem que fizemos por você fazendo algo mau”.</w:t>
      </w:r>
    </w:p>
    <w:p>
      <w:pPr/>
      <w:r>
        <w:rPr>
          <w:lang w:val="pt_PT" w:bidi="pt_PT"/>
        </w:rPr>
      </w:r>
      <w:r>
        <w:rPr>
          <w:lang w:val="pt_PT" w:bidi="pt_PT"/>
        </w:rPr>
        <w:t>Pare e discuta: interpretem uma história na qual alguém faz um ato de bondade por outra pessoa. Essa segunda pessoa responde fazendo algo errado com a primeira pessoa. Como essa primeira pessoa fala com a segunda pessoa? Observe a maneira como ele fala com a pessoa que fez algo errado.</w:t>
      </w:r>
    </w:p>
    <w:p>
      <w:pPr/>
      <w:r>
        <w:rPr>
          <w:lang w:val="pt_PT" w:bidi="pt_PT"/>
        </w:rPr>
      </w:r>
      <w:r>
        <w:rPr>
          <w:lang w:val="pt_PT" w:bidi="pt_PT"/>
        </w:rPr>
        <w:t>Os irmãos estão confusos. Eles não sabem por que o mordomo está acusando-os assim. Os irmãos se referem a si mesmos como servos quando eles respondem ao mordomo. Essa é uma maneira respeitosa de falar com alguém que tem mais autoridade. Os irmãos lembram o mordomo que eles haviam devolvido o dinheiro da primeira viagem para o Egito. Eles mostram sua surpresa com uma série de perguntas que não exigem uma resposta. Eles perguntam: “Por que faríamos isso? Não devolvemos o dinheiro antes? Por que roubaríamos prata ou ouro do mestre?”.</w:t>
      </w:r>
    </w:p>
    <w:p>
      <w:pPr/>
      <w:r>
        <w:rPr>
          <w:lang w:val="pt_PT" w:bidi="pt_PT"/>
        </w:rPr>
      </w:r>
      <w:r>
        <w:rPr>
          <w:lang w:val="pt_PT" w:bidi="pt_PT"/>
        </w:rPr>
        <w:t>Pare e discuta: contem uma história na qual alguém foi falsamente acusado de fazer algo. Como essa pessoa se defende? Ele faz perguntas a si mesmo que não exigem uma resposta? Ele faz uma série de declarações?</w:t>
      </w:r>
    </w:p>
    <w:p>
      <w:pPr/>
      <w:r>
        <w:rPr>
          <w:lang w:val="pt_PT" w:bidi="pt_PT"/>
        </w:rPr>
      </w:r>
      <w:r>
        <w:rPr>
          <w:lang w:val="pt_PT" w:bidi="pt_PT"/>
        </w:rPr>
        <w:t>Os irmãos dizem que se o mordomo encontrar o copo de prata em qualquer uma das posses dos irmãos, então esse irmão deve morrer e os outros se tornarem escravos. Essa é uma maneira de afirmar fortemente que os irmãos não roubaram o copo. Os irmãos não acreditam que o copo será encontrado entre seus sacos.</w:t>
      </w:r>
    </w:p>
    <w:p>
      <w:pPr/>
      <w:r>
        <w:rPr>
          <w:lang w:val="pt_PT" w:bidi="pt_PT"/>
        </w:rPr>
      </w:r>
      <w:r>
        <w:rPr>
          <w:lang w:val="pt_PT" w:bidi="pt_PT"/>
        </w:rPr>
        <w:t>Os irmãos tiram seus sacos de grãos dos burros e abrem os sacos para que os sacos possam ser procurados. Neste momento, o gerente da casa ou mordomo sabe onde o copo de prata está. Ele colocou no saco de Benjamim. No entanto, o gerente da casa passa pelo processo de procurar cada saco, do mais velho para o mais jovem. Isso adiciona suspense a toda a história.</w:t>
      </w:r>
    </w:p>
    <w:p>
      <w:pPr/>
      <w:r>
        <w:rPr>
          <w:lang w:val="pt_PT" w:bidi="pt_PT"/>
        </w:rPr>
      </w:r>
      <w:r>
        <w:rPr>
          <w:lang w:val="pt_PT" w:bidi="pt_PT"/>
        </w:rPr>
        <w:t>Quando o mordomo encontra o copo de prata no saco de grãos de Benjamim, os irmãos rasgam suas roupas em desespero. Rasgar suas roupas era uma maneira cultural normal de expressar emoção ou dor forte. Os irmãos estão expressando dor porque encontrar o copo no saco de Benjamim significa que Benjamin deve morrer. Ou no mínimo, Benjamin ficará na prisão no Egito. O governador não acreditará que Benjamin é inocente de roubo ou que Benjamin não levou o copo. Eles não têm explicação para como o copo entrou no saco de grãos de Benjamim. Os irmãos estão em desespero porque eles sabem o que essa notícia fará com Jacó. Todos os irmãos recarregam seus burros e retornam à cidade. Os irmãos não abandonam Benjamim.</w:t>
      </w:r>
    </w:p>
    <w:p>
      <w:pPr/>
      <w:r>
        <w:rPr>
          <w:lang w:val="pt_PT" w:bidi="pt_PT"/>
        </w:rPr>
      </w:r>
      <w:r>
        <w:rPr>
          <w:lang w:val="pt_PT" w:bidi="pt_PT"/>
        </w:rPr>
        <w:t>Pare e discuta: contem uma história sobre alguém que foi erradamente acusado de fazer algo. Observe as reações da pessoa acusada.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José diz ao mordomo-chefe para preparar os sacos de grãos para os 11 irmãos. O mordomo faz como José disse.</w:t>
      </w:r>
    </w:p>
    <w:p>
      <w:pPr/>
      <w:r>
        <w:rPr>
          <w:lang w:val="pt_PT" w:bidi="pt_PT"/>
        </w:rPr>
      </w:r>
      <w:r>
        <w:rPr>
          <w:b/>
          <w:lang w:val="pt_PT" w:bidi="pt_PT"/>
        </w:rPr>
        <w:t>Segunda cena:</w:t>
      </w:r>
      <w:r>
        <w:rPr>
          <w:lang w:val="pt_PT" w:bidi="pt_PT"/>
        </w:rPr>
        <w:t xml:space="preserve"> os irmãos saem ao amanhecer do dia. Assim que eles deixam a cidade, José envia o mordomo-chefe atrás deles para acusá-los de roubar o copo de José.</w:t>
      </w:r>
    </w:p>
    <w:p>
      <w:pPr/>
      <w:r>
        <w:rPr>
          <w:lang w:val="pt_PT" w:bidi="pt_PT"/>
        </w:rPr>
      </w:r>
      <w:r>
        <w:rPr>
          <w:b/>
          <w:lang w:val="pt_PT" w:bidi="pt_PT"/>
        </w:rPr>
        <w:t>Terceira cena:</w:t>
      </w:r>
      <w:r>
        <w:rPr>
          <w:lang w:val="pt_PT" w:bidi="pt_PT"/>
        </w:rPr>
        <w:t xml:space="preserve"> o mordomo pega os 11 irmãos e os acusa de roubar o copo de prata de José. Os irmãos protestam sua inocência. O mordomo encontra o copo no saco de Benjamim. Os irmãos rasgam suas roupas em desespero e retornam à cidade.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mordomo-chefe de José</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Os outros irmãos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a ação segue o banquete na casa de José. José diz a seu mordomo-chefe para dar aos irmãos tantos grãos quanto eles podem colocar no burro. Se a carga for muito pesada, o burro não será capaz de caminhar com a carga em suas costas. Então José diz ao mordomo para colocar o dinheiro de cada homem em seu saco de grãos. Esse deve ser todo o dinheiro que os homens trouxeram para o Egito. Eles trouxeram o dinheiro que havia sido devolvido a eles da primeira viagem, bem como o dinheiro para pagar pelos grãos nessa viagem. José diz ao mordomo para colocar o copo de adivinhação de prata de José no saco de Benjamim. José não explica por que José quer que essas coisas sejam feitas. O mordomo fez tudo assim como José disse a ele para fazer.</w:t>
      </w:r>
    </w:p>
    <w:p>
      <w:pPr/>
      <w:r>
        <w:rPr>
          <w:lang w:val="pt_PT" w:bidi="pt_PT"/>
        </w:rPr>
      </w:r>
      <w:r>
        <w:rPr>
          <w:lang w:val="pt_PT" w:bidi="pt_PT"/>
        </w:rPr>
        <w:t>Na cena 2, na manhã seguinte, os 11 irmãos se levantam e saem ao amanhecer. José esperou até que eles haviam acabado de deixar a cidade e então enviou o mordomo-chefe atrás dos irmãos. José disse ao mordomo-chefe para acusar os irmãos de roubar o copo de prata de José. José disse ao mordomo tudo que ele deveria dizer.</w:t>
      </w:r>
    </w:p>
    <w:p>
      <w:pPr/>
      <w:r>
        <w:rPr>
          <w:lang w:val="pt_PT" w:bidi="pt_PT"/>
        </w:rPr>
      </w:r>
      <w:r>
        <w:rPr>
          <w:lang w:val="pt_PT" w:bidi="pt_PT"/>
        </w:rPr>
        <w:t>Na cena 3, o mordomo-chefe alcança os 11 irmãos fora da cidade. Os burros estavam carregados com sacos pesados de grãos, o que significa que os irmãos viajavam em um ritmo lento. O mordomo poderia se mover rapidamente e alcançar os irmãos.</w:t>
      </w:r>
    </w:p>
    <w:p>
      <w:pPr/>
      <w:r>
        <w:rPr>
          <w:lang w:val="pt_PT" w:bidi="pt_PT"/>
        </w:rPr>
      </w:r>
      <w:r>
        <w:rPr>
          <w:lang w:val="pt_PT" w:bidi="pt_PT"/>
        </w:rPr>
        <w:t>O mordomo disse tudo o que José havia dito a ele para dizer. Os irmãos negaram ter roubado qualquer coisa. Os irmãos fazem uma série de perguntas que não exigem uma resposta. Essas perguntas podem ser colocadas na forma de uma declaração. Por exemplo: “Não devolvemos o dinheiro que encontramos em nossos sacos?”. Essa pergunta pode ser declarada positivamente como: “Devolvemos o dinheiro que encontramos em nossos sacos”.</w:t>
      </w:r>
    </w:p>
    <w:p>
      <w:pPr/>
      <w:r>
        <w:rPr>
          <w:lang w:val="pt_PT" w:bidi="pt_PT"/>
        </w:rPr>
      </w:r>
      <w:r>
        <w:rPr>
          <w:lang w:val="pt_PT" w:bidi="pt_PT"/>
        </w:rPr>
        <w:t>Os irmãos dizem que ninguém roubou o copo. Os irmãos dizem que se o mordomo puder encontrar o copo em qualquer um de seus sacos, o ladrão morrerá e os outros se tornarão escravos do governador. As ações dos irmãos indicam que eles acreditam que eles são todos inocentes. O gerente da casa ou mordomo diz: “Isso é justo, mas apenas aquele que roubou o copo será meu escravo”. Ao dizer isso, o gerente da casa aceita sua oferta para ser escravo, mas então diz que apenas o culpado será um escravo. O gerente da casa torna a punição menor.</w:t>
      </w:r>
    </w:p>
    <w:p>
      <w:pPr/>
      <w:r>
        <w:rPr>
          <w:lang w:val="pt_PT" w:bidi="pt_PT"/>
        </w:rPr>
      </w:r>
      <w:r>
        <w:rPr>
          <w:lang w:val="pt_PT" w:bidi="pt_PT"/>
        </w:rPr>
        <w:t>Os irmãos de boa vontade e rapidamente descarregaram os sacos de grãos. Os irmãos abriram cada saco para que o mordomo pudesse procurar o copo. O mordomo sabe onde o copo está localizado. O mordomo colocou o copo no saco de Benjamim antes de os sacos serem carregados. No entanto, o mordomo começa com o saco do filho mais velho e se move por todos os 11 deles até que ele venha para o saco de Benjamim. O mordomo encontrou o copo no saco de Benjamim. Os irmãos ficaram em desespero e rasgaram suas roupas. Eles carregaram os sacos de volta nos burros e todos os irmãos retornaram para se encontrar com José.</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mordomo-chefe de José</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Os outros irmãos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José diz ao mordomo para encher os sacos de grãos dos irmãos com tantos grãos quanto os burros podem carregar. José diz ao mordomo para colocar o dinheiro de cada homem no topo de seu saco de grãos. José diz ao mordomo para colocar o copo de adivinhação de prata de José no saco de Benjamim. O mordomo fez tudo o que José disse para fazer.</w:t>
      </w:r>
    </w:p>
    <w:p>
      <w:pPr/>
      <w:r>
        <w:rPr>
          <w:lang w:val="pt_PT" w:bidi="pt_PT"/>
        </w:rPr>
      </w:r>
      <w:r>
        <w:rPr>
          <w:lang w:val="pt_PT" w:bidi="pt_PT"/>
        </w:rPr>
        <w:t>Pergunte ao mordomo: “Como você se sente sobre essas ações?”. Você pode ouvir: “Não entendo por que o governador está fazendo essas coisas. Ele está tratando esses homens de forma muito diferente de quaisquer outros homens. Parece que ele deve conhecê-los de alguma forma, mas não sei quando ele os teria conhecido. Ele certamente sabe suas idades. É muito estranho. Parece que ele está testando eles de alguma maneira. Ele é um bom mestre, então estou obedecendo a suas instruções”. Pergunte a José: “Por que você está fazendo essas coisas?”. Você pode ouvir: “Preciso saber mais sobre o caráter de meus irmãos agora. Parece que eles se tornaram bons homens, mas devo ter certeza. Quero saber o que eles farão sobre Benjamim. Quero saber se eles realmente se importam com a dor de seu pai. Não posso confiar neles até que saiba essas coisas”. Reinicie a encenação.</w:t>
      </w:r>
    </w:p>
    <w:p>
      <w:pPr/>
      <w:r>
        <w:rPr>
          <w:lang w:val="pt_PT" w:bidi="pt_PT"/>
        </w:rPr>
      </w:r>
      <w:r>
        <w:rPr>
          <w:lang w:val="pt_PT" w:bidi="pt_PT"/>
        </w:rPr>
        <w:t>Na cena 2, os 11 irmãos saem ao amanhecer. Logo depois que eles saíram, José disse ao mordomo para ir atrás dos irmãos. José disse que o mordomo deveria acusar os irmãos de roubar o copo de José. José disse ao mordomo para dizer: “Por que vocês retribuíram minha bondade com o mal? Por que você roubou o copo de adivinhação de meu mestre?”.</w:t>
      </w:r>
    </w:p>
    <w:p>
      <w:pPr/>
      <w:r>
        <w:rPr>
          <w:lang w:val="pt_PT" w:bidi="pt_PT"/>
        </w:rPr>
      </w:r>
      <w:r>
        <w:rPr>
          <w:lang w:val="pt_PT" w:bidi="pt_PT"/>
        </w:rPr>
        <w:t>Pergunte ao mordomo: “Como você se sente sobre essa tarefa?”. Você pode ouvir: “Não gosto de acusá-los assim. Sei que eles não roubaram o copo. Não sei por que o governador está tentando assustá-los assim. Mas farei o que o governador me diz para fazer. Acho que ele tem uma boa razão. Apenas não sei qual é”. Reinicie a encenação.</w:t>
      </w:r>
    </w:p>
    <w:p>
      <w:pPr/>
      <w:r>
        <w:rPr>
          <w:lang w:val="pt_PT" w:bidi="pt_PT"/>
        </w:rPr>
      </w:r>
      <w:r>
        <w:rPr>
          <w:lang w:val="pt_PT" w:bidi="pt_PT"/>
        </w:rPr>
        <w:t>Na cena 3, o mordomo-chefe alcança os irmãos fora da cidade. O mordomo disse tudo o que José havia dito a ele para dizer. Os irmãos não entendem. Os irmãos fizeram várias perguntas que não exigiam uma resposta. Então os irmãos disseram que se o mordomo pudesse encontrar o copo entre suas posses, a pessoa que roubou o copo deve morrer e os outros se tornarem escravos. O mordomo respondeu que apenas a pessoa que roubou o copo seria um escravo. Os outros seriam livres.</w:t>
      </w:r>
    </w:p>
    <w:p>
      <w:pPr/>
      <w:r>
        <w:rPr>
          <w:lang w:val="pt_PT" w:bidi="pt_PT"/>
        </w:rPr>
      </w:r>
      <w:r>
        <w:rPr>
          <w:lang w:val="pt_PT" w:bidi="pt_PT"/>
        </w:rPr>
        <w:t>Pare a ação e pergunte aos irmãos: “Como vocês estão se sentindo agora?” Você pode ouvir: “Estou confuso. Não sei por que ele está nos acusando. Ninguém de nós roubou nada. Tentamos dar de volta o dinheiro, mas eles não aceitaram. O que é esse copo? Não me lembro de ver um copo”. Reinicie a encenação.</w:t>
      </w:r>
    </w:p>
    <w:p>
      <w:pPr/>
      <w:r>
        <w:rPr>
          <w:lang w:val="pt_PT" w:bidi="pt_PT"/>
        </w:rPr>
      </w:r>
      <w:r>
        <w:rPr>
          <w:lang w:val="pt_PT" w:bidi="pt_PT"/>
        </w:rPr>
        <w:t>Os irmãos descarregaram os sacos de grãos. O mordomo checou os sacos começando com o saco do mais velho e indo até o saco do mais jovem. O mordomo encontrou o copo no saco de Benjamim. Os irmãos rasgaram suas roupas para simbolizar seu desespero. Eles carregaram os burros e retornaram a José.</w:t>
      </w:r>
    </w:p>
    <w:p>
      <w:pPr/>
      <w:r>
        <w:rPr>
          <w:lang w:val="pt_PT" w:bidi="pt_PT"/>
        </w:rPr>
      </w:r>
      <w:r>
        <w:rPr>
          <w:lang w:val="pt_PT" w:bidi="pt_PT"/>
        </w:rPr>
        <w:t>Pergunte ao mordomo: “Por que você procurou todos os sacos e deixou o saco de Benjamim por último?”. Você pode ouvir: “Parece a mim que o governador está testando esses homens. Decidi agir como se estivesse verificando todos eles. Se eu tivesse ido diretamente para o saco de Benjamim, seria suspeito. Não quero que eles saibam que coloquei o copo no saco de Benjamim”. Pergunte a Benjamin: “Como você está se sentindo agora?”. Você pode ouvir: “Estou em choque. Nunca vi esse copo antes. Não sei como entrou em meu saco. O que vai acontecer comigo? Tenho que retornar para casa ou meu pai morrerá. Não fiz isso. Como posso provar que sou inocente? Estou com medo. Espero que meus irmãos acreditem que não peguei esse copo. Preciso que eles me apoiem. Preciso que Deus me apoie também. Não sei por que Deus está deixando isso acontecer”.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O mordomo-chefe é o mesmo homem que era o mordomo-chefe na passagem anterior. Use o mesmo título que você usou antes.</w:t>
      </w:r>
    </w:p>
    <w:p>
      <w:pPr/>
      <w:r>
        <w:rPr>
          <w:lang w:val="pt_PT" w:bidi="pt_PT"/>
        </w:rPr>
      </w:r>
      <w:r>
        <w:rPr>
          <w:lang w:val="pt_PT" w:bidi="pt_PT"/>
        </w:rPr>
        <w:t xml:space="preserve">O copo de prata era um copo especial chamado de copo de </w:t>
      </w:r>
      <w:r>
        <w:rPr>
          <w:b/>
          <w:lang w:val="pt_PT" w:bidi="pt_PT"/>
        </w:rPr>
        <w:t>adivinhação</w:t>
      </w:r>
      <w:r>
        <w:rPr>
          <w:lang w:val="pt_PT" w:bidi="pt_PT"/>
        </w:rPr>
        <w:t xml:space="preserve">. Esse tipo de copo era usado no Egito para ler o futuro. José tinha um copo. Não sabemos se José realmente usou o copo. </w:t>
      </w:r>
      <w:r>
        <w:rPr>
          <w:b/>
          <w:lang w:val="pt_PT" w:bidi="pt_PT"/>
        </w:rPr>
        <w:t>Adivinhação</w:t>
      </w:r>
      <w:r>
        <w:rPr>
          <w:lang w:val="pt_PT" w:bidi="pt_PT"/>
        </w:rPr>
        <w:t xml:space="preserve"> está no Glossário Mestre. Use a mesma palavra que você usou em passagens anteriores.</w:t>
      </w:r>
    </w:p>
    <w:p>
      <w:pPr/>
      <w:r>
        <w:rPr>
          <w:lang w:val="pt_PT" w:bidi="pt_PT"/>
        </w:rPr>
      </w:r>
      <w:r>
        <w:rPr>
          <w:lang w:val="pt_PT" w:bidi="pt_PT"/>
        </w:rPr>
        <w:t>Pare aqui e mostre a imagem do copo de adivinhação.</w:t>
      </w:r>
    </w:p>
    <w:p>
      <w:pPr/>
      <w:r>
        <w:rPr>
          <w:lang w:val="pt_PT" w:bidi="pt_PT"/>
        </w:rPr>
      </w:r>
      <w:r>
        <w:rPr>
          <w:lang w:val="pt_PT" w:bidi="pt_PT"/>
        </w:rPr>
        <w:t xml:space="preserve">José diz por que vocês devolveram o </w:t>
      </w:r>
      <w:r>
        <w:rPr>
          <w:b/>
          <w:lang w:val="pt_PT" w:bidi="pt_PT"/>
        </w:rPr>
        <w:t>mal</w:t>
      </w:r>
      <w:r>
        <w:rPr>
          <w:lang w:val="pt_PT" w:bidi="pt_PT"/>
        </w:rPr>
        <w:t xml:space="preserve"> para o bem? Essa pode ser uma frase difícil de entender. José está dizendo: fiz algo bom por vocês. Dei a vocês comida para suas famílias. Recebi vocês em minha casa e dei a vocês um banquete. Vocês se viram e roubam meu copo de prata. Fiz algo bom por vocês e vocês fizeram algo mau ou </w:t>
      </w:r>
      <w:r>
        <w:rPr>
          <w:b/>
          <w:lang w:val="pt_PT" w:bidi="pt_PT"/>
        </w:rPr>
        <w:t>perverso</w:t>
      </w:r>
      <w:r>
        <w:rPr>
          <w:lang w:val="pt_PT" w:bidi="pt_PT"/>
        </w:rPr>
        <w:t xml:space="preserve"> por mim. As palavras </w:t>
      </w:r>
      <w:r>
        <w:rPr>
          <w:b/>
          <w:lang w:val="pt_PT" w:bidi="pt_PT"/>
        </w:rPr>
        <w:t>mau</w:t>
      </w:r>
      <w:r>
        <w:rPr>
          <w:lang w:val="pt_PT" w:bidi="pt_PT"/>
        </w:rPr>
        <w:t xml:space="preserve"> e </w:t>
      </w:r>
      <w:r>
        <w:rPr>
          <w:b/>
          <w:lang w:val="pt_PT" w:bidi="pt_PT"/>
        </w:rPr>
        <w:t>perversão</w:t>
      </w:r>
      <w:r>
        <w:rPr>
          <w:lang w:val="pt_PT" w:bidi="pt_PT"/>
        </w:rPr>
        <w:t xml:space="preserve"> são discutidas no Glossário Mestre.</w:t>
      </w:r>
    </w:p>
    <w:p>
      <w:pPr/>
      <w:r>
        <w:rPr>
          <w:lang w:val="pt_PT" w:bidi="pt_PT"/>
        </w:rPr>
      </w:r>
      <w:r>
        <w:rPr>
          <w:lang w:val="pt_PT" w:bidi="pt_PT"/>
        </w:rPr>
        <w:t xml:space="preserve">Os irmãos se oferecem para ser </w:t>
      </w:r>
      <w:r>
        <w:rPr>
          <w:b/>
          <w:lang w:val="pt_PT" w:bidi="pt_PT"/>
        </w:rPr>
        <w:t>escravos</w:t>
      </w:r>
      <w:r>
        <w:rPr>
          <w:lang w:val="pt_PT" w:bidi="pt_PT"/>
        </w:rPr>
        <w:t xml:space="preserve"> de José. </w:t>
      </w:r>
      <w:r>
        <w:rPr>
          <w:b/>
          <w:lang w:val="pt_PT" w:bidi="pt_PT"/>
        </w:rPr>
        <w:t>Escravo</w:t>
      </w:r>
      <w:r>
        <w:rPr>
          <w:lang w:val="pt_PT" w:bidi="pt_PT"/>
        </w:rPr>
        <w:t xml:space="preserve"> é tratado no Glossário Mestre. Use o mesmo termo para "escravo" que você usou em passagens anteriores.</w:t>
      </w:r>
    </w:p>
    <w:p>
      <w:pPr/>
      <w:r>
        <w:rPr>
          <w:lang w:val="pt_PT" w:bidi="pt_PT"/>
        </w:rPr>
      </w:r>
      <w:r>
        <w:rPr>
          <w:lang w:val="pt_PT" w:bidi="pt_PT"/>
        </w:rPr>
        <w:t xml:space="preserve">Os irmãos se referem a si mesmos como </w:t>
      </w:r>
      <w:r>
        <w:rPr>
          <w:b/>
          <w:lang w:val="pt_PT" w:bidi="pt_PT"/>
        </w:rPr>
        <w:t>servos</w:t>
      </w:r>
      <w:r>
        <w:rPr>
          <w:lang w:val="pt_PT" w:bidi="pt_PT"/>
        </w:rPr>
        <w:t xml:space="preserve"> do mordomo. </w:t>
      </w:r>
      <w:r>
        <w:rPr>
          <w:b/>
          <w:lang w:val="pt_PT" w:bidi="pt_PT"/>
        </w:rPr>
        <w:t>Servos</w:t>
      </w:r>
      <w:r>
        <w:rPr>
          <w:lang w:val="pt_PT" w:bidi="pt_PT"/>
        </w:rPr>
        <w:t xml:space="preserve"> está no Glossário Mestre. Aqui Judá está usando a palavra para indicar respeito. Judá usa a palavra servo para indicar que a pessoa com quem Judá está falando tem um status mais alto ou mais autoridade do que Judá. Judá vê que o mordomo-chefe do palácio de José tem um status mais alto do que Judá. Use o mesmo termo para servo que você usou em passagens anteriores. </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44:1–13</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31">
        <w:r>
          <w:rPr>
            <w:lang w:val="pt_PT" w:bidi="pt_PT"/>
          </w:rPr>
          <w:rPr>
            <w:color w:val="0000EE"/>
            <w:u w:val="single"/>
          </w:rPr>
          <w:t>Ouvir e Sentir</w:t>
        </w:r>
      </w:hyperlink>
      <w:r>
        <w:rPr>
          <w:lang w:val="pt_PT" w:bidi="pt_PT"/>
        </w:rPr>
        <w:t xml:space="preserve"> (387 KB)</w:t>
      </w:r>
      <w:r>
        <w:rPr>
          <w:lang w:val="pt_PT" w:bidi="pt_PT"/>
        </w:rPr>
      </w:r>
    </w:p>
    <w:p>
      <w:pPr>
        <w:pStyle w:val="ListBullet"/>
        <w:spacing w:line="240" w:lineRule="auto"/>
        <w:ind w:left="720"/>
      </w:pPr>
      <w:r>
        <w:rPr>
          <w:lang w:val="pt_PT" w:bidi="pt_PT"/>
        </w:rPr>
      </w:r>
      <w:hyperlink r:id="rId432">
        <w:r>
          <w:rPr>
            <w:lang w:val="pt_PT" w:bidi="pt_PT"/>
          </w:rPr>
          <w:rPr>
            <w:color w:val="0000EE"/>
            <w:u w:val="single"/>
          </w:rPr>
          <w:t>Preparando o Cenário</w:t>
        </w:r>
      </w:hyperlink>
      <w:r>
        <w:rPr>
          <w:lang w:val="pt_PT" w:bidi="pt_PT"/>
        </w:rPr>
        <w:t xml:space="preserve"> (4.3 MB)</w:t>
      </w:r>
      <w:r>
        <w:rPr>
          <w:lang w:val="pt_PT" w:bidi="pt_PT"/>
        </w:rPr>
      </w:r>
    </w:p>
    <w:p>
      <w:pPr>
        <w:pStyle w:val="ListBullet"/>
        <w:spacing w:line="240" w:lineRule="auto"/>
        <w:ind w:left="720"/>
      </w:pPr>
      <w:r>
        <w:rPr>
          <w:lang w:val="pt_PT" w:bidi="pt_PT"/>
        </w:rPr>
      </w:r>
      <w:hyperlink r:id="rId433">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434">
        <w:r>
          <w:rPr>
            <w:lang w:val="pt_PT" w:bidi="pt_PT"/>
          </w:rPr>
          <w:rPr>
            <w:color w:val="0000EE"/>
            <w:u w:val="single"/>
          </w:rPr>
          <w:t>Incorporando o Texto</w:t>
        </w:r>
      </w:hyperlink>
      <w:r>
        <w:rPr>
          <w:lang w:val="pt_PT" w:bidi="pt_PT"/>
        </w:rPr>
        <w:t xml:space="preserve"> (3.3 MB)</w:t>
      </w:r>
      <w:r>
        <w:rPr>
          <w:lang w:val="pt_PT" w:bidi="pt_PT"/>
        </w:rPr>
      </w:r>
    </w:p>
    <w:p>
      <w:pPr>
        <w:pStyle w:val="ListBullet"/>
        <w:spacing w:line="240" w:lineRule="auto"/>
        <w:ind w:left="720"/>
      </w:pPr>
      <w:r>
        <w:rPr>
          <w:lang w:val="pt_PT" w:bidi="pt_PT"/>
        </w:rPr>
      </w:r>
      <w:hyperlink r:id="rId435">
        <w:r>
          <w:rPr>
            <w:lang w:val="pt_PT" w:bidi="pt_PT"/>
          </w:rPr>
          <w:rPr>
            <w:color w:val="0000EE"/>
            <w:u w:val="single"/>
          </w:rPr>
          <w:t>Preenchendo as Lacunas</w:t>
        </w:r>
      </w:hyperlink>
      <w:r>
        <w:rPr>
          <w:lang w:val="pt_PT" w:bidi="pt_PT"/>
        </w:rPr>
        <w:t xml:space="preserve"> (1.2 MB)</w:t>
      </w:r>
      <w:r>
        <w:rPr>
          <w:lang w:val="pt_PT" w:bidi="pt_PT"/>
        </w:rPr>
      </w:r>
    </w:p>
    <w:p>
      <w:pPr>
        <w:pStyle w:val="ListBullet"/>
        <w:spacing w:line="240" w:lineRule="auto"/>
        <w:ind w:left="720"/>
      </w:pPr>
      <w:r>
        <w:rPr>
          <w:lang w:val="pt_PT" w:bidi="pt_PT"/>
        </w:rPr>
      </w:r>
      <w:hyperlink r:id="rId436">
        <w:r>
          <w:rPr>
            <w:lang w:val="pt_PT" w:bidi="pt_PT"/>
          </w:rPr>
          <w:rPr>
            <w:color w:val="0000EE"/>
            <w:u w:val="single"/>
          </w:rPr>
          <w:t>Falando a Palavra</w:t>
        </w:r>
      </w:hyperlink>
      <w:r>
        <w:rPr>
          <w:lang w:val="pt_PT" w:bidi="pt_PT"/>
        </w:rPr>
        <w:t xml:space="preserve"> (1.2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44:14–34</w:t>
      </w:r>
      <w:r>
        <w:rPr>
          <w:lang w:val="pt_PT" w:bidi="pt_PT"/>
        </w:rPr>
      </w:r>
    </w:p>
    <w:p>
      <w:pPr>
        <w:pStyle w:val="Heading3"/>
      </w:pPr>
      <w:r>
        <w:rPr>
          <w:lang w:val="pt_PT" w:bidi="pt_PT"/>
        </w:rPr>
        <w:t>Ouvir e Sentir</w:t>
      </w:r>
    </w:p>
    <w:p>
      <w:pPr/>
      <w:r>
        <w:rPr>
          <w:lang w:val="pt_PT" w:bidi="pt_PT"/>
        </w:rPr>
      </w:r>
      <w:r>
        <w:rPr>
          <w:lang w:val="pt_PT" w:bidi="pt_PT"/>
        </w:rPr>
        <w:t>Ouça Gênesis 44:14–34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continua a história narrativa do copo de prata de José. José fez seu mordomo-chefe ou gerente-chefe da casa colocar o copo no saco de grãos de Benjamim. Então, depois que os irmãos saíram, José enviou o mordomo-chefe atrás dos irmãos para acusá-los de roubar o copo. Quando o mordomo encontra o copo no saco de grãos de Benjamim, os irmãos reagem com desespero. Todos os 11 irmãos retornam para falar com José.</w:t>
      </w:r>
    </w:p>
    <w:p>
      <w:pPr/>
      <w:r>
        <w:rPr>
          <w:lang w:val="pt_PT" w:bidi="pt_PT"/>
        </w:rPr>
      </w:r>
      <w:r>
        <w:rPr>
          <w:lang w:val="pt_PT" w:bidi="pt_PT"/>
        </w:rPr>
        <w:t>Os irmãos voltaram para o palácio onde José estava esperando. Os irmãos se jogam na terra diante de José. Essa era uma ação forte ou violenta. Não era um ajoelho ou curvatura regular. Os irmãos tinham emoções fortes.</w:t>
      </w:r>
    </w:p>
    <w:p>
      <w:pPr/>
      <w:r>
        <w:rPr>
          <w:lang w:val="pt_PT" w:bidi="pt_PT"/>
        </w:rPr>
      </w:r>
      <w:r>
        <w:rPr>
          <w:lang w:val="pt_PT" w:bidi="pt_PT"/>
        </w:rPr>
        <w:t>José exige: “O que vocês fizeram?”. Judá fala pelos irmãos. Judá não é o irmão mais velho. Normalmente, o irmão mais velho, que é Rubem, falaria pelos irmãos. Judá assume esse papel de falar por eles.</w:t>
      </w:r>
    </w:p>
    <w:p>
      <w:pPr/>
      <w:r>
        <w:rPr>
          <w:lang w:val="pt_PT" w:bidi="pt_PT"/>
        </w:rPr>
      </w:r>
      <w:r>
        <w:rPr>
          <w:lang w:val="pt_PT" w:bidi="pt_PT"/>
        </w:rPr>
        <w:t>Pare e discuta: fale sobre uma grande família com muitos filhos. Ouça cuidadosamente os papéis de cada filho na família.</w:t>
      </w:r>
    </w:p>
    <w:p>
      <w:pPr/>
      <w:r>
        <w:rPr>
          <w:lang w:val="pt_PT" w:bidi="pt_PT"/>
        </w:rPr>
      </w:r>
      <w:r>
        <w:rPr>
          <w:lang w:val="pt_PT" w:bidi="pt_PT"/>
        </w:rPr>
        <w:t>Judá faz uma série de perguntas que não exigem uma resposta. Essas podem ser dadas como declarações positivas em vez de perguntas. Essa pode ser uma pergunta como “O que podemos dizer a vocês?”. Ou, uma declaração positiva como: “Não sabemos o que dizer. Não podemos explicar isso. Não podemos provar que somos inocentes”. Os irmãos não sabem como o copo entrou no saco de Benjamim. Portanto, eles não sabem como se defender.</w:t>
      </w:r>
    </w:p>
    <w:p>
      <w:pPr/>
      <w:r>
        <w:rPr>
          <w:lang w:val="pt_PT" w:bidi="pt_PT"/>
        </w:rPr>
      </w:r>
      <w:r>
        <w:rPr>
          <w:lang w:val="pt_PT" w:bidi="pt_PT"/>
        </w:rPr>
        <w:t xml:space="preserve">Pare e discuta: contem uma história sobre alguém que foi erradamente acusado de fazer algo. Como essa pessoa se defende? </w:t>
      </w:r>
    </w:p>
    <w:p>
      <w:pPr/>
      <w:r>
        <w:rPr>
          <w:lang w:val="pt_PT" w:bidi="pt_PT"/>
        </w:rPr>
      </w:r>
      <w:r>
        <w:rPr>
          <w:lang w:val="pt_PT" w:bidi="pt_PT"/>
        </w:rPr>
        <w:t>Mostre uma imagem de um copo de adivinhação egípcio.</w:t>
      </w:r>
    </w:p>
    <w:p>
      <w:pPr/>
      <w:r>
        <w:rPr>
          <w:lang w:val="pt_PT" w:bidi="pt_PT"/>
        </w:rPr>
      </w:r>
      <w:r>
        <w:rPr>
          <w:lang w:val="pt_PT" w:bidi="pt_PT"/>
        </w:rPr>
        <w:t>Judá diz que Deus está nos punindo por nossos pecados. Judá e os outros sabem que ninguém os puniu por seu pecado de vender José como um escravo. Benjamin não era uma parte do grupo que vendeu José como um escravo. Agora os irmãos estão sendo acusados de algo que eles não fizeram. Eles acreditam que Deus está punindo-os agora por algo que eles fizeram anos atrás.</w:t>
      </w:r>
    </w:p>
    <w:p>
      <w:pPr/>
      <w:r>
        <w:rPr>
          <w:lang w:val="pt_PT" w:bidi="pt_PT"/>
        </w:rPr>
      </w:r>
      <w:r>
        <w:rPr>
          <w:lang w:val="pt_PT" w:bidi="pt_PT"/>
        </w:rPr>
        <w:t>Então Judá diz a José que todos os 11 irmãos se tornarão escravos de José. Os irmãos querem ser tratados como um grupo. Os 10 irmãos mais velhos mostram seu apoio a Benjamim. José recusa a oferta de Judá. José diz aos irmãos que Benjamin permanecerá como um escravo, mas os outros retornarão a Canaã. José diz: “Vão para seu pai em paz”.</w:t>
      </w:r>
    </w:p>
    <w:p>
      <w:pPr/>
      <w:r>
        <w:rPr>
          <w:lang w:val="pt_PT" w:bidi="pt_PT"/>
        </w:rPr>
      </w:r>
      <w:r>
        <w:rPr>
          <w:lang w:val="pt_PT" w:bidi="pt_PT"/>
        </w:rPr>
        <w:t>Judá dá um longo discurso. Esse é o discurso mais longo em Gênesis. Judá começa dizendo palavras lisonjeiras a José. Judá se refere a si mesmo como um servo de José. Judá mostra por isso que Judá sabe que José tem um status mais alto do que Judá. Judá pede a José para não ficar zangado com Judá. Judá está pedindo isso porque Judá vai tentar mudar a mente de José ou fazer ele concordar em deixar Benjamin retornar a Canaã.</w:t>
      </w:r>
    </w:p>
    <w:p>
      <w:pPr/>
      <w:r>
        <w:rPr>
          <w:lang w:val="pt_PT" w:bidi="pt_PT"/>
        </w:rPr>
      </w:r>
      <w:r>
        <w:rPr>
          <w:lang w:val="pt_PT" w:bidi="pt_PT"/>
        </w:rPr>
        <w:t>Judá explica a história da família. Judá explica a importância de Benjamin a Jacó. Benjamin é o filho mais jovem e o único filho restante de sua mãe. Judá acredita que José está morto. Judá diz que Benjamin é o filho da velhice de Jacó. Isso significa que Jacó era um homem mais velho quando Benjamin nasceu. Em muitas culturas, o filho mais jovem é tratado como uma criança especial.</w:t>
      </w:r>
    </w:p>
    <w:p>
      <w:pPr/>
      <w:r>
        <w:rPr>
          <w:lang w:val="pt_PT" w:bidi="pt_PT"/>
        </w:rPr>
      </w:r>
      <w:r>
        <w:rPr>
          <w:lang w:val="pt_PT" w:bidi="pt_PT"/>
        </w:rPr>
        <w:t>Pare e discuta: contem uma história sobre um pai que tem muitos filhos. Observe como esse pai fala sobre o filho mais jovem. Como o pai descreve esse filho mais jovem?</w:t>
      </w:r>
    </w:p>
    <w:p>
      <w:pPr/>
      <w:r>
        <w:rPr>
          <w:lang w:val="pt_PT" w:bidi="pt_PT"/>
        </w:rPr>
      </w:r>
      <w:r>
        <w:rPr>
          <w:lang w:val="pt_PT" w:bidi="pt_PT"/>
        </w:rPr>
        <w:t>Judá explica que os irmãos apenas trouxeram Benjamin para o Egito porque José, como o governador, disse a eles para trazê-lo. Você se lembrará que José havia dito aos irmãos para não retornar ao Egito, a menos que eles trouxessem Benjamim.</w:t>
      </w:r>
    </w:p>
    <w:p>
      <w:pPr/>
      <w:r>
        <w:rPr>
          <w:lang w:val="pt_PT" w:bidi="pt_PT"/>
        </w:rPr>
      </w:r>
      <w:r>
        <w:rPr>
          <w:lang w:val="pt_PT" w:bidi="pt_PT"/>
        </w:rPr>
        <w:t>Judá explica que Jacó acredita que o irmão mais velho de Benjamim foi morto por um animal selvagem.</w:t>
      </w:r>
    </w:p>
    <w:p>
      <w:pPr/>
      <w:r>
        <w:rPr>
          <w:lang w:val="pt_PT" w:bidi="pt_PT"/>
        </w:rPr>
      </w:r>
      <w:r>
        <w:rPr>
          <w:lang w:val="pt_PT" w:bidi="pt_PT"/>
        </w:rPr>
        <w:t>Judá explica que Jacó morrerá de dor se algo acontecer com Benjamim. Jacó havia dito aos filhos que se algo ruim acontecesse com Benjamim, isso enviaria um homem de cabelos brancos enlutado para seu túmulo. Isso significa que Jacó, um homem velho, morreria de dor.</w:t>
      </w:r>
    </w:p>
    <w:p>
      <w:pPr/>
      <w:r>
        <w:rPr>
          <w:lang w:val="pt_PT" w:bidi="pt_PT"/>
        </w:rPr>
      </w:r>
      <w:r>
        <w:rPr>
          <w:lang w:val="pt_PT" w:bidi="pt_PT"/>
        </w:rPr>
        <w:t>Judá explica que os irmãos não podem retornar a Canaã sem Benjamim. Judá chama José: “Meu Senhor”. Essa é uma maneira educada de falar com uma pessoa em uma posição elevada. Outros termos educados seriam “mestre” ou “senhor”. Judá novamente se refere a si mesmo e seus irmãos como servos de José. Essa é uma maneira educada de dizer que José tem uma posição mais poderosa.</w:t>
      </w:r>
    </w:p>
    <w:p>
      <w:pPr/>
      <w:r>
        <w:rPr>
          <w:lang w:val="pt_PT" w:bidi="pt_PT"/>
        </w:rPr>
      </w:r>
      <w:r>
        <w:rPr>
          <w:lang w:val="pt_PT" w:bidi="pt_PT"/>
        </w:rPr>
        <w:t>Judá explica que Judá prometeu cuidar de Benjamim. Judá diz que ele será responsabilizado se Benjamin não retornar a Canaã. Judá implora para permanecer como um escravo no lugar de Benjamim. Judá implora a José que permita que Benjamin retorne a Jacó. Judá explica novamente que Jacó morrerá de dor se algo acontecer com Benjamim. Judá diz que ele não pode retornar a Canaã sem Benjamim. Portanto, é melhor para Judá permanecer no Egito como um escravo no lugar de Benjamim.</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José acusa os irmãos de devolver o bem feito a eles com mal. José diz que Benjamin deve permanecer como um escravo e os outros podem retornar para casa. Judá dá um longo discurso no qual Judá diz a José a história da família. Judá explica que Jacó morrerá de dor se Benjamin se ferir. Judá se oferece para tomar o lugar de Benjamim como um escravo.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 é mencionado.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Nessa cena, José encontrou os irmãos no palácio. Os irmãos caíram na terra diante de José. A maneira como os irmãos caem na terra é uma ação violenta. Não é apenas se curvar. José acusou os irmãos. José disse: “Vocês devem saber que posso prever o futuro”.</w:t>
      </w:r>
    </w:p>
    <w:p>
      <w:pPr/>
      <w:r>
        <w:rPr>
          <w:lang w:val="pt_PT" w:bidi="pt_PT"/>
        </w:rPr>
      </w:r>
      <w:r>
        <w:rPr>
          <w:lang w:val="pt_PT" w:bidi="pt_PT"/>
        </w:rPr>
        <w:t xml:space="preserve">Judá fala pelos irmãos. Como os irmãos não roubaram o copo, os irmãos não sabem como oferecer uma defesa ou provar sua inocência. Judá faz uma série de perguntas que não exigem uma resposta. </w:t>
      </w:r>
    </w:p>
    <w:p>
      <w:pPr/>
      <w:r>
        <w:rPr>
          <w:lang w:val="pt_PT" w:bidi="pt_PT"/>
        </w:rPr>
      </w:r>
      <w:r>
        <w:rPr>
          <w:lang w:val="pt_PT" w:bidi="pt_PT"/>
        </w:rPr>
        <w:t>Pare e discuta: contem uma história sobre alguém falsamente acusado. Essa pessoa tenta se defender. Observe particularmente a maneira como a pessoa fala em sua defesa. Ele faz perguntas que não exigem respostas ou ele faz declarações positivas?</w:t>
      </w:r>
    </w:p>
    <w:p>
      <w:pPr/>
      <w:r>
        <w:rPr>
          <w:lang w:val="pt_PT" w:bidi="pt_PT"/>
        </w:rPr>
      </w:r>
      <w:r>
        <w:rPr>
          <w:lang w:val="pt_PT" w:bidi="pt_PT"/>
        </w:rPr>
        <w:t>Judá diz que Deus está punindo-os por seus pecados. Judá significa que os irmãos fizeram errado com José anteriormente e não foram punidos. Agora Deus está punindo, mas pelo que eles fizeram no passado. Judá está falando sobre os 10 irmãos porque Benjamin não era parte do grupo que vendeu José como um escravo. Judá diz que todos os 11 irmãos permanecerão para ser escravos de José. José fala usando um juramento. José diz: “Longe de mim fazer isso”. José significa que seria contra a lei de Deus punir aqueles que são inocentes. A maneira como José fala faz soar como se essa sugestão ofendesse José. José diz que apenas aquele com o copo permanecerá. Os outros 10 podem ir para casa.</w:t>
      </w:r>
    </w:p>
    <w:p>
      <w:pPr/>
      <w:r>
        <w:rPr>
          <w:lang w:val="pt_PT" w:bidi="pt_PT"/>
        </w:rPr>
      </w:r>
      <w:r>
        <w:rPr>
          <w:lang w:val="pt_PT" w:bidi="pt_PT"/>
        </w:rPr>
        <w:t>Judá dá um longo discurso. Judá começa esse discurso lisonjeando José. Judá diz que José tem tanto poder quanto o rei. Judá pede a José para não ficar zangado com Judá. Judá diz isso porque Judá vai tentar mudar a punição planejada de José.</w:t>
      </w:r>
    </w:p>
    <w:p>
      <w:pPr/>
      <w:r>
        <w:rPr>
          <w:lang w:val="pt_PT" w:bidi="pt_PT"/>
        </w:rPr>
      </w:r>
      <w:r>
        <w:rPr>
          <w:lang w:val="pt_PT" w:bidi="pt_PT"/>
        </w:rPr>
        <w:t>Então, Judá explica a história da família a José. Judá explica por que Benjamin é tão importante para Jacó. Judá explica que Jacó morrerá de dor se algo acontecer com Benjamim. Judá explica que Judá garantiu a segurança de Benjamim. Judá prometeu a Jacó que garantiria que Benjamin retornasse a Jacó.</w:t>
      </w:r>
    </w:p>
    <w:p>
      <w:pPr/>
      <w:r>
        <w:rPr>
          <w:lang w:val="pt_PT" w:bidi="pt_PT"/>
        </w:rPr>
      </w:r>
      <w:r>
        <w:rPr>
          <w:lang w:val="pt_PT" w:bidi="pt_PT"/>
        </w:rPr>
        <w:t>Pare e discuta: para ajudar o grupo a entender o discurso de Judá, pode ser bom interpretar o discurso como uma cena. Peça a alguém como Jacó e alguém como Judá que falem um com o outro com Jacó dando instruções e explicações. Uma vez que você tenha esse diálogo funcionando, então você pode fazer Judá dizer à pessoa que interpreta José o que aconteceu em Canaã. O objetivo aqui é entender o que aconteceu entre Jacó e Judá em Canaã e então ser capaz de dizer a José para que José possa entender.</w:t>
      </w:r>
    </w:p>
    <w:p>
      <w:pPr/>
      <w:r>
        <w:rPr>
          <w:lang w:val="pt_PT" w:bidi="pt_PT"/>
        </w:rPr>
      </w:r>
      <w:r>
        <w:rPr>
          <w:lang w:val="pt_PT" w:bidi="pt_PT"/>
        </w:rPr>
        <w:t>Judá termina seu discurso se oferecendo para tomar o lugar de Benjamim como um escravo. Judá implora a José que permita que Judá seja um escravo e deixe Benjamin retornar a Jacó.</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Benjamin</w:t>
      </w:r>
    </w:p>
    <w:p>
      <w:pPr>
        <w:pStyle w:val="ListBullet"/>
        <w:spacing w:line="240" w:lineRule="auto"/>
        <w:ind w:left="720"/>
      </w:pPr>
      <w:r>
        <w:rPr>
          <w:lang w:val="pt_PT" w:bidi="pt_PT"/>
        </w:rPr>
      </w:r>
      <w:r>
        <w:rPr>
          <w:lang w:val="pt_PT" w:bidi="pt_PT"/>
        </w:rPr>
        <w:t>Os outros irmãos</w:t>
      </w:r>
    </w:p>
    <w:p>
      <w:pPr>
        <w:pStyle w:val="ListBullet"/>
        <w:spacing w:line="240" w:lineRule="auto"/>
        <w:ind w:left="720"/>
      </w:pPr>
      <w:r>
        <w:rPr>
          <w:lang w:val="pt_PT" w:bidi="pt_PT"/>
        </w:rPr>
      </w:r>
      <w:r>
        <w:rPr>
          <w:lang w:val="pt_PT" w:bidi="pt_PT"/>
        </w:rPr>
        <w:t>Jacó é mencionado.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Nessa cena, os irmãos chegam de volta ao palácio de José. Os irmãos caíram na terra diante de José. José acusa todos os irmãos. Judá responde pelos irmãos. Como defesa, Judá faz uma série de perguntas que não exigem uma resposta. Como eles não roubaram o copo, os irmãos não sabem como se defender. Então Judá diz: “Deus está nos punindo por nossos pecados”.</w:t>
      </w:r>
    </w:p>
    <w:p>
      <w:pPr/>
      <w:r>
        <w:rPr>
          <w:lang w:val="pt_PT" w:bidi="pt_PT"/>
        </w:rPr>
      </w:r>
      <w:r>
        <w:rPr>
          <w:lang w:val="pt_PT" w:bidi="pt_PT"/>
        </w:rPr>
        <w:t>Pergunte a José: “Como vocês estão se sentindo agora enquanto veem sua angústia?”. Você pode ouvir: “Está funcionando. Deixei eles tão chateados que eles estão revelando seu verdadeiro eu a mim. Estou vendo como eles realmente são agora. Esse é um bom plano”. Pergunte aos irmãos: “Por que vocês sentem que estão sendo punidos por seus pecados?”. Você pode ouvir: “Não deveríamos ter vendido José. Sabíamos. Devíamos ter ido atrás de José e o trazido para casa. Não fizemos isso. Agora estamos sendo punidos por essas coisas ruins que fizemos anos atrás. Deus nunca nos puniu. Deus nos ajudou a nos tornar mais ricos e mais fortes. Vemos agora que Deus não esqueceu o que fizemos. Mas Benjamin não participou da venda de José. Não entendo por que Benjamin está sendo punido. Acho que é para me punir vendo Benjamin sofrer”. Reinicie a encenação.</w:t>
      </w:r>
    </w:p>
    <w:p>
      <w:pPr/>
      <w:r>
        <w:rPr>
          <w:lang w:val="pt_PT" w:bidi="pt_PT"/>
        </w:rPr>
      </w:r>
      <w:r>
        <w:rPr>
          <w:lang w:val="pt_PT" w:bidi="pt_PT"/>
        </w:rPr>
        <w:t>Judá diz que todos eles retornaram juntos para se tornar escravos de José. José diz a eles que Benjamin é o único que permanecerá no Egito. Os outros podem retornar a Canaã.</w:t>
      </w:r>
    </w:p>
    <w:p>
      <w:pPr/>
      <w:r>
        <w:rPr>
          <w:lang w:val="pt_PT" w:bidi="pt_PT"/>
        </w:rPr>
      </w:r>
      <w:r>
        <w:rPr>
          <w:lang w:val="pt_PT" w:bidi="pt_PT"/>
        </w:rPr>
        <w:t>Pergunte aos irmãos: “O governador diz que vocês podem ir para casa. Por que vocês apenas não aceitam essa oferta?”. Você pode ouvir: “Não posso fazer isso. Meu pai morrerá de dor se eu fizer. Devo ficar aqui e convencer o governador a deixar Benjamin ir. Devo convencê-lo a me aceitar no lugar de Benjamim”. Reinicie a encenação.</w:t>
      </w:r>
    </w:p>
    <w:p>
      <w:pPr/>
      <w:r>
        <w:rPr>
          <w:lang w:val="pt_PT" w:bidi="pt_PT"/>
        </w:rPr>
      </w:r>
      <w:r>
        <w:rPr>
          <w:lang w:val="pt_PT" w:bidi="pt_PT"/>
        </w:rPr>
        <w:t>Judá dá um longo discurso. Judá explica a história da família. Judá explica por que Benjamin é o filho favorito de Jacó. Judá explica que Jacó morrerá de dor se algo acontecer com Benjamim. Judá explica que Judá assumiu a responsabilidade por Benjamin para que Jacó permitisse que Benjamin viesse para o Egito. Judá pede que Benjamin seja permitido a retornar a Jacó, e Judá se torne um escravo no lugar de Benjamim.</w:t>
      </w:r>
    </w:p>
    <w:p>
      <w:pPr/>
      <w:r>
        <w:rPr>
          <w:lang w:val="pt_PT" w:bidi="pt_PT"/>
        </w:rPr>
      </w:r>
      <w:r>
        <w:rPr>
          <w:lang w:val="pt_PT" w:bidi="pt_PT"/>
        </w:rPr>
        <w:t>Pergunte a Judá: “Como você está se sentindo enquanto diz ao governador todas essas coisas?”. Você pode ouvir: “Estou em completo desespero. Não sei se posso convencer o governador a ter misericórdia ou não. Sei que sou responsável por José ser vendido como um escravo e não fiz nada para impedir. Vi meu pai sofrer por José. Não posso suportar assistir ele sofrer por Benjamin e provavelmente morrer. Devo parar isso se puder. Devo tentar. Estou dizendo tudo o que posso pensar para convencer o governador a ter misericórdia de nós”. Pergunte a José: “Como você está se sentindo enquanto ouve o discurso de Judá?”. Você pode ouvir: “Estou emocionado. Quase não posso me conter. Ele está mostrando que ele realmente se arrepende do que ele fez todos esses anos atrás. Ele está mostrando que ele está disposto a tomar o lugar de Benjamim. Ele não quer que seu pai sofra mais. Ele sabe que seu pai ama mais Benjamin, mas ele não está com inveja. Essa é uma mudança incrível nele. Estou tão feliz por ver isso”.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O copo de prata era um copo especial chamado de copo de </w:t>
      </w:r>
      <w:r>
        <w:rPr>
          <w:b/>
          <w:lang w:val="pt_PT" w:bidi="pt_PT"/>
        </w:rPr>
        <w:t>adivinhação</w:t>
      </w:r>
      <w:r>
        <w:rPr>
          <w:lang w:val="pt_PT" w:bidi="pt_PT"/>
        </w:rPr>
        <w:t xml:space="preserve">. Esse tipo de copo era usado no Egito para ler o futuro. Os egípcios derramariam água e óleo em um copo, como o copo de José. Eles estudariam as formações enquanto o óleo e a água se separavam e prediziam o futuro. José tinha um copo. Não sabemos se José realmente usou o copo. </w:t>
      </w:r>
      <w:r>
        <w:rPr>
          <w:b/>
          <w:lang w:val="pt_PT" w:bidi="pt_PT"/>
        </w:rPr>
        <w:t>Adivinhação</w:t>
      </w:r>
      <w:r>
        <w:rPr>
          <w:lang w:val="pt_PT" w:bidi="pt_PT"/>
        </w:rPr>
        <w:t xml:space="preserve"> está no Glossário Mestre. Use a mesma palavra que você usou em passagens anteriores.</w:t>
      </w:r>
    </w:p>
    <w:p>
      <w:pPr/>
      <w:r>
        <w:rPr>
          <w:lang w:val="pt_PT" w:bidi="pt_PT"/>
        </w:rPr>
      </w:r>
      <w:r>
        <w:rPr>
          <w:lang w:val="pt_PT" w:bidi="pt_PT"/>
        </w:rPr>
        <w:t>Pare aqui e mostre a imagem do copo de adivinhação.</w:t>
      </w:r>
    </w:p>
    <w:p>
      <w:pPr/>
      <w:r>
        <w:rPr>
          <w:lang w:val="pt_PT" w:bidi="pt_PT"/>
        </w:rPr>
      </w:r>
      <w:r>
        <w:rPr>
          <w:lang w:val="pt_PT" w:bidi="pt_PT"/>
        </w:rPr>
        <w:t xml:space="preserve">Judá se chama de </w:t>
      </w:r>
      <w:r>
        <w:rPr>
          <w:b/>
          <w:lang w:val="pt_PT" w:bidi="pt_PT"/>
        </w:rPr>
        <w:t>servo</w:t>
      </w:r>
      <w:r>
        <w:rPr>
          <w:lang w:val="pt_PT" w:bidi="pt_PT"/>
        </w:rPr>
        <w:t xml:space="preserve"> ou </w:t>
      </w:r>
      <w:r>
        <w:rPr>
          <w:b/>
          <w:lang w:val="pt_PT" w:bidi="pt_PT"/>
        </w:rPr>
        <w:t>escravo</w:t>
      </w:r>
      <w:r>
        <w:rPr>
          <w:lang w:val="pt_PT" w:bidi="pt_PT"/>
        </w:rPr>
        <w:t xml:space="preserve"> quando Judá fala com José. Judá usa essa palavra múltiplas vezes em seu discurso com José. </w:t>
      </w:r>
      <w:r>
        <w:rPr>
          <w:b/>
          <w:lang w:val="pt_PT" w:bidi="pt_PT"/>
        </w:rPr>
        <w:t>Servo</w:t>
      </w:r>
      <w:r>
        <w:rPr>
          <w:lang w:val="pt_PT" w:bidi="pt_PT"/>
        </w:rPr>
        <w:t xml:space="preserve"> e </w:t>
      </w:r>
      <w:r>
        <w:rPr>
          <w:b/>
          <w:lang w:val="pt_PT" w:bidi="pt_PT"/>
        </w:rPr>
        <w:t>escravo</w:t>
      </w:r>
      <w:r>
        <w:rPr>
          <w:lang w:val="pt_PT" w:bidi="pt_PT"/>
        </w:rPr>
        <w:t xml:space="preserve"> são discutidos no Glossário Mestre. Aqui Judá está usando a palavra para indicar respeito e também para indicar que a pessoa com quem Judá está falando tem um status mais alto ou mais autoridade do que Judá. José como governador do Egito tem um status mais alto do que Judá. Use o mesmo termo para servo que você usou em passagens anteriores. </w:t>
      </w:r>
    </w:p>
    <w:p>
      <w:pPr/>
      <w:r>
        <w:rPr>
          <w:lang w:val="pt_PT" w:bidi="pt_PT"/>
        </w:rPr>
      </w:r>
      <w:r>
        <w:rPr>
          <w:lang w:val="pt_PT" w:bidi="pt_PT"/>
        </w:rPr>
        <w:t>Então Judá diz: “</w:t>
      </w:r>
      <w:r>
        <w:rPr>
          <w:b/>
          <w:lang w:val="pt_PT" w:bidi="pt_PT"/>
        </w:rPr>
        <w:t>Deus</w:t>
      </w:r>
      <w:r>
        <w:rPr>
          <w:lang w:val="pt_PT" w:bidi="pt_PT"/>
        </w:rPr>
        <w:t xml:space="preserve"> está nos punindo por nossos </w:t>
      </w:r>
      <w:r>
        <w:rPr>
          <w:b/>
          <w:lang w:val="pt_PT" w:bidi="pt_PT"/>
        </w:rPr>
        <w:t>pecados</w:t>
      </w:r>
      <w:r>
        <w:rPr>
          <w:lang w:val="pt_PT" w:bidi="pt_PT"/>
        </w:rPr>
        <w:t xml:space="preserve">”. A palavra usada para Deus é o nome comum para Deus. </w:t>
      </w:r>
      <w:r>
        <w:rPr>
          <w:b/>
          <w:lang w:val="pt_PT" w:bidi="pt_PT"/>
        </w:rPr>
        <w:t>Deus</w:t>
      </w:r>
      <w:r>
        <w:rPr>
          <w:lang w:val="pt_PT" w:bidi="pt_PT"/>
        </w:rPr>
        <w:t xml:space="preserve"> é tratado no Glossário Mestre. Use a mesma palavra que você usou em passagens anteriores. </w:t>
      </w:r>
      <w:r>
        <w:rPr>
          <w:b/>
          <w:lang w:val="pt_PT" w:bidi="pt_PT"/>
        </w:rPr>
        <w:t>Pecado</w:t>
      </w:r>
      <w:r>
        <w:rPr>
          <w:lang w:val="pt_PT" w:bidi="pt_PT"/>
        </w:rPr>
        <w:t xml:space="preserve"> está no Glossário Mestre. Use a mesma palavra para pecado que você usou em passagens anteriores. </w:t>
      </w:r>
    </w:p>
    <w:p>
      <w:pPr/>
      <w:r>
        <w:rPr>
          <w:lang w:val="pt_PT" w:bidi="pt_PT"/>
        </w:rPr>
      </w:r>
      <w:r>
        <w:rPr>
          <w:lang w:val="pt_PT" w:bidi="pt_PT"/>
        </w:rPr>
        <w:t>Você nunca verá meu rosto novamente é uma palavra que significa que vocês não se encontrarão comigo em pessoa novamente. Não nos encontraremos face a face novamente.</w:t>
      </w:r>
    </w:p>
    <w:p>
      <w:pPr/>
      <w:r>
        <w:rPr>
          <w:lang w:val="pt_PT" w:bidi="pt_PT"/>
        </w:rPr>
      </w:r>
      <w:r>
        <w:rPr>
          <w:lang w:val="pt_PT" w:bidi="pt_PT"/>
        </w:rPr>
        <w:t xml:space="preserve">Judá usa o termo “meu senhor” quando fala com José. Esse é um termo de respeito que uma pessoa usaria quando falava com uma pessoa de status ou autoridade mais alto. Outras expressões poderiam ser mestre ou senhor. Use as mesmas palavras para "meu senhor" que você usou em passagens anteriores. </w:t>
      </w:r>
    </w:p>
    <w:p>
      <w:pPr/>
      <w:r>
        <w:rPr>
          <w:lang w:val="pt_PT" w:bidi="pt_PT"/>
        </w:rPr>
      </w:r>
      <w:r>
        <w:rPr>
          <w:lang w:val="pt_PT" w:bidi="pt_PT"/>
        </w:rPr>
        <w:t>Judá diz que se qualquer dano viesse a Benjamim, enviaria um homem de cabelos brancos enlutado para seu túmulo. Essa é uma expressão para "fazer alguém morrer". Judá está dizendo que Jacó que é velho morreria de dor.</w:t>
      </w:r>
    </w:p>
    <w:p>
      <w:pPr/>
      <w:r>
        <w:rPr>
          <w:lang w:val="pt_PT" w:bidi="pt_PT"/>
        </w:rPr>
      </w:r>
      <w:r>
        <w:rPr>
          <w:lang w:val="pt_PT" w:bidi="pt_PT"/>
        </w:rPr>
        <w:t xml:space="preserve">Judá se oferece para ser um </w:t>
      </w:r>
      <w:r>
        <w:rPr>
          <w:b/>
          <w:lang w:val="pt_PT" w:bidi="pt_PT"/>
        </w:rPr>
        <w:t>escravo</w:t>
      </w:r>
      <w:r>
        <w:rPr>
          <w:lang w:val="pt_PT" w:bidi="pt_PT"/>
        </w:rPr>
        <w:t xml:space="preserve"> de José no lugar de Benjamim. Escravo é tratado no Glossário Mestre. Use o mesmo termo para "escravo" que você usou em passagens anteriores. Essa também é a mesma palavra que é usada para servo anteriormente na história. Essas duas palavras têm o mesmo significado.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44:14–34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37">
        <w:r>
          <w:rPr>
            <w:lang w:val="pt_PT" w:bidi="pt_PT"/>
          </w:rPr>
          <w:rPr>
            <w:color w:val="0000EE"/>
            <w:u w:val="single"/>
          </w:rPr>
          <w:t>Ouvir e Sentir</w:t>
        </w:r>
      </w:hyperlink>
      <w:r>
        <w:rPr>
          <w:lang w:val="pt_PT" w:bidi="pt_PT"/>
        </w:rPr>
        <w:t xml:space="preserve"> (410 KB)</w:t>
      </w:r>
      <w:r>
        <w:rPr>
          <w:lang w:val="pt_PT" w:bidi="pt_PT"/>
        </w:rPr>
      </w:r>
    </w:p>
    <w:p>
      <w:pPr>
        <w:pStyle w:val="ListBullet"/>
        <w:spacing w:line="240" w:lineRule="auto"/>
        <w:ind w:left="720"/>
      </w:pPr>
      <w:r>
        <w:rPr>
          <w:lang w:val="pt_PT" w:bidi="pt_PT"/>
        </w:rPr>
      </w:r>
      <w:hyperlink r:id="rId438">
        <w:r>
          <w:rPr>
            <w:lang w:val="pt_PT" w:bidi="pt_PT"/>
          </w:rPr>
          <w:rPr>
            <w:color w:val="0000EE"/>
            <w:u w:val="single"/>
          </w:rPr>
          <w:t>Preparando o Cenário</w:t>
        </w:r>
      </w:hyperlink>
      <w:r>
        <w:rPr>
          <w:lang w:val="pt_PT" w:bidi="pt_PT"/>
        </w:rPr>
        <w:t xml:space="preserve"> (3.7 MB)</w:t>
      </w:r>
      <w:r>
        <w:rPr>
          <w:lang w:val="pt_PT" w:bidi="pt_PT"/>
        </w:rPr>
      </w:r>
    </w:p>
    <w:p>
      <w:pPr>
        <w:pStyle w:val="ListBullet"/>
        <w:spacing w:line="240" w:lineRule="auto"/>
        <w:ind w:left="720"/>
      </w:pPr>
      <w:r>
        <w:rPr>
          <w:lang w:val="pt_PT" w:bidi="pt_PT"/>
        </w:rPr>
      </w:r>
      <w:hyperlink r:id="rId439">
        <w:r>
          <w:rPr>
            <w:lang w:val="pt_PT" w:bidi="pt_PT"/>
          </w:rPr>
          <w:rPr>
            <w:color w:val="0000EE"/>
            <w:u w:val="single"/>
          </w:rPr>
          <w:t>Identificando as Cenas</w:t>
        </w:r>
      </w:hyperlink>
      <w:r>
        <w:rPr>
          <w:lang w:val="pt_PT" w:bidi="pt_PT"/>
        </w:rPr>
        <w:t xml:space="preserve"> (2.8 MB)</w:t>
      </w:r>
      <w:r>
        <w:rPr>
          <w:lang w:val="pt_PT" w:bidi="pt_PT"/>
        </w:rPr>
      </w:r>
    </w:p>
    <w:p>
      <w:pPr>
        <w:pStyle w:val="ListBullet"/>
        <w:spacing w:line="240" w:lineRule="auto"/>
        <w:ind w:left="720"/>
      </w:pPr>
      <w:r>
        <w:rPr>
          <w:lang w:val="pt_PT" w:bidi="pt_PT"/>
        </w:rPr>
      </w:r>
      <w:hyperlink r:id="rId440">
        <w:r>
          <w:rPr>
            <w:lang w:val="pt_PT" w:bidi="pt_PT"/>
          </w:rPr>
          <w:rPr>
            <w:color w:val="0000EE"/>
            <w:u w:val="single"/>
          </w:rPr>
          <w:t>Incorporando o Texto</w:t>
        </w:r>
      </w:hyperlink>
      <w:r>
        <w:rPr>
          <w:lang w:val="pt_PT" w:bidi="pt_PT"/>
        </w:rPr>
        <w:t xml:space="preserve"> (3.0 MB)</w:t>
      </w:r>
      <w:r>
        <w:rPr>
          <w:lang w:val="pt_PT" w:bidi="pt_PT"/>
        </w:rPr>
      </w:r>
    </w:p>
    <w:p>
      <w:pPr>
        <w:pStyle w:val="ListBullet"/>
        <w:spacing w:line="240" w:lineRule="auto"/>
        <w:ind w:left="720"/>
      </w:pPr>
      <w:r>
        <w:rPr>
          <w:lang w:val="pt_PT" w:bidi="pt_PT"/>
        </w:rPr>
      </w:r>
      <w:hyperlink r:id="rId441">
        <w:r>
          <w:rPr>
            <w:lang w:val="pt_PT" w:bidi="pt_PT"/>
          </w:rPr>
          <w:rPr>
            <w:color w:val="0000EE"/>
            <w:u w:val="single"/>
          </w:rPr>
          <w:t>Preenchendo as Lacunas</w:t>
        </w:r>
      </w:hyperlink>
      <w:r>
        <w:rPr>
          <w:lang w:val="pt_PT" w:bidi="pt_PT"/>
        </w:rPr>
        <w:t xml:space="preserve"> (1.9 MB)</w:t>
      </w:r>
      <w:r>
        <w:rPr>
          <w:lang w:val="pt_PT" w:bidi="pt_PT"/>
        </w:rPr>
      </w:r>
    </w:p>
    <w:p>
      <w:pPr>
        <w:pStyle w:val="ListBullet"/>
        <w:spacing w:line="240" w:lineRule="auto"/>
        <w:ind w:left="720"/>
      </w:pPr>
      <w:r>
        <w:rPr>
          <w:lang w:val="pt_PT" w:bidi="pt_PT"/>
        </w:rPr>
      </w:r>
      <w:hyperlink r:id="rId442">
        <w:r>
          <w:rPr>
            <w:lang w:val="pt_PT" w:bidi="pt_PT"/>
          </w:rPr>
          <w:rPr>
            <w:color w:val="0000EE"/>
            <w:u w:val="single"/>
          </w:rPr>
          <w:t>Falando a Palavra</w:t>
        </w:r>
      </w:hyperlink>
      <w:r>
        <w:rPr>
          <w:lang w:val="pt_PT" w:bidi="pt_PT"/>
        </w:rPr>
        <w:t xml:space="preserve"> (1.2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45:1–28</w:t>
      </w:r>
      <w:r>
        <w:rPr>
          <w:lang w:val="pt_PT" w:bidi="pt_PT"/>
        </w:rPr>
      </w:r>
    </w:p>
    <w:p>
      <w:pPr>
        <w:pStyle w:val="Heading3"/>
      </w:pPr>
      <w:r>
        <w:rPr>
          <w:lang w:val="pt_PT" w:bidi="pt_PT"/>
        </w:rPr>
        <w:t>Ouvir e Sentir</w:t>
      </w:r>
    </w:p>
    <w:p>
      <w:pPr/>
      <w:r>
        <w:rPr>
          <w:lang w:val="pt_PT" w:bidi="pt_PT"/>
        </w:rPr>
      </w:r>
      <w:r>
        <w:rPr>
          <w:lang w:val="pt_PT" w:bidi="pt_PT"/>
        </w:rPr>
        <w:t>Ouça Gênesis 45:1–28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Na passagem anterior, José acusou os irmãos de roubar o copo de prata de José. Os irmãos voltaram para ver José depois que o servo encontrou o copo no saco de grãos de Benjamim. José ouviu Judá explicar a situação da família. Esse é um relato narrativo da próxima parte da história de José.</w:t>
      </w:r>
    </w:p>
    <w:p>
      <w:pPr/>
      <w:r>
        <w:rPr>
          <w:lang w:val="pt_PT" w:bidi="pt_PT"/>
        </w:rPr>
      </w:r>
      <w:r>
        <w:rPr>
          <w:lang w:val="pt_PT" w:bidi="pt_PT"/>
        </w:rPr>
        <w:t>José não poderia mais suportar. Isso significa que José não foi mais capaz de encobrir seus sentimentos. José tirou todos os atendentes egípcios da sala. José disse a seus irmãos que ele era José. José se derramou e chorou. Essa é uma expressão para dizer que José não foi mais capaz de controlar suas emoções. José chorou tão alto que as pessoas fora da sala puderam ouvir José. A notícia que José estava chorando chegou ao rei.</w:t>
      </w:r>
    </w:p>
    <w:p>
      <w:pPr/>
      <w:r>
        <w:rPr>
          <w:lang w:val="pt_PT" w:bidi="pt_PT"/>
        </w:rPr>
      </w:r>
      <w:r>
        <w:rPr>
          <w:lang w:val="pt_PT" w:bidi="pt_PT"/>
        </w:rPr>
        <w:t>José disse a seus irmãos: “Sou José. Meu pai ainda está vivo?”. Os irmãos foram incapazes de responder. Eles estavam sem palavras. Traduções diferentes usam palavras diferentes para descrever as emoções que os irmãos estavam sentindo. Os irmãos ficaram atordoados, aterrorizados ou desanimados. José mandou embora todos os funcionários. Não há menção de um intérprete. A maioria acredita que José começa a falar com seus irmãos em hebraico.</w:t>
      </w:r>
    </w:p>
    <w:p>
      <w:pPr/>
      <w:r>
        <w:rPr>
          <w:lang w:val="pt_PT" w:bidi="pt_PT"/>
        </w:rPr>
      </w:r>
      <w:r>
        <w:rPr>
          <w:lang w:val="pt_PT" w:bidi="pt_PT"/>
        </w:rPr>
        <w:t>Pare e discuta: contem uma história sobre encontrar alguém com quem você fez algo ruim anos atrás. Agora essa pessoa está em uma posição de poder. Você está encontrando essa pessoa. Descreva os sentimentos da pessoa que fez o errado com o outro homem.</w:t>
      </w:r>
    </w:p>
    <w:p>
      <w:pPr/>
      <w:r>
        <w:rPr>
          <w:lang w:val="pt_PT" w:bidi="pt_PT"/>
        </w:rPr>
      </w:r>
      <w:r>
        <w:rPr>
          <w:lang w:val="pt_PT" w:bidi="pt_PT"/>
        </w:rPr>
        <w:t>José faz os irmãos irem mais perto. Então José diz aos irmãos que Deus é aquele que fez todas essas coisas acontecerem. Deus trouxe José para o Egito para salvar as vidas da família de José. José diz que a fome continuará por mais 5 anos e será severa. José diz que a fome será tão ruim que não haverá arado ou colheita. Arar a terra prepara a terra para a semeadura de sementes. José está dizendo que não haverá sentido em arar porque nada plantado crescerá. Não haverá colheita.</w:t>
      </w:r>
    </w:p>
    <w:p>
      <w:pPr/>
      <w:r>
        <w:rPr>
          <w:lang w:val="pt_PT" w:bidi="pt_PT"/>
        </w:rPr>
      </w:r>
      <w:r>
        <w:rPr>
          <w:lang w:val="pt_PT" w:bidi="pt_PT"/>
        </w:rPr>
        <w:t>Pare e discuta: descreva uma fome em sua área. Quando e como as pessoas prepararam seus campos?</w:t>
      </w:r>
    </w:p>
    <w:p>
      <w:pPr/>
      <w:r>
        <w:rPr>
          <w:lang w:val="pt_PT" w:bidi="pt_PT"/>
        </w:rPr>
      </w:r>
      <w:r>
        <w:rPr>
          <w:lang w:val="pt_PT" w:bidi="pt_PT"/>
        </w:rPr>
        <w:t>Mostre uma imagem de um arado sendo usado em um campo.</w:t>
      </w:r>
    </w:p>
    <w:p>
      <w:pPr/>
      <w:r>
        <w:rPr>
          <w:lang w:val="pt_PT" w:bidi="pt_PT"/>
        </w:rPr>
      </w:r>
      <w:r>
        <w:rPr>
          <w:lang w:val="pt_PT" w:bidi="pt_PT"/>
        </w:rPr>
        <w:t>Mostre uma imagem de uma enxada sendo usada em um campo.</w:t>
      </w:r>
    </w:p>
    <w:p>
      <w:pPr/>
      <w:r>
        <w:rPr>
          <w:lang w:val="pt_PT" w:bidi="pt_PT"/>
        </w:rPr>
      </w:r>
      <w:r>
        <w:rPr>
          <w:lang w:val="pt_PT" w:bidi="pt_PT"/>
        </w:rPr>
        <w:t>José diz que Deus é aquele que fez José se tornar governador do Egito. Depois de explicar tudo o que Deus organizou, José diz aos irmãos da própria posição de José. José diz que José é um pai para o rei, gerente de todo o palácio e governador do Egito. Quando José diz que José é um pai para o rei, José significa que ele é um conselheiro importante para o rei. O rei elevou José para a posição de governador do Egito. Essa é a primeira menção de que José também é gerente do palácio do rei. José está dizendo a seus irmãos que José tem uma posição de grande poder no Egito. José pode cuidar deles. José explica que Deus é aquele que fez todas essas coisas acontecerem.</w:t>
      </w:r>
    </w:p>
    <w:p>
      <w:pPr/>
      <w:r>
        <w:rPr>
          <w:lang w:val="pt_PT" w:bidi="pt_PT"/>
        </w:rPr>
      </w:r>
      <w:r>
        <w:rPr>
          <w:lang w:val="pt_PT" w:bidi="pt_PT"/>
        </w:rPr>
        <w:t>José diz aos irmãos para ir para casa e buscar seu pai e suas famílias e tudo o que eles possuem. Eles devem vir para o Egito e viver em um lugar particular chamado Gósen. José diz aos irmãos que José cuidará de todos eles.</w:t>
      </w:r>
    </w:p>
    <w:p>
      <w:pPr/>
      <w:r>
        <w:rPr>
          <w:lang w:val="pt_PT" w:bidi="pt_PT"/>
        </w:rPr>
      </w:r>
      <w:r>
        <w:rPr>
          <w:lang w:val="pt_PT" w:bidi="pt_PT"/>
        </w:rPr>
        <w:t>Mostre o mapa do Egito e Canaã com a área de Gósen marcada no mapa.</w:t>
      </w:r>
    </w:p>
    <w:p>
      <w:pPr/>
      <w:r>
        <w:rPr>
          <w:lang w:val="pt_PT" w:bidi="pt_PT"/>
        </w:rPr>
      </w:r>
      <w:r>
        <w:rPr>
          <w:lang w:val="pt_PT" w:bidi="pt_PT"/>
        </w:rPr>
        <w:t>José se refere a Jacó como “meu pai”. Jacó é o pai de todos os 12 homens.</w:t>
      </w:r>
    </w:p>
    <w:p>
      <w:pPr/>
      <w:r>
        <w:rPr>
          <w:lang w:val="pt_PT" w:bidi="pt_PT"/>
        </w:rPr>
      </w:r>
      <w:r>
        <w:rPr>
          <w:lang w:val="pt_PT" w:bidi="pt_PT"/>
        </w:rPr>
        <w:t>Pare e contem uma história sobre um homem com muitos filhos. Como os filhos se referem a seu pai? Observe se os filhos dizem “meu pai” ou “nosso pai” quando falam sobre o pai.</w:t>
      </w:r>
    </w:p>
    <w:p>
      <w:pPr/>
      <w:r>
        <w:rPr>
          <w:lang w:val="pt_PT" w:bidi="pt_PT"/>
        </w:rPr>
      </w:r>
      <w:r>
        <w:rPr>
          <w:lang w:val="pt_PT" w:bidi="pt_PT"/>
        </w:rPr>
        <w:t>José continua falando com os irmãos. Os irmãos não disseram nada. José continua a tentar convencê-los que José realmente é seu irmão, José. José beijou Benjamim. José beijou cada um dos outros 10 irmãos. Se beijar para mostrar afeto entre os homens não é feito em sua cultura, você pode dizer que eles se abraçaram. José chorou com alegria. Finalmente, os irmãos começaram a falar livremente com José.</w:t>
      </w:r>
    </w:p>
    <w:p>
      <w:pPr/>
      <w:r>
        <w:rPr>
          <w:lang w:val="pt_PT" w:bidi="pt_PT"/>
        </w:rPr>
      </w:r>
      <w:r>
        <w:rPr>
          <w:lang w:val="pt_PT" w:bidi="pt_PT"/>
        </w:rPr>
        <w:t>O rei ouviu que os irmãos de José haviam vindo. O rei ficou encantado por ouvir essa notícia. O rei disse a José para trazer seus irmãos e suas famílias para viver no Egito. O rei promete que a família de José comerá gordura da terra. Essa é uma palavra que significa que a família de José terá o melhor que está disponível no Egito. O rei envia carruagens para que as mulheres e filhos possam montar em vez de ter que caminhar por toda a rota para o Egito.</w:t>
      </w:r>
    </w:p>
    <w:p>
      <w:pPr/>
      <w:r>
        <w:rPr>
          <w:lang w:val="pt_PT" w:bidi="pt_PT"/>
        </w:rPr>
      </w:r>
      <w:r>
        <w:rPr>
          <w:lang w:val="pt_PT" w:bidi="pt_PT"/>
        </w:rPr>
        <w:t>Mostre uma imagem de uma carruagem egípcia.</w:t>
      </w:r>
    </w:p>
    <w:p>
      <w:pPr/>
      <w:r>
        <w:rPr>
          <w:lang w:val="pt_PT" w:bidi="pt_PT"/>
        </w:rPr>
      </w:r>
      <w:r>
        <w:rPr>
          <w:lang w:val="pt_PT" w:bidi="pt_PT"/>
        </w:rPr>
        <w:t>José deu aos irmãos suprimentos para a jornada de volta para Canaã. José deu a cada irmão novas roupas. José deu a Benjamin 5 conjuntos de roupas e 300 moedas de prata. José enviou presentes de burros e suprimentos a Jacó. José disse aos irmãos para não brigar sobre o que aconteceu enquanto eles viajam. José provavelmente disse a seus irmãos para não brigar porque José viu os irmãos brigarem antes quando eles vieram para o Egito.</w:t>
      </w:r>
    </w:p>
    <w:p>
      <w:pPr/>
      <w:r>
        <w:rPr>
          <w:lang w:val="pt_PT" w:bidi="pt_PT"/>
        </w:rPr>
      </w:r>
      <w:r>
        <w:rPr>
          <w:lang w:val="pt_PT" w:bidi="pt_PT"/>
        </w:rPr>
        <w:t>Mostre uma imagem de um burro.</w:t>
      </w:r>
    </w:p>
    <w:p>
      <w:pPr/>
      <w:r>
        <w:rPr>
          <w:lang w:val="pt_PT" w:bidi="pt_PT"/>
        </w:rPr>
      </w:r>
      <w:r>
        <w:rPr>
          <w:lang w:val="pt_PT" w:bidi="pt_PT"/>
        </w:rPr>
        <w:t>Quando os irmãos chegaram a Canaã, eles disseram a Jacó que José está vivo. No início, Jacó não conseguiu acreditar no que eles disseram. Jacó ficou atordoado ou tão surpreso que Jacó não pôde falar. Alguém que está atordoado está paralisado por choque ou medo. Mas então os irmãos repetiram tudo o que José havia dito a eles. Jacó viu os presentes que José havia enviado. Finalmente, Jacó acreditou que José estava vivo. Jacó queria se apressar para chegar ao Egito. Jacó disse: “Quero ver José antes de morrer”. Essa é uma expressão para dizer que Jacó é um homem velho. Não significa que Jacó estava doente e prestes a morrer. Jacó era capaz de viajar para o Egito. Jacó não sabia quanto mais ele viveria. Jacó estava ansioso para ver José.</w:t>
      </w:r>
    </w:p>
    <w:p>
      <w:pPr/>
      <w:r>
        <w:rPr>
          <w:lang w:val="pt_PT" w:bidi="pt_PT"/>
        </w:rPr>
      </w:r>
      <w:r>
        <w:rPr>
          <w:lang w:val="pt_PT" w:bidi="pt_PT"/>
        </w:rPr>
        <w:t>Contem uma história sobre um homem que descobre que um membro amado da família que ele pensava estar morto ainda está vivo. Como esse homem reage à notícia? Que tipos de emoções ele expressa?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essa é uma continuação da cena 4 na passagem anterior. José revela sua identidade aos irmãos. José explica que Deus é aquele que enviou José para o Egito para que José pudesse salvar as vidas dos outros.</w:t>
      </w:r>
    </w:p>
    <w:p>
      <w:pPr/>
      <w:r>
        <w:rPr>
          <w:lang w:val="pt_PT" w:bidi="pt_PT"/>
        </w:rPr>
      </w:r>
      <w:r>
        <w:rPr>
          <w:b/>
          <w:lang w:val="pt_PT" w:bidi="pt_PT"/>
        </w:rPr>
        <w:t>Segunda cena:</w:t>
      </w:r>
      <w:r>
        <w:rPr>
          <w:lang w:val="pt_PT" w:bidi="pt_PT"/>
        </w:rPr>
        <w:t xml:space="preserve"> o rei do Egito ouve que os irmãos de José chegaram. O rei convida os irmãos a viverem no Egito. O rei envia presentes a Jacó.</w:t>
      </w:r>
    </w:p>
    <w:p>
      <w:pPr/>
      <w:r>
        <w:rPr>
          <w:lang w:val="pt_PT" w:bidi="pt_PT"/>
        </w:rPr>
      </w:r>
      <w:r>
        <w:rPr>
          <w:b/>
          <w:lang w:val="pt_PT" w:bidi="pt_PT"/>
        </w:rPr>
        <w:t>Terceira cena:</w:t>
      </w:r>
      <w:r>
        <w:rPr>
          <w:lang w:val="pt_PT" w:bidi="pt_PT"/>
        </w:rPr>
        <w:t xml:space="preserve"> José prepara os presentes para Jacó. José envia os irmãos de volta para Canaã carregados com tudo o que eles podem precisar para a jornada e o retorno ao Egito.</w:t>
      </w:r>
    </w:p>
    <w:p>
      <w:pPr/>
      <w:r>
        <w:rPr>
          <w:lang w:val="pt_PT" w:bidi="pt_PT"/>
        </w:rPr>
      </w:r>
      <w:r>
        <w:rPr>
          <w:b/>
          <w:lang w:val="pt_PT" w:bidi="pt_PT"/>
        </w:rPr>
        <w:t>Quarta cena:</w:t>
      </w:r>
      <w:r>
        <w:rPr>
          <w:lang w:val="pt_PT" w:bidi="pt_PT"/>
        </w:rPr>
        <w:t xml:space="preserve"> os irmãos chegam a Canaã e dizem a Jacó que José está vivo e é governador do Egito. Jacó está atordoado. Então Jacó finalmente entende que José está vivo. Jacó quer ir para o Egito rapidamente.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servos de José</w:t>
      </w:r>
    </w:p>
    <w:p>
      <w:pPr>
        <w:pStyle w:val="ListBullet"/>
        <w:spacing w:line="240" w:lineRule="auto"/>
        <w:ind w:left="720"/>
      </w:pPr>
      <w:r>
        <w:rPr>
          <w:lang w:val="pt_PT" w:bidi="pt_PT"/>
        </w:rPr>
      </w:r>
      <w:r>
        <w:rPr>
          <w:lang w:val="pt_PT" w:bidi="pt_PT"/>
        </w:rPr>
        <w:t>Os 11 irmãos</w:t>
      </w:r>
    </w:p>
    <w:p>
      <w:pPr>
        <w:pStyle w:val="ListBullet"/>
        <w:spacing w:line="240" w:lineRule="auto"/>
        <w:ind w:left="720"/>
      </w:pPr>
      <w:r>
        <w:rPr>
          <w:lang w:val="pt_PT" w:bidi="pt_PT"/>
        </w:rPr>
      </w:r>
      <w:r>
        <w:rPr>
          <w:lang w:val="pt_PT" w:bidi="pt_PT"/>
        </w:rPr>
        <w:t>Benjamin é especificamente mencionado.</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Primeira cena: essa é uma continuação da cena 4 na passagem anterior. Algumas traduções começam essa passagem com uma palavra que indica tempo para indicar que essa cena continua. José ouviu tudo o que Judá tinha a dizer. Então José não pôde mais controlar suas emoções.</w:t>
      </w:r>
    </w:p>
    <w:p>
      <w:pPr/>
      <w:r>
        <w:rPr>
          <w:lang w:val="pt_PT" w:bidi="pt_PT"/>
        </w:rPr>
      </w:r>
      <w:r>
        <w:rPr>
          <w:lang w:val="pt_PT" w:bidi="pt_PT"/>
        </w:rPr>
        <w:t>José ordenou que os servos ou funcionários deixassem a sala. Essa é uma linguagem forte, um mandamento que os servos obedeceriam imediatamente.</w:t>
      </w:r>
    </w:p>
    <w:p>
      <w:pPr/>
      <w:r>
        <w:rPr>
          <w:lang w:val="pt_PT" w:bidi="pt_PT"/>
        </w:rPr>
      </w:r>
      <w:r>
        <w:rPr>
          <w:lang w:val="pt_PT" w:bidi="pt_PT"/>
        </w:rPr>
        <w:t>José diz aos irmãos que ele é José. José começa a chorar tão alto que os servos o ouvem chorando. A notícia do choro de José chega ao rei. Os irmãos estão tão atordoados ou chocados que eles não podem falar. José faz eles virem mais perto de José. José explica que tudo o que aconteceu era de Deus. Deus fez José ir para o Egito para que José pudesse salvar as vidas da família. Deus é aquele que fez José um conselheiro importante para o rei, mestre sobre o palácio do rei e governador de todo o Egito. José diz aos irmãos para ir buscar suas famílias de Canaã e se mudarem para o Egito para viver em uma área fornecida por José.</w:t>
      </w:r>
    </w:p>
    <w:p>
      <w:pPr/>
      <w:r>
        <w:rPr>
          <w:lang w:val="pt_PT" w:bidi="pt_PT"/>
        </w:rPr>
      </w:r>
      <w:r>
        <w:rPr>
          <w:lang w:val="pt_PT" w:bidi="pt_PT"/>
        </w:rPr>
        <w:t>José fala sobre “meu pai” e se refere a seus irmãos como “seus filhos”. José está mantendo um relacionamento íntimo com Jacó, mas ao falar dessa maneira, José coloca alguma distância entre si mesmo e seus irmãos.</w:t>
      </w:r>
    </w:p>
    <w:p>
      <w:pPr/>
      <w:r>
        <w:rPr>
          <w:lang w:val="pt_PT" w:bidi="pt_PT"/>
        </w:rPr>
      </w:r>
      <w:r>
        <w:rPr>
          <w:lang w:val="pt_PT" w:bidi="pt_PT"/>
        </w:rPr>
        <w:t>José diz a eles que a fome durará outros 5 anos. A menos que eles venham para o Egito para viver, todos eles passarão fome. José promete cuidar dos irmãos e suas famílias. José continua a falar com os irmãos para convencê-los que ele realmente é José. José beija Benjamin e então beija todos os seus irmãos. José estava chorando de alegria. Finalmente, os irmãos começaram a falar livremente com José.</w:t>
      </w:r>
    </w:p>
    <w:p>
      <w:pPr/>
      <w:r>
        <w:rPr>
          <w:lang w:val="pt_PT" w:bidi="pt_PT"/>
        </w:rPr>
      </w:r>
      <w:r>
        <w:rPr>
          <w:lang w:val="pt_PT" w:bidi="pt_PT"/>
        </w:rPr>
        <w:t>Na cena 2, o rei e seus funcionários ouviram que os irmãos de José estão no Egito. O rei e seus funcionários estavam felizes por ouvir essa notícia. O rei enviou uma mensagem a José. O rei disse que os irmãos de José devem se mudar para o Egito com suas famílias. O rei promete que os irmãos viverão no melhor lugar no Egito. O rei envia carruagens para que as esposas e filhos dos irmãos não tenham que caminhar toda a distância de Canaã para o Egito.</w:t>
      </w:r>
    </w:p>
    <w:p>
      <w:pPr/>
      <w:r>
        <w:rPr>
          <w:lang w:val="pt_PT" w:bidi="pt_PT"/>
        </w:rPr>
      </w:r>
      <w:r>
        <w:rPr>
          <w:lang w:val="pt_PT" w:bidi="pt_PT"/>
        </w:rPr>
        <w:t>Na cena 3, José fornece as carruagens como prometido pelo rei. José deu aos irmãos comida e suprimentos para sua jornada de volta para Canaã e então de volta para o Egito. José preparou presentes de burros para Jacó. Quando tudo estava preparado, José enviou os irmãos de volta para Canaã. José disse aos irmãos para não brigar sobre o que havia acontecido.</w:t>
      </w:r>
    </w:p>
    <w:p>
      <w:pPr/>
      <w:r>
        <w:rPr>
          <w:lang w:val="pt_PT" w:bidi="pt_PT"/>
        </w:rPr>
      </w:r>
      <w:r>
        <w:rPr>
          <w:lang w:val="pt_PT" w:bidi="pt_PT"/>
        </w:rPr>
        <w:t>Na cena 4, os irmãos chegam a Canaã e dizem a Jacó que José está vivo. José é o governador do Egito. Jacó está tão atordoado pela notícia que Jacó não pode falar. A notícia paralisa Jacó por um tempo. Os irmãos repetiram tudo o que José havia dito a eles. Jacó viu os presentes que José havia enviado. Finalmente, Jacó acredita nos irmãos. O nome de Jacó muda para Israel neste momento. Jacó e Israel são a mesma pessoa. Jacó fica muito animado Jacó quer ir imediatamente para o Egito. Jacó quer ver José.</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servos de José</w:t>
      </w:r>
    </w:p>
    <w:p>
      <w:pPr>
        <w:pStyle w:val="ListBullet"/>
        <w:spacing w:line="240" w:lineRule="auto"/>
        <w:ind w:left="720"/>
      </w:pPr>
      <w:r>
        <w:rPr>
          <w:lang w:val="pt_PT" w:bidi="pt_PT"/>
        </w:rPr>
      </w:r>
      <w:r>
        <w:rPr>
          <w:lang w:val="pt_PT" w:bidi="pt_PT"/>
        </w:rPr>
        <w:t>Os 11 irmãos</w:t>
      </w:r>
    </w:p>
    <w:p>
      <w:pPr>
        <w:pStyle w:val="ListBullet"/>
        <w:spacing w:line="240" w:lineRule="auto"/>
        <w:ind w:left="720"/>
      </w:pPr>
      <w:r>
        <w:rPr>
          <w:lang w:val="pt_PT" w:bidi="pt_PT"/>
        </w:rPr>
      </w:r>
      <w:r>
        <w:rPr>
          <w:lang w:val="pt_PT" w:bidi="pt_PT"/>
        </w:rPr>
        <w:t>Benjamin é especificamente mencionado.</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Jacó</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José ordena que os servos deixem a sala. Uma vez que os servos foram embora, José se derrama e chora.</w:t>
      </w:r>
    </w:p>
    <w:p>
      <w:pPr/>
      <w:r>
        <w:rPr>
          <w:lang w:val="pt_PT" w:bidi="pt_PT"/>
        </w:rPr>
      </w:r>
      <w:r>
        <w:rPr>
          <w:lang w:val="pt_PT" w:bidi="pt_PT"/>
        </w:rPr>
        <w:t>Interrompa a cena. Pergunte a José: “Por que você está chorando?”. Você pode ouvir: “Estou tão feliz. Essas são lágrimas de alegria. Meus irmãos realmente mudaram. Eles se arrependem do que eles fizeram e eles são diferentes agora. Olhe para como eles estão assumindo responsabilidade por Benjamin e não querem que nosso pai sofra”. Pergunte aos irmãos: “O que vocês estão se sentindo agora?”. Você pode ouvir: “Estou confuso. Por que o governador está chorando? Nunca vi um homem adulto chorar assim antes. Isso é estranho”. Reinicie a encenação.</w:t>
      </w:r>
    </w:p>
    <w:p>
      <w:pPr/>
      <w:r>
        <w:rPr>
          <w:lang w:val="pt_PT" w:bidi="pt_PT"/>
        </w:rPr>
      </w:r>
      <w:r>
        <w:rPr>
          <w:lang w:val="pt_PT" w:bidi="pt_PT"/>
        </w:rPr>
        <w:t>José diz aos irmãos que ele é José, seu irmão. No início, eles ficam atordoados e não podem falar. José faz eles se aproximarem e diz novamente que “Sou seu irmão, aquele que você vendeu para a escravidão”. José diz a eles para não ficarem zangados ou chateados sobre o que eles fizeram. José explica que Deus é aquele que trouxe José para o Egito. Deus fez isso para que José fosse capaz de salvar as vidas de todos eles e suas famílias. Deus é aquele que colocou José nas posições importantes de ser um conselheiro-chefe do rei, estar no comando do palácio do rei e ser governador do Egito.</w:t>
      </w:r>
    </w:p>
    <w:p>
      <w:pPr/>
      <w:r>
        <w:rPr>
          <w:lang w:val="pt_PT" w:bidi="pt_PT"/>
        </w:rPr>
      </w:r>
      <w:r>
        <w:rPr>
          <w:lang w:val="pt_PT" w:bidi="pt_PT"/>
        </w:rPr>
        <w:t>Parem a ação e perguntem a cada irmão: “Como você está se sentindo agora?” Você pode ouvir: “Não sei o que pensar ou sentir. Como ele pode ser José? Como aquele que vendemos como um escravo chegou a essa alta posição no Egito? Pensei que ele estava morto. Aqui ele está vivo e em uma posição tão importante. Ele diz que não devemos ficar chateados sobre o passado. Não sei o que ele planeja fazer conosco”. Reinicie a encenação.</w:t>
      </w:r>
    </w:p>
    <w:p>
      <w:pPr/>
      <w:r>
        <w:rPr>
          <w:lang w:val="pt_PT" w:bidi="pt_PT"/>
        </w:rPr>
      </w:r>
      <w:r>
        <w:rPr>
          <w:lang w:val="pt_PT" w:bidi="pt_PT"/>
        </w:rPr>
        <w:t>José continua falando com os irmãos. José diz a eles para vir para o Egito para viver em uma área que José fornecerá. José diz a eles que a fome durará mais 5 anos. José promete cuidar dos irmãos e suas famílias. José beija Benjamin e então beija os outros irmãos. José continua a chorar com alegria.</w:t>
      </w:r>
    </w:p>
    <w:p>
      <w:pPr/>
      <w:r>
        <w:rPr>
          <w:lang w:val="pt_PT" w:bidi="pt_PT"/>
        </w:rPr>
      </w:r>
      <w:r>
        <w:rPr>
          <w:lang w:val="pt_PT" w:bidi="pt_PT"/>
        </w:rPr>
        <w:t>Parem a ação e perguntem a cada irmão: “Como você está se sentindo agora?” Você pode ouvir: “Estou sentindo vergonha. Tratei José tão mal e aqui José está prometendo cuidar de minha família. José não está me culpando pelo que fiz todos esses anos atrás. Tenho certeza de que a vida não foi fácil para José. Não posso acreditar que José está nos perdoando assim. José diz que isso é de Deus. Espero que sim. Estou confuso”. Reinicie a encenação.</w:t>
      </w:r>
    </w:p>
    <w:p>
      <w:pPr/>
      <w:r>
        <w:rPr>
          <w:lang w:val="pt_PT" w:bidi="pt_PT"/>
        </w:rPr>
      </w:r>
      <w:r>
        <w:rPr>
          <w:lang w:val="pt_PT" w:bidi="pt_PT"/>
        </w:rPr>
        <w:t>Na cena 2, o rei e seus funcionários ouvem que os irmãos de José chegaram. O rei e seus funcionários estão encantados por ouvir essa notícia. O rei diz a José que os irmãos devem vir para viver no Egito. O rei dará a eles a melhor terra para viver e eles terão muito para comer. O rei ordena que busquem carruagens para as esposas e filhos montarem. O rei diz a José para trazer Jacó para o Egito.</w:t>
      </w:r>
    </w:p>
    <w:p>
      <w:pPr/>
      <w:r>
        <w:rPr>
          <w:lang w:val="pt_PT" w:bidi="pt_PT"/>
        </w:rPr>
      </w:r>
      <w:r>
        <w:rPr>
          <w:lang w:val="pt_PT" w:bidi="pt_PT"/>
        </w:rPr>
        <w:t>Pergunte ao rei: “Por que você está sendo tão generoso com a família de José?”. Você pode ouvir: “José salvou o Egito. José trabalhou duro. Fui capaz de deixar tudo para José. Confio em José para fazer corretamente. Quero que José permaneça aqui e seja feliz. Acho que José precisa de sua família perto dele”. Reinicie a encenação.</w:t>
      </w:r>
    </w:p>
    <w:p>
      <w:pPr/>
      <w:r>
        <w:rPr>
          <w:lang w:val="pt_PT" w:bidi="pt_PT"/>
        </w:rPr>
      </w:r>
      <w:r>
        <w:rPr>
          <w:lang w:val="pt_PT" w:bidi="pt_PT"/>
        </w:rPr>
        <w:t>Na cena 3, José fornece os presentes do rei. Os irmãos têm carruagens. José dá a eles roupas. José dá a Benjamin 5 novos conjuntos de roupas e 300 peças de prata. José também preparou presentes para Jacó e os enviou com os irmãos.</w:t>
      </w:r>
    </w:p>
    <w:p>
      <w:pPr/>
      <w:r>
        <w:rPr>
          <w:lang w:val="pt_PT" w:bidi="pt_PT"/>
        </w:rPr>
      </w:r>
      <w:r>
        <w:rPr>
          <w:lang w:val="pt_PT" w:bidi="pt_PT"/>
        </w:rPr>
        <w:t>Pergunte aos irmãos: “Como vocês se sentem vendo José dar a Benjamin mais do que José está dando a vocês?”. Você pode ouvir: “Está tudo bem. Benjamin é o irmão de José. José não viu Benjamin crescer e se tornar um jovem. É normal amar mais seu irmão. Além disso, somos aqueles que maltrataram José. Apenas sou grato pelo que José está fazendo por nós”. Reinicie a encenação.</w:t>
      </w:r>
    </w:p>
    <w:p>
      <w:pPr/>
      <w:r>
        <w:rPr>
          <w:lang w:val="pt_PT" w:bidi="pt_PT"/>
        </w:rPr>
      </w:r>
      <w:r>
        <w:rPr>
          <w:lang w:val="pt_PT" w:bidi="pt_PT"/>
        </w:rPr>
        <w:t>Quarta cena: os irmãos chegam a Canaã e dizem a Jacó que José está vivo e é governador do Egito. Jacó fica tão atordoado que não pode falar. Jacó não pode acreditar no que os filhos estão dizendo a ele. Os irmãos repetem novamente tudo o que eles disseram sobre José. Eles dizem a Jacó tudo o que José disse a eles. Finalmente, Jacó acredita e então Jacó fica animado. Jacó quer ir para o Egito para ver José. Jacó diz: “Quero ver José novamente antes de morrer”.</w:t>
      </w:r>
    </w:p>
    <w:p>
      <w:pPr/>
      <w:r>
        <w:rPr>
          <w:lang w:val="pt_PT" w:bidi="pt_PT"/>
        </w:rPr>
      </w:r>
      <w:r>
        <w:rPr>
          <w:lang w:val="pt_PT" w:bidi="pt_PT"/>
        </w:rPr>
        <w:t>Parem a ação e perguntem a Jacó: “Como você está se sentindo agora?” Você pode ouvir: “Não tenho palavras. Sofri por José por tantos anos. Eles dizem que Deus levou José para o Egito. Eu não entendo. Como José poderia estar lá e ser governador do Egito e não sabíamos? Não me importo. José está vivo e vou ver José novamente. José é meu filho amado. Terei a oportunidade de ver José novamente. Obrigado, Deus”. Pergunte aos irmãos: “Como vocês se sentem?”. Você pode ouvir: “Aliviado por o pai aceitar o que dissemos a ele. Aliviado que o pai verá José novamente. Ainda culpado pelo que fizemos. Espero que ir para o Egito seja a coisa certa a fazer”.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José se derramou e chorou. Se derramar e chorar significa que José não foi mais capaz de controlar seus sentimentos. Os sentimentos eram tão fortes que José perdeu o controle deles. Isso implica que havia muita emoção. José chorou tão alto que os servos que haviam sido retirados da sala puderam ouvir. Isso implica que José estava soluçando de tanto chorar.</w:t>
      </w:r>
    </w:p>
    <w:p>
      <w:pPr/>
      <w:r>
        <w:rPr>
          <w:lang w:val="pt_PT" w:bidi="pt_PT"/>
        </w:rPr>
      </w:r>
      <w:r>
        <w:rPr>
          <w:lang w:val="pt_PT" w:bidi="pt_PT"/>
        </w:rPr>
        <w:t xml:space="preserve">A notícia que José estava chorando até mesmo chegou ao palácio do rei. Mais tarde, o </w:t>
      </w:r>
      <w:r>
        <w:rPr>
          <w:b/>
          <w:lang w:val="pt_PT" w:bidi="pt_PT"/>
        </w:rPr>
        <w:t>rei</w:t>
      </w:r>
      <w:r>
        <w:rPr>
          <w:lang w:val="pt_PT" w:bidi="pt_PT"/>
        </w:rPr>
        <w:t xml:space="preserve"> ouve sobre os irmãos de José e envia uma mensagem a José. Algumas traduções usam </w:t>
      </w:r>
      <w:r>
        <w:rPr>
          <w:b/>
          <w:lang w:val="pt_PT" w:bidi="pt_PT"/>
        </w:rPr>
        <w:t>Faraó</w:t>
      </w:r>
      <w:r>
        <w:rPr>
          <w:lang w:val="pt_PT" w:bidi="pt_PT"/>
        </w:rPr>
        <w:t xml:space="preserve"> e algumas usam o rei. Faraó é um título usado pelos reis do Egito. Use a mesma palavra para o rei que você tem usado.</w:t>
      </w:r>
    </w:p>
    <w:p>
      <w:pPr/>
      <w:r>
        <w:rPr>
          <w:lang w:val="pt_PT" w:bidi="pt_PT"/>
        </w:rPr>
      </w:r>
      <w:r>
        <w:rPr>
          <w:lang w:val="pt_PT" w:bidi="pt_PT"/>
        </w:rPr>
        <w:t xml:space="preserve">José diz que foi </w:t>
      </w:r>
      <w:r>
        <w:rPr>
          <w:b/>
          <w:lang w:val="pt_PT" w:bidi="pt_PT"/>
        </w:rPr>
        <w:t>Deus</w:t>
      </w:r>
      <w:r>
        <w:rPr>
          <w:lang w:val="pt_PT" w:bidi="pt_PT"/>
        </w:rPr>
        <w:t xml:space="preserve"> que enviou José para o Egito. José repete o nome de Deus várias vezes. Esse é o nome normal de Deus. </w:t>
      </w:r>
      <w:r>
        <w:rPr>
          <w:b/>
          <w:lang w:val="pt_PT" w:bidi="pt_PT"/>
        </w:rPr>
        <w:t>Deus</w:t>
      </w:r>
      <w:r>
        <w:rPr>
          <w:lang w:val="pt_PT" w:bidi="pt_PT"/>
        </w:rPr>
        <w:t xml:space="preserve"> é tratado no Glossário Mestre. Use a mesma palavra para "Deus" que você usou em passagens anteriores.</w:t>
      </w:r>
    </w:p>
    <w:p>
      <w:pPr/>
      <w:r>
        <w:rPr>
          <w:lang w:val="pt_PT" w:bidi="pt_PT"/>
        </w:rPr>
      </w:r>
      <w:r>
        <w:rPr>
          <w:lang w:val="pt_PT" w:bidi="pt_PT"/>
        </w:rPr>
        <w:t xml:space="preserve">José explica que a </w:t>
      </w:r>
      <w:r>
        <w:rPr>
          <w:b/>
          <w:lang w:val="pt_PT" w:bidi="pt_PT"/>
        </w:rPr>
        <w:t>fome</w:t>
      </w:r>
      <w:r>
        <w:rPr>
          <w:lang w:val="pt_PT" w:bidi="pt_PT"/>
        </w:rPr>
        <w:t xml:space="preserve"> tem 2 anos e continuará por mais 5 anos. Use a mesma palavra para fome que você usou em passagens anteriores. Para descrever o quão severa a fome será, José diz que não haverá arado ou colheita. Um </w:t>
      </w:r>
      <w:r>
        <w:rPr>
          <w:b/>
          <w:lang w:val="pt_PT" w:bidi="pt_PT"/>
        </w:rPr>
        <w:t>arado</w:t>
      </w:r>
      <w:r>
        <w:rPr>
          <w:lang w:val="pt_PT" w:bidi="pt_PT"/>
        </w:rPr>
        <w:t xml:space="preserve"> é um instrumento de agricultura usado para virar a terra para soltar a terra para que as sementes possam ser plantadas. Geralmente, um animal, como um cavalo, um burro ou um boi puxa o arado. Em alguns lugares onde eles não usam arados, eles podem usar uma enxada. Uma </w:t>
      </w:r>
      <w:r>
        <w:rPr>
          <w:b/>
          <w:lang w:val="pt_PT" w:bidi="pt_PT"/>
        </w:rPr>
        <w:t>enxada</w:t>
      </w:r>
      <w:r>
        <w:rPr>
          <w:lang w:val="pt_PT" w:bidi="pt_PT"/>
        </w:rPr>
        <w:t xml:space="preserve"> também viraria a terra para soltar a terra para plantar sementes. O agricultor segura a enxada em suas mãos. A terra deve ser quebrada e solta para que quaisquer sementes criem raízes e cresçam. Escolha para usar a palavra arado ou enxada com base em como sua cultura prepara a terra para plantio.</w:t>
      </w:r>
    </w:p>
    <w:p>
      <w:pPr/>
      <w:r>
        <w:rPr>
          <w:lang w:val="pt_PT" w:bidi="pt_PT"/>
        </w:rPr>
      </w:r>
      <w:r>
        <w:rPr>
          <w:lang w:val="pt_PT" w:bidi="pt_PT"/>
        </w:rPr>
        <w:t>Mostre a imagem de um arado. Mostre a imagem de uma enxada.</w:t>
      </w:r>
    </w:p>
    <w:p>
      <w:pPr/>
      <w:r>
        <w:rPr>
          <w:lang w:val="pt_PT" w:bidi="pt_PT"/>
        </w:rPr>
      </w:r>
      <w:r>
        <w:rPr>
          <w:lang w:val="pt_PT" w:bidi="pt_PT"/>
        </w:rPr>
        <w:t>José diz aos irmãos que Deus fez José um pai para o rei. José significa que José aconselha o rei. José diz que Deus fez José gerente do palácio. Essa é a primeira menção desse papel para José. Significa que José está sobre todos os servos do palácio e tudo o que acontece no palácio. José diz que Deus fez José governador de todo o Egito. José governa o Egito com apenas o rei tendo mais poder do que José tem. José explica essas coisas aos irmãos para que eles possam entender que José tem o poder para sustentar os irmãos e suas famílias no Egito. Os irmãos também entendem que José tem muito poder.</w:t>
      </w:r>
    </w:p>
    <w:p>
      <w:pPr/>
      <w:r>
        <w:rPr>
          <w:lang w:val="pt_PT" w:bidi="pt_PT"/>
        </w:rPr>
      </w:r>
      <w:r>
        <w:rPr>
          <w:lang w:val="pt_PT" w:bidi="pt_PT"/>
        </w:rPr>
        <w:t xml:space="preserve">José diz aos irmãos que se eles não vierem para o Egito, eles </w:t>
      </w:r>
      <w:r>
        <w:rPr>
          <w:b/>
          <w:lang w:val="pt_PT" w:bidi="pt_PT"/>
        </w:rPr>
        <w:t>passarão fome</w:t>
      </w:r>
      <w:r>
        <w:rPr>
          <w:lang w:val="pt_PT" w:bidi="pt_PT"/>
        </w:rPr>
        <w:t>. Passar fome é sofrer ou até mesmo morrer por falta de comida.</w:t>
      </w:r>
    </w:p>
    <w:p>
      <w:pPr/>
      <w:r>
        <w:rPr>
          <w:lang w:val="pt_PT" w:bidi="pt_PT"/>
        </w:rPr>
      </w:r>
      <w:r>
        <w:rPr>
          <w:lang w:val="pt_PT" w:bidi="pt_PT"/>
        </w:rPr>
        <w:t xml:space="preserve">O rei diz que os irmãos de José comerão da </w:t>
      </w:r>
      <w:r>
        <w:rPr>
          <w:b/>
          <w:lang w:val="pt_PT" w:bidi="pt_PT"/>
        </w:rPr>
        <w:t>gordura da terra</w:t>
      </w:r>
      <w:r>
        <w:rPr>
          <w:lang w:val="pt_PT" w:bidi="pt_PT"/>
        </w:rPr>
        <w:t>. Essa é uma palavra para dizer que eles terão o melhor do Egito reservado para os irmãos de José.</w:t>
      </w:r>
    </w:p>
    <w:p>
      <w:pPr/>
      <w:r>
        <w:rPr>
          <w:lang w:val="pt_PT" w:bidi="pt_PT"/>
        </w:rPr>
      </w:r>
      <w:r>
        <w:rPr>
          <w:lang w:val="pt_PT" w:bidi="pt_PT"/>
        </w:rPr>
        <w:t xml:space="preserve">Os irmãos ficaram atordoados quando José </w:t>
      </w:r>
      <w:r>
        <w:rPr>
          <w:b/>
          <w:lang w:val="pt_PT" w:bidi="pt_PT"/>
        </w:rPr>
        <w:t>revelou</w:t>
      </w:r>
      <w:r>
        <w:rPr>
          <w:lang w:val="pt_PT" w:bidi="pt_PT"/>
        </w:rPr>
        <w:t xml:space="preserve"> que ele era seu irmão José. Os irmãos estavam sem palavras. Eles não puderam dizer nada e não disseram nada enquanto José continuou a falar. Jacó ficou atordoado quando os irmãos disseram a Jacó que José estava vivo. O idioma hebraico diz que o coração de Jacó congelou. Isso significa que Jacó não reagiu. A notícia tirou seu fôlego. Era como se ele estivesse paralisado. Ele não podia falar. Essa notícia era tão chocante e inesperada que Jacó foi incapaz de ouvir e entender o que eles estavam dizendo.</w:t>
      </w:r>
    </w:p>
    <w:p>
      <w:pPr/>
      <w:r>
        <w:rPr>
          <w:lang w:val="pt_PT" w:bidi="pt_PT"/>
        </w:rPr>
      </w:r>
      <w:r>
        <w:rPr>
          <w:lang w:val="pt_PT" w:bidi="pt_PT"/>
        </w:rPr>
        <w:t xml:space="preserve">Depois de ouvir novamente tudo o que os irmãos tinham a dizer, o espírito de Jacó reviveu. Isso significa que a capacidade mental de Jacó começou a se tornar normal novamente. Jacó se recompôs ou Jacó começou a ficar normal novamente. Jacó entendeu que José estava vivo e no Egito. Jacó quer ir para o Egito para ver José. </w:t>
      </w:r>
    </w:p>
    <w:p>
      <w:pPr/>
      <w:r>
        <w:rPr>
          <w:lang w:val="pt_PT" w:bidi="pt_PT"/>
        </w:rPr>
      </w:r>
      <w:r>
        <w:rPr>
          <w:lang w:val="pt_PT" w:bidi="pt_PT"/>
        </w:rPr>
        <w:t xml:space="preserve">No final dessa passagem, o nome de Jacó volta para </w:t>
      </w:r>
      <w:r>
        <w:rPr>
          <w:b/>
          <w:lang w:val="pt_PT" w:bidi="pt_PT"/>
        </w:rPr>
        <w:t>Israel</w:t>
      </w:r>
      <w:r>
        <w:rPr>
          <w:lang w:val="pt_PT" w:bidi="pt_PT"/>
        </w:rPr>
        <w:t>. Use a mesma palavra para Israel que você tem usado. Algumas traduções mantêm o nome Jacó para esse fim da passagem. A maioria muda para o nome, Israel.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45:1–28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43">
        <w:r>
          <w:rPr>
            <w:lang w:val="pt_PT" w:bidi="pt_PT"/>
          </w:rPr>
          <w:rPr>
            <w:color w:val="0000EE"/>
            <w:u w:val="single"/>
          </w:rPr>
          <w:t>Ouvir e Sentir</w:t>
        </w:r>
      </w:hyperlink>
      <w:r>
        <w:rPr>
          <w:lang w:val="pt_PT" w:bidi="pt_PT"/>
        </w:rPr>
        <w:t xml:space="preserve"> (395 KB)</w:t>
      </w:r>
      <w:r>
        <w:rPr>
          <w:lang w:val="pt_PT" w:bidi="pt_PT"/>
        </w:rPr>
      </w:r>
    </w:p>
    <w:p>
      <w:pPr>
        <w:pStyle w:val="ListBullet"/>
        <w:spacing w:line="240" w:lineRule="auto"/>
        <w:ind w:left="720"/>
      </w:pPr>
      <w:r>
        <w:rPr>
          <w:lang w:val="pt_PT" w:bidi="pt_PT"/>
        </w:rPr>
      </w:r>
      <w:hyperlink r:id="rId444">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445">
        <w:r>
          <w:rPr>
            <w:lang w:val="pt_PT" w:bidi="pt_PT"/>
          </w:rPr>
          <w:rPr>
            <w:color w:val="0000EE"/>
            <w:u w:val="single"/>
          </w:rPr>
          <w:t>Identificando as Cenas</w:t>
        </w:r>
      </w:hyperlink>
      <w:r>
        <w:rPr>
          <w:lang w:val="pt_PT" w:bidi="pt_PT"/>
        </w:rPr>
        <w:t xml:space="preserve"> (3.5 MB)</w:t>
      </w:r>
      <w:r>
        <w:rPr>
          <w:lang w:val="pt_PT" w:bidi="pt_PT"/>
        </w:rPr>
      </w:r>
    </w:p>
    <w:p>
      <w:pPr>
        <w:pStyle w:val="ListBullet"/>
        <w:spacing w:line="240" w:lineRule="auto"/>
        <w:ind w:left="720"/>
      </w:pPr>
      <w:r>
        <w:rPr>
          <w:lang w:val="pt_PT" w:bidi="pt_PT"/>
        </w:rPr>
      </w:r>
      <w:hyperlink r:id="rId446">
        <w:r>
          <w:rPr>
            <w:lang w:val="pt_PT" w:bidi="pt_PT"/>
          </w:rPr>
          <w:rPr>
            <w:color w:val="0000EE"/>
            <w:u w:val="single"/>
          </w:rPr>
          <w:t>Incorporando o Texto</w:t>
        </w:r>
      </w:hyperlink>
      <w:r>
        <w:rPr>
          <w:lang w:val="pt_PT" w:bidi="pt_PT"/>
        </w:rPr>
        <w:t xml:space="preserve"> (4.2 MB)</w:t>
      </w:r>
      <w:r>
        <w:rPr>
          <w:lang w:val="pt_PT" w:bidi="pt_PT"/>
        </w:rPr>
      </w:r>
    </w:p>
    <w:p>
      <w:pPr>
        <w:pStyle w:val="ListBullet"/>
        <w:spacing w:line="240" w:lineRule="auto"/>
        <w:ind w:left="720"/>
      </w:pPr>
      <w:r>
        <w:rPr>
          <w:lang w:val="pt_PT" w:bidi="pt_PT"/>
        </w:rPr>
      </w:r>
      <w:hyperlink r:id="rId447">
        <w:r>
          <w:rPr>
            <w:lang w:val="pt_PT" w:bidi="pt_PT"/>
          </w:rPr>
          <w:rPr>
            <w:color w:val="0000EE"/>
            <w:u w:val="single"/>
          </w:rPr>
          <w:t>Preenchendo as Lacunas</w:t>
        </w:r>
      </w:hyperlink>
      <w:r>
        <w:rPr>
          <w:lang w:val="pt_PT" w:bidi="pt_PT"/>
        </w:rPr>
        <w:t xml:space="preserve"> (2.9 MB)</w:t>
      </w:r>
      <w:r>
        <w:rPr>
          <w:lang w:val="pt_PT" w:bidi="pt_PT"/>
        </w:rPr>
      </w:r>
    </w:p>
    <w:p>
      <w:pPr>
        <w:pStyle w:val="ListBullet"/>
        <w:spacing w:line="240" w:lineRule="auto"/>
        <w:ind w:left="720"/>
      </w:pPr>
      <w:r>
        <w:rPr>
          <w:lang w:val="pt_PT" w:bidi="pt_PT"/>
        </w:rPr>
      </w:r>
      <w:hyperlink r:id="rId448">
        <w:r>
          <w:rPr>
            <w:lang w:val="pt_PT" w:bidi="pt_PT"/>
          </w:rPr>
          <w:rPr>
            <w:color w:val="0000EE"/>
            <w:u w:val="single"/>
          </w:rPr>
          <w:t>Falando a Palavra</w:t>
        </w:r>
      </w:hyperlink>
      <w:r>
        <w:rPr>
          <w:lang w:val="pt_PT" w:bidi="pt_PT"/>
        </w:rPr>
        <w:t xml:space="preserve"> (1.2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46:1–27</w:t>
      </w:r>
      <w:r>
        <w:rPr>
          <w:lang w:val="pt_PT" w:bidi="pt_PT"/>
        </w:rPr>
      </w:r>
    </w:p>
    <w:p>
      <w:pPr>
        <w:pStyle w:val="Heading3"/>
      </w:pPr>
      <w:r>
        <w:rPr>
          <w:lang w:val="pt_PT" w:bidi="pt_PT"/>
        </w:rPr>
        <w:t>Ouvir e Sentir</w:t>
      </w:r>
    </w:p>
    <w:p>
      <w:pPr/>
      <w:r>
        <w:rPr>
          <w:lang w:val="pt_PT" w:bidi="pt_PT"/>
        </w:rPr>
      </w:r>
      <w:r>
        <w:rPr>
          <w:lang w:val="pt_PT" w:bidi="pt_PT"/>
        </w:rPr>
        <w:t>Ouça Gênesis 46:1–27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Jacó descobriu na última passagem que José está vivo e é governador do Egito. José quer que Jacó e toda a família venham para o Egito. Jacó decide ir. Essa é uma descrição narrativa da preparação de Jacó e viagem para o Egito.</w:t>
      </w:r>
    </w:p>
    <w:p>
      <w:pPr/>
      <w:r>
        <w:rPr>
          <w:lang w:val="pt_PT" w:bidi="pt_PT"/>
        </w:rPr>
      </w:r>
      <w:r>
        <w:rPr>
          <w:lang w:val="pt_PT" w:bidi="pt_PT"/>
        </w:rPr>
        <w:t>Pare e mostre o mapa de Canaã e o Egito com a rota normal de Hebrom para Gósen marcada.</w:t>
      </w:r>
    </w:p>
    <w:p>
      <w:pPr/>
      <w:r>
        <w:rPr>
          <w:lang w:val="pt_PT" w:bidi="pt_PT"/>
        </w:rPr>
      </w:r>
      <w:r>
        <w:rPr>
          <w:lang w:val="pt_PT" w:bidi="pt_PT"/>
        </w:rPr>
        <w:t>Essa passagem começa usando Israel para o nome de Jacó. Ambos os nomes são usados no início da passagem. Algumas traduções escolhem ficar totalmente com o nome Jacó. Outras usam Israel e Jacó.</w:t>
      </w:r>
    </w:p>
    <w:p>
      <w:pPr/>
      <w:r>
        <w:rPr>
          <w:lang w:val="pt_PT" w:bidi="pt_PT"/>
        </w:rPr>
      </w:r>
      <w:r>
        <w:rPr>
          <w:lang w:val="pt_PT" w:bidi="pt_PT"/>
        </w:rPr>
        <w:t>Pare e contem uma história sobre um homem com 2 nomes diferentes. Como as pessoas sabem que essa é a mesma pessoa?</w:t>
      </w:r>
    </w:p>
    <w:p>
      <w:pPr/>
      <w:r>
        <w:rPr>
          <w:lang w:val="pt_PT" w:bidi="pt_PT"/>
        </w:rPr>
      </w:r>
      <w:r>
        <w:rPr>
          <w:lang w:val="pt_PT" w:bidi="pt_PT"/>
        </w:rPr>
        <w:t>Jacó reúne todas as suas posses. Jacó e sua família partem. Jacó viveu em Hebrom por muitos anos e ainda pode estar vivendo perto de Hebrom. A história não diz onde Jacó está vivendo neste momento. Jacó parou em Berseba. Isaque, o pai de Jacó havia vivido em Berseba e Isaque havia construído um altar em Berseba. As pessoas ofereciam sacrifícios nos altares para adorar a Deus. Jacó ofereceu sacrifícios ao Deus de Isaque enquanto estava em Berseba. Um sacrifício seria matar um animal e oferecer o animal queimando como um ato de adoração a Deus.</w:t>
      </w:r>
    </w:p>
    <w:p>
      <w:pPr/>
      <w:r>
        <w:rPr>
          <w:lang w:val="pt_PT" w:bidi="pt_PT"/>
        </w:rPr>
      </w:r>
      <w:r>
        <w:rPr>
          <w:lang w:val="pt_PT" w:bidi="pt_PT"/>
        </w:rPr>
        <w:t>Durante a noite, Deus falou com Jacó em visões. As visões geralmente ocorrem quando uma pessoa está acordada e sonhos geralmente ocorrem quando a pessoa está dormindo. A passagem não diz se Jacó estava acordado ou dormindo. A passagem diz que essas visões ocorreram durante a noite. A palavra visões é plural. Isso pode significar que Deus falou a mesma coisa mais de uma vez ou que Deus falou em visões diferentes durante a mesma noite. Nessas visões, Deus se identifica como o Deus de Isaque. Dessa maneira, Jacó sabe exatamente com quem Jacó está falando. Deus faz uma promessa a Jacó. Deus diz a Jacó para ir para o Egito sem medo. Deus diz a Jacó: “Irei com você para o Egito”. Deus diz a Jacó que Deus trará Jacó de volta a Canaã novamente. Essa declaração parece significar os descendentes de Jacó, aqueles que nascerão no Egito. Deus vai fazer uma nação desses descendentes. Deus trará essa nação de volta a Canaã. Deus também diz a Jacó que Jacó morrerá no Egito. Como Jacó morrerá no Egito, a passagem parece significar que os descendentes de Jacó retornarão a Canaã em algum momento no futuro.</w:t>
      </w:r>
    </w:p>
    <w:p>
      <w:pPr/>
      <w:r>
        <w:rPr>
          <w:lang w:val="pt_PT" w:bidi="pt_PT"/>
        </w:rPr>
      </w:r>
      <w:r>
        <w:rPr>
          <w:lang w:val="pt_PT" w:bidi="pt_PT"/>
        </w:rPr>
        <w:t>Deus usa uma expressão para morte. Deus diz a Jacó que José fechará os olhos de Jacó. Isso significa que quando Jacó morrer, José estará ao lado de Jacó e José estenderá a mão para fechar os olhos de Jacó pela última vez.</w:t>
      </w:r>
    </w:p>
    <w:p>
      <w:pPr/>
      <w:r>
        <w:rPr>
          <w:lang w:val="pt_PT" w:bidi="pt_PT"/>
        </w:rPr>
      </w:r>
      <w:r>
        <w:rPr>
          <w:lang w:val="pt_PT" w:bidi="pt_PT"/>
        </w:rPr>
        <w:t>Pare e discuta: contem uma história sobre a morte pacífica de uma pessoa velha com membros da família cercando essa pessoa. O que os membros da família fazem quando a pessoa morre? Quem tem que responsabilidade? Observe se qualquer palavra é usada para descrever o que acontece.</w:t>
      </w:r>
    </w:p>
    <w:p>
      <w:pPr/>
      <w:r>
        <w:rPr>
          <w:lang w:val="pt_PT" w:bidi="pt_PT"/>
        </w:rPr>
      </w:r>
      <w:r>
        <w:rPr>
          <w:lang w:val="pt_PT" w:bidi="pt_PT"/>
        </w:rPr>
        <w:t>Jacó e seus filhos usaram as carruagens que o rei do Egito havia enviado como presentes a Jacó. Jacó levou todos os seus filhos, tanto seus filhos e suas filhas e todos os seus netos e todos os seus bisnetos para o Egito. Jacó levou as esposas de seus filhos com eles para o Egito. Todos os descendentes de Jacó foram para o Egito com Jacó. A palavra filhas é plural. Dina é a única filha mencionada por nome nas Escrituras. Não sabemos quantas outras filhas Jacó tinha. Outras filhas não são usadas na contagem do número total de membros da família que foram para o Egito.</w:t>
      </w:r>
    </w:p>
    <w:p>
      <w:pPr/>
      <w:r>
        <w:rPr>
          <w:lang w:val="pt_PT" w:bidi="pt_PT"/>
        </w:rPr>
      </w:r>
      <w:r>
        <w:rPr>
          <w:lang w:val="pt_PT" w:bidi="pt_PT"/>
        </w:rPr>
        <w:t>Mostre uma imagem de uma carruagem egípcia.</w:t>
      </w:r>
    </w:p>
    <w:p>
      <w:pPr/>
      <w:r>
        <w:rPr>
          <w:lang w:val="pt_PT" w:bidi="pt_PT"/>
        </w:rPr>
      </w:r>
      <w:r>
        <w:rPr>
          <w:lang w:val="pt_PT" w:bidi="pt_PT"/>
        </w:rPr>
        <w:t>Jacó levou todas as suas posses e todo o seu gado para o Egito. Isso significa que Jacó estava se mudando para o Egito. Essa não era apenas uma viagem curta ou uma visita. José havia convidado toda a família a vir e viver no Egito. Ao levar tudo com eles, sabemos que eles não planejavam voltar a Canaã rapidamente.</w:t>
      </w:r>
    </w:p>
    <w:p>
      <w:pPr/>
      <w:r>
        <w:rPr>
          <w:lang w:val="pt_PT" w:bidi="pt_PT"/>
        </w:rPr>
      </w:r>
      <w:r>
        <w:rPr>
          <w:lang w:val="pt_PT" w:bidi="pt_PT"/>
        </w:rPr>
        <w:t>A passagem interrompe a linha da história aqui e dá uma lista de cada uma das esposas de Jacó, seus filhos e alguns dos netos. Neste momento, o texto muda novamente para o uso do nome Israel.</w:t>
      </w:r>
    </w:p>
    <w:p>
      <w:pPr/>
      <w:r>
        <w:rPr>
          <w:lang w:val="pt_PT" w:bidi="pt_PT"/>
        </w:rPr>
      </w:r>
      <w:r>
        <w:rPr>
          <w:lang w:val="pt_PT" w:bidi="pt_PT"/>
        </w:rPr>
        <w:t>Lea era a primeira esposa de Jacó. Cada um dos filhos de Lea tinha filhos. Judá teve 5 filhos. Dois dos filhos de Judá morreram. Judá teve 2 filhos por meio de Tamar. Esses filhos foram mencionados em uma passagem anterior. Use os mesmos nomes que você usou na passagem anterior. Perez, filho de Judá, tem 2 filhos listados. Hezrom era um dos filhos de Perez. Você usará esse nome novamente em passagens futuras. Tamar, a mãe de Perez e Zera, não é mencionada. Não sabemos se Tamar foi para o Egito.</w:t>
      </w:r>
    </w:p>
    <w:p>
      <w:pPr/>
      <w:r>
        <w:rPr>
          <w:lang w:val="pt_PT" w:bidi="pt_PT"/>
        </w:rPr>
      </w:r>
      <w:r>
        <w:rPr>
          <w:lang w:val="pt_PT" w:bidi="pt_PT"/>
        </w:rPr>
        <w:t>Os filhos de Lea nasceram em Padã-aram. Esse é o nome da região ao redor de Harã onde Labão vivia. Isso é onde Jacó viveu por 20 anos. A passagem menciona que Zilpa era a serva que Labão deu a Lea quando Lea se casou. Essa passagem não diz onde os outros filhos nasceram. A passagem nos diz que os filhos de José nasceram no Egito.</w:t>
      </w:r>
    </w:p>
    <w:p>
      <w:pPr/>
      <w:r>
        <w:rPr>
          <w:lang w:val="pt_PT" w:bidi="pt_PT"/>
        </w:rPr>
      </w:r>
      <w:r>
        <w:rPr>
          <w:lang w:val="pt_PT" w:bidi="pt_PT"/>
        </w:rPr>
        <w:t>Raquel teve 2 filhos. A passagem menciona que Bila era a serva que Labão deu a Raquel quando Raquel se casou.</w:t>
      </w:r>
    </w:p>
    <w:p>
      <w:pPr/>
      <w:r>
        <w:rPr>
          <w:lang w:val="pt_PT" w:bidi="pt_PT"/>
        </w:rPr>
      </w:r>
      <w:r>
        <w:rPr>
          <w:lang w:val="pt_PT" w:bidi="pt_PT"/>
        </w:rPr>
        <w:t>A passagem anterior falou sobre Benjamin como se Benjamin ainda fosse um menino. Aqui aprendemos que Benjamin é velho o suficiente para ter 10 filhos. Benjamin é o que tem mais filhos de todos os filhos de Jacó.</w:t>
      </w:r>
    </w:p>
    <w:p>
      <w:pPr/>
      <w:r>
        <w:rPr>
          <w:lang w:val="pt_PT" w:bidi="pt_PT"/>
        </w:rPr>
      </w:r>
      <w:r>
        <w:rPr>
          <w:lang w:val="pt_PT" w:bidi="pt_PT"/>
        </w:rPr>
        <w:t>A passagem lista todos os descendentes diretos de Jacó por nome e os conta como 66 no total que foram para o Egito com Jacó. As esposas dos filhos não são contadas nessa lista. As esposas não são nomeadas. A passagem explica que José e os filhos de José já estavam no Egito. A mãe deles era Asenate, filha de Potifera, o sacerdote de On. No total havia 70 membros da família de Jacó vivendo no Egito.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Jacó se prepara para sair para o Egito.</w:t>
      </w:r>
    </w:p>
    <w:p>
      <w:pPr/>
      <w:r>
        <w:rPr>
          <w:lang w:val="pt_PT" w:bidi="pt_PT"/>
        </w:rPr>
      </w:r>
      <w:r>
        <w:rPr>
          <w:b/>
          <w:lang w:val="pt_PT" w:bidi="pt_PT"/>
        </w:rPr>
        <w:t>Segunda cena:</w:t>
      </w:r>
      <w:r>
        <w:rPr>
          <w:lang w:val="pt_PT" w:bidi="pt_PT"/>
        </w:rPr>
        <w:t xml:space="preserve"> Jacó chega a Berseba, oferece sacrifícios a Deus. Deus fala com Jacó em uma visão.</w:t>
      </w:r>
    </w:p>
    <w:p>
      <w:pPr/>
      <w:r>
        <w:rPr>
          <w:lang w:val="pt_PT" w:bidi="pt_PT"/>
        </w:rPr>
      </w:r>
      <w:r>
        <w:rPr>
          <w:b/>
          <w:lang w:val="pt_PT" w:bidi="pt_PT"/>
        </w:rPr>
        <w:t>Terceira cena:</w:t>
      </w:r>
      <w:r>
        <w:rPr>
          <w:lang w:val="pt_PT" w:bidi="pt_PT"/>
        </w:rPr>
        <w:t xml:space="preserve"> Jacó parte de Berseba e vai para o Egito.</w:t>
      </w:r>
    </w:p>
    <w:p>
      <w:pPr/>
      <w:r>
        <w:rPr>
          <w:lang w:val="pt_PT" w:bidi="pt_PT"/>
        </w:rPr>
      </w:r>
      <w:r>
        <w:rPr>
          <w:b/>
          <w:lang w:val="pt_PT" w:bidi="pt_PT"/>
        </w:rPr>
        <w:t>Quarta cena:</w:t>
      </w:r>
      <w:r>
        <w:rPr>
          <w:lang w:val="pt_PT" w:bidi="pt_PT"/>
        </w:rPr>
        <w:t xml:space="preserve"> os descendentes de Jacó que vão para o Egito com Jacó são listados.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rei do Egito é mencionado.</w:t>
      </w:r>
    </w:p>
    <w:p>
      <w:pPr>
        <w:pStyle w:val="ListBullet"/>
        <w:spacing w:line="240" w:lineRule="auto"/>
        <w:ind w:left="720"/>
      </w:pPr>
      <w:r>
        <w:rPr>
          <w:lang w:val="pt_PT" w:bidi="pt_PT"/>
        </w:rPr>
      </w:r>
      <w:r>
        <w:rPr>
          <w:lang w:val="pt_PT" w:bidi="pt_PT"/>
        </w:rPr>
        <w:t>José é mencionado.</w:t>
      </w:r>
    </w:p>
    <w:p>
      <w:pPr>
        <w:pStyle w:val="ListBullet"/>
        <w:spacing w:line="240" w:lineRule="auto"/>
        <w:ind w:left="720"/>
      </w:pPr>
      <w:r>
        <w:rPr>
          <w:lang w:val="pt_PT" w:bidi="pt_PT"/>
        </w:rPr>
      </w:r>
      <w:r>
        <w:rPr>
          <w:lang w:val="pt_PT" w:bidi="pt_PT"/>
        </w:rPr>
        <w:t>Cada uma das 4 esposas de Jacó é mencionada.</w:t>
      </w:r>
    </w:p>
    <w:p>
      <w:pPr>
        <w:pStyle w:val="ListBullet"/>
        <w:spacing w:line="240" w:lineRule="auto"/>
        <w:ind w:left="720"/>
      </w:pPr>
      <w:r>
        <w:rPr>
          <w:lang w:val="pt_PT" w:bidi="pt_PT"/>
        </w:rPr>
      </w:r>
      <w:r>
        <w:rPr>
          <w:lang w:val="pt_PT" w:bidi="pt_PT"/>
        </w:rPr>
        <w:t>Labão, o sogro de Jacó é mencionado.</w:t>
      </w:r>
    </w:p>
    <w:p>
      <w:pPr>
        <w:pStyle w:val="ListBullet"/>
        <w:spacing w:line="240" w:lineRule="auto"/>
        <w:ind w:left="720"/>
      </w:pPr>
      <w:r>
        <w:rPr>
          <w:lang w:val="pt_PT" w:bidi="pt_PT"/>
        </w:rPr>
      </w:r>
      <w:r>
        <w:rPr>
          <w:lang w:val="pt_PT" w:bidi="pt_PT"/>
        </w:rPr>
        <w:t>Os 66 descendentes de Jacó são nomeados.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a passagem começa com uma palavra que significa que essa cena segue imediatamente depois dos eventos da última passagem. Nessa passagem, Jacó disse: “Devo ir ver meu filho antes de morrer”. Então, Jacó embalou todas as suas posses e partiu para o Egito. Implica que isso foi feito imediatamente.</w:t>
      </w:r>
    </w:p>
    <w:p>
      <w:pPr/>
      <w:r>
        <w:rPr>
          <w:lang w:val="pt_PT" w:bidi="pt_PT"/>
        </w:rPr>
      </w:r>
      <w:r>
        <w:rPr>
          <w:lang w:val="pt_PT" w:bidi="pt_PT"/>
        </w:rPr>
        <w:t>Na cena 2, Jacó chega a Berseba e para para passar a noite. Jacó oferece sacrifícios a Deus como um ato de adoração a Deus. Durante a noite, Deus fala com Jacó em uma visão. Deus diz a Jacó para não ter medo de descer para o Egito. É normal nas Escrituras falar sobre subir ou descer quando vai para um lugar. Jacó vivia nas montanhas ao redor de Hebrom em Canaã. O Egito estava no nível do mar. Portanto, Jacó desceu para o Egito. A palavra “desceu" se refere a elevação ou altura e não norte ou sul.</w:t>
      </w:r>
    </w:p>
    <w:p>
      <w:pPr/>
      <w:r>
        <w:rPr>
          <w:lang w:val="pt_PT" w:bidi="pt_PT"/>
        </w:rPr>
      </w:r>
      <w:r>
        <w:rPr>
          <w:lang w:val="pt_PT" w:bidi="pt_PT"/>
        </w:rPr>
        <w:t>Deus faz uma promessa a Jacó. Quando Deus fala com Jacó, Jacó responde a Deus de uma maneira muito educada. Jacó diz: “Aqui estou”. Deus diz: “Estarei com você no Egito”. Deus diz a Jacó que Jacó morrerá no Egito e José estará com Jacó quando Jacó morrer. Deus também diz a Jacó que Jacó retornará a Canaã. Algumas traduções dizem que essa promessa significa que os descendentes de Jacó, ou a nação que virá de Jacó, retornará a Canaã.</w:t>
      </w:r>
    </w:p>
    <w:p>
      <w:pPr/>
      <w:r>
        <w:rPr>
          <w:lang w:val="pt_PT" w:bidi="pt_PT"/>
        </w:rPr>
      </w:r>
      <w:r>
        <w:rPr>
          <w:lang w:val="pt_PT" w:bidi="pt_PT"/>
        </w:rPr>
        <w:t>Na cena 3, Jacó e sua família deixam Berseba e continuam em seu caminho para o Egito. Eles usam as carruagens que Faraó, rei do Egito havia enviado como presentes. Jacó e as mulheres e filhos montaram nessas carruagens. Jacó leva todas as suas posses, incluindo todo o gado de Jacó para o Egito.</w:t>
      </w:r>
    </w:p>
    <w:p>
      <w:pPr/>
      <w:r>
        <w:rPr>
          <w:lang w:val="pt_PT" w:bidi="pt_PT"/>
        </w:rPr>
      </w:r>
      <w:r>
        <w:rPr>
          <w:lang w:val="pt_PT" w:bidi="pt_PT"/>
        </w:rPr>
        <w:t>Na cena 4, há uma lista de cada uma das 4 esposas de Jacó, os filhos que cada esposa teve e os filhos e netos desses filhos. Essa lista interrompe o fluxo da história. Jacó teve 12 filhos e uma filha chamada Dina. Jacó teve muitos netos e bisnetos. A passagem diz que havia filhas, mas Dina é a única filha listada por nome. As esposas dos filhos foram para o Egito com suas famílias, mas as esposas não são contadas como parte das 66 pessoas da família de Jacó que foram para o Egito.</w:t>
      </w:r>
    </w:p>
    <w:p>
      <w:pPr/>
      <w:r>
        <w:rPr>
          <w:lang w:val="pt_PT" w:bidi="pt_PT"/>
        </w:rPr>
      </w:r>
      <w:r>
        <w:rPr>
          <w:lang w:val="pt_PT" w:bidi="pt_PT"/>
        </w:rPr>
        <w:t>Para a cena 4, use objetos ou brinquedos para representar os filhos, netos e bisnetos. Você começaria com Jacó e teria as 4 esposas representadas por uma pedra ou pau. Então peça aos filhos de cada esposa que venham em linhas dela usando pedras ou gravetos. Então peça a cada um dos membros da próxima geração que venham desses filhos. Você quer ver o quão grande uma família de 66 pessoas é. Lembre-se de que há esposas e servos indo nessa viagem também. Essa também poderia ser uma atividade divertida com as pessoas. Traga 66 adultos e filhos e organize-os de acordo com as linhas de família listadas nessa passagem. Dê a cada pessoa seu “nome bíblico” e então deixe ela repetir esse nome várias vezes enquanto elas resolvem os relacionamentos.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rei do Egito é mencionado.</w:t>
      </w:r>
    </w:p>
    <w:p>
      <w:pPr>
        <w:pStyle w:val="ListBullet"/>
        <w:spacing w:line="240" w:lineRule="auto"/>
        <w:ind w:left="720"/>
      </w:pPr>
      <w:r>
        <w:rPr>
          <w:lang w:val="pt_PT" w:bidi="pt_PT"/>
        </w:rPr>
      </w:r>
      <w:r>
        <w:rPr>
          <w:lang w:val="pt_PT" w:bidi="pt_PT"/>
        </w:rPr>
        <w:t>José é mencionado.</w:t>
      </w:r>
    </w:p>
    <w:p>
      <w:pPr>
        <w:pStyle w:val="ListBullet"/>
        <w:spacing w:line="240" w:lineRule="auto"/>
        <w:ind w:left="720"/>
      </w:pPr>
      <w:r>
        <w:rPr>
          <w:lang w:val="pt_PT" w:bidi="pt_PT"/>
        </w:rPr>
      </w:r>
      <w:r>
        <w:rPr>
          <w:lang w:val="pt_PT" w:bidi="pt_PT"/>
        </w:rPr>
        <w:t>Cada uma das 4 esposas de Jacó é mencionada.</w:t>
      </w:r>
    </w:p>
    <w:p>
      <w:pPr>
        <w:pStyle w:val="ListBullet"/>
        <w:spacing w:line="240" w:lineRule="auto"/>
        <w:ind w:left="720"/>
      </w:pPr>
      <w:r>
        <w:rPr>
          <w:lang w:val="pt_PT" w:bidi="pt_PT"/>
        </w:rPr>
      </w:r>
      <w:r>
        <w:rPr>
          <w:lang w:val="pt_PT" w:bidi="pt_PT"/>
        </w:rPr>
        <w:t>Labão, o sogro de Jacó é mencionado.</w:t>
      </w:r>
    </w:p>
    <w:p>
      <w:pPr>
        <w:pStyle w:val="ListBullet"/>
        <w:spacing w:line="240" w:lineRule="auto"/>
        <w:ind w:left="720"/>
      </w:pPr>
      <w:r>
        <w:rPr>
          <w:lang w:val="pt_PT" w:bidi="pt_PT"/>
        </w:rPr>
      </w:r>
      <w:r>
        <w:rPr>
          <w:lang w:val="pt_PT" w:bidi="pt_PT"/>
        </w:rPr>
        <w:t>Os 66 descendentes de Jacó são nomeados.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Jacó embalou suas posses e partiu para o Egito. A passagem parece indicar que Jacó não desperdiça tempo ou leva um longo tempo para se preparar antes de partir. De acordo com a passagem anterior, Jacó quer ver José novamente antes de Jacó morrer.</w:t>
      </w:r>
    </w:p>
    <w:p>
      <w:pPr/>
      <w:r>
        <w:rPr>
          <w:lang w:val="pt_PT" w:bidi="pt_PT"/>
        </w:rPr>
      </w:r>
      <w:r>
        <w:rPr>
          <w:lang w:val="pt_PT" w:bidi="pt_PT"/>
        </w:rPr>
        <w:t>Parem a ação e perguntem a Jacó: “Como você está se sentindo agora?” Você pode ouvir: “José está vivo. Não posso acreditar! Vou ver José novamente. Devo me apressar e chegar lá assim que puder. Quero ver José novamente. Não sei como José chegou ao Egito e em uma posição de autoridade. Não me importo. Quero ver José novamente. Devemos ir rapidamente”. Reinicie a encenação.</w:t>
      </w:r>
    </w:p>
    <w:p>
      <w:pPr/>
      <w:r>
        <w:rPr>
          <w:lang w:val="pt_PT" w:bidi="pt_PT"/>
        </w:rPr>
      </w:r>
      <w:r>
        <w:rPr>
          <w:lang w:val="pt_PT" w:bidi="pt_PT"/>
        </w:rPr>
        <w:t>Na cena 2, Jacó para em Berseba para oferecer sacrifícios a Deus. Durante a noite, Deus fala com Jacó em uma visão. Deus chama Jacó por nome. Jacó diz: “Aqui estou”. Jacó está ouvindo a voz de Deus.</w:t>
      </w:r>
    </w:p>
    <w:p>
      <w:pPr/>
      <w:r>
        <w:rPr>
          <w:lang w:val="pt_PT" w:bidi="pt_PT"/>
        </w:rPr>
      </w:r>
      <w:r>
        <w:rPr>
          <w:lang w:val="pt_PT" w:bidi="pt_PT"/>
        </w:rPr>
        <w:t>Pergunte a Jacó: “Como você sabe que isso é Deus falando com você?”. Você pode ouvir: “Deus falou comigo muitas vezes. Reconheço a voz de Deus quando a ouço. Amo ouvir Deus falando comigo. Não tenho medo de Deus. Amo a Deus e sei que Deus me ama”. Reinicie a encenação.</w:t>
      </w:r>
    </w:p>
    <w:p>
      <w:pPr/>
      <w:r>
        <w:rPr>
          <w:lang w:val="pt_PT" w:bidi="pt_PT"/>
        </w:rPr>
      </w:r>
      <w:r>
        <w:rPr>
          <w:lang w:val="pt_PT" w:bidi="pt_PT"/>
        </w:rPr>
        <w:t>Deus diz a Jacó: “Estarei com você no Egito”. Deus promete fazer da família de Jacó uma grande nação. Deus diz a Jacó que Jacó morrerá no Egito com José ao lado dele. Jacó será trazido de volta a Canaã.</w:t>
      </w:r>
    </w:p>
    <w:p>
      <w:pPr/>
      <w:r>
        <w:rPr>
          <w:lang w:val="pt_PT" w:bidi="pt_PT"/>
        </w:rPr>
      </w:r>
      <w:r>
        <w:rPr>
          <w:lang w:val="pt_PT" w:bidi="pt_PT"/>
        </w:rPr>
        <w:t>Pergunte a Jacó: “Como você se sente quando ouve uma promessa como: “Sua família se tornará uma grande nação?”. Você pode ouvir: “Sei que Deus prometeu a meu avô, Abraão, que nos tornaríamos uma grande nação. É bom ter essa promessa repetida. Deus mantém suas promessas. Estou triste sobre deixar Canaã. Essa é a terra que Deus prometeu a meus descendentes. Deus prometeu trazer meus descendentes de volta, o que é bom. Deus prometeu estar comigo no Egito. Deus está onde quer que eu vá. Isso é maravilhoso. Sinto-me calmo e em paz sobre essa viagem. Ir para um lugar desconhecido é um pouco assustador, mas José está lá para preparar tudo para nós. Não estou preocupado com o futuro. Posso confiar em Deus”. Reinicie a encenação.</w:t>
      </w:r>
    </w:p>
    <w:p>
      <w:pPr/>
      <w:r>
        <w:rPr>
          <w:lang w:val="pt_PT" w:bidi="pt_PT"/>
        </w:rPr>
      </w:r>
      <w:r>
        <w:rPr>
          <w:lang w:val="pt_PT" w:bidi="pt_PT"/>
        </w:rPr>
        <w:t>Na cena 3, os filhos levam Jacó para o Egito. Jacó monta em uma das carruagens enviadas por Faraó. Os filhos colocaram suas esposas e filhos pequenos nas carruagens. Os filhos levam todo o gado e todas as suas posses com eles. Todos na família vão para o Egito.</w:t>
      </w:r>
    </w:p>
    <w:p>
      <w:pPr/>
      <w:r>
        <w:rPr>
          <w:lang w:val="pt_PT" w:bidi="pt_PT"/>
        </w:rPr>
      </w:r>
      <w:r>
        <w:rPr>
          <w:lang w:val="pt_PT" w:bidi="pt_PT"/>
        </w:rPr>
        <w:t>Pergunte aos filhos: “Como vocês estão se sentindo agora que estão retornando ao Egito?”. Você pode ouvir: “Estou feliz por estarmos indo. Estou feliz por José ter prometido cuidar de nós. Sei que enquanto nosso pai viver, José será agradável conosco. Estou preocupado com o que acontecerá quando nosso pai morrer. Mas não posso lidar com isso agora. O importante é obter comida para nossas famílias e nossos animais. Passaremos fome se ficarmos em Canaã. Tenho que confiar que José está sendo honesto conosco”. Reinicie a encenação.</w:t>
      </w:r>
    </w:p>
    <w:p>
      <w:pPr/>
      <w:r>
        <w:rPr>
          <w:lang w:val="pt_PT" w:bidi="pt_PT"/>
        </w:rPr>
      </w:r>
      <w:r>
        <w:rPr>
          <w:lang w:val="pt_PT" w:bidi="pt_PT"/>
        </w:rPr>
        <w:t>Na cena 4, a passagem lista cada uma das esposas de Jacó. Os filhos das esposas são listados com seus filhos. Alguns dos filhos têm netos listados. Um total de 66 descendentes de Jacó estão se mudando para o Egito. Além disso, as esposas de cada um dos filhos e os netos que são casados também vão para o Egito. José já está no Egito com os dois filhos de José. O número total da família de Jacó é 70 pessoas no Egito.</w:t>
      </w:r>
    </w:p>
    <w:p>
      <w:pPr/>
      <w:r>
        <w:rPr>
          <w:lang w:val="pt_PT" w:bidi="pt_PT"/>
        </w:rPr>
      </w:r>
      <w:r>
        <w:rPr>
          <w:lang w:val="pt_PT" w:bidi="pt_PT"/>
        </w:rPr>
        <w:t>Pare a ação e pergunte as esposas: “Como vocês estão se sentindo agora?” Você pode ouvir: “Estou ansiosa. Nunca estive no Egito. Não gosto de deixar meus pais e outra família para trás. Não falo esse idioma, então não sei como lidarei. Também não sei como cozinhar sua comida. Preciso alimentar minha família, mas não tenho certeza de como faremos”. Pergunte a um dos filhos: “Como você está se sentindo agora?”. Você pode ouvir: “Estou tão animado. Essa é uma aventura. Vamos ver meu tio que eles falam, mas nunca encontrei. Me pergunto como o Egito é. Me pergunto como as pessoas se parecem. Meu pai foi, mas ele não tinha muito a dizer sobre o país”. Pergunte a Jacó “Como você está se sentindo agora?”. Você pode ouvir: “Estamos no caminho. Estou tão aliviado e animado. Quase não posso dormir à noite. Quero chegar lá rapidamente. Quero ver José. Estou tão feliz por ver José novamente antes de morrer. Estou feliz por Deus estar comigo nessa viagem”.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Ambos os nomes Israel e Jacó são usados nessa passagem para Jacó. Você pode escolher usar apenas Jacó ou pode escolher usar ambos os nomes. Certifique-se de que seu público entenda que Israel e Jacó são a mesma pessoa.</w:t>
      </w:r>
    </w:p>
    <w:p>
      <w:pPr/>
      <w:r>
        <w:rPr>
          <w:lang w:val="pt_PT" w:bidi="pt_PT"/>
        </w:rPr>
      </w:r>
      <w:r>
        <w:rPr>
          <w:lang w:val="pt_PT" w:bidi="pt_PT"/>
        </w:rPr>
        <w:t xml:space="preserve">Jacó ofereceu </w:t>
      </w:r>
      <w:r>
        <w:rPr>
          <w:b/>
          <w:lang w:val="pt_PT" w:bidi="pt_PT"/>
        </w:rPr>
        <w:t>sacrifícios</w:t>
      </w:r>
      <w:r>
        <w:rPr>
          <w:lang w:val="pt_PT" w:bidi="pt_PT"/>
        </w:rPr>
        <w:t xml:space="preserve"> ao Deus de seu pai, Isaque. Esse era um ato de adoração. </w:t>
      </w:r>
      <w:r>
        <w:rPr>
          <w:lang w:val="pt_PT" w:bidi="pt_PT"/>
        </w:rPr>
        <w:t>Sacrifício</w:t>
      </w:r>
      <w:r>
        <w:rPr>
          <w:lang w:val="pt_PT" w:bidi="pt_PT"/>
        </w:rPr>
        <w:t xml:space="preserve"> é discutido no Glossário mestre. Use a mesma palavra para sacrifício que você usou em passagens anteriores.</w:t>
      </w:r>
    </w:p>
    <w:p>
      <w:pPr/>
      <w:r>
        <w:rPr>
          <w:lang w:val="pt_PT" w:bidi="pt_PT"/>
        </w:rPr>
      </w:r>
      <w:r>
        <w:rPr>
          <w:lang w:val="pt_PT" w:bidi="pt_PT"/>
        </w:rPr>
        <w:t xml:space="preserve">O sacrifício era ao </w:t>
      </w:r>
      <w:r>
        <w:rPr>
          <w:b/>
          <w:lang w:val="pt_PT" w:bidi="pt_PT"/>
        </w:rPr>
        <w:t>Deus</w:t>
      </w:r>
      <w:r>
        <w:rPr>
          <w:lang w:val="pt_PT" w:bidi="pt_PT"/>
        </w:rPr>
        <w:t xml:space="preserve"> de Isaque, o pai de Jacó. Esse é o nome usual para Deus. </w:t>
      </w:r>
      <w:r>
        <w:rPr>
          <w:lang w:val="pt_PT" w:bidi="pt_PT"/>
        </w:rPr>
        <w:t>Deus</w:t>
      </w:r>
      <w:r>
        <w:rPr>
          <w:lang w:val="pt_PT" w:bidi="pt_PT"/>
        </w:rPr>
        <w:t xml:space="preserve"> é tratado no Glossário Mestre. Use a mesma palavra para "Deus" que você usou em passagens anteriores.</w:t>
      </w:r>
    </w:p>
    <w:p>
      <w:pPr/>
      <w:r>
        <w:rPr>
          <w:lang w:val="pt_PT" w:bidi="pt_PT"/>
        </w:rPr>
      </w:r>
      <w:r>
        <w:rPr>
          <w:lang w:val="pt_PT" w:bidi="pt_PT"/>
        </w:rPr>
        <w:t xml:space="preserve">Durante a noite, Deus falou com Jacó em </w:t>
      </w:r>
      <w:r>
        <w:rPr>
          <w:b/>
          <w:lang w:val="pt_PT" w:bidi="pt_PT"/>
        </w:rPr>
        <w:t>visões</w:t>
      </w:r>
      <w:r>
        <w:rPr>
          <w:lang w:val="pt_PT" w:bidi="pt_PT"/>
        </w:rPr>
        <w:t xml:space="preserve">. Uma visão geralmente é vista quando uma pessoa está acordada e um sonho ocorre quando a pessoa está dormindo. Essas visões aconteceram durante a noite. Deus falou com Jacó durante essas visões. Não sabemos se Deus repetiu a mesma visão múltiplas vezes ou falou de forma diferente em visões diferentes. A palavra é plural no texto. Use a mesma palavra para visão que você usou em passagens anteriores. </w:t>
      </w:r>
      <w:r>
        <w:rPr>
          <w:lang w:val="pt_PT" w:bidi="pt_PT"/>
        </w:rPr>
        <w:t>Visão</w:t>
      </w:r>
      <w:r>
        <w:rPr>
          <w:lang w:val="pt_PT" w:bidi="pt_PT"/>
        </w:rPr>
        <w:t xml:space="preserve"> é uma palavra que está no Glossário Mestre. </w:t>
      </w:r>
    </w:p>
    <w:p>
      <w:pPr/>
      <w:r>
        <w:rPr>
          <w:lang w:val="pt_PT" w:bidi="pt_PT"/>
        </w:rPr>
      </w:r>
      <w:r>
        <w:rPr>
          <w:lang w:val="pt_PT" w:bidi="pt_PT"/>
        </w:rPr>
        <w:t>Deus diz que José fechará os olhos de Jacó quando Jacó morrer. Essa é uma expressão para morte. Às vezes as pessoas morrem com os olhos abertos. Então alguém deve fechar os olhos da pessoa morta. Algumas traduções usam essa expressão. Outras traduções apenas dizem que José estará com Jacó e atenderá a Jacó quando Jacó morrer. Se você tem uma descrição natural desse processo em seu idioma, você pode usá-la.</w:t>
      </w:r>
    </w:p>
    <w:p>
      <w:pPr/>
      <w:r>
        <w:rPr>
          <w:lang w:val="pt_PT" w:bidi="pt_PT"/>
        </w:rPr>
      </w:r>
      <w:r>
        <w:rPr>
          <w:lang w:val="pt_PT" w:bidi="pt_PT"/>
        </w:rPr>
        <w:t xml:space="preserve">Jacó juntamente com as esposas e filhos usou as carruagens enviadas pelo rei do Egito. O título do rei era </w:t>
      </w:r>
      <w:r>
        <w:rPr>
          <w:b/>
          <w:lang w:val="pt_PT" w:bidi="pt_PT"/>
        </w:rPr>
        <w:t>Faraó</w:t>
      </w:r>
      <w:r>
        <w:rPr>
          <w:lang w:val="pt_PT" w:bidi="pt_PT"/>
        </w:rPr>
        <w:t>. Algumas traduções usam Faraó e algumas usam o rei. Algumas usam ambos. Faraó não é o nome do rei. Esse é um título usado por todos os reis do Egito.</w:t>
      </w:r>
    </w:p>
    <w:p>
      <w:pPr/>
      <w:r>
        <w:rPr>
          <w:lang w:val="pt_PT" w:bidi="pt_PT"/>
        </w:rPr>
      </w:r>
      <w:r>
        <w:rPr>
          <w:lang w:val="pt_PT" w:bidi="pt_PT"/>
        </w:rPr>
        <w:t xml:space="preserve">Jacó e seus filhos levaram todas as suas posses e todo o seu </w:t>
      </w:r>
      <w:r>
        <w:rPr>
          <w:b/>
          <w:lang w:val="pt_PT" w:bidi="pt_PT"/>
        </w:rPr>
        <w:t>gado</w:t>
      </w:r>
      <w:r>
        <w:rPr>
          <w:lang w:val="pt_PT" w:bidi="pt_PT"/>
        </w:rPr>
        <w:t>. Gado se refere a todos os seus animais. Isso significaria ovelhas e cabras, bem como vacas, burros e camelos.</w:t>
      </w:r>
    </w:p>
    <w:p>
      <w:pPr/>
      <w:r>
        <w:rPr>
          <w:lang w:val="pt_PT" w:bidi="pt_PT"/>
        </w:rPr>
      </w:r>
      <w:r>
        <w:rPr>
          <w:lang w:val="pt_PT" w:bidi="pt_PT"/>
        </w:rPr>
        <w:t>Quando a passagem começa com a lista dos descendentes de Jacó, a passagem usa o nome Israel novamente. Algumas traduções garantem que as pessoas saibam que essa é a mesma pessoa dizendo, os filhos de Israel que também é chamado de Jacó.</w:t>
      </w:r>
    </w:p>
    <w:p>
      <w:pPr/>
      <w:r>
        <w:rPr>
          <w:lang w:val="pt_PT" w:bidi="pt_PT"/>
        </w:rPr>
      </w:r>
      <w:r>
        <w:rPr>
          <w:lang w:val="pt_PT" w:bidi="pt_PT"/>
        </w:rPr>
        <w:t>Os dois filhos de José eram os filhos de Asenate, filha de Potifera, sacerdote de On. Certifique-se de usar o mesmo nome e pronúncia para Potifera que você usou na passagem anterior. Potifera não deve ser confundida com Potifar que era capitão da guarda do palácio.</w:t>
      </w:r>
    </w:p>
    <w:p>
      <w:pPr/>
      <w:r>
        <w:rPr>
          <w:lang w:val="pt_PT" w:bidi="pt_PT"/>
        </w:rPr>
      </w:r>
      <w:r>
        <w:rPr>
          <w:lang w:val="pt_PT" w:bidi="pt_PT"/>
        </w:rPr>
        <w:t>Judá teve um filho chamado Perez. Perez teve um filho chamado Hezrom. Esses nomes estarão em passagens futuras. Será importante usar os mesmos nomes.</w:t>
      </w:r>
    </w:p>
    <w:p>
      <w:pPr/>
      <w:r>
        <w:rPr>
          <w:lang w:val="pt_PT" w:bidi="pt_PT"/>
        </w:rPr>
      </w:r>
      <w:r>
        <w:rPr>
          <w:lang w:val="pt_PT" w:bidi="pt_PT"/>
        </w:rPr>
        <w:t>Use os mesmos nomes e pronúncia para cada um dos filhos de Jacó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46:1–27</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49">
        <w:r>
          <w:rPr>
            <w:lang w:val="pt_PT" w:bidi="pt_PT"/>
          </w:rPr>
          <w:rPr>
            <w:color w:val="0000EE"/>
            <w:u w:val="single"/>
          </w:rPr>
          <w:t>Ouvir e Sentir</w:t>
        </w:r>
      </w:hyperlink>
      <w:r>
        <w:rPr>
          <w:lang w:val="pt_PT" w:bidi="pt_PT"/>
        </w:rPr>
        <w:t xml:space="preserve"> (364 KB)</w:t>
      </w:r>
      <w:r>
        <w:rPr>
          <w:lang w:val="pt_PT" w:bidi="pt_PT"/>
        </w:rPr>
      </w:r>
    </w:p>
    <w:p>
      <w:pPr>
        <w:pStyle w:val="ListBullet"/>
        <w:spacing w:line="240" w:lineRule="auto"/>
        <w:ind w:left="720"/>
      </w:pPr>
      <w:r>
        <w:rPr>
          <w:lang w:val="pt_PT" w:bidi="pt_PT"/>
        </w:rPr>
      </w:r>
      <w:hyperlink r:id="rId450">
        <w:r>
          <w:rPr>
            <w:lang w:val="pt_PT" w:bidi="pt_PT"/>
          </w:rPr>
          <w:rPr>
            <w:color w:val="0000EE"/>
            <w:u w:val="single"/>
          </w:rPr>
          <w:t>Preparando o Cenário</w:t>
        </w:r>
      </w:hyperlink>
      <w:r>
        <w:rPr>
          <w:lang w:val="pt_PT" w:bidi="pt_PT"/>
        </w:rPr>
        <w:t xml:space="preserve"> (4.2 MB)</w:t>
      </w:r>
      <w:r>
        <w:rPr>
          <w:lang w:val="pt_PT" w:bidi="pt_PT"/>
        </w:rPr>
      </w:r>
    </w:p>
    <w:p>
      <w:pPr>
        <w:pStyle w:val="ListBullet"/>
        <w:spacing w:line="240" w:lineRule="auto"/>
        <w:ind w:left="720"/>
      </w:pPr>
      <w:r>
        <w:rPr>
          <w:lang w:val="pt_PT" w:bidi="pt_PT"/>
        </w:rPr>
      </w:r>
      <w:hyperlink r:id="rId451">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452">
        <w:r>
          <w:rPr>
            <w:lang w:val="pt_PT" w:bidi="pt_PT"/>
          </w:rPr>
          <w:rPr>
            <w:color w:val="0000EE"/>
            <w:u w:val="single"/>
          </w:rPr>
          <w:t>Incorporando o Texto</w:t>
        </w:r>
      </w:hyperlink>
      <w:r>
        <w:rPr>
          <w:lang w:val="pt_PT" w:bidi="pt_PT"/>
        </w:rPr>
        <w:t xml:space="preserve"> (3.9 MB)</w:t>
      </w:r>
      <w:r>
        <w:rPr>
          <w:lang w:val="pt_PT" w:bidi="pt_PT"/>
        </w:rPr>
      </w:r>
    </w:p>
    <w:p>
      <w:pPr>
        <w:pStyle w:val="ListBullet"/>
        <w:spacing w:line="240" w:lineRule="auto"/>
        <w:ind w:left="720"/>
      </w:pPr>
      <w:r>
        <w:rPr>
          <w:lang w:val="pt_PT" w:bidi="pt_PT"/>
        </w:rPr>
      </w:r>
      <w:hyperlink r:id="rId453">
        <w:r>
          <w:rPr>
            <w:lang w:val="pt_PT" w:bidi="pt_PT"/>
          </w:rPr>
          <w:rPr>
            <w:color w:val="0000EE"/>
            <w:u w:val="single"/>
          </w:rPr>
          <w:t>Preenchendo as Lacunas</w:t>
        </w:r>
      </w:hyperlink>
      <w:r>
        <w:rPr>
          <w:lang w:val="pt_PT" w:bidi="pt_PT"/>
        </w:rPr>
        <w:t xml:space="preserve"> (2.1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46:28–47:12</w:t>
      </w:r>
      <w:r>
        <w:rPr>
          <w:lang w:val="pt_PT" w:bidi="pt_PT"/>
        </w:rPr>
      </w:r>
    </w:p>
    <w:p>
      <w:pPr>
        <w:pStyle w:val="Heading3"/>
      </w:pPr>
      <w:r>
        <w:rPr>
          <w:lang w:val="pt_PT" w:bidi="pt_PT"/>
        </w:rPr>
        <w:t>Ouvir e Sentir</w:t>
      </w:r>
    </w:p>
    <w:p>
      <w:pPr/>
      <w:r>
        <w:rPr>
          <w:lang w:val="pt_PT" w:bidi="pt_PT"/>
        </w:rPr>
      </w:r>
      <w:r>
        <w:rPr>
          <w:lang w:val="pt_PT" w:bidi="pt_PT"/>
        </w:rPr>
        <w:t>Ouça Gênesis 46:28–47:12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 família de Jacó chega ao Egito. Jacó trouxe toda a sua família, todo o seu gado e todas as suas posses para o Egito. Esse é um relato narrativo da chegada de Jacó ao Egito.</w:t>
      </w:r>
    </w:p>
    <w:p>
      <w:pPr/>
      <w:r>
        <w:rPr>
          <w:lang w:val="pt_PT" w:bidi="pt_PT"/>
        </w:rPr>
      </w:r>
      <w:r>
        <w:rPr>
          <w:lang w:val="pt_PT" w:bidi="pt_PT"/>
        </w:rPr>
        <w:t>A primeira parte dessa passagem usa Israel como o nome para Jacó. A segunda metade da passagem usa o nome Jacó. Algumas traduções escolhem usar o nome Jacó em toda a passagem. Israel é o nome que Deus deu a Jacó quando Jacó lutou a noite toda.</w:t>
      </w:r>
    </w:p>
    <w:p>
      <w:pPr/>
      <w:r>
        <w:rPr>
          <w:lang w:val="pt_PT" w:bidi="pt_PT"/>
        </w:rPr>
      </w:r>
      <w:r>
        <w:rPr>
          <w:lang w:val="pt_PT" w:bidi="pt_PT"/>
        </w:rPr>
        <w:t>Enquanto Jacó e sua família vinham para o Egito e estavam se aproximando da terra de Gósen, Jacó enviou Judá à frente para dizer a José que Jacó estava chegando. Jacó também pediu a Judá para pedir instruções sobre onde toda a família deveria ir. Judá é o quarto filho de Lea. Judá tomou a liderança ao falar com José e então com Jacó na passagem anterior. José ordenou que seus servos unissem os cavalos a sua carruagem e foi para Gósen para encontrar Jacó. José não esperava que Jacó viesse. José tinha uma alta posição no governo do Egito, mas José foi ver seu pai Jacó assim que Jacó chegou ao Egito.</w:t>
      </w:r>
    </w:p>
    <w:p>
      <w:pPr/>
      <w:r>
        <w:rPr>
          <w:lang w:val="pt_PT" w:bidi="pt_PT"/>
        </w:rPr>
      </w:r>
      <w:r>
        <w:rPr>
          <w:lang w:val="pt_PT" w:bidi="pt_PT"/>
        </w:rPr>
        <w:t>Pare e mostre o mapa do Egito com a área de Gósen marcada.</w:t>
      </w:r>
    </w:p>
    <w:p>
      <w:pPr/>
      <w:r>
        <w:rPr>
          <w:lang w:val="pt_PT" w:bidi="pt_PT"/>
        </w:rPr>
      </w:r>
      <w:r>
        <w:rPr>
          <w:lang w:val="pt_PT" w:bidi="pt_PT"/>
        </w:rPr>
        <w:t>Mostre uma imagem de uma carruagem, como o governador do Egito usaria.</w:t>
      </w:r>
    </w:p>
    <w:p>
      <w:pPr/>
      <w:r>
        <w:rPr>
          <w:lang w:val="pt_PT" w:bidi="pt_PT"/>
        </w:rPr>
      </w:r>
      <w:r>
        <w:rPr>
          <w:lang w:val="pt_PT" w:bidi="pt_PT"/>
        </w:rPr>
        <w:t>Quando José viu Jacó, José caiu no pescoço de Jacó e chorou. Essa é uma palavra que significa que José jogou seus braços ao redor de Jacó e abraçou Jacó e então chorou com o rosto de José virado para o pescoço de Jacó. Cair no pescoço de alguém significa que a pessoa está realmente comovida e está mostrando grande emoção. Esse não é um abraço simples. José estava expressando alegria.</w:t>
      </w:r>
    </w:p>
    <w:p>
      <w:pPr/>
      <w:r>
        <w:rPr>
          <w:lang w:val="pt_PT" w:bidi="pt_PT"/>
        </w:rPr>
      </w:r>
      <w:r>
        <w:rPr>
          <w:lang w:val="pt_PT" w:bidi="pt_PT"/>
        </w:rPr>
        <w:t>Pare e discuta: contem uma história de uma família que vem para casa depois de muitos anos. Descreva como esse membro da família cumprimenta seu pai. Que emoções esse membro da família mostra? Que palavra o contador usa para descrever a cena?</w:t>
      </w:r>
    </w:p>
    <w:p>
      <w:pPr/>
      <w:r>
        <w:rPr>
          <w:lang w:val="pt_PT" w:bidi="pt_PT"/>
        </w:rPr>
      </w:r>
      <w:r>
        <w:rPr>
          <w:lang w:val="pt_PT" w:bidi="pt_PT"/>
        </w:rPr>
        <w:t>Jacó diz: “Estou pronto para morrer desde que vi seu rosto novamente”. Jacó está falando com José. Jacó significa que tudo está bom para Jacó agora. Jacó está em paz. Jacó significa que está tudo bem que Jacó morra porque Jacó viu José e sabe que José está vivo. Jacó não está pedindo para morrer neste momento.</w:t>
      </w:r>
    </w:p>
    <w:p>
      <w:pPr/>
      <w:r>
        <w:rPr>
          <w:lang w:val="pt_PT" w:bidi="pt_PT"/>
        </w:rPr>
      </w:r>
      <w:r>
        <w:rPr>
          <w:lang w:val="pt_PT" w:bidi="pt_PT"/>
        </w:rPr>
        <w:t>José diz à família que José irá para o rei e dirá ao rei que toda a família de José chegou e é Gósen. José dirá ao rei que os homens são todos pastores que cuidam do gado que eles trouxeram com eles de Canaã. Gado significa quaisquer animais domésticos ou animais usados na agricultura. Para a família de Jacó, o gado incluiria ovelhas, cabras, vacas, burros e provavelmente camelos. José diz a seus irmãos que eles devem dizer que são pastores quando o rei perguntar a eles sua ocupação. José diz que os egípcios desprezam os pastores. Os pastores geralmente trabalham nos pastos para cuidar especificamente de rebanhos de ovelhas e cabras. Desprezo é uma palavra forte que significa que os egípcios consideram os pastores repugnantes ou uma abominação, ou detestável. Por causa desse sentimento forte contra os pastores, os egípcios não queriam estar perto da família de José. José quer que o rei permita que os irmãos de José e suas famílias vivam em Gósen e sejam separados dos egípcios. José também quer que sua família tenha a melhor terra para seus rebanhos de ovelhas e cabras. Gósen é a melhor terra egípcia para esses animais.</w:t>
      </w:r>
    </w:p>
    <w:p>
      <w:pPr/>
      <w:r>
        <w:rPr>
          <w:lang w:val="pt_PT" w:bidi="pt_PT"/>
        </w:rPr>
      </w:r>
      <w:r>
        <w:rPr>
          <w:lang w:val="pt_PT" w:bidi="pt_PT"/>
        </w:rPr>
        <w:t>José deixa Jacó e a família em Gósen. José leva 5 dos irmãos com ele para ir e encontrar o rei do Egito. José disse ao rei que o pai de José e irmãos chegaram de Canaã e estão na terra de Gósen. José apresentou os 5 irmãos ao rei. Quando o rei perguntou sobre sua ocupação, os irmãos disseram: “Somos pastores”. Os irmãos pediram permissão para viver em Gósen.</w:t>
      </w:r>
    </w:p>
    <w:p>
      <w:pPr/>
      <w:r>
        <w:rPr>
          <w:lang w:val="pt_PT" w:bidi="pt_PT"/>
        </w:rPr>
      </w:r>
      <w:r>
        <w:rPr>
          <w:lang w:val="pt_PT" w:bidi="pt_PT"/>
        </w:rPr>
        <w:t>O rei disse a José para escolher em qualquer lugar em todo o Egito para a família de José viver. O rei disse a José para escolher o melhor lugar para a família de José. O rei disse que se José quisesse que eles vivessem em Gósen, isso estaria tudo bem. Então o rei disse que qualquer um dos irmãos com habilidades especiais pode cuidar dos rebanhos do rei também.</w:t>
      </w:r>
    </w:p>
    <w:p>
      <w:pPr/>
      <w:r>
        <w:rPr>
          <w:lang w:val="pt_PT" w:bidi="pt_PT"/>
        </w:rPr>
      </w:r>
      <w:r>
        <w:rPr>
          <w:lang w:val="pt_PT" w:bidi="pt_PT"/>
        </w:rPr>
        <w:t>Depois disso, José trouxe Jacó para encontrar o rei. A passagem não é clara se este é o mesmo momento que José trouxe seus irmãos ou se esta é outra vez. Jacó abençoou o rei. Não sabemos o que Jacó disse ao rei com essa bênção. Pode ser que Jacó pediu a Deus para dar ao rei uma longa vida e muitos filhos. Ou, Jacó pode ter usado uma maneira especial e educada de cumprimentar o rei. Pode significar que Jacó mostrou grande respeito quando Jacó cumprimentou o rei.</w:t>
      </w:r>
    </w:p>
    <w:p>
      <w:pPr/>
      <w:r>
        <w:rPr>
          <w:lang w:val="pt_PT" w:bidi="pt_PT"/>
        </w:rPr>
      </w:r>
      <w:r>
        <w:rPr>
          <w:lang w:val="pt_PT" w:bidi="pt_PT"/>
        </w:rPr>
        <w:t>Jacó abençoou o rei quando Jacó chegou diante do rei. Jacó abençoou o rei novamente enquanto Jacó estava deixando o rei.</w:t>
      </w:r>
    </w:p>
    <w:p>
      <w:pPr/>
      <w:r>
        <w:rPr>
          <w:lang w:val="pt_PT" w:bidi="pt_PT"/>
        </w:rPr>
      </w:r>
      <w:r>
        <w:rPr>
          <w:lang w:val="pt_PT" w:bidi="pt_PT"/>
        </w:rPr>
        <w:t>A passagem nos diz que Jacó agora tem 130 anos. Jacó diz que essa é uma vida curta comparada a alguns de seus ancestrais. Abraão e Isaque viveram mais do que Jacó.</w:t>
      </w:r>
    </w:p>
    <w:p>
      <w:pPr/>
      <w:r>
        <w:rPr>
          <w:lang w:val="pt_PT" w:bidi="pt_PT"/>
        </w:rPr>
      </w:r>
      <w:r>
        <w:rPr>
          <w:lang w:val="pt_PT" w:bidi="pt_PT"/>
        </w:rPr>
        <w:t>José deu a Jacó e aos irmãos de José a melhor terra no Egito. José deu a eles a área de Ramsés que é uma parte da terra de Gósen. Não sabemos exatamente onde Ramsés está localizado, mas sabemos que essa era uma parte de Gósen. Essa era a melhor terra no Egito para criar ovelhas e vacas.</w:t>
      </w:r>
    </w:p>
    <w:p>
      <w:pPr/>
      <w:r>
        <w:rPr>
          <w:lang w:val="pt_PT" w:bidi="pt_PT"/>
        </w:rPr>
      </w:r>
      <w:r>
        <w:rPr>
          <w:lang w:val="pt_PT" w:bidi="pt_PT"/>
        </w:rPr>
        <w:t>Pare e olhe para o mapa novamente para ver a área de Gósen.</w:t>
      </w:r>
    </w:p>
    <w:p>
      <w:pPr/>
      <w:r>
        <w:rPr>
          <w:lang w:val="pt_PT" w:bidi="pt_PT"/>
        </w:rPr>
      </w:r>
      <w:r>
        <w:rPr>
          <w:lang w:val="pt_PT" w:bidi="pt_PT"/>
        </w:rPr>
        <w:t>José deu a Jacó e os irmãos e suas famílias comida para que até mesmo o filho mais jovem tivesse a quantidade certa de comida para comer.</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Jacó e sua família chegam ao Egito na terra de Gósen. José vem para encontrar Jacó. José instrui os irmãos em como falar com o rei.</w:t>
      </w:r>
    </w:p>
    <w:p>
      <w:pPr/>
      <w:r>
        <w:rPr>
          <w:lang w:val="pt_PT" w:bidi="pt_PT"/>
        </w:rPr>
      </w:r>
      <w:r>
        <w:rPr>
          <w:b/>
          <w:lang w:val="pt_PT" w:bidi="pt_PT"/>
        </w:rPr>
        <w:t>Segunda cena:</w:t>
      </w:r>
      <w:r>
        <w:rPr>
          <w:lang w:val="pt_PT" w:bidi="pt_PT"/>
        </w:rPr>
        <w:t xml:space="preserve"> José leva 5 de seus irmãos para encontrar o rei.</w:t>
      </w:r>
    </w:p>
    <w:p>
      <w:pPr/>
      <w:r>
        <w:rPr>
          <w:lang w:val="pt_PT" w:bidi="pt_PT"/>
        </w:rPr>
      </w:r>
      <w:r>
        <w:rPr>
          <w:b/>
          <w:lang w:val="pt_PT" w:bidi="pt_PT"/>
        </w:rPr>
        <w:t>Terceira cena:</w:t>
      </w:r>
      <w:r>
        <w:rPr>
          <w:lang w:val="pt_PT" w:bidi="pt_PT"/>
        </w:rPr>
        <w:t xml:space="preserve"> José traz Jacó para encontrar o rei. José coloca sua família em Gósen e dá a eles a comida que precisam.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5 irmãos que vão com José para visitar o rei</w:t>
      </w:r>
    </w:p>
    <w:p>
      <w:pPr>
        <w:pStyle w:val="ListBullet"/>
        <w:spacing w:line="240" w:lineRule="auto"/>
        <w:ind w:left="720"/>
      </w:pPr>
      <w:r>
        <w:rPr>
          <w:lang w:val="pt_PT" w:bidi="pt_PT"/>
        </w:rPr>
      </w:r>
      <w:r>
        <w:rPr>
          <w:lang w:val="pt_PT" w:bidi="pt_PT"/>
        </w:rPr>
        <w:t>Os outros irmãos e todas as suas famílias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a família de Jacó chega ao Egito. Jacó envia Judá à frente para dizer a José que eles estão chegando. Judá deve pedir a José instruções para onde ir. José toma sua carruagem e vai imediatamente para Gósen para encontrar Jacó. José abraça Jacó e chora por um longo tempo. Jacó diz a José: “Estou pronto para morrer. Vi seu rosto novamente. Sei que você ainda está vivo”.</w:t>
      </w:r>
    </w:p>
    <w:p>
      <w:pPr/>
      <w:r>
        <w:rPr>
          <w:lang w:val="pt_PT" w:bidi="pt_PT"/>
        </w:rPr>
      </w:r>
      <w:r>
        <w:rPr>
          <w:lang w:val="pt_PT" w:bidi="pt_PT"/>
        </w:rPr>
        <w:t>José diz à família que irá para o rei e dirá ao rei que toda a família de José chegou ao Egito. José dirá ao rei que os irmãos são todos pastores. José diz aos irmãos que eles devem dizer ao rei que são pastores. Os egípcios desprezam os pastores e não querem se associar com pastores. Dessa maneira, a família de José se manterá separada dos egípcios.</w:t>
      </w:r>
    </w:p>
    <w:p>
      <w:pPr/>
      <w:r>
        <w:rPr>
          <w:lang w:val="pt_PT" w:bidi="pt_PT"/>
        </w:rPr>
      </w:r>
      <w:r>
        <w:rPr>
          <w:lang w:val="pt_PT" w:bidi="pt_PT"/>
        </w:rPr>
        <w:t>Na cena 2, José escolhe 5 dos irmãos para ir para o rei. Como José os instruiu, os irmãos dizem ao rei que eles são pastores. Os irmãos se referem a si mesmos como os servos do rei. Essa é uma maneira educada de falar com o rei. O rei diz a José para dar aos irmãos a melhor terra em todo o Egito.</w:t>
      </w:r>
    </w:p>
    <w:p>
      <w:pPr/>
      <w:r>
        <w:rPr>
          <w:lang w:val="pt_PT" w:bidi="pt_PT"/>
        </w:rPr>
      </w:r>
      <w:r>
        <w:rPr>
          <w:lang w:val="pt_PT" w:bidi="pt_PT"/>
        </w:rPr>
        <w:t>Na cena 3, José leva Jacó para encontrar o rei. Jacó abençoa o rei. O rei pergunta a Jacó sua idade e Jacó diz: “Tenho 130 anos”. Jacó abençoou o rei novamente antes de ir embora.</w:t>
      </w:r>
    </w:p>
    <w:p>
      <w:pPr/>
      <w:r>
        <w:rPr>
          <w:lang w:val="pt_PT" w:bidi="pt_PT"/>
        </w:rPr>
      </w:r>
      <w:r>
        <w:rPr>
          <w:lang w:val="pt_PT" w:bidi="pt_PT"/>
        </w:rPr>
        <w:t>José coloca os irmãos e todas as suas famílias em uma área chamada Ramsés que é uma parte da terra de Gósen. Essa é a melhor terra em todo o Egito para criar ovelhas e vacas. José também dá a eles comida para suas famílias. Todos, incluindo o filho mais jovem, têm comida suficiente para comer.</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5 irmãos</w:t>
      </w:r>
    </w:p>
    <w:p>
      <w:pPr>
        <w:pStyle w:val="ListBullet"/>
        <w:spacing w:line="240" w:lineRule="auto"/>
        <w:ind w:left="720"/>
      </w:pPr>
      <w:r>
        <w:rPr>
          <w:lang w:val="pt_PT" w:bidi="pt_PT"/>
        </w:rPr>
      </w:r>
      <w:r>
        <w:rPr>
          <w:lang w:val="pt_PT" w:bidi="pt_PT"/>
        </w:rPr>
        <w:t>Os outros irmãos e todas as suas famílias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Jacó e toda a sua família chegam ao Egito. Enquanto eles se aproximavam da área de Gósen, Jacó enviou Judá para encontrar José e pedir instruções sobre onde a família deveria ir. José colocou os cavalos em sua carruagem e foi ver Jacó. Quando José chegou a Gósen, José abraçou Jacó com um abraço forte e chorou com alegria.</w:t>
      </w:r>
    </w:p>
    <w:p>
      <w:pPr/>
      <w:r>
        <w:rPr>
          <w:lang w:val="pt_PT" w:bidi="pt_PT"/>
        </w:rPr>
      </w:r>
      <w:r>
        <w:rPr>
          <w:lang w:val="pt_PT" w:bidi="pt_PT"/>
        </w:rPr>
        <w:t>Parem a ação e perguntem a José: “Como você está se sentindo agora?” Você pode ouvir: “Estou cheio de alegria. Não consigo parar de chorar de alegria. Não sabia se veria meu pai novamente e aqui ele está. Estou tão feliz agora”. Pergunte aos irmãos: “O que vocês estão se sentindo agora?”. Você pode ouvir: “Estou feliz por termos sido capazes de trazer nosso pai aqui para que ele pudesse ver José novamente. Me arrependo do que fizemos quando vendemos José. Espero que José estivesse falando a verdade quando José disse que Deus fez isso para o bem. Ainda me preocupo com o que acontecerá com todos nós quando nosso pai morrer”. Reinicie a encenação.</w:t>
      </w:r>
    </w:p>
    <w:p>
      <w:pPr/>
      <w:r>
        <w:rPr>
          <w:lang w:val="pt_PT" w:bidi="pt_PT"/>
        </w:rPr>
      </w:r>
      <w:r>
        <w:rPr>
          <w:lang w:val="pt_PT" w:bidi="pt_PT"/>
        </w:rPr>
        <w:t>Jacó disse a José: “Posso morrer agora que vi seu rosto novamente. Sei que você ainda está vivo, então posso morrer em paz”.</w:t>
      </w:r>
    </w:p>
    <w:p>
      <w:pPr/>
      <w:r>
        <w:rPr>
          <w:lang w:val="pt_PT" w:bidi="pt_PT"/>
        </w:rPr>
      </w:r>
      <w:r>
        <w:rPr>
          <w:lang w:val="pt_PT" w:bidi="pt_PT"/>
        </w:rPr>
        <w:t>Pergunte a Jacó: “Por que você está falando sobre morrer nesse momento feliz?”. Você pode ouvir: “Sou um homem velho. Não tenho muito mais para viver. Sofri por José todos esses anos. Agora minhas lágrimas de dor se transformaram em lágrimas de alegria. Estou tão feliz por ver meu filho, José, novamente. Estou em paz. Não tenho mais com o que me preocupar. Não estou ansioso para morrer agora, mas não estou preocupado com isso porque sei onde José está agora”. Reinicie a encenação.</w:t>
      </w:r>
    </w:p>
    <w:p>
      <w:pPr/>
      <w:r>
        <w:rPr>
          <w:lang w:val="pt_PT" w:bidi="pt_PT"/>
        </w:rPr>
      </w:r>
      <w:r>
        <w:rPr>
          <w:lang w:val="pt_PT" w:bidi="pt_PT"/>
        </w:rPr>
        <w:t>José diz aos irmãos para dizer ao rei que eles são pastores. Os egípcios desprezam os pastores. José planeja que sua família viva em Gósen e seja separada da influência da cultura e religião egípcias.</w:t>
      </w:r>
    </w:p>
    <w:p>
      <w:pPr/>
      <w:r>
        <w:rPr>
          <w:lang w:val="pt_PT" w:bidi="pt_PT"/>
        </w:rPr>
      </w:r>
      <w:r>
        <w:rPr>
          <w:lang w:val="pt_PT" w:bidi="pt_PT"/>
        </w:rPr>
        <w:t>Pergunte aos irmãos: “Como vocês estão se sentindo sobre esse plano de José?”. Você pode ouvir: “É um bom plano. Precisamos permanecer separados dos egípcios. Eles adoram ídolos. Adoramos a Deus. Não queremos que nossos filhos e netos se voltem para esses falsos deuses. Além disso, não falamos seu idioma e não conhecemos sua comida. Isso é melhor. José tem um bom plano para nós”. Reinicie a encenação.</w:t>
      </w:r>
    </w:p>
    <w:p>
      <w:pPr/>
      <w:r>
        <w:rPr>
          <w:lang w:val="pt_PT" w:bidi="pt_PT"/>
        </w:rPr>
      </w:r>
      <w:r>
        <w:rPr>
          <w:lang w:val="pt_PT" w:bidi="pt_PT"/>
        </w:rPr>
        <w:t>Na cena 2, José seleciona 5 de seus irmãos e os leva para encontrar o rei. Os irmãos fizeram como José havia dito a eles. Os irmãos disseram ao rei que eles eram pastores. Os irmãos pedem para viver na terra de Gósen. O rei diz a José para dar aos irmãos a melhor terra em todo o Egito. O rei também diz a José que qualquer um dos irmãos com habilidades especiais também pode assumir o gado do rei.</w:t>
      </w:r>
    </w:p>
    <w:p>
      <w:pPr/>
      <w:r>
        <w:rPr>
          <w:lang w:val="pt_PT" w:bidi="pt_PT"/>
        </w:rPr>
      </w:r>
      <w:r>
        <w:rPr>
          <w:lang w:val="pt_PT" w:bidi="pt_PT"/>
        </w:rPr>
        <w:t>Pergunte ao rei: “Como você está se sentindo agora depois de encontrar a família de José?”. Você pode ouvir: “Estou surpreso. José parece um homem refinado e educado. Como seus irmãos e pai podem ser pastores! É bom colocá-los em Gósen. Dessa maneira, não esperarão que eu os tenha no palácio”. Reinicie a encenação.</w:t>
      </w:r>
    </w:p>
    <w:p>
      <w:pPr/>
      <w:r>
        <w:rPr>
          <w:lang w:val="pt_PT" w:bidi="pt_PT"/>
        </w:rPr>
      </w:r>
      <w:r>
        <w:rPr>
          <w:lang w:val="pt_PT" w:bidi="pt_PT"/>
        </w:rPr>
        <w:t>Na cena 3, José traz Jacó para encontrar o rei. Jacó abençoa o rei. Jacó diz ao rei que Jacó tem 130 anos. Quando Jacó deixa o rei, Jacó abençoa o rei novamente.</w:t>
      </w:r>
    </w:p>
    <w:p>
      <w:pPr/>
      <w:r>
        <w:rPr>
          <w:lang w:val="pt_PT" w:bidi="pt_PT"/>
        </w:rPr>
      </w:r>
      <w:r>
        <w:rPr>
          <w:lang w:val="pt_PT" w:bidi="pt_PT"/>
        </w:rPr>
        <w:t>Pergunte a Jacó: “Como você se sentiu encontrando o rei do Egito?”. Você pode ouvir: “Fiquei feliz por conhecer o rei. O rei foi gentil com José. O rei foi gentil comigo e todos os meus filhos. Queria agradecer ao rei”. Pergunte ao rei: “O que você sentiu quando encontrou o pai de José?”. Você pode ouvir: “Novamente, fiquei surpreso. Ele é um homem velho. Não sei como ele foi pai de um homem sábio como José. Ainda assim, ele é o pai de José, então o respeitarei. Ele me deu uma bênção duas vezes. Isso foi incrível”. Reinicie a encenação.</w:t>
      </w:r>
    </w:p>
    <w:p>
      <w:pPr/>
      <w:r>
        <w:rPr>
          <w:lang w:val="pt_PT" w:bidi="pt_PT"/>
        </w:rPr>
      </w:r>
      <w:r>
        <w:rPr>
          <w:lang w:val="pt_PT" w:bidi="pt_PT"/>
        </w:rPr>
        <w:t>José deu a melhor terra em todo o Egito para a sua família. Eles se estabeleceram em uma área da terra de Gósen. Essa área era uma boa terra para os pastores pastarem seu gado. José forneceu toda a comida que a família precisava para que até mesmo o filho mais jovem tivesse o suficiente para comer.</w:t>
      </w:r>
    </w:p>
    <w:p>
      <w:pPr/>
      <w:r>
        <w:rPr>
          <w:lang w:val="pt_PT" w:bidi="pt_PT"/>
        </w:rPr>
      </w:r>
      <w:r>
        <w:rPr>
          <w:lang w:val="pt_PT" w:bidi="pt_PT"/>
        </w:rPr>
        <w:t>Pergunte a José: “Por que você está sendo tão gentil com seus irmãos? Você não se lembra do que eles fizeram com você?”. Você pode ouvir: “Sei que eles quiseram me fazer mal quando me venderam como um escravo. Mas Deus estava comigo e Deus transformou tudo em bem. Acredito que Deus me trouxe para o Egito para que eu pudesse salvar as vidas de toda a minha família. Estou salvando as vidas de outras pessoas também. Eles queriam que isso me fizesse mal, mas Deus transformou em bem. Quero que eles sejam felizes e bem-sucedidos em suas vidas agora. Não quero obter vingança ou causar qualquer dano a ninguém. Quero que sejamos uma boa família”.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A primeira parte dessa passagem usa Israel como o nome para Jacó e então muda para Jacó na segunda parte. Algumas traduções usam apenas o nome Jacó. O importante é garantir que as pessoas entendam que Israel e Jacó são a mesma pessoa com 2 nomes.</w:t>
      </w:r>
    </w:p>
    <w:p>
      <w:pPr/>
      <w:r>
        <w:rPr>
          <w:lang w:val="pt_PT" w:bidi="pt_PT"/>
        </w:rPr>
      </w:r>
      <w:r>
        <w:rPr>
          <w:lang w:val="pt_PT" w:bidi="pt_PT"/>
        </w:rPr>
        <w:t xml:space="preserve">José usou sua </w:t>
      </w:r>
      <w:r>
        <w:rPr>
          <w:b/>
          <w:lang w:val="pt_PT" w:bidi="pt_PT"/>
        </w:rPr>
        <w:t>carruagem</w:t>
      </w:r>
      <w:r>
        <w:rPr>
          <w:lang w:val="pt_PT" w:bidi="pt_PT"/>
        </w:rPr>
        <w:t xml:space="preserve"> para ir para Gósen para ver Jacó. A carruagem era um tipo especial de veículo que tinha 2 rodas. A carruagem era puxada por um cavalo ou por cavalos. A carruagem era usada para transporte rápido. As carruagens também eram usadas por soldados durante uma guerra. Como governador do Egito, José tinha uma carruagem especial.</w:t>
      </w:r>
    </w:p>
    <w:p>
      <w:pPr/>
      <w:r>
        <w:rPr>
          <w:lang w:val="pt_PT" w:bidi="pt_PT"/>
        </w:rPr>
      </w:r>
      <w:r>
        <w:rPr>
          <w:lang w:val="pt_PT" w:bidi="pt_PT"/>
        </w:rPr>
        <w:t>Mostre a imagem da carruagem novamente.</w:t>
      </w:r>
    </w:p>
    <w:p>
      <w:pPr/>
      <w:r>
        <w:rPr>
          <w:lang w:val="pt_PT" w:bidi="pt_PT"/>
        </w:rPr>
      </w:r>
      <w:r>
        <w:rPr>
          <w:lang w:val="pt_PT" w:bidi="pt_PT"/>
        </w:rPr>
        <w:t>José caiu no pescoço de Jacó e chorou por um longo tempo. Essa é uma palavra para descrever José jogando seus braços ao redor de Jacó e abraçando Jacó fortemente. José chorou com seu rosto virado para o pescoço de Jacó. Se você tem palavras especiais que descrevem saudações emocionais, você poderia usá-las aqui.</w:t>
      </w:r>
    </w:p>
    <w:p>
      <w:pPr/>
      <w:r>
        <w:rPr>
          <w:lang w:val="pt_PT" w:bidi="pt_PT"/>
        </w:rPr>
      </w:r>
      <w:r>
        <w:rPr>
          <w:lang w:val="pt_PT" w:bidi="pt_PT"/>
        </w:rPr>
        <w:t xml:space="preserve">José quer que a família diga que os homens são </w:t>
      </w:r>
      <w:r>
        <w:rPr>
          <w:b/>
          <w:lang w:val="pt_PT" w:bidi="pt_PT"/>
        </w:rPr>
        <w:t>pastores</w:t>
      </w:r>
      <w:r>
        <w:rPr>
          <w:lang w:val="pt_PT" w:bidi="pt_PT"/>
        </w:rPr>
        <w:t xml:space="preserve"> cuidando de seu gado. </w:t>
      </w:r>
      <w:r>
        <w:rPr>
          <w:lang w:val="pt_PT" w:bidi="pt_PT"/>
        </w:rPr>
        <w:t>Pastores</w:t>
      </w:r>
      <w:r>
        <w:rPr>
          <w:lang w:val="pt_PT" w:bidi="pt_PT"/>
        </w:rPr>
        <w:t xml:space="preserve"> é uma palavra que está no Glossário Mestre. Use a mesma palavra para pastor que você usou em passagens anteriores. Os egípcios </w:t>
      </w:r>
      <w:r>
        <w:rPr>
          <w:b/>
          <w:lang w:val="pt_PT" w:bidi="pt_PT"/>
        </w:rPr>
        <w:t>desprezam</w:t>
      </w:r>
      <w:r>
        <w:rPr>
          <w:lang w:val="pt_PT" w:bidi="pt_PT"/>
        </w:rPr>
        <w:t xml:space="preserve"> os pastores. Desprezo é uma palavra forte que significa odeia, abomina, ou detesta. O desprezo é muito mais forte do que não gostar. Escolha uma palavra forte para descrever esse sentimento em relação aos pastores.</w:t>
      </w:r>
    </w:p>
    <w:p>
      <w:pPr/>
      <w:r>
        <w:rPr>
          <w:lang w:val="pt_PT" w:bidi="pt_PT"/>
        </w:rPr>
      </w:r>
      <w:r>
        <w:rPr>
          <w:b/>
          <w:lang w:val="pt_PT" w:bidi="pt_PT"/>
        </w:rPr>
        <w:t>Faraó</w:t>
      </w:r>
      <w:r>
        <w:rPr>
          <w:lang w:val="pt_PT" w:bidi="pt_PT"/>
        </w:rPr>
        <w:t xml:space="preserve"> é o título do </w:t>
      </w:r>
      <w:r>
        <w:rPr>
          <w:b/>
          <w:lang w:val="pt_PT" w:bidi="pt_PT"/>
        </w:rPr>
        <w:t>rei</w:t>
      </w:r>
      <w:r>
        <w:rPr>
          <w:lang w:val="pt_PT" w:bidi="pt_PT"/>
        </w:rPr>
        <w:t xml:space="preserve"> do Egito. Algumas traduções o chamam de rei e outras o chamam de Faraó. Algumas usam rei e Faraó. Use a mesma maneira de descrever o rei que você tem usado.</w:t>
      </w:r>
    </w:p>
    <w:p>
      <w:pPr/>
      <w:r>
        <w:rPr>
          <w:lang w:val="pt_PT" w:bidi="pt_PT"/>
        </w:rPr>
      </w:r>
      <w:r>
        <w:rPr>
          <w:lang w:val="pt_PT" w:bidi="pt_PT"/>
        </w:rPr>
        <w:t xml:space="preserve">Os 5 irmãos encontrando o rei se referiam a si mesmos como </w:t>
      </w:r>
      <w:r>
        <w:rPr>
          <w:b/>
          <w:lang w:val="pt_PT" w:bidi="pt_PT"/>
        </w:rPr>
        <w:t>servos</w:t>
      </w:r>
      <w:r>
        <w:rPr>
          <w:lang w:val="pt_PT" w:bidi="pt_PT"/>
        </w:rPr>
        <w:t xml:space="preserve"> do rei. Essa é uma maneira educada de falar com o rei. Eles não são servos reais do rei. Use a mesma palavra para "servo" que você usou em passagens anteriores. </w:t>
      </w:r>
      <w:r>
        <w:rPr>
          <w:lang w:val="pt_PT" w:bidi="pt_PT"/>
        </w:rPr>
        <w:t>Servos</w:t>
      </w:r>
      <w:r>
        <w:rPr>
          <w:lang w:val="pt_PT" w:bidi="pt_PT"/>
        </w:rPr>
        <w:t xml:space="preserve"> está no Glossário Mestre. </w:t>
      </w:r>
    </w:p>
    <w:p>
      <w:pPr/>
      <w:r>
        <w:rPr>
          <w:lang w:val="pt_PT" w:bidi="pt_PT"/>
        </w:rPr>
      </w:r>
      <w:r>
        <w:rPr>
          <w:lang w:val="pt_PT" w:bidi="pt_PT"/>
        </w:rPr>
        <w:t xml:space="preserve">Quando Jacó encontrou o rei, Jacó </w:t>
      </w:r>
      <w:r>
        <w:rPr>
          <w:b/>
          <w:lang w:val="pt_PT" w:bidi="pt_PT"/>
        </w:rPr>
        <w:t>abençoou</w:t>
      </w:r>
      <w:r>
        <w:rPr>
          <w:lang w:val="pt_PT" w:bidi="pt_PT"/>
        </w:rPr>
        <w:t xml:space="preserve"> o rei. Não sabemos qual era a bênção. </w:t>
      </w:r>
      <w:r>
        <w:rPr>
          <w:lang w:val="pt_PT" w:bidi="pt_PT"/>
        </w:rPr>
        <w:t>Abençoar</w:t>
      </w:r>
      <w:r>
        <w:rPr>
          <w:lang w:val="pt_PT" w:bidi="pt_PT"/>
        </w:rPr>
        <w:t xml:space="preserve"> está no Glossário Mestre. Use a mesma palavra para benção que você usou em passagens anteriores. Jacó abençoou o rei quando Jacó estava deixando a presença do rei. Use a mesma palavra para abençoar.</w:t>
      </w:r>
    </w:p>
    <w:p>
      <w:pPr/>
      <w:r>
        <w:rPr>
          <w:lang w:val="pt_PT" w:bidi="pt_PT"/>
        </w:rPr>
      </w:r>
      <w:r>
        <w:rPr>
          <w:lang w:val="pt_PT" w:bidi="pt_PT"/>
        </w:rPr>
        <w:t>José deu a Jacó e aos irmãos a terra de Ramsés que era uma parte da terra de Gósen. Essa era a melhor terra no Egito para pastores. José também deu a cada família a quantidade de comida necessária para que até mesmo o filho mais jovem tivesse o suficiente para comer.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46:28–47:12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54">
        <w:r>
          <w:rPr>
            <w:lang w:val="pt_PT" w:bidi="pt_PT"/>
          </w:rPr>
          <w:rPr>
            <w:color w:val="0000EE"/>
            <w:u w:val="single"/>
          </w:rPr>
          <w:t>Ouvir e Sentir</w:t>
        </w:r>
      </w:hyperlink>
      <w:r>
        <w:rPr>
          <w:lang w:val="pt_PT" w:bidi="pt_PT"/>
        </w:rPr>
        <w:t xml:space="preserve"> (385 KB)</w:t>
      </w:r>
      <w:r>
        <w:rPr>
          <w:lang w:val="pt_PT" w:bidi="pt_PT"/>
        </w:rPr>
      </w:r>
    </w:p>
    <w:p>
      <w:pPr>
        <w:pStyle w:val="ListBullet"/>
        <w:spacing w:line="240" w:lineRule="auto"/>
        <w:ind w:left="720"/>
      </w:pPr>
      <w:r>
        <w:rPr>
          <w:lang w:val="pt_PT" w:bidi="pt_PT"/>
        </w:rPr>
      </w:r>
      <w:hyperlink r:id="rId455">
        <w:r>
          <w:rPr>
            <w:lang w:val="pt_PT" w:bidi="pt_PT"/>
          </w:rPr>
          <w:rPr>
            <w:color w:val="0000EE"/>
            <w:u w:val="single"/>
          </w:rPr>
          <w:t>Preparando o Cenário</w:t>
        </w:r>
      </w:hyperlink>
      <w:r>
        <w:rPr>
          <w:lang w:val="pt_PT" w:bidi="pt_PT"/>
        </w:rPr>
        <w:t xml:space="preserve"> (4.1 MB)</w:t>
      </w:r>
      <w:r>
        <w:rPr>
          <w:lang w:val="pt_PT" w:bidi="pt_PT"/>
        </w:rPr>
      </w:r>
    </w:p>
    <w:p>
      <w:pPr>
        <w:pStyle w:val="ListBullet"/>
        <w:spacing w:line="240" w:lineRule="auto"/>
        <w:ind w:left="720"/>
      </w:pPr>
      <w:r>
        <w:rPr>
          <w:lang w:val="pt_PT" w:bidi="pt_PT"/>
        </w:rPr>
      </w:r>
      <w:hyperlink r:id="rId456">
        <w:r>
          <w:rPr>
            <w:lang w:val="pt_PT" w:bidi="pt_PT"/>
          </w:rPr>
          <w:rPr>
            <w:color w:val="0000EE"/>
            <w:u w:val="single"/>
          </w:rPr>
          <w:t>Identificando as Cenas</w:t>
        </w:r>
      </w:hyperlink>
      <w:r>
        <w:rPr>
          <w:lang w:val="pt_PT" w:bidi="pt_PT"/>
        </w:rPr>
        <w:t xml:space="preserve"> (1.9 MB)</w:t>
      </w:r>
      <w:r>
        <w:rPr>
          <w:lang w:val="pt_PT" w:bidi="pt_PT"/>
        </w:rPr>
      </w:r>
    </w:p>
    <w:p>
      <w:pPr>
        <w:pStyle w:val="ListBullet"/>
        <w:spacing w:line="240" w:lineRule="auto"/>
        <w:ind w:left="720"/>
      </w:pPr>
      <w:r>
        <w:rPr>
          <w:lang w:val="pt_PT" w:bidi="pt_PT"/>
        </w:rPr>
      </w:r>
      <w:hyperlink r:id="rId457">
        <w:r>
          <w:rPr>
            <w:lang w:val="pt_PT" w:bidi="pt_PT"/>
          </w:rPr>
          <w:rPr>
            <w:color w:val="0000EE"/>
            <w:u w:val="single"/>
          </w:rPr>
          <w:t>Incorporando o Texto</w:t>
        </w:r>
      </w:hyperlink>
      <w:r>
        <w:rPr>
          <w:lang w:val="pt_PT" w:bidi="pt_PT"/>
        </w:rPr>
        <w:t xml:space="preserve"> (3.9 MB)</w:t>
      </w:r>
      <w:r>
        <w:rPr>
          <w:lang w:val="pt_PT" w:bidi="pt_PT"/>
        </w:rPr>
      </w:r>
    </w:p>
    <w:p>
      <w:pPr>
        <w:pStyle w:val="ListBullet"/>
        <w:spacing w:line="240" w:lineRule="auto"/>
        <w:ind w:left="720"/>
      </w:pPr>
      <w:r>
        <w:rPr>
          <w:lang w:val="pt_PT" w:bidi="pt_PT"/>
        </w:rPr>
      </w:r>
      <w:hyperlink r:id="rId458">
        <w:r>
          <w:rPr>
            <w:lang w:val="pt_PT" w:bidi="pt_PT"/>
          </w:rPr>
          <w:rPr>
            <w:color w:val="0000EE"/>
            <w:u w:val="single"/>
          </w:rPr>
          <w:t>Preenchendo as Lacunas</w:t>
        </w:r>
      </w:hyperlink>
      <w:r>
        <w:rPr>
          <w:lang w:val="pt_PT" w:bidi="pt_PT"/>
        </w:rPr>
        <w:t xml:space="preserve"> (1.8 MB)</w:t>
      </w:r>
      <w:r>
        <w:rPr>
          <w:lang w:val="pt_PT" w:bidi="pt_PT"/>
        </w:rPr>
      </w:r>
    </w:p>
    <w:p>
      <w:pPr>
        <w:pStyle w:val="ListBullet"/>
        <w:spacing w:line="240" w:lineRule="auto"/>
        <w:ind w:left="720"/>
      </w:pPr>
      <w:r>
        <w:rPr>
          <w:lang w:val="pt_PT" w:bidi="pt_PT"/>
        </w:rPr>
      </w:r>
      <w:hyperlink r:id="rId459">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47:13–26</w:t>
      </w:r>
      <w:r>
        <w:rPr>
          <w:lang w:val="pt_PT" w:bidi="pt_PT"/>
        </w:rPr>
      </w:r>
    </w:p>
    <w:p>
      <w:pPr>
        <w:pStyle w:val="Heading3"/>
      </w:pPr>
      <w:r>
        <w:rPr>
          <w:lang w:val="pt_PT" w:bidi="pt_PT"/>
        </w:rPr>
        <w:t>Ouvir e Sentir</w:t>
      </w:r>
    </w:p>
    <w:p>
      <w:pPr/>
      <w:r>
        <w:rPr>
          <w:lang w:val="pt_PT" w:bidi="pt_PT"/>
        </w:rPr>
      </w:r>
      <w:r>
        <w:rPr>
          <w:lang w:val="pt_PT" w:bidi="pt_PT"/>
        </w:rPr>
        <w:t>Ouça Gênesis 47:13–26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Jacó e seus filhos se estabeleceram na terra de Gósen no Egito. José continuou seu trabalho como governador do Egito. Deus havia dito que a fome duraria 7 anos. Quando José disse a seus irmãos para se mudarem para o Egito, a fome já havia durado 2 anos. Essa passagem é um relato narrativo de como José gerenciou a fome nos próximos 5 anos.</w:t>
      </w:r>
    </w:p>
    <w:p>
      <w:pPr/>
      <w:r>
        <w:rPr>
          <w:lang w:val="pt_PT" w:bidi="pt_PT"/>
        </w:rPr>
      </w:r>
      <w:r>
        <w:rPr>
          <w:lang w:val="pt_PT" w:bidi="pt_PT"/>
        </w:rPr>
        <w:t>Enquanto a fome continuava, as pessoas ficavam sem comida. A fome era severa no Egito e em Canaã. As pessoas não tinham comida. As pessoas começaram a passar fome. José vendeu os grãos que José havia coletado e armazenado durante os 7 anos de colheita abundante. As pessoas no Egito e Canaã compraram comida para comer. José colocou todo o dinheiro no tesouro do rei. O tesouro é o armazém onde o dinheiro ou outras coisas valiosas seriam mantidas para o rei. Eventualmente, as pessoas ficaram sem dinheiro. Eles não tinham dinheiro para comprar comida.</w:t>
      </w:r>
    </w:p>
    <w:p>
      <w:pPr/>
      <w:r>
        <w:rPr>
          <w:lang w:val="pt_PT" w:bidi="pt_PT"/>
        </w:rPr>
      </w:r>
      <w:r>
        <w:rPr>
          <w:lang w:val="pt_PT" w:bidi="pt_PT"/>
        </w:rPr>
        <w:t>As pessoas vieram a José e imploraram por comida. Eles fizeram uma pergunta que não requer uma resposta. Eles disseram: “Por que devemos morrer diante de seus olhos?”. Essa pode ser uma declaração positiva como: “Morreremos diante de seus olhos”. Diante de seus olhos é uma expressão para dizer que as pessoas morrerão na frente de José ou morrerão na presença de José.</w:t>
      </w:r>
    </w:p>
    <w:p>
      <w:pPr/>
      <w:r>
        <w:rPr>
          <w:lang w:val="pt_PT" w:bidi="pt_PT"/>
        </w:rPr>
      </w:r>
      <w:r>
        <w:rPr>
          <w:lang w:val="pt_PT" w:bidi="pt_PT"/>
        </w:rPr>
        <w:t>Pare e discuta: contem uma história sobre uma fome ou doença que mata muitas pessoas. Como as pessoas descrevem a situação? Como eles falam sobre isso para que todos saibam que a situação é muito difícil com muitas pessoas morrendo de fome? Ouça para ver se há quaisquer imagens de palavras usadas na descrição.</w:t>
      </w:r>
    </w:p>
    <w:p>
      <w:pPr/>
      <w:r>
        <w:rPr>
          <w:lang w:val="pt_PT" w:bidi="pt_PT"/>
        </w:rPr>
      </w:r>
      <w:r>
        <w:rPr>
          <w:lang w:val="pt_PT" w:bidi="pt_PT"/>
        </w:rPr>
        <w:t>Aparentemente, as pessoas ainda tinham seu gado. José diz às pessoas para trazer seu gado como pagamento pela comida. Dessa maneira, José levou todos os animais, as ovelhas, cabras, cavalos, burros e vacas. As pessoas deram a José esses animais e José deu a eles comida por um ano. As pessoas não tinham mais animais.</w:t>
      </w:r>
    </w:p>
    <w:p>
      <w:pPr/>
      <w:r>
        <w:rPr>
          <w:lang w:val="pt_PT" w:bidi="pt_PT"/>
        </w:rPr>
      </w:r>
      <w:r>
        <w:rPr>
          <w:lang w:val="pt_PT" w:bidi="pt_PT"/>
        </w:rPr>
        <w:t>No ano seguinte, ainda havia uma fome severa. As pessoas não tinham dinheiro e nem gado. As pessoas estavam passando fome por falta de comida. Novamente, as pessoas fazem uma pergunta que não requer uma resposta. Eles disseram: “Por que devemos morrer diante de seus olhos?”. As pessoas ofereceram sua terra a José e a si mesmas como escravas em troca de comida. As pessoas dizem a José que se as pessoas morrerem, não haverá ninguém para trabalhar na terra. A terra se tornará vazia e crescerá em ervas daninhas.</w:t>
      </w:r>
    </w:p>
    <w:p>
      <w:pPr/>
      <w:r>
        <w:rPr>
          <w:lang w:val="pt_PT" w:bidi="pt_PT"/>
        </w:rPr>
      </w:r>
      <w:r>
        <w:rPr>
          <w:lang w:val="pt_PT" w:bidi="pt_PT"/>
        </w:rPr>
        <w:t>José usou os grãos como dinheiro e comprou toda a terra no Egito. A terra pertencia ao rei, não a José. As pessoas se tornaram escravas do rei. José deu a eles comida para comer como pagamento por sua terra.</w:t>
      </w:r>
    </w:p>
    <w:p>
      <w:pPr/>
      <w:r>
        <w:rPr>
          <w:lang w:val="pt_PT" w:bidi="pt_PT"/>
        </w:rPr>
      </w:r>
      <w:r>
        <w:rPr>
          <w:lang w:val="pt_PT" w:bidi="pt_PT"/>
        </w:rPr>
        <w:t>Os sacerdotes no Egito não tinham que vender sua terra para obter comida. Os sacerdotes tinham um arranjo com o rei. Os sacerdotes receberam sua comida do rei. Esses sacerdotes serviam a muitos deuses egípcios diferentes.</w:t>
      </w:r>
    </w:p>
    <w:p>
      <w:pPr/>
      <w:r>
        <w:rPr>
          <w:lang w:val="pt_PT" w:bidi="pt_PT"/>
        </w:rPr>
      </w:r>
      <w:r>
        <w:rPr>
          <w:lang w:val="pt_PT" w:bidi="pt_PT"/>
        </w:rPr>
        <w:t>Depois de comprar a terra, José se ofereceu para dar às pessoas sementes para plantar. O requisito era que 20% ou 1/5 da colheita iria para o rei. As pessoas manteriam 80% ou 4/5 de sua colheita para suas próprias famílias. Essa colheita era deles para fazer como eles queriam.</w:t>
      </w:r>
    </w:p>
    <w:p>
      <w:pPr/>
      <w:r>
        <w:rPr>
          <w:lang w:val="pt_PT" w:bidi="pt_PT"/>
        </w:rPr>
      </w:r>
      <w:r>
        <w:rPr>
          <w:lang w:val="pt_PT" w:bidi="pt_PT"/>
        </w:rPr>
        <w:t>Pare e discuta: fale sobre pagar impostos ou dar parte do que você ganha ou colhe a outra pessoa. Ouça como a quantidade devida é explicada. Algumas podem usar frações como 1/5 ou algumas podem usar porcentagens como 20%. Dizer 1/5 ou 20% são duas maneiras de dizer a mesma quantidade.</w:t>
      </w:r>
    </w:p>
    <w:p>
      <w:pPr/>
      <w:r>
        <w:rPr>
          <w:lang w:val="pt_PT" w:bidi="pt_PT"/>
        </w:rPr>
      </w:r>
      <w:r>
        <w:rPr>
          <w:lang w:val="pt_PT" w:bidi="pt_PT"/>
        </w:rPr>
        <w:t>As pessoas estavam satisfeitas com a ideia de José. Eles disseram: “Você salvou nossas vidas!”. As pessoas pediram para se tornar servas do rei.</w:t>
      </w:r>
    </w:p>
    <w:p>
      <w:pPr/>
      <w:r>
        <w:rPr>
          <w:lang w:val="pt_PT" w:bidi="pt_PT"/>
        </w:rPr>
      </w:r>
      <w:r>
        <w:rPr>
          <w:lang w:val="pt_PT" w:bidi="pt_PT"/>
        </w:rPr>
        <w:t>José emitiu um decreto ou declaração para todos saberem. José disse que 1/5 de todas as colheitas pertenceria ao rei. A passagem diz que esse decreto ainda está em efeito hoje. Isso significa que o decreto ainda estava em efeito quando essa história foi escrita.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 fome é severa. As pessoas não têm comida e nem dinheiro para comprar comida. José diz às pessoas para trazer seu gado ou seus animais e usar os animais para comprar comida para as pessoas.</w:t>
      </w:r>
    </w:p>
    <w:p>
      <w:pPr/>
      <w:r>
        <w:rPr>
          <w:lang w:val="pt_PT" w:bidi="pt_PT"/>
        </w:rPr>
      </w:r>
      <w:r>
        <w:rPr>
          <w:b/>
          <w:lang w:val="pt_PT" w:bidi="pt_PT"/>
        </w:rPr>
        <w:t>Segunda cena:</w:t>
      </w:r>
      <w:r>
        <w:rPr>
          <w:lang w:val="pt_PT" w:bidi="pt_PT"/>
        </w:rPr>
        <w:t xml:space="preserve"> a fome continua. As pessoas não têm mais animais. As pessoas se oferecem para se tornar escravas do rei e vender sua terra ao rei por comida.</w:t>
      </w:r>
    </w:p>
    <w:p>
      <w:pPr/>
      <w:r>
        <w:rPr>
          <w:lang w:val="pt_PT" w:bidi="pt_PT"/>
        </w:rPr>
      </w:r>
      <w:r>
        <w:rPr>
          <w:b/>
          <w:lang w:val="pt_PT" w:bidi="pt_PT"/>
        </w:rPr>
        <w:t>Terceira cena:</w:t>
      </w:r>
      <w:r>
        <w:rPr>
          <w:lang w:val="pt_PT" w:bidi="pt_PT"/>
        </w:rPr>
        <w:t xml:space="preserve"> José dá às pessoas sementes para plantar para que haja uma colheita. José diz às pessoas que elas devem dar 1/5 da colheita ao rei a cada ano.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As pessoas</w:t>
      </w:r>
    </w:p>
    <w:p>
      <w:pPr>
        <w:pStyle w:val="ListBullet"/>
        <w:spacing w:line="240" w:lineRule="auto"/>
        <w:ind w:left="720"/>
      </w:pPr>
      <w:r>
        <w:rPr>
          <w:lang w:val="pt_PT" w:bidi="pt_PT"/>
        </w:rPr>
      </w:r>
      <w:r>
        <w:rPr>
          <w:lang w:val="pt_PT" w:bidi="pt_PT"/>
        </w:rPr>
        <w:t>O rei ou Faraó é mencionado.</w:t>
      </w:r>
    </w:p>
    <w:p>
      <w:pPr>
        <w:pStyle w:val="ListBullet"/>
        <w:spacing w:line="240" w:lineRule="auto"/>
        <w:ind w:left="720"/>
      </w:pPr>
      <w:r>
        <w:rPr>
          <w:lang w:val="pt_PT" w:bidi="pt_PT"/>
        </w:rPr>
      </w:r>
      <w:r>
        <w:rPr>
          <w:lang w:val="pt_PT" w:bidi="pt_PT"/>
        </w:rPr>
        <w:t>Os sacerdotes são mencionados.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enquanto o pai de José e irmãos estavam se estabelecendo na terra de Gósen, o povo egípcio não tinha comida. Algumas das traduções usam uma palavra para começar a história que significa que ambos os eventos estão ocorrendo ao mesmo tempo. Uma tradução usa a palavra “enquanto isso”. Outros usam a palavra “agora”. O uso dessa palavra indica que José se estabelecendo com sua família e as pessoas ficando sem comida ocorreram ao mesmo tempo.</w:t>
      </w:r>
    </w:p>
    <w:p>
      <w:pPr/>
      <w:r>
        <w:rPr>
          <w:lang w:val="pt_PT" w:bidi="pt_PT"/>
        </w:rPr>
      </w:r>
      <w:r>
        <w:rPr>
          <w:lang w:val="pt_PT" w:bidi="pt_PT"/>
        </w:rPr>
        <w:t>Pare e discuta: contem uma história que tem 2 coisas acontecendo ao mesmo tempo. Preste atenção às palavras introdutórias. Como o contador deixa o público saber que esses eventos ocorrem ao mesmo tempo?</w:t>
      </w:r>
    </w:p>
    <w:p>
      <w:pPr/>
      <w:r>
        <w:rPr>
          <w:lang w:val="pt_PT" w:bidi="pt_PT"/>
        </w:rPr>
      </w:r>
      <w:r>
        <w:rPr>
          <w:lang w:val="pt_PT" w:bidi="pt_PT"/>
        </w:rPr>
        <w:t>A fome continuou a ser severa. As pessoas gastaram todo o seu dinheiro comprando comida de José. José coloca o dinheiro no tesouro do rei. José não mantém o dinheiro para si. Quando as pessoas não têm mais dinheiro, elas vêm a José para pedir mais comida. José sugere que eles usem seu gado para comprar comida. As pessoas dão a José seus animais e José dá às pessoas comida. O gado pertencia ao rei.</w:t>
      </w:r>
    </w:p>
    <w:p>
      <w:pPr/>
      <w:r>
        <w:rPr>
          <w:lang w:val="pt_PT" w:bidi="pt_PT"/>
        </w:rPr>
      </w:r>
      <w:r>
        <w:rPr>
          <w:lang w:val="pt_PT" w:bidi="pt_PT"/>
        </w:rPr>
        <w:t>As pessoas fazem uma pergunta que não requer uma resposta aqui e na cena 3. Eles dizem: “Por que devemos morrer diante de seus olhos?”. Quando eles fazem a pergunta, eles não esperam uma resposta. Eles estão dizendo que é melhor desistir dos animais do que morrer. Na cena 3, é melhor desistir de sua terra e liberdade do que morrer.</w:t>
      </w:r>
    </w:p>
    <w:p>
      <w:pPr/>
      <w:r>
        <w:rPr>
          <w:lang w:val="pt_PT" w:bidi="pt_PT"/>
        </w:rPr>
      </w:r>
      <w:r>
        <w:rPr>
          <w:lang w:val="pt_PT" w:bidi="pt_PT"/>
        </w:rPr>
        <w:t>Na cena dois, a fome continua. As pessoas não têm comida, nem dinheiro e nem animais. As pessoas vêm a José novamente para comida. As pessoas se oferecem para vender a José sua terra e a si mesmas como escravas por comida. As pessoas dizem a José que se todas as pessoas morrerem, não haverá ninguém no Egito. A terra estará vazia. Se as pessoas viverem, elas podem continuar a cultivar a terra e produzir colheitas quando a fome estiver terminado. José concorda. A terra agora pertence ao rei. As pessoas são escravas do rei. José dá às pessoas comida.</w:t>
      </w:r>
    </w:p>
    <w:p>
      <w:pPr/>
      <w:r>
        <w:rPr>
          <w:lang w:val="pt_PT" w:bidi="pt_PT"/>
        </w:rPr>
      </w:r>
      <w:r>
        <w:rPr>
          <w:lang w:val="pt_PT" w:bidi="pt_PT"/>
        </w:rPr>
        <w:t>José não comprou a terra dos sacerdotes. Os sacerdotes serviam aos deuses diferentes do Egito. Os sacerdotes tinham um relacionamento especial com o rei. O rei deu aos sacerdotes comida para comer. Portanto, os sacerdotes não tinham que vender sua terra.</w:t>
      </w:r>
    </w:p>
    <w:p>
      <w:pPr/>
      <w:r>
        <w:rPr>
          <w:lang w:val="pt_PT" w:bidi="pt_PT"/>
        </w:rPr>
      </w:r>
      <w:r>
        <w:rPr>
          <w:lang w:val="pt_PT" w:bidi="pt_PT"/>
        </w:rPr>
        <w:t>Na cena três, as pessoas vêm a José novamente. Eles não têm nada para vender por comida. José se oferece para dar às pessoas sementes para plantar para que elas possam ter uma colheita. José diz às pessoas que 1/5 ou 20% da colheita pertencerá ao rei. As pessoas aceitam essa proposta. Essa proposta permaneceu a lei no Egito.</w:t>
      </w:r>
    </w:p>
    <w:p>
      <w:pPr/>
      <w:r>
        <w:rPr>
          <w:lang w:val="pt_PT" w:bidi="pt_PT"/>
        </w:rPr>
      </w:r>
      <w:r>
        <w:rPr>
          <w:lang w:val="pt_PT" w:bidi="pt_PT"/>
        </w:rPr>
        <w:t>Pare e discuta: algumas pessoas podem ter dificuldade em explicar porcentagens ou frações de algo. Você pode usar pilhas de pedras ou gravetos. Conte o número de peças na pilha. Se houver 5 pedras, você pode levar uma pedra para um lado e deixar 4 pedras na pilha. Você poderia usar 10 pedras e colocar duas pedras em um lado ou usar 20 pedras e colocar 4 pedras em um lado. Isso seria para ajudar seus tradutores a serem capazes de explicar claramente o decreto que José deu às pessoas.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As pessoas</w:t>
      </w:r>
    </w:p>
    <w:p>
      <w:pPr>
        <w:pStyle w:val="ListBullet"/>
        <w:spacing w:line="240" w:lineRule="auto"/>
        <w:ind w:left="720"/>
      </w:pPr>
      <w:r>
        <w:rPr>
          <w:lang w:val="pt_PT" w:bidi="pt_PT"/>
        </w:rPr>
      </w:r>
      <w:r>
        <w:rPr>
          <w:lang w:val="pt_PT" w:bidi="pt_PT"/>
        </w:rPr>
        <w:t>O rei ou Faraó é mencionado.</w:t>
      </w:r>
    </w:p>
    <w:p>
      <w:pPr>
        <w:pStyle w:val="ListBullet"/>
        <w:spacing w:line="240" w:lineRule="auto"/>
        <w:ind w:left="720"/>
      </w:pPr>
      <w:r>
        <w:rPr>
          <w:lang w:val="pt_PT" w:bidi="pt_PT"/>
        </w:rPr>
      </w:r>
      <w:r>
        <w:rPr>
          <w:lang w:val="pt_PT" w:bidi="pt_PT"/>
        </w:rPr>
        <w:t>Os sacerdotes são mencionados.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um, José vende às pessoas grãos para comer. Eventualmente, as pessoas gastam todo o seu dinheiro e não têm dinheiro para comprar mais comida. As pessoas começam a passar fome. As pessoas vêm a José novamente por comida. Eles dizem a José: “Morreremos diante de seus olhos sem comida”. José tem uma sugestão. José sugere que as pessoas deem a José seus animais ou seu gado e José dará às pessoas comida. Os animais pertencem ao rei. As pessoas aceitam a ideia de José e têm comida para o ano.</w:t>
      </w:r>
    </w:p>
    <w:p>
      <w:pPr/>
      <w:r>
        <w:rPr>
          <w:lang w:val="pt_PT" w:bidi="pt_PT"/>
        </w:rPr>
      </w:r>
      <w:r>
        <w:rPr>
          <w:lang w:val="pt_PT" w:bidi="pt_PT"/>
        </w:rPr>
        <w:t>Pergunte às pessoas: “Como vocês estão se sentindo sobre essa fome agora?”. Você pode ouvir: “Parece que nunca teremos comida novamente. Nunca vi nada assim. Minha família está passando fome. José diz que podemos vender nossos animais a José por comida. Temos que fazer isso porque os animais morrerão de qualquer forma sem comida. Eles precisam de comida assim como nós. Não sei o que farei sem meu burro ou minha vaca, mas devemos ter comida para os filhos”. Pergunte a José: “Como você se sente tomando seus animais assim?”. Você pode ouvir: “Estou fazendo isso para manter os animais vivos. Eles matarão os animais e os comerão se eu não fizer isso. Precisaremos de nossos rebanhos quando a fome estiver terminado. Garantirei que os animais sejam cuidados”. Reinicie a encenação.</w:t>
      </w:r>
    </w:p>
    <w:p>
      <w:pPr/>
      <w:r>
        <w:rPr>
          <w:lang w:val="pt_PT" w:bidi="pt_PT"/>
        </w:rPr>
      </w:r>
      <w:r>
        <w:rPr>
          <w:lang w:val="pt_PT" w:bidi="pt_PT"/>
        </w:rPr>
        <w:t xml:space="preserve">Na cena dois, a fome continua. As pessoas começam a passar fome. As pessoas não têm dinheiro e nem animais para usar para comida. As pessoas vêm a José e se oferecem para vender sua terra por comida. As pessoas pediram para se tornar servas do rei. As pessoas dizem que se elas morrerem, não haverá ninguém no Egito para trabalhar na terra. José comprou toda a terra no Egito para o rei. As pessoas se tornaram escravas do rei. </w:t>
      </w:r>
    </w:p>
    <w:p>
      <w:pPr/>
      <w:r>
        <w:rPr>
          <w:lang w:val="pt_PT" w:bidi="pt_PT"/>
        </w:rPr>
      </w:r>
      <w:r>
        <w:rPr>
          <w:lang w:val="pt_PT" w:bidi="pt_PT"/>
        </w:rPr>
        <w:t>Pergunte às pessoas: “Por que vocês estão oferecendo sua liberdade por comida? Se você se tornar um escravo, você não será livre”. Você pode ouvir: “Sem comida, morreremos. É melhor viver sem liberdade do que morrer. Quero que meus filhos vivam. Essa é a única maneira de eles viverem. Trabalhamos nessa terra por gerações. Não quero que essa terra seja abandonada e apenas ervas daninhas cresçam nela. Quero viver aqui e criar minha família aqui nessa terra. Vender ao rei para que possamos comer é a única solução”. Reinicie a encenação.</w:t>
      </w:r>
    </w:p>
    <w:p>
      <w:pPr/>
      <w:r>
        <w:rPr>
          <w:lang w:val="pt_PT" w:bidi="pt_PT"/>
        </w:rPr>
      </w:r>
      <w:r>
        <w:rPr>
          <w:lang w:val="pt_PT" w:bidi="pt_PT"/>
        </w:rPr>
        <w:t>José não comprou a terra dos sacerdotes. Os sacerdotes serviam aos deuses diferentes do Egito. O rei deu aos sacerdotes comida para comer. Como os sacerdotes tinham comida, eles não precisavam vender sua terra.</w:t>
      </w:r>
    </w:p>
    <w:p>
      <w:pPr/>
      <w:r>
        <w:rPr>
          <w:lang w:val="pt_PT" w:bidi="pt_PT"/>
        </w:rPr>
      </w:r>
      <w:r>
        <w:rPr>
          <w:lang w:val="pt_PT" w:bidi="pt_PT"/>
        </w:rPr>
        <w:t>Na cena três, a fome continua. As pessoas não têm nada. As pessoas não têm dinheiro, nem animais e nem terra. A terra e os animais agora pertencem ao rei. As pessoas são escravas do rei. José se oferece para dar às pessoas sementes para plantar para que elas possam ter uma colheita. José diz que as pessoas devem dar ao rei 1/5 de qualquer colheita. As pessoas aceitam a sugestão de José. As pessoas estão felizes por dar ao rei 1/5 da colheita. As pessoas dizem a José: “Você salvou nossas vidas”. José estabeleceu como uma lei que as pessoas tinham que dar 1/5 da colheita a cada ano ao rei.</w:t>
      </w:r>
    </w:p>
    <w:p>
      <w:pPr/>
      <w:r>
        <w:rPr>
          <w:lang w:val="pt_PT" w:bidi="pt_PT"/>
        </w:rPr>
      </w:r>
      <w:r>
        <w:rPr>
          <w:lang w:val="pt_PT" w:bidi="pt_PT"/>
        </w:rPr>
        <w:t>Parem a ação e perguntem a José: “Como você está se sentindo agora?” Você pode ouvir: “Estou muito satisfeito. O Egito sobreviveu à fome. Haverá uma colheita novamente. Tenho como uma lei que as pessoas devem dar ao rei 1/5 de cada colheita. Isso permite que o rei armazene grãos extras e mantenha caso haja outra fome. Se uma fome vier, haverá comida para as pessoas. Fiz o rei mais rico. Tentei fazer meu trabalho de uma maneira honesta. Acho que o rei está satisfeito. Espero que Deus esteja satisfeito”. Pergunte ao rei: “Como você está se sentindo agora?” Você pode ouvir: “Estou muito satisfeito com José e o trabalho de José. José fez muito bem. Não conheço o Deus de José, mas Ele abençoou José. Jacó me abençoou também. Talvez seja por isso que sou abençoado também. As pessoas têm comida e estão satisfeitas com a maneira como José cuidou delas. Estou feliz por ter nomeado José para essa tarefa”.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w:t>
      </w:r>
      <w:r>
        <w:rPr>
          <w:b/>
          <w:lang w:val="pt_PT" w:bidi="pt_PT"/>
        </w:rPr>
        <w:t>fome</w:t>
      </w:r>
      <w:r>
        <w:rPr>
          <w:lang w:val="pt_PT" w:bidi="pt_PT"/>
        </w:rPr>
        <w:t xml:space="preserve"> continuou a ser severa. Use a mesma palavra para "fome" que você usou em passagens anteriores.</w:t>
      </w:r>
    </w:p>
    <w:p>
      <w:pPr/>
      <w:r>
        <w:rPr>
          <w:lang w:val="pt_PT" w:bidi="pt_PT"/>
        </w:rPr>
      </w:r>
      <w:r>
        <w:rPr>
          <w:lang w:val="pt_PT" w:bidi="pt_PT"/>
        </w:rPr>
        <w:t xml:space="preserve">O </w:t>
      </w:r>
      <w:r>
        <w:rPr>
          <w:b/>
          <w:lang w:val="pt_PT" w:bidi="pt_PT"/>
        </w:rPr>
        <w:t>rei</w:t>
      </w:r>
      <w:r>
        <w:rPr>
          <w:lang w:val="pt_PT" w:bidi="pt_PT"/>
        </w:rPr>
        <w:t xml:space="preserve"> do Egito também é chamado de </w:t>
      </w:r>
      <w:r>
        <w:rPr>
          <w:b/>
          <w:lang w:val="pt_PT" w:bidi="pt_PT"/>
        </w:rPr>
        <w:t>Faraó</w:t>
      </w:r>
      <w:r>
        <w:rPr>
          <w:lang w:val="pt_PT" w:bidi="pt_PT"/>
        </w:rPr>
        <w:t>. Faraó é um título para o rei. Algumas traduções usam o rei, algumas usam Faraó e algumas usam ambos. Use a mesma palavra para o rei que você tem usado.</w:t>
      </w:r>
    </w:p>
    <w:p>
      <w:pPr/>
      <w:r>
        <w:rPr>
          <w:lang w:val="pt_PT" w:bidi="pt_PT"/>
        </w:rPr>
      </w:r>
      <w:r>
        <w:rPr>
          <w:lang w:val="pt_PT" w:bidi="pt_PT"/>
        </w:rPr>
        <w:t xml:space="preserve">As pessoas venderam seu </w:t>
      </w:r>
      <w:r>
        <w:rPr>
          <w:b/>
          <w:lang w:val="pt_PT" w:bidi="pt_PT"/>
        </w:rPr>
        <w:t>gado</w:t>
      </w:r>
      <w:r>
        <w:rPr>
          <w:lang w:val="pt_PT" w:bidi="pt_PT"/>
        </w:rPr>
        <w:t xml:space="preserve"> a José por comida. Gado se refere a todos os animais usados na agricultura, como ovelhas, cabras, vacas, burros, camelos e cavalos. Use a mesma palavra para Gado que você usou em passagens anteriores.</w:t>
      </w:r>
    </w:p>
    <w:p>
      <w:pPr/>
      <w:r>
        <w:rPr>
          <w:lang w:val="pt_PT" w:bidi="pt_PT"/>
        </w:rPr>
      </w:r>
      <w:r>
        <w:rPr>
          <w:lang w:val="pt_PT" w:bidi="pt_PT"/>
        </w:rPr>
        <w:t xml:space="preserve">As pessoas se ofereceram para se tornar </w:t>
      </w:r>
      <w:r>
        <w:rPr>
          <w:b/>
          <w:lang w:val="pt_PT" w:bidi="pt_PT"/>
        </w:rPr>
        <w:t>escravas</w:t>
      </w:r>
      <w:r>
        <w:rPr>
          <w:lang w:val="pt_PT" w:bidi="pt_PT"/>
        </w:rPr>
        <w:t xml:space="preserve"> do rei para ter comida. As palavras para escravo e servo são a mesma palavra no idioma original. </w:t>
      </w:r>
      <w:r>
        <w:rPr>
          <w:lang w:val="pt_PT" w:bidi="pt_PT"/>
        </w:rPr>
        <w:t>Escravo</w:t>
      </w:r>
      <w:r>
        <w:rPr>
          <w:lang w:val="pt_PT" w:bidi="pt_PT"/>
        </w:rPr>
        <w:t xml:space="preserve"> é tratado no Glossário Mestre. Use a mesma palavra para "escravo" que você usou em passagens anteriores.</w:t>
      </w:r>
    </w:p>
    <w:p>
      <w:pPr/>
      <w:r>
        <w:rPr>
          <w:lang w:val="pt_PT" w:bidi="pt_PT"/>
        </w:rPr>
      </w:r>
      <w:r>
        <w:rPr>
          <w:lang w:val="pt_PT" w:bidi="pt_PT"/>
        </w:rPr>
        <w:t xml:space="preserve">José se ofereceu para dar às pessoas </w:t>
      </w:r>
      <w:r>
        <w:rPr>
          <w:b/>
          <w:lang w:val="pt_PT" w:bidi="pt_PT"/>
        </w:rPr>
        <w:t>sementes</w:t>
      </w:r>
      <w:r>
        <w:rPr>
          <w:lang w:val="pt_PT" w:bidi="pt_PT"/>
        </w:rPr>
        <w:t xml:space="preserve"> para plantar em troca de sua terra. </w:t>
      </w:r>
      <w:r>
        <w:rPr>
          <w:lang w:val="pt_PT" w:bidi="pt_PT"/>
        </w:rPr>
        <w:t>Sementes</w:t>
      </w:r>
      <w:r>
        <w:rPr>
          <w:lang w:val="pt_PT" w:bidi="pt_PT"/>
        </w:rPr>
        <w:t xml:space="preserve"> está no Glossário Mestre. Aqui sementes significa os pequenos grãos que são plantados na terra que crescem e produzem grãos para comer.</w:t>
      </w:r>
    </w:p>
    <w:p>
      <w:pPr/>
      <w:r>
        <w:rPr>
          <w:lang w:val="pt_PT" w:bidi="pt_PT"/>
        </w:rPr>
      </w:r>
      <w:r>
        <w:rPr>
          <w:lang w:val="pt_PT" w:bidi="pt_PT"/>
        </w:rPr>
        <w:t xml:space="preserve">Os </w:t>
      </w:r>
      <w:r>
        <w:rPr>
          <w:b/>
          <w:lang w:val="pt_PT" w:bidi="pt_PT"/>
        </w:rPr>
        <w:t>sacerdotes</w:t>
      </w:r>
      <w:r>
        <w:rPr>
          <w:lang w:val="pt_PT" w:bidi="pt_PT"/>
        </w:rPr>
        <w:t xml:space="preserve"> não venderam sua terra por comida. Os sacerdotes tinham um arranjo com o rei. O rei forneceu comida para os sacerdotes. </w:t>
      </w:r>
      <w:r>
        <w:rPr>
          <w:lang w:val="pt_PT" w:bidi="pt_PT"/>
        </w:rPr>
        <w:t>Sacerdotes</w:t>
      </w:r>
      <w:r>
        <w:rPr>
          <w:lang w:val="pt_PT" w:bidi="pt_PT"/>
        </w:rPr>
        <w:t xml:space="preserve"> é discutido no Glossário mestre. Aqui, o sacerdote está servindo a um ídolo. O sacerdote não está servindo a Deus. A palavra usada é a mesma que você usou para sacerdote em outras passagens.</w:t>
      </w:r>
    </w:p>
    <w:p>
      <w:pPr/>
      <w:r>
        <w:rPr>
          <w:lang w:val="pt_PT" w:bidi="pt_PT"/>
        </w:rPr>
      </w:r>
      <w:r>
        <w:rPr>
          <w:lang w:val="pt_PT" w:bidi="pt_PT"/>
        </w:rPr>
        <w:t>As pessoas eram obrigadas a dar um quinto de sua colheita a cada ano ao rei. Um quinto é 20%. As pessoas deveriam manter 4/5 da colheita ou 80% para suas famílias. Use a maneira usual de descrever o que é devido ao governo.</w:t>
      </w:r>
    </w:p>
    <w:p>
      <w:pPr/>
      <w:r>
        <w:rPr>
          <w:lang w:val="pt_PT" w:bidi="pt_PT"/>
        </w:rPr>
      </w:r>
      <w:r>
        <w:rPr>
          <w:lang w:val="pt_PT" w:bidi="pt_PT"/>
        </w:rPr>
        <w:t>No final dessa passagem, o autor diz que o decreto ou lei sobre a colheita feita por José está em efeito hoje. Isso significa que essa lei continuou por um longo tempo. O decreto ainda estava em efeito quando o autor escreveu essa história. Essa declaração se refere a um momento no futuro várias gerações depois de José.</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toda a passagem,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47:13–26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60">
        <w:r>
          <w:rPr>
            <w:lang w:val="pt_PT" w:bidi="pt_PT"/>
          </w:rPr>
          <w:rPr>
            <w:color w:val="0000EE"/>
            <w:u w:val="single"/>
          </w:rPr>
          <w:t>Ouvir e Sentir</w:t>
        </w:r>
      </w:hyperlink>
      <w:r>
        <w:rPr>
          <w:lang w:val="pt_PT" w:bidi="pt_PT"/>
        </w:rPr>
        <w:t xml:space="preserve"> (379 KB)</w:t>
      </w:r>
      <w:r>
        <w:rPr>
          <w:lang w:val="pt_PT" w:bidi="pt_PT"/>
        </w:rPr>
      </w:r>
    </w:p>
    <w:p>
      <w:pPr>
        <w:pStyle w:val="ListBullet"/>
        <w:spacing w:line="240" w:lineRule="auto"/>
        <w:ind w:left="720"/>
      </w:pPr>
      <w:r>
        <w:rPr>
          <w:lang w:val="pt_PT" w:bidi="pt_PT"/>
        </w:rPr>
      </w:r>
      <w:hyperlink r:id="rId461">
        <w:r>
          <w:rPr>
            <w:lang w:val="pt_PT" w:bidi="pt_PT"/>
          </w:rPr>
          <w:rPr>
            <w:color w:val="0000EE"/>
            <w:u w:val="single"/>
          </w:rPr>
          <w:t>Preparando o Cenário</w:t>
        </w:r>
      </w:hyperlink>
      <w:r>
        <w:rPr>
          <w:lang w:val="pt_PT" w:bidi="pt_PT"/>
        </w:rPr>
        <w:t xml:space="preserve"> (3.0 MB)</w:t>
      </w:r>
      <w:r>
        <w:rPr>
          <w:lang w:val="pt_PT" w:bidi="pt_PT"/>
        </w:rPr>
      </w:r>
    </w:p>
    <w:p>
      <w:pPr>
        <w:pStyle w:val="ListBullet"/>
        <w:spacing w:line="240" w:lineRule="auto"/>
        <w:ind w:left="720"/>
      </w:pPr>
      <w:r>
        <w:rPr>
          <w:lang w:val="pt_PT" w:bidi="pt_PT"/>
        </w:rPr>
      </w:r>
      <w:hyperlink r:id="rId462">
        <w:r>
          <w:rPr>
            <w:lang w:val="pt_PT" w:bidi="pt_PT"/>
          </w:rPr>
          <w:rPr>
            <w:color w:val="0000EE"/>
            <w:u w:val="single"/>
          </w:rPr>
          <w:t>Identificando as Cenas</w:t>
        </w:r>
      </w:hyperlink>
      <w:r>
        <w:rPr>
          <w:lang w:val="pt_PT" w:bidi="pt_PT"/>
        </w:rPr>
        <w:t xml:space="preserve"> (3.1 MB)</w:t>
      </w:r>
      <w:r>
        <w:rPr>
          <w:lang w:val="pt_PT" w:bidi="pt_PT"/>
        </w:rPr>
      </w:r>
    </w:p>
    <w:p>
      <w:pPr>
        <w:pStyle w:val="ListBullet"/>
        <w:spacing w:line="240" w:lineRule="auto"/>
        <w:ind w:left="720"/>
      </w:pPr>
      <w:r>
        <w:rPr>
          <w:lang w:val="pt_PT" w:bidi="pt_PT"/>
        </w:rPr>
      </w:r>
      <w:hyperlink r:id="rId463">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464">
        <w:r>
          <w:rPr>
            <w:lang w:val="pt_PT" w:bidi="pt_PT"/>
          </w:rPr>
          <w:rPr>
            <w:color w:val="0000EE"/>
            <w:u w:val="single"/>
          </w:rPr>
          <w:t>Preenchendo as Lacunas</w:t>
        </w:r>
      </w:hyperlink>
      <w:r>
        <w:rPr>
          <w:lang w:val="pt_PT" w:bidi="pt_PT"/>
        </w:rPr>
        <w:t xml:space="preserve"> (1.6 MB)</w:t>
      </w:r>
      <w:r>
        <w:rPr>
          <w:lang w:val="pt_PT" w:bidi="pt_PT"/>
        </w:rPr>
      </w:r>
    </w:p>
    <w:p>
      <w:pPr>
        <w:pStyle w:val="ListBullet"/>
        <w:spacing w:line="240" w:lineRule="auto"/>
        <w:ind w:left="720"/>
      </w:pPr>
      <w:r>
        <w:rPr>
          <w:lang w:val="pt_PT" w:bidi="pt_PT"/>
        </w:rPr>
      </w:r>
      <w:hyperlink r:id="rId465">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47:27–31</w:t>
      </w:r>
      <w:r>
        <w:rPr>
          <w:lang w:val="pt_PT" w:bidi="pt_PT"/>
        </w:rPr>
      </w:r>
    </w:p>
    <w:p>
      <w:pPr>
        <w:pStyle w:val="Heading3"/>
      </w:pPr>
      <w:r>
        <w:rPr>
          <w:lang w:val="pt_PT" w:bidi="pt_PT"/>
        </w:rPr>
        <w:t>Ouvir e Sentir</w:t>
      </w:r>
    </w:p>
    <w:p>
      <w:pPr/>
      <w:r>
        <w:rPr>
          <w:lang w:val="pt_PT" w:bidi="pt_PT"/>
        </w:rPr>
      </w:r>
      <w:r>
        <w:rPr>
          <w:lang w:val="pt_PT" w:bidi="pt_PT"/>
        </w:rPr>
        <w:t>Ouça Gênesis 47:27–31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Enquanto José estava cuidando de todo o Egito durante a fome, Jacó e o resto da família se estabeleceram na terra de Gósen. Esse é um relato narrativo da vida de Jacó no Egito.</w:t>
      </w:r>
    </w:p>
    <w:p>
      <w:pPr/>
      <w:r>
        <w:rPr>
          <w:lang w:val="pt_PT" w:bidi="pt_PT"/>
        </w:rPr>
      </w:r>
      <w:r>
        <w:rPr>
          <w:lang w:val="pt_PT" w:bidi="pt_PT"/>
        </w:rPr>
        <w:t>A passagem começa com a palavra que é uma palavra de tempo. Isso indica que os eventos dessa passagem têm acontecido ao mesmo tempo que eventos na passagem anterior. Essa passagem nos diz o que aconteceu com Jacó e os filhos de Jacó enquanto eles se estabeleceram na terra de Gósen.</w:t>
      </w:r>
    </w:p>
    <w:p>
      <w:pPr/>
      <w:r>
        <w:rPr>
          <w:lang w:val="pt_PT" w:bidi="pt_PT"/>
        </w:rPr>
      </w:r>
      <w:r>
        <w:rPr>
          <w:lang w:val="pt_PT" w:bidi="pt_PT"/>
        </w:rPr>
        <w:t>A passagem começa com o nome Israel. Nesse caso, o nome Israel se refere a todos os filhos de Jacó e seus descendentes. Israel é o outro nome de Jacó, o nome que Deus deu a Jacó em seu retorno a Canaã. Israel também se tornou o nome para todos os descendentes de Jacó.</w:t>
      </w:r>
    </w:p>
    <w:p>
      <w:pPr/>
      <w:r>
        <w:rPr>
          <w:lang w:val="pt_PT" w:bidi="pt_PT"/>
        </w:rPr>
      </w:r>
      <w:r>
        <w:rPr>
          <w:lang w:val="pt_PT" w:bidi="pt_PT"/>
        </w:rPr>
        <w:t>A família de Jacó se estabeleceu em Gósen. Os filhos de Jacó adquiriram propriedade ou se tornaram proprietários de terra. Os descendentes de Jacó foram frutíferos. Essa é uma palavra que significa que eles tiveram muitos filhos que tiveram muitos filhos. Sessenta e seis pessoas vieram de Canaã para se juntar a José e seus filhos para formar 70 pessoas na família de Jacó. Uma vez que eles se estabeleceram em Gósen, seus números cresceram rapidamente, o que significa que eles tiveram muitos filhos.</w:t>
      </w:r>
    </w:p>
    <w:p>
      <w:pPr/>
      <w:r>
        <w:rPr>
          <w:lang w:val="pt_PT" w:bidi="pt_PT"/>
        </w:rPr>
      </w:r>
      <w:r>
        <w:rPr>
          <w:lang w:val="pt_PT" w:bidi="pt_PT"/>
        </w:rPr>
        <w:t>Jacó viveu em Gósen por 17 anos. José tinha 17 anos quando a história começou. Jacó teve 17 anos com José antes de José ser vendido como um escravo. Jacó agora tem outros 17 anos com José no final da vida de Jacó. Jacó tinha 130 anos quando Jacó chegou ao Egito. Agora Jacó tem 147 anos.</w:t>
      </w:r>
    </w:p>
    <w:p>
      <w:pPr/>
      <w:r>
        <w:rPr>
          <w:lang w:val="pt_PT" w:bidi="pt_PT"/>
        </w:rPr>
      </w:r>
      <w:r>
        <w:rPr>
          <w:lang w:val="pt_PT" w:bidi="pt_PT"/>
        </w:rPr>
        <w:t>Jacó agora chegou ao fim da vida. O momento da morte de Jacó se aproximou. Isso significa que Jacó vai morrer em breve. Jacó tem 147 anos. Jacó não viverá até ter 148 anos. Jacó sabia que Jacó ia morrer em breve.</w:t>
      </w:r>
    </w:p>
    <w:p>
      <w:pPr/>
      <w:r>
        <w:rPr>
          <w:lang w:val="pt_PT" w:bidi="pt_PT"/>
        </w:rPr>
      </w:r>
      <w:r>
        <w:rPr>
          <w:lang w:val="pt_PT" w:bidi="pt_PT"/>
        </w:rPr>
        <w:t>Pare e discuta: não há indicação de que Jacó tem medo de sua morte. Contem uma história sobre alguém muito velho que está se aproximando da morte. Como essa pessoa se sente sobre morrer? Observe a maneira como essa pessoa fala sobre sua morte.</w:t>
      </w:r>
    </w:p>
    <w:p>
      <w:pPr/>
      <w:r>
        <w:rPr>
          <w:lang w:val="pt_PT" w:bidi="pt_PT"/>
        </w:rPr>
      </w:r>
      <w:r>
        <w:rPr>
          <w:lang w:val="pt_PT" w:bidi="pt_PT"/>
        </w:rPr>
        <w:t>Jacó chamou José para vir para ver Jacó. Então Jacó pede a José para ser responsável pelo corpo de Jacó depois que Jacó morrer. A maneira como Jacó fala com José mostra que Jacó sabe que José se tornou um homem importante no Egito. Jacó está falando com seu filho, mas também está falando com um homem com uma posição muito importante no Egito. Jacó mostra isso pelo idioma respeitoso que usa. Jacó pede a José para prometer que seu corpo será levado de volta para Canaã e enterrado com seus ancestrais, o que significa com Isaque e Abraão. Abraão e Isaque foram enterrados em uma caverna perto de Hebrom em Canaã. Jacó quer ser colocado ou enterrado na mesma caverna. Jacó pede a José para fazer essa promessa como um voto solene.</w:t>
      </w:r>
    </w:p>
    <w:p>
      <w:pPr/>
      <w:r>
        <w:rPr>
          <w:lang w:val="pt_PT" w:bidi="pt_PT"/>
        </w:rPr>
      </w:r>
      <w:r>
        <w:rPr>
          <w:lang w:val="pt_PT" w:bidi="pt_PT"/>
        </w:rPr>
        <w:t>Mostre o mapa que tem o Egito e Canaã. A terra de Gósen e Hebrom deve ser marcada.</w:t>
      </w:r>
    </w:p>
    <w:p>
      <w:pPr/>
      <w:r>
        <w:rPr>
          <w:lang w:val="pt_PT" w:bidi="pt_PT"/>
        </w:rPr>
      </w:r>
      <w:r>
        <w:rPr>
          <w:lang w:val="pt_PT" w:bidi="pt_PT"/>
        </w:rPr>
        <w:t>Esse juramento era um gesto solene e simbólico. Jacó pediu a José para colocar sua mão sob a coxa de Jacó. Essa era uma maneira educada que se referia à área genital de Jacó. Esse gesto representava as futuras gerações da família de Jacó. Esse tipo de juramento colocava um fardo em José. Quando José toma esse juramento, José se torna responsável diretamente a Deus. Se José não mantiver sua promessa, José se coloca sob a ira de Deus. Se José quebrar o juramento, então Deus punirá José. José está fazendo essa promessa a Deus.</w:t>
      </w:r>
    </w:p>
    <w:p>
      <w:pPr/>
      <w:r>
        <w:rPr>
          <w:lang w:val="pt_PT" w:bidi="pt_PT"/>
        </w:rPr>
      </w:r>
      <w:r>
        <w:rPr>
          <w:lang w:val="pt_PT" w:bidi="pt_PT"/>
        </w:rPr>
        <w:t>Pare e discuta: descreva uma situação na qual alguém faz um juramento solene que também é uma promessa a Deus. O que a pessoa faz para indicar que isso é solene e sagrado? Essa é uma promessa absoluta para fazer o que a pessoa prometeu fazer.</w:t>
      </w:r>
    </w:p>
    <w:p>
      <w:pPr/>
      <w:r>
        <w:rPr>
          <w:lang w:val="pt_PT" w:bidi="pt_PT"/>
        </w:rPr>
      </w:r>
      <w:r>
        <w:rPr>
          <w:lang w:val="pt_PT" w:bidi="pt_PT"/>
        </w:rPr>
        <w:t>José prometeu como Jacó havia pedido a José para fazer. Jacó insistiu que José jurasse. José fez um juramento para fazer como Jacó pediu.</w:t>
      </w:r>
    </w:p>
    <w:p>
      <w:pPr/>
      <w:r>
        <w:rPr>
          <w:lang w:val="pt_PT" w:bidi="pt_PT"/>
        </w:rPr>
      </w:r>
      <w:r>
        <w:rPr>
          <w:lang w:val="pt_PT" w:bidi="pt_PT"/>
        </w:rPr>
        <w:t>Depois que José fez o juramento, Jacó se curvou na cabeça de sua cama para dar graças. Algumas traduções dizem que Jacó se curvou em adoração ou adorou a Deus. Alguns tradutores pensam que Jacó também estava agradecendo a José. É bom dizer que Jacó se curvou humildemente sem ser específico. A passagem usa o nome Israel como o nome de Jacó aqui no final da passagem. Algumas traduções mudam para Israel e outras mantêm o nome de Jacó.</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a família de Jacó vive na terra de Gósen por 17 anos e prospera.</w:t>
      </w:r>
    </w:p>
    <w:p>
      <w:pPr/>
      <w:r>
        <w:rPr>
          <w:lang w:val="pt_PT" w:bidi="pt_PT"/>
        </w:rPr>
      </w:r>
      <w:r>
        <w:rPr>
          <w:b/>
          <w:lang w:val="pt_PT" w:bidi="pt_PT"/>
        </w:rPr>
        <w:t>Segunda cena:</w:t>
      </w:r>
      <w:r>
        <w:rPr>
          <w:lang w:val="pt_PT" w:bidi="pt_PT"/>
        </w:rPr>
        <w:t xml:space="preserve"> Jacó sabe que ele morrerá em breve. Jacó pede a José para fazer um juramento solene para levar o corpo de Jacó de volta para Canaã para enterrar Jacó com seus ancestrais.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 família de Jacó</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A cena um começa com uma palavra que indica que enquanto outra coisa tem acontecido em outro lugar, algo também tem acontecido com a família de Jacó.</w:t>
      </w:r>
    </w:p>
    <w:p>
      <w:pPr/>
      <w:r>
        <w:rPr>
          <w:lang w:val="pt_PT" w:bidi="pt_PT"/>
        </w:rPr>
      </w:r>
      <w:r>
        <w:rPr>
          <w:lang w:val="pt_PT" w:bidi="pt_PT"/>
        </w:rPr>
        <w:t>Pare e discuta: contem uma história na qual dois eventos estão acontecendo. Descreva um evento. Então contem o outro evento. Observe as palavras que indicam que ambos os eventos aconteceram ao mesmo tempo.</w:t>
      </w:r>
    </w:p>
    <w:p>
      <w:pPr/>
      <w:r>
        <w:rPr>
          <w:lang w:val="pt_PT" w:bidi="pt_PT"/>
        </w:rPr>
      </w:r>
      <w:r>
        <w:rPr>
          <w:lang w:val="pt_PT" w:bidi="pt_PT"/>
        </w:rPr>
        <w:t xml:space="preserve">A cena continua com uma descrição geral do que acontece com a família de Jacó em Gósen. A fome terminou. A família comprou terra e prosperou. A família teve muitos filhos para que seus números aumentassem rapidamente. Jacó tinha 130 anos quando Jacó chegou ao Egito. Dezessete anos passaram. Jacó tem 147 anos. </w:t>
      </w:r>
    </w:p>
    <w:p>
      <w:pPr/>
      <w:r>
        <w:rPr>
          <w:lang w:val="pt_PT" w:bidi="pt_PT"/>
        </w:rPr>
      </w:r>
      <w:r>
        <w:rPr>
          <w:lang w:val="pt_PT" w:bidi="pt_PT"/>
        </w:rPr>
        <w:t>Na cena dois, Jacó sabe que a morte está vindo em breve. Jacó quer ser enterrado com Abraão e Isaque em uma caverna perto de Hebrom. Jacó chama José para vir. Jacó pede a José para prometer que levará o corpo de Jacó de volta para Canaã e enterrará o corpo na mesma caverna onde Abraão e Isaque estão enterrados. José promete fazer isso.</w:t>
      </w:r>
    </w:p>
    <w:p>
      <w:pPr/>
      <w:r>
        <w:rPr>
          <w:lang w:val="pt_PT" w:bidi="pt_PT"/>
        </w:rPr>
      </w:r>
      <w:r>
        <w:rPr>
          <w:lang w:val="pt_PT" w:bidi="pt_PT"/>
        </w:rPr>
        <w:t>Jacó pede a José para realizar um ritual específico que indica que esse é um voto solene. Com esse ritual, José está fazendo essa promessa diante de Deus e esperaria punição se José não conseguir manter sua promessa. O ritual é que José coloque sua mão sob a coxa de Jacó. Algumas traduções escolhem usar as palavras promessa solene em vez de descrever a ação de colocar a mão sob a coxa.</w:t>
      </w:r>
    </w:p>
    <w:p>
      <w:pPr/>
      <w:r>
        <w:rPr>
          <w:lang w:val="pt_PT" w:bidi="pt_PT"/>
        </w:rPr>
      </w:r>
      <w:r>
        <w:rPr>
          <w:lang w:val="pt_PT" w:bidi="pt_PT"/>
        </w:rPr>
        <w:t>Depois que José faz essa promessa, Jacó se curva na cabeça de sua cama. A palavra para cama e a palavra para funcionários ou a vara que Jacó usou são palavras muito semelhantes. Alguns tradutores pensam que Jacó se curvou sobre sua equipe. De qualquer forma, Jacó curvou sua cabeça tão rapidamente quanto ele foi capaz. Jacó era muito velho e muito fraco.</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A família de Jacó</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cena um, a família de Jacó se estabelece na terra de Gósen. Eles compram terra. Eles têm muitos filhos. A família vive na terra de Gósen por 17 anos. Jacó tem 147 anos. </w:t>
      </w:r>
    </w:p>
    <w:p>
      <w:pPr/>
      <w:r>
        <w:rPr>
          <w:lang w:val="pt_PT" w:bidi="pt_PT"/>
        </w:rPr>
      </w:r>
      <w:r>
        <w:rPr>
          <w:lang w:val="pt_PT" w:bidi="pt_PT"/>
        </w:rPr>
        <w:t>Parem a ação e perguntem a Jacó: “Como você está se sentindo agora?” Você pode ouvir: “Sou um homem velho, mas estou satisfeito. Olhe ao meu redor. Veja todos esses filhos pequenos. Minha família está crescendo. Deus me prometeu muitos descendentes. Olhe para eles. Estamos prosperando aqui. Estou feliz por José ter encontrado esse lugar para viver. Não tenho arrependimentos sobre vir aqui. Deus foi bom para mim”. Pergunte aos filhos de Jacó “Como vocês estão se sentindo agora?”. Você pode ouvir: “Sinto-me bem. Minha família está feliz aqui. Tenho filhos, netos e até mesmo bisnetos. Estamos fazendo dinheiro. Todos são saudáveis. Me preocupo com o que acontecerá quando o pai morrer. José disse que estava tudo bem, mas não tenho certeza”. Reinicie a encenação.</w:t>
      </w:r>
    </w:p>
    <w:p>
      <w:pPr/>
      <w:r>
        <w:rPr>
          <w:lang w:val="pt_PT" w:bidi="pt_PT"/>
        </w:rPr>
      </w:r>
      <w:r>
        <w:rPr>
          <w:lang w:val="pt_PT" w:bidi="pt_PT"/>
        </w:rPr>
        <w:t>Na cena 2, Jacó sabe que Jacó morrerá em breve. Jacó chama José para vir. José vem para ver Jacó. Jacó exige que José faça um juramento solene para levar o corpo de Jacó de volta para Canaã para enterrar na caverna onde Abraão e Isaque estão enterrados. José faz esse voto. Jacó se curva na cabeça de sua cama.</w:t>
      </w:r>
    </w:p>
    <w:p>
      <w:pPr/>
      <w:r>
        <w:rPr>
          <w:lang w:val="pt_PT" w:bidi="pt_PT"/>
        </w:rPr>
      </w:r>
      <w:r>
        <w:rPr>
          <w:lang w:val="pt_PT" w:bidi="pt_PT"/>
        </w:rPr>
        <w:t>Pergunte a Jacó: “Por que você quer ser enterrado em Canaã?”. Você pode ouvir: “Essa é a terra que Deus prometeu a meu avô, Abraão e meu pai, Isaque. Deus também prometeu a mim para meus descendentes. Quero que meus filhos saibam que estou enterrado lá. Isso ajudará a nos unir. Não quero que eles esqueçam que eles devem voltar para a terra que Deus nos prometeu. Esse tempo no Egito é temporário”. Pergunte a José: “Como você se sente sobre fazer essa promessa solene?”. Você pode ouvir: “Estou feliz por fazer isso por meu pai. Quero tranquilizar sua mente. Quero que seus últimos dias sejam felizes e sem preocupações. Se essa promessa ajudar meu pai a morrer em paz, estou feliz por fazer. Não vejo nenhum problema com isso. Tenho certeza de que o rei me permitirá levar seu corpo de volta. Entendo por que ele quer ser enterrado lá. Será uma boa coisa para toda a nossa família. Ajudará que os filhos saibam que devemos voltar para Canaã algum dia”.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A passagem começa usando o nome </w:t>
      </w:r>
      <w:r>
        <w:rPr>
          <w:b/>
          <w:lang w:val="pt_PT" w:bidi="pt_PT"/>
        </w:rPr>
        <w:t>Israel</w:t>
      </w:r>
      <w:r>
        <w:rPr>
          <w:lang w:val="pt_PT" w:bidi="pt_PT"/>
        </w:rPr>
        <w:t xml:space="preserve"> para significar todos os descendentes de Jacó que estão vivendo no Egito. </w:t>
      </w:r>
      <w:r>
        <w:rPr>
          <w:lang w:val="pt_PT" w:bidi="pt_PT"/>
        </w:rPr>
        <w:t>Israel</w:t>
      </w:r>
      <w:r>
        <w:rPr>
          <w:lang w:val="pt_PT" w:bidi="pt_PT"/>
        </w:rPr>
        <w:t xml:space="preserve"> está no Glossário Mestre.</w:t>
      </w:r>
    </w:p>
    <w:p>
      <w:pPr/>
      <w:r>
        <w:rPr>
          <w:lang w:val="pt_PT" w:bidi="pt_PT"/>
        </w:rPr>
      </w:r>
      <w:r>
        <w:rPr>
          <w:lang w:val="pt_PT" w:bidi="pt_PT"/>
        </w:rPr>
        <w:t>A família de Jacó foi frutífera e se multiplicou. Essa é uma frase comum nas Escrituras que significa ter muitos filhos que terão muitos filhos. Deus disse a Adão e Eva para ser frutíferos e se multiplicar.</w:t>
      </w:r>
    </w:p>
    <w:p>
      <w:pPr/>
      <w:r>
        <w:rPr>
          <w:lang w:val="pt_PT" w:bidi="pt_PT"/>
        </w:rPr>
      </w:r>
      <w:r>
        <w:rPr>
          <w:lang w:val="pt_PT" w:bidi="pt_PT"/>
        </w:rPr>
        <w:t xml:space="preserve">Jacó pediu a José para fazer um voto solene de que José levaria o </w:t>
      </w:r>
      <w:r>
        <w:rPr>
          <w:b/>
          <w:lang w:val="pt_PT" w:bidi="pt_PT"/>
        </w:rPr>
        <w:t>seu</w:t>
      </w:r>
      <w:r>
        <w:rPr>
          <w:lang w:val="pt_PT" w:bidi="pt_PT"/>
        </w:rPr>
        <w:t xml:space="preserve"> corpo de volta para Canaã para enterrar com Abraão e Isaque que são os ancestrais de Jacó. Enterrar alguém com seus ancestrais poderia significar estar na mesma área ou poderia significar estar no mesmo túmulo. Abraão havia comprado uma caverna para enterro. Isaque foi enterrado nessa caverna. Jacó queria ser enterrado na mesma caverna.</w:t>
      </w:r>
    </w:p>
    <w:p>
      <w:pPr/>
      <w:r>
        <w:rPr>
          <w:lang w:val="pt_PT" w:bidi="pt_PT"/>
        </w:rPr>
      </w:r>
      <w:r>
        <w:rPr>
          <w:lang w:val="pt_PT" w:bidi="pt_PT"/>
        </w:rPr>
        <w:t xml:space="preserve">Algumas traduções usam as palavras jurar um voto solene. Outros traduzem a ação exata do voto que Jacó exigiu. Jacó pediu a José para colocar a mão de José sob a coxa de Jacó e jurar. Ao jurar dessa maneira, José estava concordando com a punição de Deus se José não fizesse como José prometeu. </w:t>
      </w:r>
      <w:r>
        <w:rPr>
          <w:lang w:val="pt_PT" w:bidi="pt_PT"/>
        </w:rPr>
        <w:t>Juramento</w:t>
      </w:r>
      <w:r>
        <w:rPr>
          <w:lang w:val="pt_PT" w:bidi="pt_PT"/>
        </w:rPr>
        <w:t xml:space="preserve"> está no Glossário Mestre. Use a mesma palavra para "Juramento" que você usou em passagens anteriores.</w:t>
      </w:r>
    </w:p>
    <w:p>
      <w:pPr/>
      <w:r>
        <w:rPr>
          <w:lang w:val="pt_PT" w:bidi="pt_PT"/>
        </w:rPr>
      </w:r>
      <w:r>
        <w:rPr>
          <w:lang w:val="pt_PT" w:bidi="pt_PT"/>
        </w:rPr>
        <w:t xml:space="preserve">A passagem termina com o nome </w:t>
      </w:r>
      <w:r>
        <w:rPr>
          <w:b/>
          <w:lang w:val="pt_PT" w:bidi="pt_PT"/>
        </w:rPr>
        <w:t>Israel</w:t>
      </w:r>
      <w:r>
        <w:rPr>
          <w:lang w:val="pt_PT" w:bidi="pt_PT"/>
        </w:rPr>
        <w:t>, mas desta vez significa Jacó.</w:t>
      </w:r>
    </w:p>
    <w:p>
      <w:pPr/>
      <w:r>
        <w:rPr>
          <w:lang w:val="pt_PT" w:bidi="pt_PT"/>
        </w:rPr>
      </w:r>
      <w:r>
        <w:rPr>
          <w:lang w:val="pt_PT" w:bidi="pt_PT"/>
        </w:rPr>
        <w:t>Jacó se curvou na cabeça de sua cama. Isso poderia significar que Jacó adorou a Deus. Isso também poderia significar que Jacó se curvou para agradecer a José. O significado não é claro. Muitas traduções deixam o significado não claro dizendo que Jacó se curvou na cabeça de sua cama.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47:27–31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66">
        <w:r>
          <w:rPr>
            <w:lang w:val="pt_PT" w:bidi="pt_PT"/>
          </w:rPr>
          <w:rPr>
            <w:color w:val="0000EE"/>
            <w:u w:val="single"/>
          </w:rPr>
          <w:t>Ouvir e Sentir</w:t>
        </w:r>
      </w:hyperlink>
      <w:r>
        <w:rPr>
          <w:lang w:val="pt_PT" w:bidi="pt_PT"/>
        </w:rPr>
        <w:t xml:space="preserve"> (384 KB)</w:t>
      </w:r>
      <w:r>
        <w:rPr>
          <w:lang w:val="pt_PT" w:bidi="pt_PT"/>
        </w:rPr>
      </w:r>
    </w:p>
    <w:p>
      <w:pPr>
        <w:pStyle w:val="ListBullet"/>
        <w:spacing w:line="240" w:lineRule="auto"/>
        <w:ind w:left="720"/>
      </w:pPr>
      <w:r>
        <w:rPr>
          <w:lang w:val="pt_PT" w:bidi="pt_PT"/>
        </w:rPr>
      </w:r>
      <w:hyperlink r:id="rId467">
        <w:r>
          <w:rPr>
            <w:lang w:val="pt_PT" w:bidi="pt_PT"/>
          </w:rPr>
          <w:rPr>
            <w:color w:val="0000EE"/>
            <w:u w:val="single"/>
          </w:rPr>
          <w:t>Preparando o Cenário</w:t>
        </w:r>
      </w:hyperlink>
      <w:r>
        <w:rPr>
          <w:lang w:val="pt_PT" w:bidi="pt_PT"/>
        </w:rPr>
        <w:t xml:space="preserve"> (3.3 MB)</w:t>
      </w:r>
      <w:r>
        <w:rPr>
          <w:lang w:val="pt_PT" w:bidi="pt_PT"/>
        </w:rPr>
      </w:r>
    </w:p>
    <w:p>
      <w:pPr>
        <w:pStyle w:val="ListBullet"/>
        <w:spacing w:line="240" w:lineRule="auto"/>
        <w:ind w:left="720"/>
      </w:pPr>
      <w:r>
        <w:rPr>
          <w:lang w:val="pt_PT" w:bidi="pt_PT"/>
        </w:rPr>
      </w:r>
      <w:hyperlink r:id="rId468">
        <w:r>
          <w:rPr>
            <w:lang w:val="pt_PT" w:bidi="pt_PT"/>
          </w:rPr>
          <w:rPr>
            <w:color w:val="0000EE"/>
            <w:u w:val="single"/>
          </w:rPr>
          <w:t>Identificando as Cenas</w:t>
        </w:r>
      </w:hyperlink>
      <w:r>
        <w:rPr>
          <w:lang w:val="pt_PT" w:bidi="pt_PT"/>
        </w:rPr>
        <w:t xml:space="preserve"> (1.9 MB)</w:t>
      </w:r>
      <w:r>
        <w:rPr>
          <w:lang w:val="pt_PT" w:bidi="pt_PT"/>
        </w:rPr>
      </w:r>
    </w:p>
    <w:p>
      <w:pPr>
        <w:pStyle w:val="ListBullet"/>
        <w:spacing w:line="240" w:lineRule="auto"/>
        <w:ind w:left="720"/>
      </w:pPr>
      <w:r>
        <w:rPr>
          <w:lang w:val="pt_PT" w:bidi="pt_PT"/>
        </w:rPr>
      </w:r>
      <w:hyperlink r:id="rId469">
        <w:r>
          <w:rPr>
            <w:lang w:val="pt_PT" w:bidi="pt_PT"/>
          </w:rPr>
          <w:rPr>
            <w:color w:val="0000EE"/>
            <w:u w:val="single"/>
          </w:rPr>
          <w:t>Incorporando o Texto</w:t>
        </w:r>
      </w:hyperlink>
      <w:r>
        <w:rPr>
          <w:lang w:val="pt_PT" w:bidi="pt_PT"/>
        </w:rPr>
        <w:t xml:space="preserve"> (2.3 MB)</w:t>
      </w:r>
      <w:r>
        <w:rPr>
          <w:lang w:val="pt_PT" w:bidi="pt_PT"/>
        </w:rPr>
      </w:r>
    </w:p>
    <w:p>
      <w:pPr>
        <w:pStyle w:val="ListBullet"/>
        <w:spacing w:line="240" w:lineRule="auto"/>
        <w:ind w:left="720"/>
      </w:pPr>
      <w:r>
        <w:rPr>
          <w:lang w:val="pt_PT" w:bidi="pt_PT"/>
        </w:rPr>
      </w:r>
      <w:hyperlink r:id="rId470">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471">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48:1–22</w:t>
      </w:r>
      <w:r>
        <w:rPr>
          <w:lang w:val="pt_PT" w:bidi="pt_PT"/>
        </w:rPr>
      </w:r>
    </w:p>
    <w:p>
      <w:pPr>
        <w:pStyle w:val="Heading3"/>
      </w:pPr>
      <w:r>
        <w:rPr>
          <w:lang w:val="pt_PT" w:bidi="pt_PT"/>
        </w:rPr>
        <w:t>Ouvir e Sentir</w:t>
      </w:r>
    </w:p>
    <w:p>
      <w:pPr/>
      <w:r>
        <w:rPr>
          <w:lang w:val="pt_PT" w:bidi="pt_PT"/>
        </w:rPr>
      </w:r>
      <w:r>
        <w:rPr>
          <w:lang w:val="pt_PT" w:bidi="pt_PT"/>
        </w:rPr>
        <w:t>Ouça Gênesis 48:1–22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Agora estamos começando as passagens finais do livro de Gênesis ou a conclusão do livro. A parte principal da história com o clímax da história aconteceu. Essas passagens terminam e reúnem os detalhes finais da história. Nessa primeira passagem da conclusão, Jacó está se aproximando da morte. José vai para ver Jacó. José leva seus dois filhos, Manassés e Efraim, para ver Jacó. Essa passagem é um relato narrativo desse ensinamento.</w:t>
      </w:r>
    </w:p>
    <w:p>
      <w:pPr/>
      <w:r>
        <w:rPr>
          <w:lang w:val="pt_PT" w:bidi="pt_PT"/>
        </w:rPr>
      </w:r>
      <w:r>
        <w:rPr>
          <w:lang w:val="pt_PT" w:bidi="pt_PT"/>
        </w:rPr>
        <w:t>Jacó está piorando rapidamente. Essa é uma palavra para indicar que Jacó está se aproximando da morte. Jacó está perdendo suas forças. Algumas traduções dizem que Jacó está doente. Esse tipo de doença vem quando uma pessoa está perto da morte e tudo no corpo para de funcionar.</w:t>
      </w:r>
    </w:p>
    <w:p>
      <w:pPr/>
      <w:r>
        <w:rPr>
          <w:lang w:val="pt_PT" w:bidi="pt_PT"/>
        </w:rPr>
      </w:r>
      <w:r>
        <w:rPr>
          <w:lang w:val="pt_PT" w:bidi="pt_PT"/>
        </w:rPr>
        <w:t>Alguém diz a José que Jacó está se aproximando da morte. José foi visitar Jacó. José levou seus filhos Manassés e Efraim para ver Jacó. Esses dois jovens teriam cerca de 20 anos. Jacó viveu no Egito 17 anos. Esses dois meninos nasceram antes de Jacó vir para o Egito. Essa visita exigiu que José viajasse de onde José trabalhava como governador para a terra de Gósen onde Jacó estava vivendo. Quando José chegou, Jacó reuniu suas forças e se sentou na cama. Essa é uma palavra para descrever o quão difícil foi para Jacó se sentar. Jacó era muito velho e fraco.</w:t>
      </w:r>
    </w:p>
    <w:p>
      <w:pPr/>
      <w:r>
        <w:rPr>
          <w:lang w:val="pt_PT" w:bidi="pt_PT"/>
        </w:rPr>
      </w:r>
      <w:r>
        <w:rPr>
          <w:lang w:val="pt_PT" w:bidi="pt_PT"/>
        </w:rPr>
        <w:t>Pare e discuta: contem uma história sobre alguém que estava muito cansado e não tinha força ou energia. No entanto, essa pessoa precisa fazer algo. Ouça como o contador descreve como a pessoa cansada se prepara para agir.</w:t>
      </w:r>
    </w:p>
    <w:p>
      <w:pPr/>
      <w:r>
        <w:rPr>
          <w:lang w:val="pt_PT" w:bidi="pt_PT"/>
        </w:rPr>
      </w:r>
      <w:r>
        <w:rPr>
          <w:lang w:val="pt_PT" w:bidi="pt_PT"/>
        </w:rPr>
        <w:t>Jacó contou a José a história de quando Deus Todo-Poderoso ou El-Shaddai apareceu a Jacó em Luz. Jacó estava deixando Canaã para visitar o tio Labão de Jacó. Luz é o antigo nome da cidade perto de Betel. Jacó estava perto de Luz e nomeou o lugar onde Deus Todo-Poderoso apareceu. A visão de Jacó de Deus na cabeça de uma escada aconteceu em Betel. Deus prometeu a Jacó que os descendentes de Jacó seriam muitos. Quando Jacó retornou a Canaã, Jacó parou em Betel e adorou a Deus. Deus enquanto El-Shaddai apareceu a Jacó, abençoou Jacó e repetiu que o nome de Jacó seria Israel. Jacó revê essa história quando diz a José que El-Shaddai apareceu a ele em Luz. Jacó também usou a expressão: “Seja frutífero e se multiplique”. Como em outras passagens, isso significa que Jacó deveria ter muitos filhos para que os descendentes aumentassem muito em números. Deus prometeu a Jacó que a terra de Canaã seria uma posse eterna ou sem fim para os descendentes de Jacó.</w:t>
      </w:r>
    </w:p>
    <w:p>
      <w:pPr/>
      <w:r>
        <w:rPr>
          <w:lang w:val="pt_PT" w:bidi="pt_PT"/>
        </w:rPr>
      </w:r>
      <w:r>
        <w:rPr>
          <w:lang w:val="pt_PT" w:bidi="pt_PT"/>
        </w:rPr>
        <w:t>Pare e mostre o mapa que tem Luz, Betel, Belém/Efrate marcados.</w:t>
      </w:r>
    </w:p>
    <w:p>
      <w:pPr/>
      <w:r>
        <w:rPr>
          <w:lang w:val="pt_PT" w:bidi="pt_PT"/>
        </w:rPr>
      </w:r>
      <w:r>
        <w:rPr>
          <w:lang w:val="pt_PT" w:bidi="pt_PT"/>
        </w:rPr>
        <w:t>Jacó disse a José que Jacó ia adotar os dois filhos de José como os próprios filhos de Jacó. Jacó explica que a mãe de José, Raquel, morreu. Raquel não foi capaz de ter mais filhos. Jacó não menciona Benjamin neste momento. Portanto, Jacó está tomando os dois filhos de José para ser iguais com os outros filhos de Jacó. Jacó diz a José que quaisquer futuros filhos nascidos de José serão filhos de José, mas Manassés e Efraim serão os filhos de Jacó.</w:t>
      </w:r>
    </w:p>
    <w:p>
      <w:pPr/>
      <w:r>
        <w:rPr>
          <w:lang w:val="pt_PT" w:bidi="pt_PT"/>
        </w:rPr>
      </w:r>
      <w:r>
        <w:rPr>
          <w:lang w:val="pt_PT" w:bidi="pt_PT"/>
        </w:rPr>
        <w:t>Jacó então adotou os dois filhos de José como seus próprios filhos. Adotar alguém é levar essa pessoa para a família com os mesmos direitos e privilégios como se essa pessoa tivesse nascido na família. Jacó diz que os dois filhos de José terão o mesmo relacionamento com Jacó que Rubem e Simeão, dois dos filhos de Jacó, têm. Dessa maneira, cada um dos filhos de José teria uma parte completa de herança de Jacó, a mesma que os irmãos de José. Normalmente, os dois filhos dividiriam a herança de José entre si mesmos. A adoção dos dois filhos por Jacó deu a cada filho 1/12 das posses de Jacó ou uma parte completa da herança. Muitos anos depois, quando os descendentes dos filhos de Jacó formaram grandes tribos e partiram do Egito, Deus decidiu que os descendentes de Levi, seriam sacerdotes para todas as outras tribos e não herdaram parte da terra. Manassés e Efraim tomaram a parte de José e a parte de Levi.</w:t>
      </w:r>
    </w:p>
    <w:p>
      <w:pPr/>
      <w:r>
        <w:rPr>
          <w:lang w:val="pt_PT" w:bidi="pt_PT"/>
        </w:rPr>
      </w:r>
      <w:r>
        <w:rPr>
          <w:lang w:val="pt_PT" w:bidi="pt_PT"/>
        </w:rPr>
        <w:t>Jacó decidiu abençoar os filhos de José. Jacó era quase cego por causa da velhice. José trouxe seus dois filhos perto de Jacó. Jacó abraçou e beijou cada filho. Cada filho estava nos joelhos de Jacó, mas provavelmente não sentados nos joelhos de Jacó. Os filhos que estavam nos joelhos de Jacó juntamente com o beijo e abraço eram parte da cerimônia de adoção. Jacó está passando por um ritual para adotar os dois filhos de José como os próprios filhos de Jacó. José se curvou com seu rosto na terra. Essa é uma maneira de mostrar honra e respeito. Dessa maneira, José está dizendo que José aceita a adoção dos 2 filhos de José por Jacó.</w:t>
      </w:r>
    </w:p>
    <w:p>
      <w:pPr/>
      <w:r>
        <w:rPr>
          <w:lang w:val="pt_PT" w:bidi="pt_PT"/>
        </w:rPr>
      </w:r>
      <w:r>
        <w:rPr>
          <w:lang w:val="pt_PT" w:bidi="pt_PT"/>
        </w:rPr>
        <w:t>Pare e discuta: contem uma história sobre alguém adotando um filho ou filhos em sua aldeia ou comunidade. Quais são os rituais e o processo usados para que todos saibam que o filho adotado agora é o mesmo que um filho nascido naturalmente do pai?</w:t>
      </w:r>
    </w:p>
    <w:p>
      <w:pPr/>
      <w:r>
        <w:rPr>
          <w:lang w:val="pt_PT" w:bidi="pt_PT"/>
        </w:rPr>
      </w:r>
      <w:r>
        <w:rPr>
          <w:lang w:val="pt_PT" w:bidi="pt_PT"/>
        </w:rPr>
        <w:t>José posicionou seus dois filhos para receber a bênção de Jacó. José colocou Manassés, o filho mais velho, onde a mão direita de Jacó estaria na cabeça de Manassés para a bênção. José colocou Efraim onde a mão esquerda de Jacó estaria na cabeça de Efraim para a bênção. A benção da mão direita é a mais importante. José está garantindo que o filho mais velho receba a bênção mais importante como era o costume. No entanto, Jacó cruzou seus braços para que sua mão direita fosse para Efraim, a cabeça do filho mais jovem e a mão esquerda de Jacó fossem para Manassés, a cabeça do filho mais velho.</w:t>
      </w:r>
    </w:p>
    <w:p>
      <w:pPr/>
      <w:r>
        <w:rPr>
          <w:lang w:val="pt_PT" w:bidi="pt_PT"/>
        </w:rPr>
      </w:r>
      <w:r>
        <w:rPr>
          <w:lang w:val="pt_PT" w:bidi="pt_PT"/>
        </w:rPr>
        <w:t>Pare e discuta: contem uma história de um pai abençoando seus filhos ou um ancião abençoando as pessoas mais jovens. Observe a posição de cada pessoa. Observe o que o pai faz enquanto ele pronuncia a bênção. Observe a linguagem da bênção. Observe qualquer poesia ou música na bênção.</w:t>
      </w:r>
    </w:p>
    <w:p>
      <w:pPr/>
      <w:r>
        <w:rPr>
          <w:lang w:val="pt_PT" w:bidi="pt_PT"/>
        </w:rPr>
      </w:r>
      <w:r>
        <w:rPr>
          <w:lang w:val="pt_PT" w:bidi="pt_PT"/>
        </w:rPr>
        <w:t>Jacó usou poesia para pronunciar a bênção. Jacó abençoou José. Jacó tinha suas mãos nas cabeças dos dois filhos. Quando Jacó abençoou os dois meninos, Jacó também estava abençoando José. Jacó falou sobre Deus como o Deus de Abraão e Isaque. Jacó se referia a Deus como um pastor. Um pastor é alguém que cuida de um rebanho de ovelhas ou cabras. Cuidar desses animais significa que o pastor encontra grama e água e os protege de danos. Jacó diz que Deus fez isso por Jacó.</w:t>
      </w:r>
    </w:p>
    <w:p>
      <w:pPr/>
      <w:r>
        <w:rPr>
          <w:lang w:val="pt_PT" w:bidi="pt_PT"/>
        </w:rPr>
      </w:r>
      <w:r>
        <w:rPr>
          <w:lang w:val="pt_PT" w:bidi="pt_PT"/>
        </w:rPr>
        <w:t>Jacó também se refere a Deus como um anjo. Os anjos são seres celestiais que carregam mensagens para Deus. Às vezes, Deus tomou a forma de um anjo. Jacó está falando sobre Deus quando Jacó diz que o anjo salvou Jacó de todos os danos e abençoou Jacó. Jacó pede ao Anjo para abençoar os dois meninos.</w:t>
      </w:r>
    </w:p>
    <w:p>
      <w:pPr/>
      <w:r>
        <w:rPr>
          <w:lang w:val="pt_PT" w:bidi="pt_PT"/>
        </w:rPr>
      </w:r>
      <w:r>
        <w:rPr>
          <w:lang w:val="pt_PT" w:bidi="pt_PT"/>
        </w:rPr>
        <w:t>José ficou chateado quando viu que Jacó havia cruzado seus braços e a mão esquerda de Jacó estava na cabeça de Manassés. José tentou fazer Jacó colocar as mãos corretamente. Jacó se recusou. Jacó deu a cada filho uma bênção, mas a bênção maior foi para o filho mais jovem, Efraim.</w:t>
      </w:r>
    </w:p>
    <w:p>
      <w:pPr/>
      <w:r>
        <w:rPr>
          <w:lang w:val="pt_PT" w:bidi="pt_PT"/>
        </w:rPr>
      </w:r>
      <w:r>
        <w:rPr>
          <w:lang w:val="pt_PT" w:bidi="pt_PT"/>
        </w:rPr>
        <w:t>Jacó termina lembrando a José que Jacó vai morrer em breve. Jacó lembra a José que Deus estará com José e Deus levará José de volta para a terra de seus ancestrais ou Canaã. A terra de seus ancestrais é uma palavra para descrever um lugar específico. Jacó está se referindo a Canaã.</w:t>
      </w:r>
    </w:p>
    <w:p>
      <w:pPr/>
      <w:r>
        <w:rPr>
          <w:lang w:val="pt_PT" w:bidi="pt_PT"/>
        </w:rPr>
      </w:r>
      <w:r>
        <w:rPr>
          <w:lang w:val="pt_PT" w:bidi="pt_PT"/>
        </w:rPr>
        <w:t>Jacó promete a José uma herança extra que os outros irmãos não terão. Jacó está dando a José a terra que Jacó conquistou pela força. Jacó usou uma espada e um arco com flechas para conquistar esse pedaço de terra. Os amorreus é um nome geral para as pessoas que vivem em Canaã. Sabemos que a herança de José está em Canaã, mas não sabemos a localização exata.</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Nessa sessão, você vai ajudar o grupo a visualizar a história. Você vai ajudar o grupo a identificar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alguém diz a José que Jacó está perto da morte. José leva seus dois filhos, Manassés e Efraim, para ver Jacó. </w:t>
      </w:r>
    </w:p>
    <w:p>
      <w:pPr/>
      <w:r>
        <w:rPr>
          <w:lang w:val="pt_PT" w:bidi="pt_PT"/>
        </w:rPr>
      </w:r>
      <w:r>
        <w:rPr>
          <w:b/>
          <w:lang w:val="pt_PT" w:bidi="pt_PT"/>
        </w:rPr>
        <w:t>Segunda cena:</w:t>
      </w:r>
      <w:r>
        <w:rPr>
          <w:lang w:val="pt_PT" w:bidi="pt_PT"/>
        </w:rPr>
        <w:t xml:space="preserve"> Jacó diz a José de como Deus ajudou Jacó. Então Jacó adota os filhos de José.</w:t>
      </w:r>
    </w:p>
    <w:p>
      <w:pPr/>
      <w:r>
        <w:rPr>
          <w:lang w:val="pt_PT" w:bidi="pt_PT"/>
        </w:rPr>
      </w:r>
      <w:r>
        <w:rPr>
          <w:b/>
          <w:lang w:val="pt_PT" w:bidi="pt_PT"/>
        </w:rPr>
        <w:t>Terceira cena:</w:t>
      </w:r>
      <w:r>
        <w:rPr>
          <w:lang w:val="pt_PT" w:bidi="pt_PT"/>
        </w:rPr>
        <w:t xml:space="preserve"> depois da cerimônia de adoção, Jacó abençoa Manassés e Efraim.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 xml:space="preserve">Alguém diz a José que Jacó está se aproximando da morte. </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um, Jacó está em Gósen e está chegando mais perto da morte. Isso acontece logo depois da passagem anterior. O texto usa palavras de tempo para indicar que não muito tempo passou desde a passagem anterior.</w:t>
      </w:r>
    </w:p>
    <w:p>
      <w:pPr/>
      <w:r>
        <w:rPr>
          <w:lang w:val="pt_PT" w:bidi="pt_PT"/>
        </w:rPr>
      </w:r>
      <w:r>
        <w:rPr>
          <w:lang w:val="pt_PT" w:bidi="pt_PT"/>
        </w:rPr>
        <w:t xml:space="preserve">José está na cidade capital ou algum outro lugar no Egito. Alguém vai para José para dizer a José que Jacó está perto da morte. José deve viajar para ver Jacó. José leva seus dois filhos, Manassés e Efraim, para ver Jacó. Esses dois filhos são adultos. Eles têm cerca de 20 anos. Eles nasceram antes de Jacó vir para o Egito. Jacó viveu no Egito 17 anos. </w:t>
      </w:r>
    </w:p>
    <w:p>
      <w:pPr/>
      <w:r>
        <w:rPr>
          <w:lang w:val="pt_PT" w:bidi="pt_PT"/>
        </w:rPr>
      </w:r>
      <w:r>
        <w:rPr>
          <w:lang w:val="pt_PT" w:bidi="pt_PT"/>
        </w:rPr>
        <w:t>Na cena dois, José e os dois filhos, Manassés e Efraim visitam Jacó. Jacó conta a José a história de quando Deus apareceu a Jacó em Betel. Deus apareceu a Jacó duas vezes nesse lugar. A primeira vez foi quando Jacó estava deixando Canaã para ir para Harã para visitar o tio Labão de Jacó. A segunda vez foi quando Jacó foi para Betel para adorar a Deus enquanto Jacó estava retornando a Canaã. Jacó lembrou a José das promessas que Deus deu nessas visões.</w:t>
      </w:r>
    </w:p>
    <w:p>
      <w:pPr/>
      <w:r>
        <w:rPr>
          <w:lang w:val="pt_PT" w:bidi="pt_PT"/>
        </w:rPr>
      </w:r>
      <w:r>
        <w:rPr>
          <w:lang w:val="pt_PT" w:bidi="pt_PT"/>
        </w:rPr>
        <w:t>Jacó diz a José que Jacó está adotando os filhos de José. Os filhos de José agora são os filhos de Jacó. Jacó passa por um ritual de adoção. De agora em diante, esses dois filhos têm os mesmos direitos e a mesma herança que os outros filhos de Jacó. Jacó menciona por nome os filhos de Jacó, Rubem e Levi. Jacó não toma a herança de Rubem e Levi. Eles terão sua herança. Jacó está adicionando Manassés e Efraim como filhos à família de Jacó.</w:t>
      </w:r>
    </w:p>
    <w:p>
      <w:pPr/>
      <w:r>
        <w:rPr>
          <w:lang w:val="pt_PT" w:bidi="pt_PT"/>
        </w:rPr>
      </w:r>
      <w:r>
        <w:rPr>
          <w:lang w:val="pt_PT" w:bidi="pt_PT"/>
        </w:rPr>
        <w:t>Jacó lembra a José da morte de Raquel. Como Raquel morreu, Jacó está adicionando os filhos de José como filhos de Jacó por adoção. Jacó olha para os dois filhos e pergunta quem eles são. É possível que Jacó não pudesse vê-los claramente porque a visão de Jacó estava falhando. Provavelmente, Jacó perguntou quem os meninos eram como uma parte da cerimônia de adoção. José identifica formalmente que esses são os dois filhos de José, nascidos de José no Egito. No final da cerimônia de adoção, José se curva com seu rosto no chão na frente de Jacó. José está mostrando que José honra Jacó e aceita essa adoção.</w:t>
      </w:r>
    </w:p>
    <w:p>
      <w:pPr/>
      <w:r>
        <w:rPr>
          <w:lang w:val="pt_PT" w:bidi="pt_PT"/>
        </w:rPr>
      </w:r>
      <w:r>
        <w:rPr>
          <w:lang w:val="pt_PT" w:bidi="pt_PT"/>
        </w:rPr>
        <w:t>Na cena três, Jacó se move de adotar os dois filhos para dar aos dois filhos uma bênção. Os dois filhos estavam nos joelhos de Jacó. José move os filhos para mais perto de Jacó. José colocou Manassés onde a mão direita de Jacó descansaria na cabeça de Manassés. José moveu Efraim onde a mão esquerda de Jacó descansaria na cabeça de Efraim. Jacó cruzou seus braços e colocou a mão direita de Jacó na cabeça de Efraim e a mão esquerda na cabeça de Manassés.</w:t>
      </w:r>
    </w:p>
    <w:p>
      <w:pPr/>
      <w:r>
        <w:rPr>
          <w:lang w:val="pt_PT" w:bidi="pt_PT"/>
        </w:rPr>
      </w:r>
      <w:r>
        <w:rPr>
          <w:lang w:val="pt_PT" w:bidi="pt_PT"/>
        </w:rPr>
        <w:t>Jacó primeiro falou uma bênção para José. Jacó não estava tocando José. Depois de abençoar José, Jacó falou uma bênção para os dois filhos.</w:t>
      </w:r>
    </w:p>
    <w:p>
      <w:pPr/>
      <w:r>
        <w:rPr>
          <w:lang w:val="pt_PT" w:bidi="pt_PT"/>
        </w:rPr>
      </w:r>
      <w:r>
        <w:rPr>
          <w:lang w:val="pt_PT" w:bidi="pt_PT"/>
        </w:rPr>
        <w:t>Pare e trabalhem as posições. Trabalhe por meio desse movimento até que a equipe possa descrever facilmente a ação. Mostre uma imagem de um homem sentado com seus braços cruzados para que sua mão direita esteja na cabeça do filho sentado à esquerda e a mão esquerda esteja na cabeça do filho sentado à direita.</w:t>
      </w:r>
    </w:p>
    <w:p>
      <w:pPr/>
      <w:r>
        <w:rPr>
          <w:lang w:val="pt_PT" w:bidi="pt_PT"/>
        </w:rPr>
      </w:r>
      <w:r>
        <w:rPr>
          <w:lang w:val="pt_PT" w:bidi="pt_PT"/>
        </w:rPr>
        <w:t>Jacó falou a bênção em uma forma poética. Jacó também falou a bênção na forma de uma oração. Jacó disse: “Que o Deus”. Jacó listou várias coisas que Deus havia feito por Abraão, Isaque e Jacó. Jacó pediu a Deus que havia feito essas coisas para abençoar os dois meninos.</w:t>
      </w:r>
    </w:p>
    <w:p>
      <w:pPr/>
      <w:r>
        <w:rPr>
          <w:lang w:val="pt_PT" w:bidi="pt_PT"/>
        </w:rPr>
      </w:r>
      <w:r>
        <w:rPr>
          <w:lang w:val="pt_PT" w:bidi="pt_PT"/>
        </w:rPr>
        <w:t>José viu que Jacó havia cruzado seus braços e tinha a mão direita de Jacó em Efraim e a mão esquerda de Jacó em Manassés. José pensou que Jacó havia cometido um erro por causa da visão pobre de Jacó. José tentou colocar a mão direita de Jacó em Manassés. José lembrou a Jacó que Manassés é o primeiro nascido. José tentou fazer Jacó mudar isso e colocar a mão direita de Jacó em Manassés. Jacó se recusou a mudar. Jacó disse que Manassés foi o primeiro nascido, mas Efraim seria o maior. Jacó deu uma boa bênção a cada filho, mas deu a bênção maior a Efraim, o filho mais jovem. Jacó pronunciou o nome de Efraim primeiro e o nome de Manassés em segundo. Jacó disse a eles que no futuro, as pessoas usariam os nomes de Efraim e Manassés quando elas quisessem abençoar os outros.</w:t>
      </w:r>
    </w:p>
    <w:p>
      <w:pPr/>
      <w:r>
        <w:rPr>
          <w:lang w:val="pt_PT" w:bidi="pt_PT"/>
        </w:rPr>
      </w:r>
      <w:r>
        <w:rPr>
          <w:lang w:val="pt_PT" w:bidi="pt_PT"/>
        </w:rPr>
        <w:t>Jacó terminou esse tempo de bênção dizendo a José que José herdaria uma porção extra de terra. Jacó dá a José um pedaço de terra que Jacó venceu na batalha.</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Manassés</w:t>
      </w:r>
    </w:p>
    <w:p>
      <w:pPr>
        <w:pStyle w:val="ListBullet"/>
        <w:spacing w:line="240" w:lineRule="auto"/>
        <w:ind w:left="720"/>
      </w:pPr>
      <w:r>
        <w:rPr>
          <w:lang w:val="pt_PT" w:bidi="pt_PT"/>
        </w:rPr>
      </w:r>
      <w:r>
        <w:rPr>
          <w:lang w:val="pt_PT" w:bidi="pt_PT"/>
        </w:rPr>
        <w:t>Efraim</w:t>
      </w:r>
    </w:p>
    <w:p>
      <w:pPr>
        <w:pStyle w:val="ListBullet"/>
        <w:spacing w:line="240" w:lineRule="auto"/>
        <w:ind w:left="720"/>
      </w:pPr>
      <w:r>
        <w:rPr>
          <w:lang w:val="pt_PT" w:bidi="pt_PT"/>
        </w:rPr>
      </w:r>
      <w:r>
        <w:rPr>
          <w:lang w:val="pt_PT" w:bidi="pt_PT"/>
        </w:rPr>
        <w:t xml:space="preserve">Alguém diz a José que Jacó está se aproximando da morte. </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cena um, alguém vai para José e diz a José que Jacó morrerá em breve. José vai para ver Jacó. José leva seus dois filhos, Manassés e Efraim, para ver Jacó. </w:t>
      </w:r>
    </w:p>
    <w:p>
      <w:pPr/>
      <w:r>
        <w:rPr>
          <w:lang w:val="pt_PT" w:bidi="pt_PT"/>
        </w:rPr>
      </w:r>
      <w:r>
        <w:rPr>
          <w:lang w:val="pt_PT" w:bidi="pt_PT"/>
        </w:rPr>
        <w:t>Na cena dois, Jacó luta para se sentar na cama e receber José, Manassés e Efraim. Jacó diz a José das duas vezes que Deus apareceu a Jacó em uma visão em Luz ou Betel. Jacó diz a José sobre as promessas de Deus a Jacó.</w:t>
      </w:r>
    </w:p>
    <w:p>
      <w:pPr/>
      <w:r>
        <w:rPr>
          <w:lang w:val="pt_PT" w:bidi="pt_PT"/>
        </w:rPr>
      </w:r>
      <w:r>
        <w:rPr>
          <w:lang w:val="pt_PT" w:bidi="pt_PT"/>
        </w:rPr>
        <w:t>Pergunte a Manassés e Efraim: “Como vocês se sentem ouvindo essas promessas que Deus fez a seu avô?”. Você pode ouvir: “Gosto de ouvir ele contar isso. Ouvi essas promessas antes. Nosso pai nos ensinou sobre Deus. É bom ouvir de nosso avô e ouvir em suas próprias palavras. Deus prometeu a nossa família grandes coisas. Deus é todo-poderoso”. Reinicie a encenação.</w:t>
      </w:r>
    </w:p>
    <w:p>
      <w:pPr/>
      <w:r>
        <w:rPr>
          <w:lang w:val="pt_PT" w:bidi="pt_PT"/>
        </w:rPr>
      </w:r>
      <w:r>
        <w:rPr>
          <w:lang w:val="pt_PT" w:bidi="pt_PT"/>
        </w:rPr>
        <w:t xml:space="preserve">Jacó diz a José que Jacó está adotando Manassés e Efraim como os próprios filhos de Jacó. Manassés e Efraim herdarão o mesmo que os outros filhos de Jacó. José trouxe os dois meninos a Jacó. Jacó beijou e abraçou cada filho. Isso é parte do ritual de adoção. Os dois filhos estavam nos joelhos de Jacó. </w:t>
      </w:r>
    </w:p>
    <w:p>
      <w:pPr/>
      <w:r>
        <w:rPr>
          <w:lang w:val="pt_PT" w:bidi="pt_PT"/>
        </w:rPr>
      </w:r>
      <w:r>
        <w:rPr>
          <w:lang w:val="pt_PT" w:bidi="pt_PT"/>
        </w:rPr>
        <w:t>Pergunte a José: “Como você se sente sobre seu pai adotar seus dois filhos?”. Você pode ouvir: “Essa é uma coisa maravilhosa. Meus dois filhos herdarão a parte de um filho da herança. Isso é maravilhoso para seu futuro. Estou tão feliz por meu pai estar fazendo isso. Isso me mostra que meu pai continua a me amar. O amo”. Pergunte a Jacó: “Por que você quer adotar os filhos de José?”. Você pode ouvir: “Raquel era minha esposa amada. Raquel apenas foi capaz de ter 2 filhos e morreu tendo o segundo. Ao tomar os dois filhos de José como meus, é como se eu tivesse mais filhos com Raquel”. Reinicie a encenação.</w:t>
      </w:r>
    </w:p>
    <w:p>
      <w:pPr/>
      <w:r>
        <w:rPr>
          <w:lang w:val="pt_PT" w:bidi="pt_PT"/>
        </w:rPr>
      </w:r>
      <w:r>
        <w:rPr>
          <w:lang w:val="pt_PT" w:bidi="pt_PT"/>
        </w:rPr>
        <w:t>Na cena 3, Jacó decide dar aos dois filhos uma bênção. Os dois filhos haviam estado nos joelhos de seu avô. Eles não estavam sentados em seus joelhos, mas em seus joelhos. José os moveu para mais perto das mãos de Jacó. José colocou Manassés onde a mão direita de Jacó descansaria na cabeça de Manassés. José colocou Efraim onde a mão esquerda de Jacó descansaria na cabeça de Efraim. Mas Jacó cruzou seus braços. Jacó colocou sua mão direita na cabeça de Efraim e a mão esquerda de Jacó na cabeça de Manassés. Então Jacó falou a bênção que era uma oração e falou na forma de poesia.</w:t>
      </w:r>
    </w:p>
    <w:p>
      <w:pPr/>
      <w:r>
        <w:rPr>
          <w:lang w:val="pt_PT" w:bidi="pt_PT"/>
        </w:rPr>
      </w:r>
      <w:r>
        <w:rPr>
          <w:lang w:val="pt_PT" w:bidi="pt_PT"/>
        </w:rPr>
        <w:t>José viu as mãos de Jacó e tentou parar Jacó. Jacó era quase cego. José pensou que Jacó havia confundido os meninos, uma vez que Jacó não podia ver claramente. José tentou mover as mãos de Jacó para que a mão direita de Jacó estivesse na cabeça de Manassés. Jacó se recusou. Jacó disse: “Sei”, o que significa que Jacó sabia qual filho estava sob a mão direita de Jacó e qual filho estava sob a mão esquerda de Jacó. Jacó disse que Efraim seria maior do que Manassés. Jacó deu a cada filho uma boa bênção. Jacó disse que Efraim se tornaria uma tribo maior de pessoas do que Manassés.</w:t>
      </w:r>
    </w:p>
    <w:p>
      <w:pPr/>
      <w:r>
        <w:rPr>
          <w:lang w:val="pt_PT" w:bidi="pt_PT"/>
        </w:rPr>
      </w:r>
      <w:r>
        <w:rPr>
          <w:lang w:val="pt_PT" w:bidi="pt_PT"/>
        </w:rPr>
        <w:t>Parem a ação e perguntem a Manassés: “Como você está se sentindo agora?” Você pode ouvir: “Estou bem com isso. Meu avô disse que me tornaria um grande povo com muitos descendentes e que as pessoas usariam meu nome para abençoar seus filhos no futuro. Essa é uma boa bênção. Não vejo razão para ficar infeliz”. Pergunte a Efraim: “Como você está se sentindo sobre essa bênção?”. Vocês podem ouvir coisas como: “Estou feliz. Não sei por que meu avô fez isso, mas ele deu a ambos boas bênçãos. Amo meu irmão. Não quero brigar por isso. Acho que estamos ambos felizes com isso”. Pergunte a José: “Como você está se sentindo agora?”. Você pode ouvir: “Estou triste por meu pai nos deixar em breve. Gostaria que pudéssemos mantê-lo aqui por mais tempo. Sentirei falta dele quando ele partir. Estou feliz que ele ama meus dois filhos. Ele deu a eles uma boa bênção. Não entendo por que ele abençoou Efraim com a bênção do filho mais velho. Sou muito grato por ele os ter adotado como seus filhos, então eles herdarão uma boa herança. Deus foi bom para nós”. Reinicie a encenação.</w:t>
      </w:r>
    </w:p>
    <w:p>
      <w:pPr/>
      <w:r>
        <w:rPr>
          <w:lang w:val="pt_PT" w:bidi="pt_PT"/>
        </w:rPr>
      </w:r>
      <w:r>
        <w:rPr>
          <w:lang w:val="pt_PT" w:bidi="pt_PT"/>
        </w:rPr>
        <w:t>Jacó repetiu que Deus estaria com José e levaria José de volta para Canaã. Canaã é a terra de seus ancestrais. Jacó também deu a José um pedaço de terra que Jacó havia conquistado em uma batalha. Essa era uma herança extra para José.</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b/>
          <w:lang w:val="pt_PT" w:bidi="pt_PT"/>
        </w:rPr>
        <w:t>El-Shaddai</w:t>
      </w:r>
      <w:r>
        <w:rPr>
          <w:lang w:val="pt_PT" w:bidi="pt_PT"/>
        </w:rPr>
        <w:t xml:space="preserve"> é um nome para Deus que significa todo poderoso. </w:t>
      </w:r>
      <w:r>
        <w:rPr>
          <w:lang w:val="pt_PT" w:bidi="pt_PT"/>
        </w:rPr>
        <w:t>El-Shaddai</w:t>
      </w:r>
      <w:r>
        <w:rPr>
          <w:lang w:val="pt_PT" w:bidi="pt_PT"/>
        </w:rPr>
        <w:t xml:space="preserve"> é tratado no Glossário Mestre. Use a mesma palavra para " El-Shaddai" que você usou em passagens anteriores.</w:t>
      </w:r>
    </w:p>
    <w:p>
      <w:pPr/>
      <w:r>
        <w:rPr>
          <w:lang w:val="pt_PT" w:bidi="pt_PT"/>
        </w:rPr>
      </w:r>
      <w:r>
        <w:rPr>
          <w:lang w:val="pt_PT" w:bidi="pt_PT"/>
        </w:rPr>
        <w:t>Luz é o nome da cidade que está ao lado de Betel. Betel é onde Jacó teve sua visão da escada para o céu enquanto Jacó estava deixando Canaã para ir para seu tio Labão. Betel também é onde Jacó adorou a Deus no retorno a Canaã. Deus repetiu que o novo nome de Jacó é Israel em Betel.</w:t>
      </w:r>
    </w:p>
    <w:p>
      <w:pPr/>
      <w:r>
        <w:rPr>
          <w:lang w:val="pt_PT" w:bidi="pt_PT"/>
        </w:rPr>
      </w:r>
      <w:r>
        <w:rPr>
          <w:lang w:val="pt_PT" w:bidi="pt_PT"/>
        </w:rPr>
        <w:t>O texto não usa a palavra adotar. No entanto, Jacó diz que está reivindicando Manassés e Efraim como seus próprios filhos. Eles receberão a mesma herança que os outros filhos de Jacó. Eles serão o mesmo para Jacó que outros filhos são. Jacó passa por um ritual de adoção. Você não usará a palavra adotar, mas precisa deixar claro que esses dois meninos agora são os filhos de Jacó.</w:t>
      </w:r>
    </w:p>
    <w:p>
      <w:pPr/>
      <w:r>
        <w:rPr>
          <w:lang w:val="pt_PT" w:bidi="pt_PT"/>
        </w:rPr>
      </w:r>
      <w:r>
        <w:rPr>
          <w:lang w:val="pt_PT" w:bidi="pt_PT"/>
        </w:rPr>
        <w:t xml:space="preserve">Jacó </w:t>
      </w:r>
      <w:r>
        <w:rPr>
          <w:b/>
          <w:lang w:val="pt_PT" w:bidi="pt_PT"/>
        </w:rPr>
        <w:t>abençoou</w:t>
      </w:r>
      <w:r>
        <w:rPr>
          <w:lang w:val="pt_PT" w:bidi="pt_PT"/>
        </w:rPr>
        <w:t xml:space="preserve"> os dois filhos de José. </w:t>
      </w:r>
      <w:r>
        <w:rPr>
          <w:lang w:val="pt_PT" w:bidi="pt_PT"/>
        </w:rPr>
        <w:t>Abençoar</w:t>
      </w:r>
      <w:r>
        <w:rPr>
          <w:lang w:val="pt_PT" w:bidi="pt_PT"/>
        </w:rPr>
        <w:t xml:space="preserve"> está no Glossário Mestre. Use a mesma palavra para benção que você usou em passagens anteriores. </w:t>
      </w:r>
    </w:p>
    <w:p>
      <w:pPr/>
      <w:r>
        <w:rPr>
          <w:lang w:val="pt_PT" w:bidi="pt_PT"/>
        </w:rPr>
      </w:r>
      <w:r>
        <w:rPr>
          <w:lang w:val="pt_PT" w:bidi="pt_PT"/>
        </w:rPr>
        <w:t xml:space="preserve">Como em passagens anteriores, o autor muda entre os nomes </w:t>
      </w:r>
      <w:r>
        <w:rPr>
          <w:b/>
          <w:lang w:val="pt_PT" w:bidi="pt_PT"/>
        </w:rPr>
        <w:t>Israel</w:t>
      </w:r>
      <w:r>
        <w:rPr>
          <w:lang w:val="pt_PT" w:bidi="pt_PT"/>
        </w:rPr>
        <w:t xml:space="preserve"> e Jacó. Algumas traduções usam apenas Jacó. Outras traduções usam o nome Israel quando ele aparece no texto. Jacó e Israel são a mesma pessoa. Use a mesma maneira de nomear Jacó que você tem usado.</w:t>
      </w:r>
    </w:p>
    <w:p>
      <w:pPr/>
      <w:r>
        <w:rPr>
          <w:lang w:val="pt_PT" w:bidi="pt_PT"/>
        </w:rPr>
      </w:r>
      <w:r>
        <w:rPr>
          <w:lang w:val="pt_PT" w:bidi="pt_PT"/>
        </w:rPr>
        <w:t>Jacó era quase cego por causa da velhice. Há várias condições que poderiam causar essa cegueira. Não sabemos qual era o problema. Apenas sabemos que Jacó não pode ver claramente. Você deve descrever isso da mesma maneira que você descreveu a cegueira de Isaque.</w:t>
      </w:r>
    </w:p>
    <w:p>
      <w:pPr/>
      <w:r>
        <w:rPr>
          <w:lang w:val="pt_PT" w:bidi="pt_PT"/>
        </w:rPr>
      </w:r>
      <w:r>
        <w:rPr>
          <w:lang w:val="pt_PT" w:bidi="pt_PT"/>
        </w:rPr>
        <w:t xml:space="preserve">Quando Jacó pronuncia a bênção, Jacó fala sobre o Deus de Abraão e o Deus de Isaque. Use a mesma palavra para </w:t>
      </w:r>
      <w:r>
        <w:rPr>
          <w:b/>
          <w:lang w:val="pt_PT" w:bidi="pt_PT"/>
        </w:rPr>
        <w:t>Deus</w:t>
      </w:r>
      <w:r>
        <w:rPr>
          <w:lang w:val="pt_PT" w:bidi="pt_PT"/>
        </w:rPr>
        <w:t xml:space="preserve"> que você usou em passagens anteriores. </w:t>
      </w:r>
      <w:r>
        <w:rPr>
          <w:lang w:val="pt_PT" w:bidi="pt_PT"/>
        </w:rPr>
        <w:t>Deus</w:t>
      </w:r>
      <w:r>
        <w:rPr>
          <w:lang w:val="pt_PT" w:bidi="pt_PT"/>
        </w:rPr>
        <w:t xml:space="preserve"> é tratado no Glossário Mestre. </w:t>
      </w:r>
    </w:p>
    <w:p>
      <w:pPr/>
      <w:r>
        <w:rPr>
          <w:lang w:val="pt_PT" w:bidi="pt_PT"/>
        </w:rPr>
      </w:r>
      <w:r>
        <w:rPr>
          <w:lang w:val="pt_PT" w:bidi="pt_PT"/>
        </w:rPr>
        <w:t xml:space="preserve">Jacó descreve Deus como um </w:t>
      </w:r>
      <w:r>
        <w:rPr>
          <w:b/>
          <w:lang w:val="pt_PT" w:bidi="pt_PT"/>
        </w:rPr>
        <w:t>pastor</w:t>
      </w:r>
      <w:r>
        <w:rPr>
          <w:lang w:val="pt_PT" w:bidi="pt_PT"/>
        </w:rPr>
        <w:t xml:space="preserve">. Normalmente, um pastor cuida dos rebanhos de ovelhas e cabras. </w:t>
      </w:r>
      <w:r>
        <w:rPr>
          <w:lang w:val="pt_PT" w:bidi="pt_PT"/>
        </w:rPr>
        <w:t>Pastores</w:t>
      </w:r>
      <w:r>
        <w:rPr>
          <w:lang w:val="pt_PT" w:bidi="pt_PT"/>
        </w:rPr>
        <w:t xml:space="preserve"> é uma palavra que está no Glossário Mestre. Use a mesma palavra para "pastor" que você usou em passagens anteriores.</w:t>
      </w:r>
    </w:p>
    <w:p>
      <w:pPr/>
      <w:r>
        <w:rPr>
          <w:lang w:val="pt_PT" w:bidi="pt_PT"/>
        </w:rPr>
      </w:r>
      <w:r>
        <w:rPr>
          <w:lang w:val="pt_PT" w:bidi="pt_PT"/>
        </w:rPr>
        <w:t xml:space="preserve">Jacó menciona um anjo quando pronunciar a </w:t>
      </w:r>
      <w:r>
        <w:rPr>
          <w:b/>
          <w:lang w:val="pt_PT" w:bidi="pt_PT"/>
        </w:rPr>
        <w:t>bênção</w:t>
      </w:r>
      <w:r>
        <w:rPr>
          <w:lang w:val="pt_PT" w:bidi="pt_PT"/>
        </w:rPr>
        <w:t xml:space="preserve">. Um anjo é um ser sobrenatural, espiritual, mensageiro de Deus. Use o mesmo termo para "anjo" que você usou em passagens anteriores. </w:t>
      </w:r>
      <w:r>
        <w:rPr>
          <w:lang w:val="pt_PT" w:bidi="pt_PT"/>
        </w:rPr>
        <w:t>Anjo</w:t>
      </w:r>
      <w:r>
        <w:rPr>
          <w:lang w:val="pt_PT" w:bidi="pt_PT"/>
        </w:rPr>
        <w:t xml:space="preserve"> está no Glossário Mestre.</w:t>
      </w:r>
    </w:p>
    <w:p>
      <w:pPr/>
      <w:r>
        <w:rPr>
          <w:lang w:val="pt_PT" w:bidi="pt_PT"/>
        </w:rPr>
      </w:r>
      <w:r>
        <w:rPr>
          <w:lang w:val="pt_PT" w:bidi="pt_PT"/>
        </w:rPr>
        <w:t>Tomar algo pela espada e se curvar significa capturar ou tomar por meio de uma batalha. Jacó lutou pelo pedaço de terra que Jacó está dando a José.</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48:1–22</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72">
        <w:r>
          <w:rPr>
            <w:lang w:val="pt_PT" w:bidi="pt_PT"/>
          </w:rPr>
          <w:rPr>
            <w:color w:val="0000EE"/>
            <w:u w:val="single"/>
          </w:rPr>
          <w:t>Preparando o Cenário</w:t>
        </w:r>
      </w:hyperlink>
      <w:r>
        <w:rPr>
          <w:lang w:val="pt_PT" w:bidi="pt_PT"/>
        </w:rPr>
        <w:t xml:space="preserve"> (5.9 MB)</w:t>
      </w:r>
      <w:r>
        <w:rPr>
          <w:lang w:val="pt_PT" w:bidi="pt_PT"/>
        </w:rPr>
      </w:r>
    </w:p>
    <w:p>
      <w:pPr>
        <w:pStyle w:val="ListBullet"/>
        <w:spacing w:line="240" w:lineRule="auto"/>
        <w:ind w:left="720"/>
      </w:pPr>
      <w:r>
        <w:rPr>
          <w:lang w:val="pt_PT" w:bidi="pt_PT"/>
        </w:rPr>
      </w:r>
      <w:hyperlink r:id="rId473">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474">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475">
        <w:r>
          <w:rPr>
            <w:lang w:val="pt_PT" w:bidi="pt_PT"/>
          </w:rPr>
          <w:rPr>
            <w:color w:val="0000EE"/>
            <w:u w:val="single"/>
          </w:rPr>
          <w:t>Preenchendo as Lacunas</w:t>
        </w:r>
      </w:hyperlink>
      <w:r>
        <w:rPr>
          <w:lang w:val="pt_PT" w:bidi="pt_PT"/>
        </w:rPr>
        <w:t xml:space="preserve"> (1.8 MB)</w:t>
      </w:r>
      <w:r>
        <w:rPr>
          <w:lang w:val="pt_PT" w:bidi="pt_PT"/>
        </w:rPr>
      </w:r>
    </w:p>
    <w:p>
      <w:pPr>
        <w:pStyle w:val="ListBullet"/>
        <w:spacing w:line="240" w:lineRule="auto"/>
        <w:ind w:left="720"/>
      </w:pPr>
      <w:r>
        <w:rPr>
          <w:lang w:val="pt_PT" w:bidi="pt_PT"/>
        </w:rPr>
      </w:r>
      <w:hyperlink r:id="rId476">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49:1–28</w:t>
      </w:r>
      <w:r>
        <w:rPr>
          <w:lang w:val="pt_PT" w:bidi="pt_PT"/>
        </w:rPr>
      </w:r>
    </w:p>
    <w:p>
      <w:pPr>
        <w:pStyle w:val="Heading3"/>
      </w:pPr>
      <w:r>
        <w:rPr>
          <w:lang w:val="pt_PT" w:bidi="pt_PT"/>
        </w:rPr>
        <w:t>Ouvir e Sentir</w:t>
      </w:r>
    </w:p>
    <w:p>
      <w:pPr/>
      <w:r>
        <w:rPr>
          <w:lang w:val="pt_PT" w:bidi="pt_PT"/>
        </w:rPr>
      </w:r>
      <w:r>
        <w:rPr>
          <w:lang w:val="pt_PT" w:bidi="pt_PT"/>
        </w:rPr>
        <w:t>Ouça Gênesis 49:1–28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Essa passagem continua a conclusão da história de Jacó e José. Jacó está perto da morte. Jacó abençoou José e os 2 filhos de José, Manassés e Efraim. Agora Jacó chama todos os outros filhos para vir para as palavras finais de Jacó. As palavras de Jacó são mais como uma profecia do que uma bênção. Isso significa que Jacó está dizendo que isso acontecerá no futuro. Jacó diz a cada filho o que o futuro reserva para os descendentes desse filho. A bênção é séria. A maioria das pessoas no tempo de Jacó consideraria a bênção ser inerrante para a pessoa que recebe a bênção. Jacó amaldiçoa alguns dos filhos. Jacó fala em formato poético.</w:t>
      </w:r>
    </w:p>
    <w:p>
      <w:pPr/>
      <w:r>
        <w:rPr>
          <w:lang w:val="pt_PT" w:bidi="pt_PT"/>
        </w:rPr>
      </w:r>
      <w:r>
        <w:rPr>
          <w:lang w:val="pt_PT" w:bidi="pt_PT"/>
        </w:rPr>
        <w:t>Pare e discuta: contem uma história sobre um homem velho, como um avô que está perto da morte. O que um homem como esse avô diria a seus filhos e netos? Como ele diria? Se sua cultura não tem uma tradição do pai dando uma bênção a seus filhos antes de ele morrer, quando uma bênção seria dada? Quem daria a bênção? Como as pessoas receberiam a bênção?</w:t>
      </w:r>
    </w:p>
    <w:p>
      <w:pPr/>
      <w:r>
        <w:rPr>
          <w:lang w:val="pt_PT" w:bidi="pt_PT"/>
        </w:rPr>
      </w:r>
      <w:r>
        <w:rPr>
          <w:lang w:val="pt_PT" w:bidi="pt_PT"/>
        </w:rPr>
        <w:t>Rubem é o filho primogênito. Geralmente, esse filho tem direitos e privilégios que os outros filhos não têm. Em algumas culturas, o filho primogênito herda tudo. O filho primogênito também assume o papel de liderança na família. Anos antes disso, Rubem dormiu com Bila, uma das esposas de Jacó. Jacó usa uma palavra para descrever esse ato. Jacó diz que Rubem desgraçou ou profanou a cama de casamento. Isso significa que Rubem fez a cama de casamento ou a cama onde Jacó normalmente dormia com Bila, impura dormindo com Bila. Jacó não puniu Rubem no momento em que Rubem dormiu com Bila. Jacó parece estar usando esse evento como a razão para o que Jacó diz a Rubem neste momento. Agora, Jacó diz que Rubem perderá a posição de liderança de Rubem na família. Como Rubem não foi capaz de se controlar, Rubem não será o líder da família.</w:t>
      </w:r>
    </w:p>
    <w:p>
      <w:pPr/>
      <w:r>
        <w:rPr>
          <w:lang w:val="pt_PT" w:bidi="pt_PT"/>
        </w:rPr>
      </w:r>
      <w:r>
        <w:rPr>
          <w:lang w:val="pt_PT" w:bidi="pt_PT"/>
        </w:rPr>
        <w:t>Jacó falou sobre Simeão e Levi juntos. Esses dois irmãos receberam a mesma mensagem. Jacó falou sobre Simeão e Levi como se eles não estivessem presentes. Jacó pronunciou algumas maldições sobre Simeão e Levi por causa de sua raiva e sua ira. Ira é uma palavra mais forte para raiva. Jacó diz que Simeão e Levi mutigaram bois. Isso significa que eles cortaram o tendão por trás do joelho das pernas traseiras. Uma vez que esse tendão é cortado, o animal não pode caminhar corretamente e não pode puxar nada como um arado ou uma carruagem. Em uma passagem anterior, depois que Dina foi estuprada, Simeão e Levi mataram todos os homens de Siquém. Jacó não os puniu naquele momento. No entanto, esse ato parece ser a razão para as maldições que Jacó dá nessa passagem.</w:t>
      </w:r>
    </w:p>
    <w:p>
      <w:pPr/>
      <w:r>
        <w:rPr>
          <w:lang w:val="pt_PT" w:bidi="pt_PT"/>
        </w:rPr>
      </w:r>
      <w:r>
        <w:rPr>
          <w:lang w:val="pt_PT" w:bidi="pt_PT"/>
        </w:rPr>
        <w:t>Mostre uma imagem de um boi.</w:t>
      </w:r>
    </w:p>
    <w:p>
      <w:pPr/>
      <w:r>
        <w:rPr>
          <w:lang w:val="pt_PT" w:bidi="pt_PT"/>
        </w:rPr>
      </w:r>
      <w:r>
        <w:rPr>
          <w:lang w:val="pt_PT" w:bidi="pt_PT"/>
        </w:rPr>
        <w:t>As palavras que Jacó diz a esses próximos filhos soam como bênçãos.</w:t>
      </w:r>
    </w:p>
    <w:p>
      <w:pPr/>
      <w:r>
        <w:rPr>
          <w:lang w:val="pt_PT" w:bidi="pt_PT"/>
        </w:rPr>
      </w:r>
      <w:r>
        <w:rPr>
          <w:lang w:val="pt_PT" w:bidi="pt_PT"/>
        </w:rPr>
        <w:t>Jacó fala diretamente com Judá. A mensagem a Judá soa como uma bênção. Os descendentes de Judá serão governantes. Jacó usa imagens de palavras para falar sobre o quão forte a família de Judá se tornará. Depois que o leão come, se deita para dormir. Mesmo quando o leão está dormindo, outros animais não ousam atacar o leão. O cetro é a vara que um rei segura e usa para mostrar que o rei tem poder. Jacó usa expressões como a videira, vinho e leite como símbolos para dizer que os descendentes de Judá prosperarão ou se tornarão ricos. Os descendentes de Judá experimentarão a bênção de Deus no futuro. Jacó usa a expressão "lavar roupas em vinho" para indicar que os descendentes de Judá serão muito ricos.</w:t>
      </w:r>
    </w:p>
    <w:p>
      <w:pPr/>
      <w:r>
        <w:rPr>
          <w:lang w:val="pt_PT" w:bidi="pt_PT"/>
        </w:rPr>
      </w:r>
      <w:r>
        <w:rPr>
          <w:lang w:val="pt_PT" w:bidi="pt_PT"/>
        </w:rPr>
        <w:t>Mostre uma imagem de um rei egípcio segurando um cetro.</w:t>
      </w:r>
    </w:p>
    <w:p>
      <w:pPr/>
      <w:r>
        <w:rPr>
          <w:lang w:val="pt_PT" w:bidi="pt_PT"/>
        </w:rPr>
      </w:r>
      <w:r>
        <w:rPr>
          <w:lang w:val="pt_PT" w:bidi="pt_PT"/>
        </w:rPr>
        <w:t>Mostre uma imagem de um leão dormindo. Mostre uma imagem de um burro.</w:t>
      </w:r>
    </w:p>
    <w:p>
      <w:pPr/>
      <w:r>
        <w:rPr>
          <w:lang w:val="pt_PT" w:bidi="pt_PT"/>
        </w:rPr>
      </w:r>
      <w:r>
        <w:rPr>
          <w:lang w:val="pt_PT" w:bidi="pt_PT"/>
        </w:rPr>
        <w:t>Mostre uma imagem de uma vinha.</w:t>
      </w:r>
    </w:p>
    <w:p>
      <w:pPr/>
      <w:r>
        <w:rPr>
          <w:lang w:val="pt_PT" w:bidi="pt_PT"/>
        </w:rPr>
      </w:r>
      <w:r>
        <w:rPr>
          <w:lang w:val="pt_PT" w:bidi="pt_PT"/>
        </w:rPr>
        <w:t>Jacó fala sobre Zebulom. Jacó diz que os descendentes de Zebulom trabalharão com navios. Jacó fala sobre Issacar. Jacó parece estar dizendo a Issacar que os descendentes de Issacar trabalharão duro para outros mestres para viver em paz. Paz e segurança parecem mais importantes para os descendentes de Issacar do que a liberdade. A mensagem para Issacar usa uma palavra que não é clara. Alguns pensam que essa palavra significa redil de ovelhas, alguns pensam que significa terra fora da aldeia que não é de propriedade de uma pessoa. Essa terra é usada como terra de pastagem por qualquer um. A palavra também poderia significar fogueira. O animal se amontoa ou se deita para descansar nessa área. As mensagens para Zebulom e para Issacar soam como bênçãos.</w:t>
      </w:r>
    </w:p>
    <w:p>
      <w:pPr/>
      <w:r>
        <w:rPr>
          <w:lang w:val="pt_PT" w:bidi="pt_PT"/>
        </w:rPr>
      </w:r>
      <w:r>
        <w:rPr>
          <w:lang w:val="pt_PT" w:bidi="pt_PT"/>
        </w:rPr>
        <w:t>Pare aqui e mostre uma imagem de um animal aninhado ou um animal deitado.</w:t>
      </w:r>
    </w:p>
    <w:p>
      <w:pPr/>
      <w:r>
        <w:rPr>
          <w:lang w:val="pt_PT" w:bidi="pt_PT"/>
        </w:rPr>
      </w:r>
      <w:r>
        <w:rPr>
          <w:lang w:val="pt_PT" w:bidi="pt_PT"/>
        </w:rPr>
        <w:t>Mostre um mapa de Israel com Sidão marcado. Esse mapa deve ter Berseba e Hebrom marcados.</w:t>
      </w:r>
    </w:p>
    <w:p>
      <w:pPr/>
      <w:r>
        <w:rPr>
          <w:lang w:val="pt_PT" w:bidi="pt_PT"/>
        </w:rPr>
      </w:r>
      <w:r>
        <w:rPr>
          <w:lang w:val="pt_PT" w:bidi="pt_PT"/>
        </w:rPr>
        <w:t>Jacó fala sobre Dã. Jacó compara Dã a uma cobra venenosa. Jacó está dizendo que os descendentes de Dã trarão justiça a Israel. Israel se refere às pessoas ou os descendentes de Jacó.</w:t>
      </w:r>
    </w:p>
    <w:p>
      <w:pPr/>
      <w:r>
        <w:rPr>
          <w:lang w:val="pt_PT" w:bidi="pt_PT"/>
        </w:rPr>
      </w:r>
      <w:r>
        <w:rPr>
          <w:lang w:val="pt_PT" w:bidi="pt_PT"/>
        </w:rPr>
        <w:t>Jacó fala sobre Gad. As pessoas virão para atacar os descendentes de Gad, mas os descendentes de Gad então atacarão aqueles que vieram para invadir a área.</w:t>
      </w:r>
    </w:p>
    <w:p>
      <w:pPr/>
      <w:r>
        <w:rPr>
          <w:lang w:val="pt_PT" w:bidi="pt_PT"/>
        </w:rPr>
      </w:r>
      <w:r>
        <w:rPr>
          <w:lang w:val="pt_PT" w:bidi="pt_PT"/>
        </w:rPr>
        <w:t>Jacó fala sobre Aser. Os descendentes de Aser viverão em uma área fértil. Isso significa que eles terão muita boa comida.</w:t>
      </w:r>
    </w:p>
    <w:p>
      <w:pPr/>
      <w:r>
        <w:rPr>
          <w:lang w:val="pt_PT" w:bidi="pt_PT"/>
        </w:rPr>
      </w:r>
      <w:r>
        <w:rPr>
          <w:lang w:val="pt_PT" w:bidi="pt_PT"/>
        </w:rPr>
        <w:t>Jacó fala sobre Naftali. Os descendentes de Naftali serão como uma cerva que produz belas cervas ou jovens cervos. Algumas traduções usam a palavra para uma grande árvore em vez de uma cerva fêmea. Essa grande árvore tem belos ramos.</w:t>
      </w:r>
    </w:p>
    <w:p>
      <w:pPr/>
      <w:r>
        <w:rPr>
          <w:lang w:val="pt_PT" w:bidi="pt_PT"/>
        </w:rPr>
      </w:r>
      <w:r>
        <w:rPr>
          <w:lang w:val="pt_PT" w:bidi="pt_PT"/>
        </w:rPr>
        <w:t>Pare e mostre uma imagem de um cervo.</w:t>
      </w:r>
    </w:p>
    <w:p>
      <w:pPr/>
      <w:r>
        <w:rPr>
          <w:lang w:val="pt_PT" w:bidi="pt_PT"/>
        </w:rPr>
      </w:r>
      <w:r>
        <w:rPr>
          <w:lang w:val="pt_PT" w:bidi="pt_PT"/>
        </w:rPr>
        <w:t>A mensagem de Jacó para José é a mais longa. No início, Jacó fala sobre José. Jacó compara José a um burro selvagem. José foi atacado em algum momento no passado. José se defendeu e se tornou mais forte. Os arqueiros atiraram flechas em José, mas o arco de José permaneceu forte. Algumas traduções usam uma imagem de palavra diferente. Algumas traduções comparam José a uma planta que dá frutos que escala sobre uma parede. A maioria das pessoas prefere a ilustração do burro porque ela segue o padrão com os outros filhos. Jacó usou animais para descrever os outros filhos.</w:t>
      </w:r>
    </w:p>
    <w:p>
      <w:pPr/>
      <w:r>
        <w:rPr>
          <w:lang w:val="pt_PT" w:bidi="pt_PT"/>
        </w:rPr>
      </w:r>
      <w:r>
        <w:rPr>
          <w:lang w:val="pt_PT" w:bidi="pt_PT"/>
        </w:rPr>
        <w:t>Pare aqui e mostre uma imagem de um arqueiro com um arco e flechas.</w:t>
      </w:r>
    </w:p>
    <w:p>
      <w:pPr/>
      <w:r>
        <w:rPr>
          <w:lang w:val="pt_PT" w:bidi="pt_PT"/>
        </w:rPr>
      </w:r>
      <w:r>
        <w:rPr>
          <w:lang w:val="pt_PT" w:bidi="pt_PT"/>
        </w:rPr>
        <w:t>Então Jacó fala diretamente com José e abençoa José. Jacó usa um número de nomes diferentes de Deus em pronunciar a bênção.</w:t>
      </w:r>
    </w:p>
    <w:p>
      <w:pPr/>
      <w:r>
        <w:rPr>
          <w:lang w:val="pt_PT" w:bidi="pt_PT"/>
        </w:rPr>
      </w:r>
      <w:r>
        <w:rPr>
          <w:lang w:val="pt_PT" w:bidi="pt_PT"/>
        </w:rPr>
        <w:t>Jacó fala sobre Benjamin. Jacó compara os descendentes de Benjamim a um lobo faminto. As pessoas pensavam que o lobo era ganancioso. O lobo era um animal feroz. Jacó usa uma imagem de palavra de manhã e noite para se referir a todo o dia.</w:t>
      </w:r>
    </w:p>
    <w:p>
      <w:pPr/>
      <w:r>
        <w:rPr>
          <w:lang w:val="pt_PT" w:bidi="pt_PT"/>
        </w:rPr>
      </w:r>
      <w:r>
        <w:rPr>
          <w:lang w:val="pt_PT" w:bidi="pt_PT"/>
        </w:rPr>
        <w:t xml:space="preserve">Pare e mostre a imagem de um lobo. </w:t>
      </w:r>
    </w:p>
    <w:p>
      <w:pPr/>
      <w:r>
        <w:rPr>
          <w:lang w:val="pt_PT" w:bidi="pt_PT"/>
        </w:rPr>
      </w:r>
      <w:r>
        <w:rPr>
          <w:lang w:val="pt_PT" w:bidi="pt_PT"/>
        </w:rPr>
        <w:t>Essas foram as palavras finais de Jacó a cada um de seus filhos. Jacó deu a cada filho uma mensagem para esse filho.</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Essa história tem 1 cena.</w:t>
      </w:r>
    </w:p>
    <w:p>
      <w:pPr/>
      <w:r>
        <w:rPr>
          <w:lang w:val="pt_PT" w:bidi="pt_PT"/>
        </w:rPr>
      </w:r>
      <w:r>
        <w:rPr>
          <w:b/>
          <w:lang w:val="pt_PT" w:bidi="pt_PT"/>
        </w:rPr>
        <w:t>Primeira cena:</w:t>
      </w:r>
      <w:r>
        <w:rPr>
          <w:lang w:val="pt_PT" w:bidi="pt_PT"/>
        </w:rPr>
        <w:t xml:space="preserve"> Jacó chama seus filhos e conta a cada filho seu futuro.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Zebulum</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Benjamin</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Enquanto Jacó fala com cada filho, Jacó muda a maneira como fala com os filhos. Às vezes Jacó fala diretamente com o filho. Jacó diz: “Você é ou você será”. Em outras vezes, Jacó fala sobre o filho. Jacó diz: "Ele e seu" quando fala sobre esses filhos. Observe onde o idioma e, portanto, o uso do verbo muda. Jacó não fala com os filhos de acordo com a ordem de nascimento. Em vez disso, Jacó fala com cada um dos filhos de Léa primeiro, seguido pelos filhos de Bila e Zilpa, mas não em ordem de nascimento e finalmente os filhos de Raquel.</w:t>
      </w:r>
    </w:p>
    <w:p>
      <w:pPr/>
      <w:r>
        <w:rPr>
          <w:lang w:val="pt_PT" w:bidi="pt_PT"/>
        </w:rPr>
      </w:r>
      <w:r>
        <w:rPr>
          <w:lang w:val="pt_PT" w:bidi="pt_PT"/>
        </w:rPr>
        <w:t>Jacó falou em poesia. No idioma de Jacó, as pessoas geralmente falavam bênçãos e maldições em poesia.</w:t>
      </w:r>
    </w:p>
    <w:p>
      <w:pPr/>
      <w:r>
        <w:rPr>
          <w:lang w:val="pt_PT" w:bidi="pt_PT"/>
        </w:rPr>
      </w:r>
      <w:r>
        <w:rPr>
          <w:lang w:val="pt_PT" w:bidi="pt_PT"/>
        </w:rPr>
        <w:t>Com essas palavras para seus filhos, Jacó geralmente diz algo e então repete o que ele disse de forma ligeiramente diferente. Jacó fala assim para que a segunda linha do poema torne a primeira linha mais forte em significado. Às vezes, a segunda linha usa palavras mais fortes do que a primeira linha. Falar dessa maneira causa muita repetição.</w:t>
      </w:r>
    </w:p>
    <w:p>
      <w:pPr/>
      <w:r>
        <w:rPr>
          <w:lang w:val="pt_PT" w:bidi="pt_PT"/>
        </w:rPr>
      </w:r>
      <w:r>
        <w:rPr>
          <w:lang w:val="pt_PT" w:bidi="pt_PT"/>
        </w:rPr>
        <w:t>Pare e jogue um jogo. Divida a equipe de tradução em duas equipes. Peça a um grupo que diga algo como: “Você é um homem alto”. Peça à outra equipe que responda com algo mais forte. “Você é como uma árvore alta”. Peça à equipe que trabalhe em uma série de descrições complementares como essa. Outro exemplo: “Você é um rio serpenteando pelas florestas”. Resposta: “Você é como um rio furioso passando pelas ravinas ou cânions”. O objetivo desse jogo é que os tradutores vejam como Jacó usa poesia e repetição com uma segunda frase mais forte para dar as últimas palavras de Jacó a seus filhos. Toda a passagem usa esse tipo de poesia. Esse jogo ajudará os tradutores a entender o ritmo da poesia.</w:t>
      </w:r>
    </w:p>
    <w:p>
      <w:pPr/>
      <w:r>
        <w:rPr>
          <w:lang w:val="pt_PT" w:bidi="pt_PT"/>
        </w:rPr>
      </w:r>
      <w:r>
        <w:rPr>
          <w:lang w:val="pt_PT" w:bidi="pt_PT"/>
        </w:rPr>
        <w:t>Jacó falou com Rubem primeiro. Há 3 pares de ideias na mensagem a Rubem. A primeira é uma declaração. O segundo repete o primeiro, mas mais forte. Você é o primeiro em orgulho. Você é o primeiro em poder. Tente identificar cada uma dessas declarações e veja como a segunda parte repete a primeira, mas com uma linguagem mais forte.</w:t>
      </w:r>
    </w:p>
    <w:p>
      <w:pPr/>
      <w:r>
        <w:rPr>
          <w:lang w:val="pt_PT" w:bidi="pt_PT"/>
        </w:rPr>
      </w:r>
      <w:r>
        <w:rPr>
          <w:lang w:val="pt_PT" w:bidi="pt_PT"/>
        </w:rPr>
        <w:t>Rubem, Simeão e Levi haviam feito algo muito ruim em anos anteriores. Rubem dormiu com a esposa de Jacó, Bila. Simeão e Levi foram para a cidade de Siquém e mataram todos os homens como vingança porque sua irmã Dina havia sido estuprada. Jacó não puniu esses filhos na época. Agora na hora de dar a última mensagem de Jacó, Jacó distribui punição aos três primeiros filhos. Jacó tirou os direitos de Rubem como o filho primogênito. Jacó amaldiçoou Simeão e Levi.</w:t>
      </w:r>
    </w:p>
    <w:p>
      <w:pPr/>
      <w:r>
        <w:rPr>
          <w:lang w:val="pt_PT" w:bidi="pt_PT"/>
        </w:rPr>
      </w:r>
      <w:r>
        <w:rPr>
          <w:lang w:val="pt_PT" w:bidi="pt_PT"/>
        </w:rPr>
        <w:t>Jacó falou diretamente com Judá, que era o quarto filho. Jacó diz que um descendente de Judá será o rei. Jacó usa uma série de imagens de palavras para mostrar que os descendentes de Judá serão ricos.</w:t>
      </w:r>
    </w:p>
    <w:p>
      <w:pPr/>
      <w:r>
        <w:rPr>
          <w:lang w:val="pt_PT" w:bidi="pt_PT"/>
        </w:rPr>
      </w:r>
      <w:r>
        <w:rPr>
          <w:lang w:val="pt_PT" w:bidi="pt_PT"/>
        </w:rPr>
        <w:t>Pare e discuta: fale sobre um grupo de pessoas que são ricas. Ouça para ver se quaisquer imagens de palavras são usadas para descrever sua riqueza e poder.</w:t>
      </w:r>
    </w:p>
    <w:p>
      <w:pPr/>
      <w:r>
        <w:rPr>
          <w:lang w:val="pt_PT" w:bidi="pt_PT"/>
        </w:rPr>
      </w:r>
      <w:r>
        <w:rPr>
          <w:lang w:val="pt_PT" w:bidi="pt_PT"/>
        </w:rPr>
        <w:t>A mensagem para Issacar não é clara. Issacar é como um burro descansando entre duas coisas. Uma sugestão para significado é pacotes de sela ou as cargas que são colocadas em burros ou camelos para esses animais transportarem. Outro significado poderia ser poços de fogo. Outro significado poderia ser o espaço fora de uma cidade onde qualquer um pode pastar seus animais. A terra não pertence a uma pessoa, mas é para todos usarem. A palavra também poderia significar o redil de ovelhas ou onde as ovelhas eram mantidas. Você precisa escolher qual dessas opções seria melhor entendida por seu público. Issacar vê o quão agradável é descansar na área e fica lá para trabalhar duro para outras pessoas.</w:t>
      </w:r>
    </w:p>
    <w:p>
      <w:pPr/>
      <w:r>
        <w:rPr>
          <w:lang w:val="pt_PT" w:bidi="pt_PT"/>
        </w:rPr>
      </w:r>
      <w:r>
        <w:rPr>
          <w:lang w:val="pt_PT" w:bidi="pt_PT"/>
        </w:rPr>
        <w:t>A mensagem a José usa um número de nomes para Deus. Esses nomes são: Poderoso de Jacó, Pastor, Rocha de Israel, o Deus de seu pai, o Todo-Poderoso.</w:t>
      </w:r>
    </w:p>
    <w:p>
      <w:pPr/>
      <w:r>
        <w:rPr>
          <w:lang w:val="pt_PT" w:bidi="pt_PT"/>
        </w:rPr>
      </w:r>
      <w:r>
        <w:rPr>
          <w:lang w:val="pt_PT" w:bidi="pt_PT"/>
        </w:rPr>
        <w:t>Pare e jogue um jogo. Atribua um desses nomes a cada pessoa na equipe de tradução. Chame o nome. A pessoa com esse nome se levanta e explica o significado do nome. Continue até que todos possam responder rapidamente. Então mude as atribuições e jogue o jogo novamente.</w:t>
      </w:r>
    </w:p>
    <w:p>
      <w:pPr/>
      <w:r>
        <w:rPr>
          <w:lang w:val="pt_PT" w:bidi="pt_PT"/>
        </w:rPr>
      </w:r>
      <w:r>
        <w:rPr>
          <w:lang w:val="pt_PT" w:bidi="pt_PT"/>
        </w:rPr>
        <w:t>Pare e discuta: fale sobre as imagens de palavras usadas em cada bênção ou maldição. Fale sobre a imagem da palavra e o que ela realmente significa.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Essa história tem 1 cena.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Rubem</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Levi</w:t>
      </w:r>
    </w:p>
    <w:p>
      <w:pPr>
        <w:pStyle w:val="ListBullet"/>
        <w:spacing w:line="240" w:lineRule="auto"/>
        <w:ind w:left="720"/>
      </w:pPr>
      <w:r>
        <w:rPr>
          <w:lang w:val="pt_PT" w:bidi="pt_PT"/>
        </w:rPr>
      </w:r>
      <w:r>
        <w:rPr>
          <w:lang w:val="pt_PT" w:bidi="pt_PT"/>
        </w:rPr>
        <w:t>Judá</w:t>
      </w:r>
    </w:p>
    <w:p>
      <w:pPr>
        <w:pStyle w:val="ListBullet"/>
        <w:spacing w:line="240" w:lineRule="auto"/>
        <w:ind w:left="720"/>
      </w:pPr>
      <w:r>
        <w:rPr>
          <w:lang w:val="pt_PT" w:bidi="pt_PT"/>
        </w:rPr>
      </w:r>
      <w:r>
        <w:rPr>
          <w:lang w:val="pt_PT" w:bidi="pt_PT"/>
        </w:rPr>
        <w:t>Zebulum</w:t>
      </w:r>
    </w:p>
    <w:p>
      <w:pPr>
        <w:pStyle w:val="ListBullet"/>
        <w:spacing w:line="240" w:lineRule="auto"/>
        <w:ind w:left="720"/>
      </w:pPr>
      <w:r>
        <w:rPr>
          <w:lang w:val="pt_PT" w:bidi="pt_PT"/>
        </w:rPr>
      </w:r>
      <w:r>
        <w:rPr>
          <w:lang w:val="pt_PT" w:bidi="pt_PT"/>
        </w:rPr>
        <w:t>Issacar</w:t>
      </w:r>
    </w:p>
    <w:p>
      <w:pPr>
        <w:pStyle w:val="ListBullet"/>
        <w:spacing w:line="240" w:lineRule="auto"/>
        <w:ind w:left="720"/>
      </w:pPr>
      <w:r>
        <w:rPr>
          <w:lang w:val="pt_PT" w:bidi="pt_PT"/>
        </w:rPr>
      </w:r>
      <w:r>
        <w:rPr>
          <w:lang w:val="pt_PT" w:bidi="pt_PT"/>
        </w:rPr>
        <w:t>Dã</w:t>
      </w:r>
    </w:p>
    <w:p>
      <w:pPr>
        <w:pStyle w:val="ListBullet"/>
        <w:spacing w:line="240" w:lineRule="auto"/>
        <w:ind w:left="720"/>
      </w:pPr>
      <w:r>
        <w:rPr>
          <w:lang w:val="pt_PT" w:bidi="pt_PT"/>
        </w:rPr>
      </w:r>
      <w:r>
        <w:rPr>
          <w:lang w:val="pt_PT" w:bidi="pt_PT"/>
        </w:rPr>
        <w:t>Gade</w:t>
      </w:r>
    </w:p>
    <w:p>
      <w:pPr>
        <w:pStyle w:val="ListBullet"/>
        <w:spacing w:line="240" w:lineRule="auto"/>
        <w:ind w:left="720"/>
      </w:pPr>
      <w:r>
        <w:rPr>
          <w:lang w:val="pt_PT" w:bidi="pt_PT"/>
        </w:rPr>
      </w:r>
      <w:r>
        <w:rPr>
          <w:lang w:val="pt_PT" w:bidi="pt_PT"/>
        </w:rPr>
        <w:t>Aser</w:t>
      </w:r>
    </w:p>
    <w:p>
      <w:pPr>
        <w:pStyle w:val="ListBullet"/>
        <w:spacing w:line="240" w:lineRule="auto"/>
        <w:ind w:left="720"/>
      </w:pPr>
      <w:r>
        <w:rPr>
          <w:lang w:val="pt_PT" w:bidi="pt_PT"/>
        </w:rPr>
      </w:r>
      <w:r>
        <w:rPr>
          <w:lang w:val="pt_PT" w:bidi="pt_PT"/>
        </w:rPr>
        <w:t>Naftali</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Benjamin</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Essa é uma longa cena com Jacó falando com cada filho, por sua vez. Todos os filhos estão presentes e se reuniram em torno da cama de Jacó. Jacó está perto da morte. </w:t>
      </w:r>
    </w:p>
    <w:p>
      <w:pPr/>
      <w:r>
        <w:rPr>
          <w:lang w:val="pt_PT" w:bidi="pt_PT"/>
        </w:rPr>
      </w:r>
      <w:r>
        <w:rPr>
          <w:lang w:val="pt_PT" w:bidi="pt_PT"/>
        </w:rPr>
        <w:t>Jacó primeiro fala com Rubem, Simeão e Levi. As mensagens para Rubem, Simeão e Levi se referem a coisas que esses filhos fizeram no passado que não foram punidas no momento.</w:t>
      </w:r>
    </w:p>
    <w:p>
      <w:pPr/>
      <w:r>
        <w:rPr>
          <w:lang w:val="pt_PT" w:bidi="pt_PT"/>
        </w:rPr>
      </w:r>
      <w:r>
        <w:rPr>
          <w:lang w:val="pt_PT" w:bidi="pt_PT"/>
        </w:rPr>
        <w:t>Pergunte a cada filho: “Como vocês estão se sentindo agora enquanto ouvem o que seu pai está dizendo a vocês?”. Você pode ouvir: “Me arrependo do que fiz. Não deveria ter dormido com Bila. É difícil perder minha herança sobre algo que fiz há tão tempo. Deveria ter dito a meu pai que me arrependia”. Ou: “Não estou arrependido. Tivemos que nos vingar por nossa irmã. O pai não faria nada. Tivemos que agir. Não me importo com uma bênção de qualquer forma”. Reinicie a encenação.</w:t>
      </w:r>
    </w:p>
    <w:p>
      <w:pPr/>
      <w:r>
        <w:rPr>
          <w:lang w:val="pt_PT" w:bidi="pt_PT"/>
        </w:rPr>
      </w:r>
      <w:r>
        <w:rPr>
          <w:lang w:val="pt_PT" w:bidi="pt_PT"/>
        </w:rPr>
        <w:t>Jacó dá uma longa bênção a Judá. Jacó diz que a família de Judá governará sobre os outros. A família de Judá será rica.</w:t>
      </w:r>
    </w:p>
    <w:p>
      <w:pPr/>
      <w:r>
        <w:rPr>
          <w:lang w:val="pt_PT" w:bidi="pt_PT"/>
        </w:rPr>
      </w:r>
      <w:r>
        <w:rPr>
          <w:lang w:val="pt_PT" w:bidi="pt_PT"/>
        </w:rPr>
        <w:t>Pergunte a Judá: “Como você se sente sobre essa bênção?”. Você pode ouvir: “Estou surpreso. Não sei por que o pai me escolheu para essa bênção. O pai está dizendo que os reis virão de meus descendentes. O Pai parece estar fazendo uma promessa particular sobre um futuro rei. Me pergunto o que isso significa”. Reinicie a encenação.</w:t>
      </w:r>
    </w:p>
    <w:p>
      <w:pPr/>
      <w:r>
        <w:rPr>
          <w:lang w:val="pt_PT" w:bidi="pt_PT"/>
        </w:rPr>
      </w:r>
      <w:r>
        <w:rPr>
          <w:lang w:val="pt_PT" w:bidi="pt_PT"/>
        </w:rPr>
        <w:t>Jacó diz a Issacar que os descendentes de Issacar quererão viver em um lugar próspero e seguro e perderão sua liberdade por causa disso.</w:t>
      </w:r>
    </w:p>
    <w:p>
      <w:pPr/>
      <w:r>
        <w:rPr>
          <w:lang w:val="pt_PT" w:bidi="pt_PT"/>
        </w:rPr>
      </w:r>
      <w:r>
        <w:rPr>
          <w:lang w:val="pt_PT" w:bidi="pt_PT"/>
        </w:rPr>
        <w:t>Pergunte a Issacar: “Como você se sente sobre o que acontecerá com seus descendentes?”. Você pode ouvir: “Não entendo por que eles têm que perder sua liberdade e trabalhar para os outros. Parece natural querer viver em um lugar seguro e próspero. Talvez o pai esteja enganado nisso. Quero que eles sejam felizes”. Reinicie a encenação.</w:t>
      </w:r>
    </w:p>
    <w:p>
      <w:pPr/>
      <w:r>
        <w:rPr>
          <w:lang w:val="pt_PT" w:bidi="pt_PT"/>
        </w:rPr>
      </w:r>
      <w:r>
        <w:rPr>
          <w:lang w:val="pt_PT" w:bidi="pt_PT"/>
        </w:rPr>
        <w:t>Jacó dá bênçãos mais curtas a Zebulom, Dã, Gad, Aser, Naftali e Benjamim. Cada bênção é diferente.</w:t>
      </w:r>
    </w:p>
    <w:p>
      <w:pPr/>
      <w:r>
        <w:rPr>
          <w:lang w:val="pt_PT" w:bidi="pt_PT"/>
        </w:rPr>
      </w:r>
      <w:r>
        <w:rPr>
          <w:lang w:val="pt_PT" w:bidi="pt_PT"/>
        </w:rPr>
        <w:t>Pergunte a cada um: “Como vocês se sentem sobre sua bênção?”. Você pode ouvir: “Estou tão feliz. Parece justo. Meus descendentes viverão bem e serão felizes”. Ou: “Não gosto de ser comparado a uma serpente venenosa. Acho que o pai poderia ter encontrado algo melhor para mim e meus descendentes”. Ou: “Não gosto de ser visto como um lobo faminto. Isso dá uma imagem ruim. Prefiro ser uma das outras ilustrações que o pai usou”. Ou: “Quero que meus descendentes vivam bem e sejam felizes. O pai parece indicar que eles serão felizes e isso me deixa feliz”. Reinicie a encenação.</w:t>
      </w:r>
    </w:p>
    <w:p>
      <w:pPr/>
      <w:r>
        <w:rPr>
          <w:lang w:val="pt_PT" w:bidi="pt_PT"/>
        </w:rPr>
      </w:r>
      <w:r>
        <w:rPr>
          <w:lang w:val="pt_PT" w:bidi="pt_PT"/>
        </w:rPr>
        <w:t>Jacó deu a bênção mais longa a José. Jacó abençoou José e os 2 filhos de José, Manassés e Efraim. Agora Jacó abençoa José novamente e com a bênção mais longa que Jacó pronuncia. Jacó chama Deus para abençoar José. Jacó não chamou a Deus quando deu a mensagem de Jacó aos outros filhos.</w:t>
      </w:r>
    </w:p>
    <w:p>
      <w:pPr/>
      <w:r>
        <w:rPr>
          <w:lang w:val="pt_PT" w:bidi="pt_PT"/>
        </w:rPr>
      </w:r>
      <w:r>
        <w:rPr>
          <w:lang w:val="pt_PT" w:bidi="pt_PT"/>
        </w:rPr>
        <w:t>Pergunte aos outros irmãos: “Como vocês se sentem agora que ouviram a bênção de José?”. Você pode ouvir: “Eu estou bem. Recebi uma boa para mim. Não tenho mais inveja de José. O Pai sempre amou mais José e todos sabíamos isso. José nos tratou bem. Desejo boa sorte a José”. Ou: “O Pai ama mais a José. Sabemos disso. Gostaria que o pai me amasse tanto assim, mas isso não acontecerá”. Ou: “Espero que José não tente nos matar ou obter sua vingança depois que o pai morrer. Essa bênção dá a José muito poder. Não quero que José obtenha vingança pelo que fizemos com José”. Pergunte a José: “Como você se sente sobre essa bênção?”. Você pode ouvir: “Estou feliz com isso. Amo meu pai. Não quero que ele morra, mas sei que a hora chegou. Ficarei feliz por lembrar dessas coisas que o pai disse a mim. O pai pediu a Deus para me abençoar com ainda mais do que Deus me deu até agora. Sou muito grato”.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Jacó fala com cada filho. Parte do que Jacó diz é uma bênção. Use a mesma palavra para </w:t>
      </w:r>
      <w:r>
        <w:rPr>
          <w:b/>
          <w:lang w:val="pt_PT" w:bidi="pt_PT"/>
        </w:rPr>
        <w:t>benção</w:t>
      </w:r>
      <w:r>
        <w:rPr>
          <w:lang w:val="pt_PT" w:bidi="pt_PT"/>
        </w:rPr>
        <w:t xml:space="preserve"> que você usou em passagens anteriores. </w:t>
      </w:r>
      <w:r>
        <w:rPr>
          <w:lang w:val="pt_PT" w:bidi="pt_PT"/>
        </w:rPr>
        <w:t>Benção</w:t>
      </w:r>
      <w:r>
        <w:rPr>
          <w:lang w:val="pt_PT" w:bidi="pt_PT"/>
        </w:rPr>
        <w:t xml:space="preserve"> está no Glossário Mestre. Jacó amaldiçoa alguns dos filhos. Use a mesma palavra para </w:t>
      </w:r>
      <w:r>
        <w:rPr>
          <w:b/>
          <w:lang w:val="pt_PT" w:bidi="pt_PT"/>
        </w:rPr>
        <w:t>"amaldiçoar"</w:t>
      </w:r>
      <w:r>
        <w:rPr>
          <w:lang w:val="pt_PT" w:bidi="pt_PT"/>
        </w:rPr>
        <w:t xml:space="preserve"> que você usou em passagens anteriores. </w:t>
      </w:r>
      <w:r>
        <w:rPr>
          <w:lang w:val="pt_PT" w:bidi="pt_PT"/>
        </w:rPr>
        <w:t>Maldição</w:t>
      </w:r>
      <w:r>
        <w:rPr>
          <w:lang w:val="pt_PT" w:bidi="pt_PT"/>
        </w:rPr>
        <w:t xml:space="preserve"> é tratado no Glossário Mestre. </w:t>
      </w:r>
    </w:p>
    <w:p>
      <w:pPr/>
      <w:r>
        <w:rPr>
          <w:lang w:val="pt_PT" w:bidi="pt_PT"/>
        </w:rPr>
      </w:r>
      <w:r>
        <w:rPr>
          <w:lang w:val="pt_PT" w:bidi="pt_PT"/>
        </w:rPr>
        <w:t xml:space="preserve">Jacó se refere a si mesmo como </w:t>
      </w:r>
      <w:r>
        <w:rPr>
          <w:b/>
          <w:lang w:val="pt_PT" w:bidi="pt_PT"/>
        </w:rPr>
        <w:t>Israel</w:t>
      </w:r>
      <w:r>
        <w:rPr>
          <w:lang w:val="pt_PT" w:bidi="pt_PT"/>
        </w:rPr>
        <w:t xml:space="preserve">. Jacó e Israel são a mesma pessoa. </w:t>
      </w:r>
      <w:r>
        <w:rPr>
          <w:lang w:val="pt_PT" w:bidi="pt_PT"/>
        </w:rPr>
        <w:t>Israel</w:t>
      </w:r>
      <w:r>
        <w:rPr>
          <w:lang w:val="pt_PT" w:bidi="pt_PT"/>
        </w:rPr>
        <w:t xml:space="preserve"> está no Glossário Mestre. Use a mesma palavra para Israel que você usou em passagens anteriores. </w:t>
      </w:r>
    </w:p>
    <w:p>
      <w:pPr/>
      <w:r>
        <w:rPr>
          <w:lang w:val="pt_PT" w:bidi="pt_PT"/>
        </w:rPr>
      </w:r>
      <w:r>
        <w:rPr>
          <w:lang w:val="pt_PT" w:bidi="pt_PT"/>
        </w:rPr>
        <w:t xml:space="preserve">Jacó usou os seguintes nomes para Deus. </w:t>
      </w:r>
      <w:r>
        <w:rPr>
          <w:lang w:val="pt_PT" w:bidi="pt_PT"/>
        </w:rPr>
        <w:t>Deus</w:t>
      </w:r>
      <w:r>
        <w:rPr>
          <w:lang w:val="pt_PT" w:bidi="pt_PT"/>
        </w:rPr>
        <w:t xml:space="preserve"> é tratado no Glossário Mestre. Enquanto você usa esses nomes, certifique-se de que seu público entenda que esses são nomes para o mesmo Deus.</w:t>
      </w:r>
    </w:p>
    <w:p>
      <w:pPr>
        <w:pStyle w:val="ListBullet"/>
        <w:spacing w:line="240" w:lineRule="auto"/>
        <w:ind w:left="720"/>
      </w:pPr>
      <w:r>
        <w:rPr>
          <w:lang w:val="pt_PT" w:bidi="pt_PT"/>
        </w:rPr>
      </w:r>
      <w:r>
        <w:rPr>
          <w:lang w:val="pt_PT" w:bidi="pt_PT"/>
        </w:rPr>
        <w:t>Poderoso de Jacó: esse é um título para Deus que declara que Deus é muito poderoso. Jacó adora esse Deus.</w:t>
      </w:r>
    </w:p>
    <w:p>
      <w:pPr>
        <w:pStyle w:val="ListBullet"/>
        <w:spacing w:line="240" w:lineRule="auto"/>
        <w:ind w:left="720"/>
      </w:pPr>
      <w:r>
        <w:rPr>
          <w:lang w:val="pt_PT" w:bidi="pt_PT"/>
        </w:rPr>
      </w:r>
      <w:r>
        <w:rPr>
          <w:lang w:val="pt_PT" w:bidi="pt_PT"/>
        </w:rPr>
        <w:t>Pastor: esse título é uma figura de linguagem. O pastor cuida de suas ovelhas. O pastor guia e protege as ovelhas. Deus como o Pastor, cuida e protege seu povo.</w:t>
      </w:r>
    </w:p>
    <w:p>
      <w:pPr>
        <w:pStyle w:val="ListBullet"/>
        <w:spacing w:line="240" w:lineRule="auto"/>
        <w:ind w:left="720"/>
      </w:pPr>
      <w:r>
        <w:rPr>
          <w:lang w:val="pt_PT" w:bidi="pt_PT"/>
        </w:rPr>
      </w:r>
      <w:r>
        <w:rPr>
          <w:lang w:val="pt_PT" w:bidi="pt_PT"/>
        </w:rPr>
        <w:t>Rocha de Israel: essa é uma imagem de palavra descrevendo a Deus como uma grande pedra como uma pedra de fundação. Deus é forte. Deus é permanente ou eterno. As pessoas podem confiar e depender de Deus. Se seu povo não entender a imagem da palavra, você pode dizer que Deus é aquele de quem Israel depende.</w:t>
      </w:r>
    </w:p>
    <w:p>
      <w:pPr>
        <w:pStyle w:val="ListBullet"/>
        <w:spacing w:line="240" w:lineRule="auto"/>
        <w:ind w:left="720"/>
      </w:pPr>
      <w:r>
        <w:rPr>
          <w:lang w:val="pt_PT" w:bidi="pt_PT"/>
        </w:rPr>
      </w:r>
      <w:r>
        <w:rPr>
          <w:lang w:val="pt_PT" w:bidi="pt_PT"/>
        </w:rPr>
        <w:t>O Deus de seu pai: Jacó está usando essa frase como um título para Deus. Jacó adorava a Deus. Como Jacó adora a Deus, então os filhos também deveriam adorar o mesmo Deus.</w:t>
      </w:r>
    </w:p>
    <w:p>
      <w:pPr>
        <w:pStyle w:val="ListBullet"/>
        <w:spacing w:line="240" w:lineRule="auto"/>
        <w:ind w:left="720"/>
      </w:pPr>
      <w:r>
        <w:rPr>
          <w:lang w:val="pt_PT" w:bidi="pt_PT"/>
        </w:rPr>
      </w:r>
      <w:r>
        <w:rPr>
          <w:lang w:val="pt_PT" w:bidi="pt_PT"/>
        </w:rPr>
        <w:t xml:space="preserve">O Todo-Poderoso: esse é o título para Deus Shaddai, que significa todo-poderoso. A palavra para Deus não está no texto. O título geralmente é </w:t>
      </w:r>
      <w:r>
        <w:rPr>
          <w:b/>
          <w:lang w:val="pt_PT" w:bidi="pt_PT"/>
        </w:rPr>
        <w:t>El-Shaddai</w:t>
      </w:r>
      <w:r>
        <w:rPr>
          <w:lang w:val="pt_PT" w:bidi="pt_PT"/>
        </w:rPr>
        <w:t xml:space="preserve">. </w:t>
      </w:r>
      <w:r>
        <w:rPr>
          <w:lang w:val="pt_PT" w:bidi="pt_PT"/>
        </w:rPr>
        <w:t>El-Shaddai</w:t>
      </w:r>
      <w:r>
        <w:rPr>
          <w:lang w:val="pt_PT" w:bidi="pt_PT"/>
        </w:rPr>
        <w:t xml:space="preserve"> é tratado no Glossário Mestre. Use a mesma palavra que você usou em passagens anteriores. </w:t>
      </w:r>
    </w:p>
    <w:p>
      <w:pPr/>
      <w:r>
        <w:rPr>
          <w:lang w:val="pt_PT" w:bidi="pt_PT"/>
        </w:rPr>
      </w:r>
      <w:r>
        <w:rPr>
          <w:lang w:val="pt_PT" w:bidi="pt_PT"/>
        </w:rPr>
        <w:t xml:space="preserve">Essas são as 12 tribos de Israel. Cada um dos filhos de Jacó tinha descendentes que formavam tribos. As 12 tribos usaram os nomes dos filhos de Jacó. Uma </w:t>
      </w:r>
      <w:r>
        <w:rPr>
          <w:b/>
          <w:lang w:val="pt_PT" w:bidi="pt_PT"/>
        </w:rPr>
        <w:t>tribo</w:t>
      </w:r>
      <w:r>
        <w:rPr>
          <w:lang w:val="pt_PT" w:bidi="pt_PT"/>
        </w:rPr>
        <w:t xml:space="preserve"> é uma coleção de famílias descendendo de um ancestral.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49:1–28</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77">
        <w:r>
          <w:rPr>
            <w:lang w:val="pt_PT" w:bidi="pt_PT"/>
          </w:rPr>
          <w:rPr>
            <w:color w:val="0000EE"/>
            <w:u w:val="single"/>
          </w:rPr>
          <w:t>Ouvir e Sentir</w:t>
        </w:r>
      </w:hyperlink>
      <w:r>
        <w:rPr>
          <w:lang w:val="pt_PT" w:bidi="pt_PT"/>
        </w:rPr>
        <w:t xml:space="preserve"> (393 KB)</w:t>
      </w:r>
      <w:r>
        <w:rPr>
          <w:lang w:val="pt_PT" w:bidi="pt_PT"/>
        </w:rPr>
      </w:r>
    </w:p>
    <w:p>
      <w:pPr>
        <w:pStyle w:val="ListBullet"/>
        <w:spacing w:line="240" w:lineRule="auto"/>
        <w:ind w:left="720"/>
      </w:pPr>
      <w:r>
        <w:rPr>
          <w:lang w:val="pt_PT" w:bidi="pt_PT"/>
        </w:rPr>
      </w:r>
      <w:hyperlink r:id="rId478">
        <w:r>
          <w:rPr>
            <w:lang w:val="pt_PT" w:bidi="pt_PT"/>
          </w:rPr>
          <w:rPr>
            <w:color w:val="0000EE"/>
            <w:u w:val="single"/>
          </w:rPr>
          <w:t>Preparando o Cenário</w:t>
        </w:r>
      </w:hyperlink>
      <w:r>
        <w:rPr>
          <w:lang w:val="pt_PT" w:bidi="pt_PT"/>
        </w:rPr>
        <w:t xml:space="preserve"> (5.7 MB)</w:t>
      </w:r>
      <w:r>
        <w:rPr>
          <w:lang w:val="pt_PT" w:bidi="pt_PT"/>
        </w:rPr>
      </w:r>
    </w:p>
    <w:p>
      <w:pPr>
        <w:pStyle w:val="ListBullet"/>
        <w:spacing w:line="240" w:lineRule="auto"/>
        <w:ind w:left="720"/>
      </w:pPr>
      <w:r>
        <w:rPr>
          <w:lang w:val="pt_PT" w:bidi="pt_PT"/>
        </w:rPr>
      </w:r>
      <w:hyperlink r:id="rId479">
        <w:r>
          <w:rPr>
            <w:lang w:val="pt_PT" w:bidi="pt_PT"/>
          </w:rPr>
          <w:rPr>
            <w:color w:val="0000EE"/>
            <w:u w:val="single"/>
          </w:rPr>
          <w:t>Identificando as Cenas</w:t>
        </w:r>
      </w:hyperlink>
      <w:r>
        <w:rPr>
          <w:lang w:val="pt_PT" w:bidi="pt_PT"/>
        </w:rPr>
        <w:t xml:space="preserve"> (3.9 MB)</w:t>
      </w:r>
      <w:r>
        <w:rPr>
          <w:lang w:val="pt_PT" w:bidi="pt_PT"/>
        </w:rPr>
      </w:r>
    </w:p>
    <w:p>
      <w:pPr>
        <w:pStyle w:val="ListBullet"/>
        <w:spacing w:line="240" w:lineRule="auto"/>
        <w:ind w:left="720"/>
      </w:pPr>
      <w:r>
        <w:rPr>
          <w:lang w:val="pt_PT" w:bidi="pt_PT"/>
        </w:rPr>
      </w:r>
      <w:hyperlink r:id="rId480">
        <w:r>
          <w:rPr>
            <w:lang w:val="pt_PT" w:bidi="pt_PT"/>
          </w:rPr>
          <w:rPr>
            <w:color w:val="0000EE"/>
            <w:u w:val="single"/>
          </w:rPr>
          <w:t>Incorporando o Texto</w:t>
        </w:r>
      </w:hyperlink>
      <w:r>
        <w:rPr>
          <w:lang w:val="pt_PT" w:bidi="pt_PT"/>
        </w:rPr>
        <w:t xml:space="preserve"> (3.6 MB)</w:t>
      </w:r>
      <w:r>
        <w:rPr>
          <w:lang w:val="pt_PT" w:bidi="pt_PT"/>
        </w:rPr>
      </w:r>
    </w:p>
    <w:p>
      <w:pPr>
        <w:pStyle w:val="ListBullet"/>
        <w:spacing w:line="240" w:lineRule="auto"/>
        <w:ind w:left="720"/>
      </w:pPr>
      <w:r>
        <w:rPr>
          <w:lang w:val="pt_PT" w:bidi="pt_PT"/>
        </w:rPr>
      </w:r>
      <w:hyperlink r:id="rId481">
        <w:r>
          <w:rPr>
            <w:lang w:val="pt_PT" w:bidi="pt_PT"/>
          </w:rPr>
          <w:rPr>
            <w:color w:val="0000EE"/>
            <w:u w:val="single"/>
          </w:rPr>
          <w:t>Preenchendo as Lacunas</w:t>
        </w:r>
      </w:hyperlink>
      <w:r>
        <w:rPr>
          <w:lang w:val="pt_PT" w:bidi="pt_PT"/>
        </w:rPr>
        <w:t xml:space="preserve"> (1.6 MB)</w:t>
      </w:r>
      <w:r>
        <w:rPr>
          <w:lang w:val="pt_PT" w:bidi="pt_PT"/>
        </w:rPr>
      </w:r>
    </w:p>
    <w:p>
      <w:pPr>
        <w:pStyle w:val="ListBullet"/>
        <w:spacing w:line="240" w:lineRule="auto"/>
        <w:ind w:left="720"/>
      </w:pPr>
      <w:r>
        <w:rPr>
          <w:lang w:val="pt_PT" w:bidi="pt_PT"/>
        </w:rPr>
      </w:r>
      <w:hyperlink r:id="rId482">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49:29–50:14</w:t>
      </w:r>
      <w:r>
        <w:rPr>
          <w:lang w:val="pt_PT" w:bidi="pt_PT"/>
        </w:rPr>
      </w:r>
    </w:p>
    <w:p>
      <w:pPr>
        <w:pStyle w:val="Heading3"/>
      </w:pPr>
      <w:r>
        <w:rPr>
          <w:lang w:val="pt_PT" w:bidi="pt_PT"/>
        </w:rPr>
        <w:t>Ouvir e Sentir</w:t>
      </w:r>
    </w:p>
    <w:p>
      <w:pPr/>
      <w:r>
        <w:rPr>
          <w:lang w:val="pt_PT" w:bidi="pt_PT"/>
        </w:rPr>
      </w:r>
      <w:r>
        <w:rPr>
          <w:lang w:val="pt_PT" w:bidi="pt_PT"/>
        </w:rPr>
        <w:t>Ouça Gênesis 49:29–50:14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Jacó percebe que está perto da morte. Jacó chamou seus filhos e deu suas últimas palavras a seus filhos. Esse é um relato narrativo da morte e enterro de Jacó.</w:t>
      </w:r>
    </w:p>
    <w:p>
      <w:pPr/>
      <w:r>
        <w:rPr>
          <w:lang w:val="pt_PT" w:bidi="pt_PT"/>
        </w:rPr>
      </w:r>
      <w:r>
        <w:rPr>
          <w:lang w:val="pt_PT" w:bidi="pt_PT"/>
        </w:rPr>
        <w:t>Jacó disse a seus filhos que em breve se juntaria a seus ancestrais. Jacó quer dizer que Jacó vai morrer em breve e então ele estará com seus ancestrais que já morreram.</w:t>
      </w:r>
    </w:p>
    <w:p>
      <w:pPr/>
      <w:r>
        <w:rPr>
          <w:lang w:val="pt_PT" w:bidi="pt_PT"/>
        </w:rPr>
      </w:r>
      <w:r>
        <w:rPr>
          <w:lang w:val="pt_PT" w:bidi="pt_PT"/>
        </w:rPr>
        <w:t>Pare e discuta: contem uma história sobre alguém que sabe que ele morrerá em breve. Como essa pessoa fala sobre sua morte que está chegando? Que imagens de palavras ele usa para descrever sua morte que se aproxima?</w:t>
      </w:r>
    </w:p>
    <w:p>
      <w:pPr/>
      <w:r>
        <w:rPr>
          <w:lang w:val="pt_PT" w:bidi="pt_PT"/>
        </w:rPr>
      </w:r>
      <w:r>
        <w:rPr>
          <w:lang w:val="pt_PT" w:bidi="pt_PT"/>
        </w:rPr>
        <w:t>Jacó disse a seus filhos que queria ser enterrado com o pai de Jacó, Isaque, e o avô de Jacó, Abraão, na caverna que Abraão havia comprado. Jacó se lembrou dos detalhes exatos sobre onde essa caverna está localizada. Efrom, o hitita, vendeu o campo e a caverna de Macpela a Abraão. Os nomes foram usados na passagem anterior quando Abraão comprou a caverna. Consulte a Gênesis 23 para a maneira como você pronunciou os nomes da pessoa que possuía o campo e onde a caverna está localizada. A caverna está em Hebrom onde Jacó viveu por um longo tempo. Jacó quer ser enterrado nessa caverna. Isso significa que o corpo de Jacó será colocado na caverna, não em um buraco cavado na terra. Jacó lembra a seus filhos que Abraão, Sara, Isaque, Rebeca e Lia já estão enterrados nessa caverna. Abraão e Sara são os avós de Jacó. Isaque e Rebeca são os pais de Jacó. Lea era a primeira esposa de Jacó. Raquel, irmã de Léa e a esposa que Jacó amava, morreu perto de Belém e está enterrada lá na estrada que leva a Belém.</w:t>
      </w:r>
    </w:p>
    <w:p>
      <w:pPr/>
      <w:r>
        <w:rPr>
          <w:lang w:val="pt_PT" w:bidi="pt_PT"/>
        </w:rPr>
      </w:r>
      <w:r>
        <w:rPr>
          <w:lang w:val="pt_PT" w:bidi="pt_PT"/>
        </w:rPr>
        <w:t>Depois que Jacó terminou essas instruções, Jacó colocou seus pés em sua cama e respirou e se juntou a seus ancestrais na morte. De acordo com uma passagem anterior, Jacó se sentou para falar com José e abençoar José. Jacó continuou sentado para dar suas últimas palavras aos outros filhos. Agora que Jacó terminou de falar, Jacó se deita. A referência de colocar seus pés na cama significa que Jacó então se reclinou na cama. Dar seu último fôlego é uma imagem de palavras para dizer que Jacó morreu. Dar seu último fôlego e se juntar a seus ancestrais era uma maneira comum de descrever a morte. Essa mesma frase foi usada para a morte de Abraão e a morte de Isaque.</w:t>
      </w:r>
    </w:p>
    <w:p>
      <w:pPr/>
      <w:r>
        <w:rPr>
          <w:lang w:val="pt_PT" w:bidi="pt_PT"/>
        </w:rPr>
      </w:r>
      <w:r>
        <w:rPr>
          <w:lang w:val="pt_PT" w:bidi="pt_PT"/>
        </w:rPr>
        <w:t>Pare e discuta: contem várias histórias sobre alguém que morre. Ouça cuidadosamente como o contador diz que a pessoa está morta. Observe quaisquer imagens de palavras ou palavras especiais que são usadas repetidamente para descrever a morte.</w:t>
      </w:r>
    </w:p>
    <w:p>
      <w:pPr/>
      <w:r>
        <w:rPr>
          <w:lang w:val="pt_PT" w:bidi="pt_PT"/>
        </w:rPr>
      </w:r>
      <w:r>
        <w:rPr>
          <w:lang w:val="pt_PT" w:bidi="pt_PT"/>
        </w:rPr>
        <w:t>José se joga sobre Jacó e chora. Essa é uma ação de se curvar e abraçar o corpo de Jacó em grande tristeza. Uma maneira normal de expressar dor era chorar em voz alta e beijar o corpo da pessoa morta. As ações de José seguiam os costumes hebraicos usuais de sofrer. As ações de José mostram o quanto José amava Jacó.</w:t>
      </w:r>
    </w:p>
    <w:p>
      <w:pPr/>
      <w:r>
        <w:rPr>
          <w:lang w:val="pt_PT" w:bidi="pt_PT"/>
        </w:rPr>
      </w:r>
      <w:r>
        <w:rPr>
          <w:lang w:val="pt_PT" w:bidi="pt_PT"/>
        </w:rPr>
        <w:t>Pare e discuta: contem uma história de uma pessoa amada que morre na velhice Observe como os membros da família expressam sua dor.</w:t>
      </w:r>
    </w:p>
    <w:p>
      <w:pPr/>
      <w:r>
        <w:rPr>
          <w:lang w:val="pt_PT" w:bidi="pt_PT"/>
        </w:rPr>
      </w:r>
      <w:r>
        <w:rPr>
          <w:lang w:val="pt_PT" w:bidi="pt_PT"/>
        </w:rPr>
        <w:t>José ordenou que os egípcios preparassem o corpo de Jacó para o enterro. Os egípcios tinham uma maneira de preservar o corpo. Os médicos egípcios embalsamariam o corpo, que é um processo que levava 40 dias. O embalsamento preserva o corpo para que ele não se decomponha. Ao embalsamar o corpo, os filhos de Jacó foram capazes de levar o corpo de Jacó de volta para Canaã como Jacó queria. O processo de embalsamento envolvia usar especiarias e óleos e embrulhar o corpo em tiras de pano.</w:t>
      </w:r>
    </w:p>
    <w:p>
      <w:pPr/>
      <w:r>
        <w:rPr>
          <w:lang w:val="pt_PT" w:bidi="pt_PT"/>
        </w:rPr>
      </w:r>
      <w:r>
        <w:rPr>
          <w:lang w:val="pt_PT" w:bidi="pt_PT"/>
        </w:rPr>
        <w:t>Mostre uma imagem de uma múmia egípcia.</w:t>
      </w:r>
    </w:p>
    <w:p>
      <w:pPr/>
      <w:r>
        <w:rPr>
          <w:lang w:val="pt_PT" w:bidi="pt_PT"/>
        </w:rPr>
      </w:r>
      <w:r>
        <w:rPr>
          <w:lang w:val="pt_PT" w:bidi="pt_PT"/>
        </w:rPr>
        <w:t>Os egípcios choraram a morte de Jacó por 70 dias. O embalsamento levou 40 dias, então os egípcios continuaram a chorar por outros 30 dias a mais. Os egípcios chorarem por Jacó por 70 dias mostra que eles estavam tratando Jacó como uma pessoa de alta posição. Alguns acreditam que o rei ordenou que esse tempo de luto mostrasse respeito pelo pai de José. A passagem usa o nome Israel quando se refere a embalsamar Jacó. Algumas traduções usam Israel e outras traduções mantêm o nome Jacó.</w:t>
      </w:r>
    </w:p>
    <w:p>
      <w:pPr/>
      <w:r>
        <w:rPr>
          <w:lang w:val="pt_PT" w:bidi="pt_PT"/>
        </w:rPr>
      </w:r>
      <w:r>
        <w:rPr>
          <w:lang w:val="pt_PT" w:bidi="pt_PT"/>
        </w:rPr>
        <w:t>Depois do período de luto, José pediu aos conselheiros do rei para falarem com o rei em nome de José. José não se aproximou do rei diretamente com esse pedido. José esteve envolvido com o processo de embalsamar ou tocar o corpo morto de Jacó. Normalmente, os egípcios não permitiriam que José se aproximasse do rei logo depois de lidar com um corpo morto.</w:t>
      </w:r>
    </w:p>
    <w:p>
      <w:pPr/>
      <w:r>
        <w:rPr>
          <w:lang w:val="pt_PT" w:bidi="pt_PT"/>
        </w:rPr>
      </w:r>
      <w:r>
        <w:rPr>
          <w:lang w:val="pt_PT" w:bidi="pt_PT"/>
        </w:rPr>
        <w:t>José explicou que José havia feito um juramento a Jacó para levar o corpo de Jacó de volta para Canaã para enterro. José pede permissão ao rei para levar o corpo de Jacó de volta para Canaã. José promete retornar ao Egito. O rei concedeu o pedido de José.</w:t>
      </w:r>
    </w:p>
    <w:p>
      <w:pPr/>
      <w:r>
        <w:rPr>
          <w:lang w:val="pt_PT" w:bidi="pt_PT"/>
        </w:rPr>
      </w:r>
      <w:r>
        <w:rPr>
          <w:lang w:val="pt_PT" w:bidi="pt_PT"/>
        </w:rPr>
        <w:t>Oficiais seniores do Egito, membros seniores da casa do rei e outros oficiais do Egito foram com José. José tomou sua própria casa, o que significa sua família e seus servos. Os irmãos tomaram suas casas. Eles deixaram as crianças pequenas e os animais no Egito. Os rebanhos geralmente incluem animais, como ovelhas e cabras. Também incluem animais como vacas, burros, camelos ou cavalos. Um grande número de carruagens também foi com José.</w:t>
      </w:r>
    </w:p>
    <w:p>
      <w:pPr/>
      <w:r>
        <w:rPr>
          <w:lang w:val="pt_PT" w:bidi="pt_PT"/>
        </w:rPr>
      </w:r>
      <w:r>
        <w:rPr>
          <w:lang w:val="pt_PT" w:bidi="pt_PT"/>
        </w:rPr>
        <w:t>Mostre o mapa do Egito e Canaã com a terra de Gósen e Hebrom marcada. Mostre a rota normal entre o Egito e Canaã. Mostre uma imagem de uma carruagem egípcia com um coteiro dirigindo.</w:t>
      </w:r>
    </w:p>
    <w:p>
      <w:pPr/>
      <w:r>
        <w:rPr>
          <w:lang w:val="pt_PT" w:bidi="pt_PT"/>
        </w:rPr>
      </w:r>
      <w:r>
        <w:rPr>
          <w:lang w:val="pt_PT" w:bidi="pt_PT"/>
        </w:rPr>
        <w:t>Eles pararam em um lugar chamado de chão de trincha que fica perto do rio Jordão e tiveram um grande e solene serviço memorial com 7 dias de luto por Jacó. Um chão de trincha é onde os grãos são batidos para que os grãos se separem do caule. Esse é um lugar onde o solo é muito duro para que os grãos não entrem na terra, mas permaneçam em cima da terra. Os canaanitas assistiam a esse serviço memorial. Um chão de trincha seria um bom lugar para ter um serviço memorial. O chão de trincha era um grande espaço aberto onde seria fácil para as pessoas se reunirem. Não sabemos por que José escolheu esse chão de trincha. Normalmente, cada aldeia teria um chão de trincha.</w:t>
      </w:r>
    </w:p>
    <w:p>
      <w:pPr/>
      <w:r>
        <w:rPr>
          <w:lang w:val="pt_PT" w:bidi="pt_PT"/>
        </w:rPr>
      </w:r>
      <w:r>
        <w:rPr>
          <w:lang w:val="pt_PT" w:bidi="pt_PT"/>
        </w:rPr>
        <w:t>Mostre uma imagem de um chão de trincha.</w:t>
      </w:r>
    </w:p>
    <w:p>
      <w:pPr/>
      <w:r>
        <w:rPr>
          <w:lang w:val="pt_PT" w:bidi="pt_PT"/>
        </w:rPr>
      </w:r>
      <w:r>
        <w:rPr>
          <w:lang w:val="pt_PT" w:bidi="pt_PT"/>
        </w:rPr>
        <w:t>Finalmente, os filhos de Jacó, todos os 12 deles, carregaram Jacó para a caverna e enterraram Jacó no mesmo lugar onde Abraão e Isaque foram enterrados.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Jacó dá suas instruções finais para onde Jacó seria enterrado. Então Jacó morreu.</w:t>
      </w:r>
    </w:p>
    <w:p>
      <w:pPr/>
      <w:r>
        <w:rPr>
          <w:lang w:val="pt_PT" w:bidi="pt_PT"/>
        </w:rPr>
      </w:r>
      <w:r>
        <w:rPr>
          <w:b/>
          <w:lang w:val="pt_PT" w:bidi="pt_PT"/>
        </w:rPr>
        <w:t>Segunda cena:</w:t>
      </w:r>
      <w:r>
        <w:rPr>
          <w:lang w:val="pt_PT" w:bidi="pt_PT"/>
        </w:rPr>
        <w:t xml:space="preserve"> José chorou. José ordenou o embalsamento de Jacó. Os egípcios choraram por Jacó por 70 dias.</w:t>
      </w:r>
    </w:p>
    <w:p>
      <w:pPr/>
      <w:r>
        <w:rPr>
          <w:lang w:val="pt_PT" w:bidi="pt_PT"/>
        </w:rPr>
      </w:r>
      <w:r>
        <w:rPr>
          <w:b/>
          <w:lang w:val="pt_PT" w:bidi="pt_PT"/>
        </w:rPr>
        <w:t>Terceira cena:</w:t>
      </w:r>
      <w:r>
        <w:rPr>
          <w:lang w:val="pt_PT" w:bidi="pt_PT"/>
        </w:rPr>
        <w:t xml:space="preserve"> José vai pedir permissão para levar o corpo de Jacó de volta para Canaã para o enterro. O rei concorda.</w:t>
      </w:r>
    </w:p>
    <w:p>
      <w:pPr/>
      <w:r>
        <w:rPr>
          <w:lang w:val="pt_PT" w:bidi="pt_PT"/>
        </w:rPr>
      </w:r>
      <w:r>
        <w:rPr>
          <w:b/>
          <w:lang w:val="pt_PT" w:bidi="pt_PT"/>
        </w:rPr>
        <w:t>Quarta cena:</w:t>
      </w:r>
      <w:r>
        <w:rPr>
          <w:lang w:val="pt_PT" w:bidi="pt_PT"/>
        </w:rPr>
        <w:t xml:space="preserve"> um enorme número de pessoas vai com José e seus irmãos para levar Jacó de volta para Canaã para o enterro. Eles enterram Jacó como Jacó pediu, na caverna com seus ancestrais.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irmãos de José</w:t>
      </w:r>
    </w:p>
    <w:p>
      <w:pPr>
        <w:pStyle w:val="ListBullet"/>
        <w:spacing w:line="240" w:lineRule="auto"/>
        <w:ind w:left="720"/>
      </w:pPr>
      <w:r>
        <w:rPr>
          <w:lang w:val="pt_PT" w:bidi="pt_PT"/>
        </w:rPr>
      </w:r>
      <w:r>
        <w:rPr>
          <w:lang w:val="pt_PT" w:bidi="pt_PT"/>
        </w:rPr>
        <w:t>Médicos egípcios</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Os conselheiros do rei</w:t>
      </w:r>
    </w:p>
    <w:p>
      <w:pPr>
        <w:pStyle w:val="ListBullet"/>
        <w:spacing w:line="240" w:lineRule="auto"/>
        <w:ind w:left="720"/>
      </w:pPr>
      <w:r>
        <w:rPr>
          <w:lang w:val="pt_PT" w:bidi="pt_PT"/>
        </w:rPr>
      </w:r>
      <w:r>
        <w:rPr>
          <w:lang w:val="pt_PT" w:bidi="pt_PT"/>
        </w:rPr>
        <w:t>Oficiais seniores do Egito</w:t>
      </w:r>
    </w:p>
    <w:p>
      <w:pPr>
        <w:pStyle w:val="ListBullet"/>
        <w:spacing w:line="240" w:lineRule="auto"/>
        <w:ind w:left="720"/>
      </w:pPr>
      <w:r>
        <w:rPr>
          <w:lang w:val="pt_PT" w:bidi="pt_PT"/>
        </w:rPr>
      </w:r>
      <w:r>
        <w:rPr>
          <w:lang w:val="pt_PT" w:bidi="pt_PT"/>
        </w:rPr>
        <w:t>Membros sêniores da casa do rei</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Toda a casa de José</w:t>
      </w:r>
    </w:p>
    <w:p>
      <w:pPr>
        <w:pStyle w:val="ListBullet"/>
        <w:spacing w:line="240" w:lineRule="auto"/>
        <w:ind w:left="720"/>
      </w:pPr>
      <w:r>
        <w:rPr>
          <w:lang w:val="pt_PT" w:bidi="pt_PT"/>
        </w:rPr>
      </w:r>
      <w:r>
        <w:rPr>
          <w:lang w:val="pt_PT" w:bidi="pt_PT"/>
        </w:rPr>
        <w:t>Toda a casa de cada irmão</w:t>
      </w:r>
    </w:p>
    <w:p>
      <w:pPr>
        <w:pStyle w:val="ListBullet"/>
        <w:spacing w:line="240" w:lineRule="auto"/>
        <w:ind w:left="720"/>
      </w:pPr>
      <w:r>
        <w:rPr>
          <w:lang w:val="pt_PT" w:bidi="pt_PT"/>
        </w:rPr>
      </w:r>
      <w:r>
        <w:rPr>
          <w:lang w:val="pt_PT" w:bidi="pt_PT"/>
        </w:rPr>
        <w:t>Cocheiros</w:t>
      </w:r>
    </w:p>
    <w:p>
      <w:pPr>
        <w:pStyle w:val="ListBullet"/>
        <w:spacing w:line="240" w:lineRule="auto"/>
        <w:ind w:left="720"/>
      </w:pPr>
      <w:r>
        <w:rPr>
          <w:lang w:val="pt_PT" w:bidi="pt_PT"/>
        </w:rPr>
      </w:r>
      <w:r>
        <w:rPr>
          <w:lang w:val="pt_PT" w:bidi="pt_PT"/>
        </w:rPr>
        <w:t>Canaanitas locais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Jacó diz a seus filhos que ele quer ser enterrado na mesma caverna onde Abraão e Isaque estão enterrados. Jacó se lembra exatamente onde está a caverna e dá aos filhos detalhes sobre a caverna para que não haja confusão mais tarde. Jacó estava sentado quando estava falando com os filhos. Quando Jacó terminou de falar, Jacó se deitou na cama e morreu. A passagem usa a mesma expressão para morte que foi usada para Abraão e Isaque. A passagem diz: “Ele deu seu último suspiro e se juntou a seus ancestrais na morte”.</w:t>
      </w:r>
    </w:p>
    <w:p>
      <w:pPr/>
      <w:r>
        <w:rPr>
          <w:lang w:val="pt_PT" w:bidi="pt_PT"/>
        </w:rPr>
      </w:r>
      <w:r>
        <w:rPr>
          <w:lang w:val="pt_PT" w:bidi="pt_PT"/>
        </w:rPr>
        <w:t>Na cena 2, José coloca seus braços em torno do corpo de seu pai e chora. José também beija o rosto de Jacó. José ordena que os médicos egípcios embalsamem ou preservem o corpo de Jacó para que o corpo possa ser levado para Canaã para enterro. Os egípcios choraram por Jacó por 70 dias. Eles estão tratando Jacó como se Jacó fosse uma pessoa muito importante.</w:t>
      </w:r>
    </w:p>
    <w:p>
      <w:pPr/>
      <w:r>
        <w:rPr>
          <w:lang w:val="pt_PT" w:bidi="pt_PT"/>
        </w:rPr>
      </w:r>
      <w:r>
        <w:rPr>
          <w:lang w:val="pt_PT" w:bidi="pt_PT"/>
        </w:rPr>
        <w:t>Na cena 3, José pede aos conselheiros do rei para pedirem ao rei para deixar José levar o corpo de Jacó de volta para Canaã para o enterro. José promete retornar ao Egito. O rei concede a José permissão para levar o corpo de Jacó para Canaã.</w:t>
      </w:r>
    </w:p>
    <w:p>
      <w:pPr/>
      <w:r>
        <w:rPr>
          <w:lang w:val="pt_PT" w:bidi="pt_PT"/>
        </w:rPr>
      </w:r>
      <w:r>
        <w:rPr>
          <w:lang w:val="pt_PT" w:bidi="pt_PT"/>
        </w:rPr>
        <w:t>Na cena 4, José e os irmãos pegam suas famílias e vão para Canaã. Eles deixaram as crianças pequenas e os animais no Egito. Um grande número de oficiais egípcios acompanha a família enquanto eles levam Jacó de volta para Canaã. Eles param em um chão de trincha perto do rio Jordão e têm um serviço memorial com 7 dias de luto. As pessoas canaanitas locais assistem a isso.</w:t>
      </w:r>
    </w:p>
    <w:p>
      <w:pPr/>
      <w:r>
        <w:rPr>
          <w:lang w:val="pt_PT" w:bidi="pt_PT"/>
        </w:rPr>
      </w:r>
      <w:r>
        <w:rPr>
          <w:lang w:val="pt_PT" w:bidi="pt_PT"/>
        </w:rPr>
        <w:t>Eles carregaram o corpo de Jacó para a caverna e enterraram Jacó. Essa é a caverna que Abraão havia comprado. Os filhos de Jacó fizeram como Jacó os havia ordenado.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Os irmãos de José</w:t>
      </w:r>
    </w:p>
    <w:p>
      <w:pPr>
        <w:pStyle w:val="ListBullet"/>
        <w:spacing w:line="240" w:lineRule="auto"/>
        <w:ind w:left="720"/>
      </w:pPr>
      <w:r>
        <w:rPr>
          <w:lang w:val="pt_PT" w:bidi="pt_PT"/>
        </w:rPr>
      </w:r>
      <w:r>
        <w:rPr>
          <w:lang w:val="pt_PT" w:bidi="pt_PT"/>
        </w:rPr>
        <w:t>Médicos egípcios</w:t>
      </w:r>
    </w:p>
    <w:p>
      <w:pPr>
        <w:pStyle w:val="ListBullet"/>
        <w:spacing w:line="240" w:lineRule="auto"/>
        <w:ind w:left="720"/>
      </w:pPr>
      <w:r>
        <w:rPr>
          <w:lang w:val="pt_PT" w:bidi="pt_PT"/>
        </w:rPr>
      </w:r>
      <w:r>
        <w:rPr>
          <w:lang w:val="pt_PT" w:bidi="pt_PT"/>
        </w:rPr>
        <w:t>O rei do Egito</w:t>
      </w:r>
    </w:p>
    <w:p>
      <w:pPr>
        <w:pStyle w:val="ListBullet"/>
        <w:spacing w:line="240" w:lineRule="auto"/>
        <w:ind w:left="720"/>
      </w:pPr>
      <w:r>
        <w:rPr>
          <w:lang w:val="pt_PT" w:bidi="pt_PT"/>
        </w:rPr>
      </w:r>
      <w:r>
        <w:rPr>
          <w:lang w:val="pt_PT" w:bidi="pt_PT"/>
        </w:rPr>
        <w:t>Os conselheiros do rei</w:t>
      </w:r>
    </w:p>
    <w:p>
      <w:pPr>
        <w:pStyle w:val="ListBullet"/>
        <w:spacing w:line="240" w:lineRule="auto"/>
        <w:ind w:left="720"/>
      </w:pPr>
      <w:r>
        <w:rPr>
          <w:lang w:val="pt_PT" w:bidi="pt_PT"/>
        </w:rPr>
      </w:r>
      <w:r>
        <w:rPr>
          <w:lang w:val="pt_PT" w:bidi="pt_PT"/>
        </w:rPr>
        <w:t>Oficiais seniores do Egito</w:t>
      </w:r>
    </w:p>
    <w:p>
      <w:pPr>
        <w:pStyle w:val="ListBullet"/>
        <w:spacing w:line="240" w:lineRule="auto"/>
        <w:ind w:left="720"/>
      </w:pPr>
      <w:r>
        <w:rPr>
          <w:lang w:val="pt_PT" w:bidi="pt_PT"/>
        </w:rPr>
      </w:r>
      <w:r>
        <w:rPr>
          <w:lang w:val="pt_PT" w:bidi="pt_PT"/>
        </w:rPr>
        <w:t>Membros sêniores da casa do rei</w:t>
      </w:r>
    </w:p>
    <w:p>
      <w:pPr>
        <w:pStyle w:val="ListBullet"/>
        <w:spacing w:line="240" w:lineRule="auto"/>
        <w:ind w:left="720"/>
      </w:pPr>
      <w:r>
        <w:rPr>
          <w:lang w:val="pt_PT" w:bidi="pt_PT"/>
        </w:rPr>
      </w:r>
      <w:r>
        <w:rPr>
          <w:lang w:val="pt_PT" w:bidi="pt_PT"/>
        </w:rPr>
        <w:t>Os funcionários do rei</w:t>
      </w:r>
    </w:p>
    <w:p>
      <w:pPr>
        <w:pStyle w:val="ListBullet"/>
        <w:spacing w:line="240" w:lineRule="auto"/>
        <w:ind w:left="720"/>
      </w:pPr>
      <w:r>
        <w:rPr>
          <w:lang w:val="pt_PT" w:bidi="pt_PT"/>
        </w:rPr>
      </w:r>
      <w:r>
        <w:rPr>
          <w:lang w:val="pt_PT" w:bidi="pt_PT"/>
        </w:rPr>
        <w:t>Toda a casa de José</w:t>
      </w:r>
    </w:p>
    <w:p>
      <w:pPr>
        <w:pStyle w:val="ListBullet"/>
        <w:spacing w:line="240" w:lineRule="auto"/>
        <w:ind w:left="720"/>
      </w:pPr>
      <w:r>
        <w:rPr>
          <w:lang w:val="pt_PT" w:bidi="pt_PT"/>
        </w:rPr>
      </w:r>
      <w:r>
        <w:rPr>
          <w:lang w:val="pt_PT" w:bidi="pt_PT"/>
        </w:rPr>
        <w:t>Toda a casa de cada irmão</w:t>
      </w:r>
    </w:p>
    <w:p>
      <w:pPr>
        <w:pStyle w:val="ListBullet"/>
        <w:spacing w:line="240" w:lineRule="auto"/>
        <w:ind w:left="720"/>
      </w:pPr>
      <w:r>
        <w:rPr>
          <w:lang w:val="pt_PT" w:bidi="pt_PT"/>
        </w:rPr>
      </w:r>
      <w:r>
        <w:rPr>
          <w:lang w:val="pt_PT" w:bidi="pt_PT"/>
        </w:rPr>
        <w:t>Cocheiros</w:t>
      </w:r>
    </w:p>
    <w:p>
      <w:pPr>
        <w:pStyle w:val="ListBullet"/>
        <w:spacing w:line="240" w:lineRule="auto"/>
        <w:ind w:left="720"/>
      </w:pPr>
      <w:r>
        <w:rPr>
          <w:lang w:val="pt_PT" w:bidi="pt_PT"/>
        </w:rPr>
      </w:r>
      <w:r>
        <w:rPr>
          <w:lang w:val="pt_PT" w:bidi="pt_PT"/>
        </w:rPr>
        <w:t>Canaanitas locais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1, Jacó terminou de dar suas últimas palavras a cada um de seus filhos. Agora Jacó diz aos filhos que quer ser levado de volta para Canaã e enterrado na mesma caverna com Abraão e Isaque.</w:t>
      </w:r>
    </w:p>
    <w:p>
      <w:pPr/>
      <w:r>
        <w:rPr>
          <w:lang w:val="pt_PT" w:bidi="pt_PT"/>
        </w:rPr>
      </w:r>
      <w:r>
        <w:rPr>
          <w:lang w:val="pt_PT" w:bidi="pt_PT"/>
        </w:rPr>
        <w:t>Pergunte a Jacó: “Por que é tão importante para você que você seja enterrado com seus ancestrais?”. Você pode ouvir: “Canaã é nossa casa. Deus prometeu essa terra a mim e a meus descendentes. Se eles me levarem para lá para me enterrar, então eles retornarão para viver lá algum dia no futuro. Eles devem voltar para Canaã. Isso é o que Deus quer”. Reinicie a encenação.</w:t>
      </w:r>
    </w:p>
    <w:p>
      <w:pPr/>
      <w:r>
        <w:rPr>
          <w:lang w:val="pt_PT" w:bidi="pt_PT"/>
        </w:rPr>
      </w:r>
      <w:r>
        <w:rPr>
          <w:lang w:val="pt_PT" w:bidi="pt_PT"/>
        </w:rPr>
        <w:t>Então Jacó se deita, dá seu último fôlego e morre.</w:t>
      </w:r>
    </w:p>
    <w:p>
      <w:pPr/>
      <w:r>
        <w:rPr>
          <w:lang w:val="pt_PT" w:bidi="pt_PT"/>
        </w:rPr>
      </w:r>
      <w:r>
        <w:rPr>
          <w:lang w:val="pt_PT" w:bidi="pt_PT"/>
        </w:rPr>
        <w:t>Na cena 2, José se joga no corpo de Jacó e chora. José beija Jacó.</w:t>
      </w:r>
    </w:p>
    <w:p>
      <w:pPr/>
      <w:r>
        <w:rPr>
          <w:lang w:val="pt_PT" w:bidi="pt_PT"/>
        </w:rPr>
      </w:r>
      <w:r>
        <w:rPr>
          <w:lang w:val="pt_PT" w:bidi="pt_PT"/>
        </w:rPr>
        <w:t>Pare a ação e pergunte aos irmãos: “Como vocês estão se sentindo agora?” Você pode ouvir: “O pai está morto. Parecia que sempre teríamos nosso pai. Não sei como continuaremos sem nosso pai. Estou feliz por ele estar com José novamente antes de morrer. Devemos honrar seu pedido para voltar a Canaã para o enterro. Me pergunto como José nos tratará agora que o pai está morto. Me preocuparei com isso mais tarde. Quero sofrer por meu pai agora. É bom que José seja o que está ao lado dele a beijá-lo. José era o favorito do Pai. Sempre soubemos disso”. Reinicie a encenação.</w:t>
      </w:r>
    </w:p>
    <w:p>
      <w:pPr/>
      <w:r>
        <w:rPr>
          <w:lang w:val="pt_PT" w:bidi="pt_PT"/>
        </w:rPr>
      </w:r>
      <w:r>
        <w:rPr>
          <w:lang w:val="pt_PT" w:bidi="pt_PT"/>
        </w:rPr>
        <w:t>José ordena que os médicos egípcios embalsamem ou preservem o corpo de Jacó. Esse processo impede que o corpo de Jacó se decomponha. Os egípcios choraram por Jacó por 70 dias.</w:t>
      </w:r>
    </w:p>
    <w:p>
      <w:pPr/>
      <w:r>
        <w:rPr>
          <w:lang w:val="pt_PT" w:bidi="pt_PT"/>
        </w:rPr>
      </w:r>
      <w:r>
        <w:rPr>
          <w:lang w:val="pt_PT" w:bidi="pt_PT"/>
        </w:rPr>
        <w:t>Pergunte aos egípcios: “Por que vocês estão chorando por Jacó? Ele não é um de vocês”. Você pode ouvir: “Ele era um grande homem. Olhe para seus filhos. Olhe para José que é nosso governador. Devemos honrar a memória do pai de José”. Reinicie a encenação.</w:t>
      </w:r>
    </w:p>
    <w:p>
      <w:pPr/>
      <w:r>
        <w:rPr>
          <w:lang w:val="pt_PT" w:bidi="pt_PT"/>
        </w:rPr>
      </w:r>
      <w:r>
        <w:rPr>
          <w:lang w:val="pt_PT" w:bidi="pt_PT"/>
        </w:rPr>
        <w:t>Na cena 3, José pede permissão ao rei para levar o corpo de Jacó de volta para Canaã para o enterro. José explica que José fez um juramento ou uma promessa solene a Jacó que isso seria feito. O rei concordou que José deve manter sua promessa.</w:t>
      </w:r>
    </w:p>
    <w:p>
      <w:pPr/>
      <w:r>
        <w:rPr>
          <w:lang w:val="pt_PT" w:bidi="pt_PT"/>
        </w:rPr>
      </w:r>
      <w:r>
        <w:rPr>
          <w:lang w:val="pt_PT" w:bidi="pt_PT"/>
        </w:rPr>
        <w:t>Pergunte ao rei: “Por que você está deixando José ir para Canaã. Você não tem medo de que ele não retorne?”. Você pode ouvir: “José prometeu que ele retornará. Uma coisa que aprendi é que José mantém suas promessas. José fará como ele disse. José prometeu a seu pai e ele deveria manter a promessa. Não estou preocupado com isso. Sei que José voltará”. Reinicie a encenação.</w:t>
      </w:r>
    </w:p>
    <w:p>
      <w:pPr/>
      <w:r>
        <w:rPr>
          <w:lang w:val="pt_PT" w:bidi="pt_PT"/>
        </w:rPr>
      </w:r>
      <w:r>
        <w:rPr>
          <w:lang w:val="pt_PT" w:bidi="pt_PT"/>
        </w:rPr>
        <w:t>Na cena 4, José, os irmãos e todas as suas casas vão para Canaã. Eles deixaram as crianças pequenas e os animais no Egito. Muitos oficiais egípcios vão com eles.</w:t>
      </w:r>
    </w:p>
    <w:p>
      <w:pPr/>
      <w:r>
        <w:rPr>
          <w:lang w:val="pt_PT" w:bidi="pt_PT"/>
        </w:rPr>
      </w:r>
      <w:r>
        <w:rPr>
          <w:lang w:val="pt_PT" w:bidi="pt_PT"/>
        </w:rPr>
        <w:t>Pergunte a José: “Como se sente ao estar de volta em Canaã?”. Você pode ouvir: “Essa é minha casa. Estou feliz por ver novamente, mesmo em uma ocasião triste. Gostaria de poder retornar agora e viver aqui. Devo manter minha promessa ao rei. É bom saber que essa é nossa casa real. Algum dia, meus filhos virão aqui para viver. Deus nos deu essa terra. Eles devem vir por sua herança”. Pergunte aos irmãos: “Como vocês se sentem estando de volta em Canaã?”. Você pode ouvir: “Essa é a casa. É muito melhor aqui do que o Egito. Estou feliz por termos sido capazes de ir para o Egito para que pudéssemos sobreviver à fome. Precisamos voltar e viver aqui. Essa é nossa casa ancestral. Sabemos que Deus nos deu essa terra. Devo continuar ensinando meus filhos para que eles não esqueçam. Acho que o fato de nossos ancestrais estarem enterrados aqui os ajudará a querer voltar aqui para viver. Além disso, o Pai em suas últimas palavras nos disse sobre viver aqui. O pai espera que voltemos aqui. As crianças devem retornar aqui para viver”.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Jacó fala sobre a caverna de enterro ancestral em Canaã. Jacó lembra o nome da pessoa de quem Abraão comprou a caverna, bem como sua localização exata. Use os mesmos nomes que você usou em passagens anteriores. </w:t>
      </w:r>
    </w:p>
    <w:p>
      <w:pPr/>
      <w:r>
        <w:rPr>
          <w:lang w:val="pt_PT" w:bidi="pt_PT"/>
        </w:rPr>
      </w:r>
      <w:r>
        <w:rPr>
          <w:lang w:val="pt_PT" w:bidi="pt_PT"/>
        </w:rPr>
        <w:t>A passagem usa a mesma expressão para morte que foi usada para Abraão e Isaque. Jacó deu seu último fôlego e se juntou a seus ancestrais. Seria bom usar as mesmas expressões que você usou com Abraão e Isaque.</w:t>
      </w:r>
    </w:p>
    <w:p>
      <w:pPr/>
      <w:r>
        <w:rPr>
          <w:lang w:val="pt_PT" w:bidi="pt_PT"/>
        </w:rPr>
      </w:r>
      <w:r>
        <w:rPr>
          <w:lang w:val="pt_PT" w:bidi="pt_PT"/>
        </w:rPr>
        <w:t>José abraçou o corpo de Jacó, chorou e beijou o rosto de Jacó. Essas são ações de luto cultural normais para o povo hebraico daquele tempo. A maneira de José de mostrar dor pode parecer estranha em sua cultura. Outra possibilidade é traduzir o que José fez e adicionar uma declaração como: “Essa é a maneira como os antigos hebreus choravam”.</w:t>
      </w:r>
    </w:p>
    <w:p>
      <w:pPr/>
      <w:r>
        <w:rPr>
          <w:lang w:val="pt_PT" w:bidi="pt_PT"/>
        </w:rPr>
      </w:r>
      <w:r>
        <w:rPr>
          <w:lang w:val="pt_PT" w:bidi="pt_PT"/>
        </w:rPr>
        <w:t>Chorar por alguém significa que você sente dor ou tristeza por essa pessoa ter morrido. Um período de luto em muitas culturas é um momento em que as pessoas se reúnem para passar pelos costumes ou rituais de sofrer. Alguns usam roupas especiais. Alguns choram juntos. Em algumas culturas, os enlutados jogam cinzas ou poeira sobre suas cabeças. Os egípcios choraram por Jacó por 70 dias.</w:t>
      </w:r>
    </w:p>
    <w:p>
      <w:pPr/>
      <w:r>
        <w:rPr>
          <w:lang w:val="pt_PT" w:bidi="pt_PT"/>
        </w:rPr>
      </w:r>
      <w:r>
        <w:rPr>
          <w:b/>
          <w:lang w:val="pt_PT" w:bidi="pt_PT"/>
        </w:rPr>
        <w:t>Embalsamar</w:t>
      </w:r>
      <w:r>
        <w:rPr>
          <w:lang w:val="pt_PT" w:bidi="pt_PT"/>
        </w:rPr>
        <w:t xml:space="preserve"> o corpo é passar por um processo específico de preservar o corpo para que ele não se decomponha como o corpo morto normalmente faz. Em algumas culturas, o processo de embalsamento é desconhecido. Em vez de explicar o embalsamento, você pode dizer que José ordenou que os médicos egípcios preparassem o corpo de Jacó para o enterro. Ou, você pode dizer que José ordenou que o corpo de Jacó fosse preparado para o enterro.</w:t>
      </w:r>
    </w:p>
    <w:p>
      <w:pPr/>
      <w:r>
        <w:rPr>
          <w:lang w:val="pt_PT" w:bidi="pt_PT"/>
        </w:rPr>
      </w:r>
      <w:r>
        <w:rPr>
          <w:lang w:val="pt_PT" w:bidi="pt_PT"/>
        </w:rPr>
        <w:t xml:space="preserve">José foi pedir permissão ao </w:t>
      </w:r>
      <w:r>
        <w:rPr>
          <w:b/>
          <w:lang w:val="pt_PT" w:bidi="pt_PT"/>
        </w:rPr>
        <w:t>rei</w:t>
      </w:r>
      <w:r>
        <w:rPr>
          <w:lang w:val="pt_PT" w:bidi="pt_PT"/>
        </w:rPr>
        <w:t xml:space="preserve"> para levar o corpo de Jacó para Canaã para enterro. Algumas traduções usam rei e outras usam a palavra </w:t>
      </w:r>
      <w:r>
        <w:rPr>
          <w:b/>
          <w:lang w:val="pt_PT" w:bidi="pt_PT"/>
        </w:rPr>
        <w:t>Faraó</w:t>
      </w:r>
      <w:r>
        <w:rPr>
          <w:lang w:val="pt_PT" w:bidi="pt_PT"/>
        </w:rPr>
        <w:t>. Faraó é o título usado pelo rei do Egito. Use a mesma maneira de falar sobre o rei que você usou em passagens anteriores.</w:t>
      </w:r>
    </w:p>
    <w:p>
      <w:pPr/>
      <w:r>
        <w:rPr>
          <w:lang w:val="pt_PT" w:bidi="pt_PT"/>
        </w:rPr>
      </w:r>
      <w:r>
        <w:rPr>
          <w:lang w:val="pt_PT" w:bidi="pt_PT"/>
        </w:rPr>
        <w:t xml:space="preserve">José explicou que José havia feito um </w:t>
      </w:r>
      <w:r>
        <w:rPr>
          <w:b/>
          <w:lang w:val="pt_PT" w:bidi="pt_PT"/>
        </w:rPr>
        <w:t>juramento</w:t>
      </w:r>
      <w:r>
        <w:rPr>
          <w:lang w:val="pt_PT" w:bidi="pt_PT"/>
        </w:rPr>
        <w:t xml:space="preserve"> para levar o corpo de Jacó de volta para Canaã. Um juramento é uma promessa solene. </w:t>
      </w:r>
      <w:r>
        <w:rPr>
          <w:b/>
          <w:lang w:val="pt_PT" w:bidi="pt_PT"/>
        </w:rPr>
        <w:t>Juramento</w:t>
      </w:r>
      <w:r>
        <w:rPr>
          <w:lang w:val="pt_PT" w:bidi="pt_PT"/>
        </w:rPr>
        <w:t xml:space="preserve"> está no Glossário Mestre. Use a mesma palavra para juramento que você usou em passagens anteriores.</w:t>
      </w:r>
    </w:p>
    <w:p>
      <w:pPr/>
      <w:r>
        <w:rPr>
          <w:lang w:val="pt_PT" w:bidi="pt_PT"/>
        </w:rPr>
      </w:r>
      <w:r>
        <w:rPr>
          <w:lang w:val="pt_PT" w:bidi="pt_PT"/>
        </w:rPr>
        <w:t xml:space="preserve">José e seus irmãos tomaram suas </w:t>
      </w:r>
      <w:r>
        <w:rPr>
          <w:b/>
          <w:lang w:val="pt_PT" w:bidi="pt_PT"/>
        </w:rPr>
        <w:t>casas</w:t>
      </w:r>
      <w:r>
        <w:rPr>
          <w:lang w:val="pt_PT" w:bidi="pt_PT"/>
        </w:rPr>
        <w:t xml:space="preserve">, exceto as crianças muito jovens. Uma casa é todos que vivem e trabalham na casa. Isso incluiria membros da família, bem como servos. O </w:t>
      </w:r>
      <w:r>
        <w:rPr>
          <w:b/>
          <w:lang w:val="pt_PT" w:bidi="pt_PT"/>
        </w:rPr>
        <w:t>termo casa</w:t>
      </w:r>
      <w:r>
        <w:rPr>
          <w:lang w:val="pt_PT" w:bidi="pt_PT"/>
        </w:rPr>
        <w:t xml:space="preserve"> está no Glossário Mestre.</w:t>
      </w:r>
    </w:p>
    <w:p>
      <w:pPr/>
      <w:r>
        <w:rPr>
          <w:lang w:val="pt_PT" w:bidi="pt_PT"/>
        </w:rPr>
      </w:r>
      <w:r>
        <w:rPr>
          <w:lang w:val="pt_PT" w:bidi="pt_PT"/>
        </w:rPr>
        <w:t>As carruagens conduzidas por cocheiros foram com a família de Jacó para Canaã. O cocheiro é a pessoa que fica na carruagem e dirige os cavalos.</w:t>
      </w:r>
    </w:p>
    <w:p>
      <w:pPr/>
      <w:r>
        <w:rPr>
          <w:lang w:val="pt_PT" w:bidi="pt_PT"/>
        </w:rPr>
      </w:r>
      <w:r>
        <w:rPr>
          <w:lang w:val="pt_PT" w:bidi="pt_PT"/>
        </w:rPr>
        <w:t>Mostre a imagem de uma carruagem com um cocheiro.</w:t>
      </w:r>
    </w:p>
    <w:p>
      <w:pPr/>
      <w:r>
        <w:rPr>
          <w:lang w:val="pt_PT" w:bidi="pt_PT"/>
        </w:rPr>
      </w:r>
      <w:r>
        <w:rPr>
          <w:lang w:val="pt_PT" w:bidi="pt_PT"/>
        </w:rPr>
        <w:t xml:space="preserve">A família e os egípcios pararam em um </w:t>
      </w:r>
      <w:r>
        <w:rPr>
          <w:b/>
          <w:lang w:val="pt_PT" w:bidi="pt_PT"/>
        </w:rPr>
        <w:t>chão de trincha</w:t>
      </w:r>
      <w:r>
        <w:rPr>
          <w:lang w:val="pt_PT" w:bidi="pt_PT"/>
        </w:rPr>
        <w:t xml:space="preserve"> perto do rio Jordão para ter um serviço memorial e passarem por um período de 7 dias de luto. O chão de trincha é uma área de terra compacta onde os grãos são batidos do caule.</w:t>
      </w:r>
    </w:p>
    <w:p>
      <w:pPr/>
      <w:r>
        <w:rPr>
          <w:lang w:val="pt_PT" w:bidi="pt_PT"/>
        </w:rPr>
      </w:r>
      <w:r>
        <w:rPr>
          <w:lang w:val="pt_PT" w:bidi="pt_PT"/>
        </w:rPr>
        <w:t>Mostre a imagem do chão de trincha.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49:29–50:14</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83">
        <w:r>
          <w:rPr>
            <w:lang w:val="pt_PT" w:bidi="pt_PT"/>
          </w:rPr>
          <w:rPr>
            <w:color w:val="0000EE"/>
            <w:u w:val="single"/>
          </w:rPr>
          <w:t>Ouvir e Sentir</w:t>
        </w:r>
      </w:hyperlink>
      <w:r>
        <w:rPr>
          <w:lang w:val="pt_PT" w:bidi="pt_PT"/>
        </w:rPr>
        <w:t xml:space="preserve"> (382 KB)</w:t>
      </w:r>
      <w:r>
        <w:rPr>
          <w:lang w:val="pt_PT" w:bidi="pt_PT"/>
        </w:rPr>
      </w:r>
    </w:p>
    <w:p>
      <w:pPr>
        <w:pStyle w:val="ListBullet"/>
        <w:spacing w:line="240" w:lineRule="auto"/>
        <w:ind w:left="720"/>
      </w:pPr>
      <w:r>
        <w:rPr>
          <w:lang w:val="pt_PT" w:bidi="pt_PT"/>
        </w:rPr>
      </w:r>
      <w:hyperlink r:id="rId484">
        <w:r>
          <w:rPr>
            <w:lang w:val="pt_PT" w:bidi="pt_PT"/>
          </w:rPr>
          <w:rPr>
            <w:color w:val="0000EE"/>
            <w:u w:val="single"/>
          </w:rPr>
          <w:t>Preparando o Cenário</w:t>
        </w:r>
      </w:hyperlink>
      <w:r>
        <w:rPr>
          <w:lang w:val="pt_PT" w:bidi="pt_PT"/>
        </w:rPr>
        <w:t xml:space="preserve"> (4.7 MB)</w:t>
      </w:r>
      <w:r>
        <w:rPr>
          <w:lang w:val="pt_PT" w:bidi="pt_PT"/>
        </w:rPr>
      </w:r>
    </w:p>
    <w:p>
      <w:pPr>
        <w:pStyle w:val="ListBullet"/>
        <w:spacing w:line="240" w:lineRule="auto"/>
        <w:ind w:left="720"/>
      </w:pPr>
      <w:r>
        <w:rPr>
          <w:lang w:val="pt_PT" w:bidi="pt_PT"/>
        </w:rPr>
      </w:r>
      <w:hyperlink r:id="rId485">
        <w:r>
          <w:rPr>
            <w:lang w:val="pt_PT" w:bidi="pt_PT"/>
          </w:rPr>
          <w:rPr>
            <w:color w:val="0000EE"/>
            <w:u w:val="single"/>
          </w:rPr>
          <w:t>Identificando as Cenas</w:t>
        </w:r>
      </w:hyperlink>
      <w:r>
        <w:rPr>
          <w:lang w:val="pt_PT" w:bidi="pt_PT"/>
        </w:rPr>
        <w:t xml:space="preserve"> (2.2 MB)</w:t>
      </w:r>
      <w:r>
        <w:rPr>
          <w:lang w:val="pt_PT" w:bidi="pt_PT"/>
        </w:rPr>
      </w:r>
    </w:p>
    <w:p>
      <w:pPr>
        <w:pStyle w:val="ListBullet"/>
        <w:spacing w:line="240" w:lineRule="auto"/>
        <w:ind w:left="720"/>
      </w:pPr>
      <w:r>
        <w:rPr>
          <w:lang w:val="pt_PT" w:bidi="pt_PT"/>
        </w:rPr>
      </w:r>
      <w:hyperlink r:id="rId486">
        <w:r>
          <w:rPr>
            <w:lang w:val="pt_PT" w:bidi="pt_PT"/>
          </w:rPr>
          <w:rPr>
            <w:color w:val="0000EE"/>
            <w:u w:val="single"/>
          </w:rPr>
          <w:t>Incorporando o Texto</w:t>
        </w:r>
      </w:hyperlink>
      <w:r>
        <w:rPr>
          <w:lang w:val="pt_PT" w:bidi="pt_PT"/>
        </w:rPr>
        <w:t xml:space="preserve"> (3.5 MB)</w:t>
      </w:r>
      <w:r>
        <w:rPr>
          <w:lang w:val="pt_PT" w:bidi="pt_PT"/>
        </w:rPr>
      </w:r>
    </w:p>
    <w:p>
      <w:pPr>
        <w:pStyle w:val="ListBullet"/>
        <w:spacing w:line="240" w:lineRule="auto"/>
        <w:ind w:left="720"/>
      </w:pPr>
      <w:r>
        <w:rPr>
          <w:lang w:val="pt_PT" w:bidi="pt_PT"/>
        </w:rPr>
      </w:r>
      <w:hyperlink r:id="rId487">
        <w:r>
          <w:rPr>
            <w:lang w:val="pt_PT" w:bidi="pt_PT"/>
          </w:rPr>
          <w:rPr>
            <w:color w:val="0000EE"/>
            <w:u w:val="single"/>
          </w:rPr>
          <w:t>Preenchendo as Lacunas</w:t>
        </w:r>
      </w:hyperlink>
      <w:r>
        <w:rPr>
          <w:lang w:val="pt_PT" w:bidi="pt_PT"/>
        </w:rPr>
        <w:t xml:space="preserve"> (2.2 MB)</w:t>
      </w:r>
      <w:r>
        <w:rPr>
          <w:lang w:val="pt_PT" w:bidi="pt_PT"/>
        </w:rPr>
      </w:r>
    </w:p>
    <w:p>
      <w:pPr>
        <w:pStyle w:val="ListBullet"/>
        <w:spacing w:line="240" w:lineRule="auto"/>
        <w:ind w:left="720"/>
      </w:pPr>
      <w:r>
        <w:rPr>
          <w:lang w:val="pt_PT" w:bidi="pt_PT"/>
        </w:rPr>
      </w:r>
      <w:hyperlink r:id="rId488">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50:15–21</w:t>
      </w:r>
      <w:r>
        <w:rPr>
          <w:lang w:val="pt_PT" w:bidi="pt_PT"/>
        </w:rPr>
      </w:r>
    </w:p>
    <w:p>
      <w:pPr>
        <w:pStyle w:val="Heading3"/>
      </w:pPr>
      <w:r>
        <w:rPr>
          <w:lang w:val="pt_PT" w:bidi="pt_PT"/>
        </w:rPr>
        <w:t>Ouvir e Sentir</w:t>
      </w:r>
    </w:p>
    <w:p>
      <w:pPr/>
      <w:r>
        <w:rPr>
          <w:lang w:val="pt_PT" w:bidi="pt_PT"/>
        </w:rPr>
      </w:r>
      <w:r>
        <w:rPr>
          <w:lang w:val="pt_PT" w:bidi="pt_PT"/>
        </w:rPr>
        <w:t>Ouça Gênesis 50:15–21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O funeral e o tempo de chorar por Jacó passaram. Os irmãos de José agora percebem que com Jacó morto, José pode buscar vingança pelas coisas terríveis que eles fizeram com José anos antes. O autor de Gênesis está se movendo rapidamente para o fim da história de Jacó e José. Esse é um relato narrativo do encontro dos irmãos com José.</w:t>
      </w:r>
    </w:p>
    <w:p>
      <w:pPr/>
      <w:r>
        <w:rPr>
          <w:lang w:val="pt_PT" w:bidi="pt_PT"/>
        </w:rPr>
      </w:r>
      <w:r>
        <w:rPr>
          <w:lang w:val="pt_PT" w:bidi="pt_PT"/>
        </w:rPr>
        <w:t>Jacó foi enterrado em Canaã. Todos aqueles que foram para Canaã tiveram que retornar ao Egito. Além dos 70 dias de luto, essa viagem para Hebrom e retornar ao Egito teria levado muitos dias.</w:t>
      </w:r>
    </w:p>
    <w:p>
      <w:pPr/>
      <w:r>
        <w:rPr>
          <w:lang w:val="pt_PT" w:bidi="pt_PT"/>
        </w:rPr>
      </w:r>
      <w:r>
        <w:rPr>
          <w:lang w:val="pt_PT" w:bidi="pt_PT"/>
        </w:rPr>
        <w:t>Pare e mostre o mapa com Canaã e o Egito marcados. Hebrom e a Terra de Gósen devem ser marcados no mapa. A rota entre Hebrom e a Terra de Gósen deve ser marcada.</w:t>
      </w:r>
    </w:p>
    <w:p>
      <w:pPr/>
      <w:r>
        <w:rPr>
          <w:lang w:val="pt_PT" w:bidi="pt_PT"/>
        </w:rPr>
      </w:r>
      <w:r>
        <w:rPr>
          <w:lang w:val="pt_PT" w:bidi="pt_PT"/>
        </w:rPr>
        <w:t>Todos estavam de volta no Egito e de volta à vida normal. Os irmãos teriam estado em sua área de Gósen com suas famílias e seus animais. José teria estado na cidade com o rei realizando o trabalho de José como governador do Egito. Os 10 irmãos de José, os que haviam vendido José como um escravo, ficaram temerosos. Eles agora estão percebendo que Jacó não está mais vivo e capaz de protegê-los. Benjamin não é uma parte desse grupo. Enquanto Jacó vivia, os irmãos sentiam que José não os puniria por suas ações. Jacó não está mais lá como um protetor. Agora os irmãos têm medo de que José se vinge.</w:t>
      </w:r>
    </w:p>
    <w:p>
      <w:pPr/>
      <w:r>
        <w:rPr>
          <w:lang w:val="pt_PT" w:bidi="pt_PT"/>
        </w:rPr>
      </w:r>
      <w:r>
        <w:rPr>
          <w:lang w:val="pt_PT" w:bidi="pt_PT"/>
        </w:rPr>
        <w:t>Pare e discuta: contem uma história sobre uma grande família. Alguém faz algo terrível para outra pessoa na família. Enquanto o pai viver, nada acontece com a pessoa que fez a ação terrível. O que acontece quando o pai morre? Por que eles esperariam até a morte do pai para buscar vingança?</w:t>
      </w:r>
    </w:p>
    <w:p>
      <w:pPr/>
      <w:r>
        <w:rPr>
          <w:lang w:val="pt_PT" w:bidi="pt_PT"/>
        </w:rPr>
      </w:r>
      <w:r>
        <w:rPr>
          <w:lang w:val="pt_PT" w:bidi="pt_PT"/>
        </w:rPr>
        <w:t>Os irmãos temem que José agora os puna pelo que eles fizeram a José quando venderam José como um escravo. Eles colocam uma pergunta hipotética. Esse é um tipo de pergunta que começa com palavras como “suponha” ou “e se”. A pessoa que faz a pergunta não sabe se o que ele pensa é verdadeiro. Ele faz a pergunta caso isso seja verdadeiro. Os irmãos estão dizendo: “E se José nos odiar ou guardar um rancor contra nós?”. Guardar rancor é uma imagem de palavra que significa que a pessoa tem sentimentos de raiva e desejo de vingança que ele carrega dentro de si. Esses sentimentos são ressentimento contra alguém por algo que essa pessoa fez. Algumas traduções usam uma imagem de palavra e dizem: “José nos pagará de volta pelo errado que fizemos”. Essa é uma imagem de palavra para vingança. Isso significa que eles fizeram algo ruim com José e agora José fará algo ruim com eles.</w:t>
      </w:r>
    </w:p>
    <w:p>
      <w:pPr/>
      <w:r>
        <w:rPr>
          <w:lang w:val="pt_PT" w:bidi="pt_PT"/>
        </w:rPr>
      </w:r>
      <w:r>
        <w:rPr>
          <w:lang w:val="pt_PT" w:bidi="pt_PT"/>
        </w:rPr>
        <w:t>Pare e discuta: contem uma história sobre um homem que decide depois de um longo tempo ou muitos anos se vingar por algo que foi feito anos atrás. Ouça o que o homem diz enquanto ele planeja suas ações. Como ele descreve o que ele quer fazer e por que ele quer fazer? Você está ouvindo imagens de palavras que seriam naturais em sua cultura.</w:t>
      </w:r>
    </w:p>
    <w:p>
      <w:pPr/>
      <w:r>
        <w:rPr>
          <w:lang w:val="pt_PT" w:bidi="pt_PT"/>
        </w:rPr>
      </w:r>
      <w:r>
        <w:rPr>
          <w:lang w:val="pt_PT" w:bidi="pt_PT"/>
        </w:rPr>
        <w:t>Os irmãos reconhecem que vender José como um escravo foi errado. Agora os irmãos decidem tomar uma ação antes de José poder se vingar deles. Os irmãos estão tentando se proteger da vingança de José. Eles acreditam que José se vingará.</w:t>
      </w:r>
    </w:p>
    <w:p>
      <w:pPr/>
      <w:r>
        <w:rPr>
          <w:lang w:val="pt_PT" w:bidi="pt_PT"/>
        </w:rPr>
      </w:r>
      <w:r>
        <w:rPr>
          <w:lang w:val="pt_PT" w:bidi="pt_PT"/>
        </w:rPr>
        <w:t>Os 10 irmãos enviam uma mensagem a José. Os irmãos dizem que Jacó disse a eles para pedir perdão. Para fazer isso, Jacó precisaria saber que os irmãos haviam vendido José há muitos anos. Jacó nunca fez nada que indicasse que Jacó sabia o que os irmãos haviam feito. Os irmãos parecem pensar que usar o nome de seu pai dessa maneira fará com que José mostre a eles misericórdia. Os irmãos estão fazendo parecer que Jacó está pedindo a José para perdoar seus irmãos. As Escrituras não dão nenhuma indicação de se essa declaração é verdadeira ou não. Os tradutores deveriam traduzir como se fosse verdadeiro.</w:t>
      </w:r>
    </w:p>
    <w:p>
      <w:pPr/>
      <w:r>
        <w:rPr>
          <w:lang w:val="pt_PT" w:bidi="pt_PT"/>
        </w:rPr>
      </w:r>
      <w:r>
        <w:rPr>
          <w:lang w:val="pt_PT" w:bidi="pt_PT"/>
        </w:rPr>
        <w:t>Os irmãos se referem a si mesmos como servos do Deus de seu pai. Isso significa que os irmãos adoram o mesmo Deus que Jacó e José. Os irmãos servem a Deus ou adoram a Deus. Eles continuam se referindo a Jacó como seu pai ou como o pai de José. Eles fazem isso para lembrar a José da responsabilidade de José de fazer a vontade de Jacó. A mensagem diz: “Por favor, perdoe seus irmãos pelo grande pecado ou crime que eles fizeram com você”. O texto usa 3 palavras para descrever o que os irmãos fizeram. O texto usa as palavras crime, pecado e errado. O crime é uma ação pecaminosa que envolve revolta e rebelião. Crime é uma palavra muito forte. Errado é uma palavra mais geral que inclui muitos tipos de ofensas. Perdoar significa remover o pecado ou as ações erradas. Pecado ou fazer errado aqui é uma palavra forte que se refere a um crime. A palavra pecado tem a ideia de que alguém quebrou de boa vontade uma lei. Esta é a primeira vez que os irmãos admitem a José que vender José como um escravo foi errado.</w:t>
      </w:r>
    </w:p>
    <w:p>
      <w:pPr/>
      <w:r>
        <w:rPr>
          <w:lang w:val="pt_PT" w:bidi="pt_PT"/>
        </w:rPr>
      </w:r>
      <w:r>
        <w:rPr>
          <w:lang w:val="pt_PT" w:bidi="pt_PT"/>
        </w:rPr>
        <w:t>Pare e discuta: fale sobre um incidente entre membros da família ou amigos que aconteceu há algum tempo. Isso deve ser algo severo que resultou em vidas mudadas para pelo menos uma pessoa. Enquanto a pessoa fala sobre o que alguém fez com ele, observe as escolhas de palavras. Você está ouvindo para ver se todas as palavras têm o mesmo nível de significado ou se algumas palavras são mais fortes do que outras.</w:t>
      </w:r>
    </w:p>
    <w:p>
      <w:pPr/>
      <w:r>
        <w:rPr>
          <w:lang w:val="pt_PT" w:bidi="pt_PT"/>
        </w:rPr>
      </w:r>
      <w:r>
        <w:rPr>
          <w:lang w:val="pt_PT" w:bidi="pt_PT"/>
        </w:rPr>
        <w:t>Depois de dizer que Jacó havia pedido perdão para os irmãos, os irmãos imploram por perdão para si mesmos. Quando José ouve isso, José se derrama e chora. Isso significa que José perde o controle de suas emoções ou não pode controlar suas emoções e chora. Não sabemos por que José está chorando.</w:t>
      </w:r>
    </w:p>
    <w:p>
      <w:pPr/>
      <w:r>
        <w:rPr>
          <w:lang w:val="pt_PT" w:bidi="pt_PT"/>
        </w:rPr>
      </w:r>
      <w:r>
        <w:rPr>
          <w:lang w:val="pt_PT" w:bidi="pt_PT"/>
        </w:rPr>
        <w:t>Então os irmãos vêm para ver José e se jogam no chão na frente de José. Jogar algo é uma ação violenta. Essa não é uma curvatura simples ou simplesmente se colocar de joelhos. Os irmãos se oferecem para ser os escravos de José. Os irmãos venderam José como um escravo e aqui os irmãos estão se oferecendo para se tornar os escravos de José. Um escravo pertence a outra pessoa. Um escravo não tem liberdade de ação. Como um jovem menino, José teve sonhos que pareciam indicar que um dia no futuro, seus irmãos se curvariam diante de José. O texto não nos diz se José se lembra desses sonhos neste momento.</w:t>
      </w:r>
    </w:p>
    <w:p>
      <w:pPr/>
      <w:r>
        <w:rPr>
          <w:lang w:val="pt_PT" w:bidi="pt_PT"/>
        </w:rPr>
      </w:r>
      <w:r>
        <w:rPr>
          <w:lang w:val="pt_PT" w:bidi="pt_PT"/>
        </w:rPr>
        <w:t>José diz a eles para não terem medo. José pergunta: “Sou Deus?”. Essa é uma pergunta que não requer uma resposta. José quer dizer que Deus é aquele que julga as pessoas ou decide sobre o pecado. José está dizendo: “Não sou Deus. Não posso puni-los”. José repete parte do que disse quando se revelou pela primeira vez a seus irmãos. José diz aos irmãos que Deus trouxe José para um lugar onde José poderia salvar as vidas de muitas pessoas. Os irmãos queriam ferir José, mas Deus estava realmente no controle.</w:t>
      </w:r>
    </w:p>
    <w:p>
      <w:pPr/>
      <w:r>
        <w:rPr>
          <w:lang w:val="pt_PT" w:bidi="pt_PT"/>
        </w:rPr>
      </w:r>
      <w:r>
        <w:rPr>
          <w:lang w:val="pt_PT" w:bidi="pt_PT"/>
        </w:rPr>
        <w:t>José disse aos irmãos para não terem medo. José prometeu continuar a cuidar dos irmãos e suas famílias. José falou gentilmente com os irmãos. José os fez se sentirem bem novamente.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os irmãos ficam com medo de que José se vingue por tudo o que os irmãos fizeram com José.</w:t>
      </w:r>
    </w:p>
    <w:p>
      <w:pPr/>
      <w:r>
        <w:rPr>
          <w:lang w:val="pt_PT" w:bidi="pt_PT"/>
        </w:rPr>
      </w:r>
      <w:r>
        <w:rPr>
          <w:b/>
          <w:lang w:val="pt_PT" w:bidi="pt_PT"/>
        </w:rPr>
        <w:t>Segunda cena:</w:t>
      </w:r>
      <w:r>
        <w:rPr>
          <w:lang w:val="pt_PT" w:bidi="pt_PT"/>
        </w:rPr>
        <w:t xml:space="preserve"> os irmãos enviam uma mensagem a José.</w:t>
      </w:r>
    </w:p>
    <w:p>
      <w:pPr/>
      <w:r>
        <w:rPr>
          <w:lang w:val="pt_PT" w:bidi="pt_PT"/>
        </w:rPr>
      </w:r>
      <w:r>
        <w:rPr>
          <w:b/>
          <w:lang w:val="pt_PT" w:bidi="pt_PT"/>
        </w:rPr>
        <w:t>Terceira cena:</w:t>
      </w:r>
      <w:r>
        <w:rPr>
          <w:lang w:val="pt_PT" w:bidi="pt_PT"/>
        </w:rPr>
        <w:t xml:space="preserve"> os irmãos vêm para ver José. José lembra a eles que Deus trouxe José para o Egito para que José pudesse salvar as vidas de muitas pessoas.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Os 10 irmãos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 é mencionado.</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Na cena 1, o funeral de Jacó terminou. Todos retornaram ao Egito. A vida volta ao normal. Algum tempo passou. Os irmãos percebem que Jacó não está mais presente para protegê-los da raiva de José. Os irmãos começam a pensar em coisas que José pode fazer. Os irmãos usam a expressão: “E se…” Ou “Suponha…” Essa é uma maneira de sugerir que algo pode acontecer ou não acontecer.</w:t>
      </w:r>
    </w:p>
    <w:p>
      <w:pPr/>
      <w:r>
        <w:rPr>
          <w:lang w:val="pt_PT" w:bidi="pt_PT"/>
        </w:rPr>
      </w:r>
      <w:r>
        <w:rPr>
          <w:lang w:val="pt_PT" w:bidi="pt_PT"/>
        </w:rPr>
        <w:t>Pare e discuta: peça a diferentes membros da equipe que falem sobre situações que podem acontecer, mas ainda não aconteceram, como: “E se chover muito forte?”. Ou: “E se um dilúvio acontecer?”. Ou: “E se as colheitas não produzirem este ano?”. Ou: “E se eu não tiver sucesso em meus exames?”. Ouça como cada pessoa fala sobre essa possibilidade que pode ou não acontecer. Você está procurando a maneira de apresentar essa declaração pelos irmãos.</w:t>
      </w:r>
    </w:p>
    <w:p>
      <w:pPr/>
      <w:r>
        <w:rPr>
          <w:lang w:val="pt_PT" w:bidi="pt_PT"/>
        </w:rPr>
      </w:r>
      <w:r>
        <w:rPr>
          <w:lang w:val="pt_PT" w:bidi="pt_PT"/>
        </w:rPr>
        <w:t>Os irmãos têm medo de que José se vingue dos irmãos. Os irmãos estão admitindo que eles fizeram errado quando venderam José.</w:t>
      </w:r>
    </w:p>
    <w:p>
      <w:pPr/>
      <w:r>
        <w:rPr>
          <w:lang w:val="pt_PT" w:bidi="pt_PT"/>
        </w:rPr>
      </w:r>
      <w:r>
        <w:rPr>
          <w:lang w:val="pt_PT" w:bidi="pt_PT"/>
        </w:rPr>
        <w:t>Na cena 2, os irmãos enviam uma mensagem a José. Não sabemos se a mensagem era falada por um porta-voz ou escrita. Os irmãos se referem a Jacó e dizem: “seu pai” a José. Os irmãos não dizem: “nosso pai”. Os irmãos dizem a José que Jacó disse aos irmãos para dizer a José: “Perdoe seus irmãos pelo grande erro ou mal que eles fizeram com você”. Depois de dar essa mensagem de Jacó, os irmãos então pedem a José para perdoá-los por seu pecado. José se derrama e chora depois de ouvir a mensagem.</w:t>
      </w:r>
    </w:p>
    <w:p>
      <w:pPr/>
      <w:r>
        <w:rPr>
          <w:lang w:val="pt_PT" w:bidi="pt_PT"/>
        </w:rPr>
      </w:r>
      <w:r>
        <w:rPr>
          <w:lang w:val="pt_PT" w:bidi="pt_PT"/>
        </w:rPr>
        <w:t xml:space="preserve">Na cena 3, os irmãos vêm para ver José e se jogam no chão na frente de José. Jogar algo é uma ação violenta. Essa não é uma curvatura simples ou simplesmente se colocar de joelhos. </w:t>
      </w:r>
    </w:p>
    <w:p>
      <w:pPr/>
      <w:r>
        <w:rPr>
          <w:lang w:val="pt_PT" w:bidi="pt_PT"/>
        </w:rPr>
      </w:r>
      <w:r>
        <w:rPr>
          <w:lang w:val="pt_PT" w:bidi="pt_PT"/>
        </w:rPr>
        <w:t>Pare e encene: demonstrem maneiras diferentes de se colocar de joelhos e colocarem seu rosto no chão. Cada vez que você faz isso, faça da queda uma ação mais forte. Tente usar palavras para descrever cada vez que alguém cai. Observe que as palavras usadas estão ficando mais fortes e mais violentas. Continue até que você tenha alguém se jogando no chão. Tome cuidado para não se ferir. Sua tradução descreveria a ação mais forte.</w:t>
      </w:r>
    </w:p>
    <w:p>
      <w:pPr/>
      <w:r>
        <w:rPr>
          <w:lang w:val="pt_PT" w:bidi="pt_PT"/>
        </w:rPr>
      </w:r>
      <w:r>
        <w:rPr>
          <w:lang w:val="pt_PT" w:bidi="pt_PT"/>
        </w:rPr>
        <w:t>Os irmãos se oferecem para ser os escravos de José. Os irmãos têm medo de que José os mate. Ser um escravo é melhor do que morrer. Eles preferem viver como escravos do que serem mortos.</w:t>
      </w:r>
    </w:p>
    <w:p>
      <w:pPr/>
      <w:r>
        <w:rPr>
          <w:lang w:val="pt_PT" w:bidi="pt_PT"/>
        </w:rPr>
      </w:r>
      <w:r>
        <w:rPr>
          <w:lang w:val="pt_PT" w:bidi="pt_PT"/>
        </w:rPr>
        <w:t>José diz a seus irmãos para não terem medo de José. José diz a eles que José não é Deus. José diz isso como uma pergunta que não requer uma resposta. José diz: “Sou Deus?”. Então José lembra aos irmãos que Deus é aquele que julga o pecado. José não os julgará porque José não é Deus. José lembra a eles do que José disse aos irmãos quando se revelou pela primeira vez a eles. José disse a eles: “Vocês me fizeram o mal, mas Deus transformou isso em bem. Deus me trouxe para o Egito para que eu pudesse salvar as vidas de muitas pessoas”. José continuou falando gentilmente com os irmãos. Eventualmente, José convenceu os irmãos que José não os feriria.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Os 10 irmãos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 é mencionado.</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 xml:space="preserve">Na cena 1, a família de Jacó e todos aqueles que foram para o funeral retornaram ao Egito. A vida retornou ao normal. Os irmãos de José começam a pensar sobre o que pode acontecer com eles se José decidir obter vingança. Jacó não está lá para proteger os irmãos da vingança de José. Esses são os 10 irmãos que venderam José como um escravo. Benjamin não é uma parte desse grupo. </w:t>
      </w:r>
    </w:p>
    <w:p>
      <w:pPr/>
      <w:r>
        <w:rPr>
          <w:lang w:val="pt_PT" w:bidi="pt_PT"/>
        </w:rPr>
      </w:r>
      <w:r>
        <w:rPr>
          <w:lang w:val="pt_PT" w:bidi="pt_PT"/>
        </w:rPr>
        <w:t>Pergunte aos irmãos: “Por que vocês estão com medo? Por que vocês não tiveram medo antes de Jacó morrer?”. Você pode ouvir: “Enquanto o pai estivesse vivo, José nunca agiria. José não faria nada para chatear nosso pai. José amava nosso pai. Também não queríamos chatear nosso pai. É por isso que nunca dissemos ao pai o que fizemos. O pai teria ficado muito chateado com isso. Agora que o pai não está aqui para impedir que José aja, não sabemos o que José fará. Sei que eu obteria vingança. Acho que José pode obter vingança. Acho que José fará algo terrível conosco para pagar de volta pelo que fizemos”. Reinicie a encenação.</w:t>
      </w:r>
    </w:p>
    <w:p>
      <w:pPr/>
      <w:r>
        <w:rPr>
          <w:lang w:val="pt_PT" w:bidi="pt_PT"/>
        </w:rPr>
      </w:r>
      <w:r>
        <w:rPr>
          <w:lang w:val="pt_PT" w:bidi="pt_PT"/>
        </w:rPr>
        <w:t>Na cena 2, os irmãos enviam uma mensagem a José. Nessa mensagem, os irmãos dizem a José que Jacó havia dito aos irmãos para dar essa mensagem a José depois da morte de Jacó. Os irmãos se referem a Jacó como “Seu pai” quando falam com José. Os irmãos dizem a José que eles adoram o Deus de seu pai. Na mensagem, os irmãos admitem a José que eles fizeram errado ao vender José. Esta é a primeira vez que eles admitem sua culpa ou que o que eles fizeram foi errado. José chora quando recebe a mensagem.</w:t>
      </w:r>
    </w:p>
    <w:p>
      <w:pPr/>
      <w:r>
        <w:rPr>
          <w:lang w:val="pt_PT" w:bidi="pt_PT"/>
        </w:rPr>
      </w:r>
      <w:r>
        <w:rPr>
          <w:lang w:val="pt_PT" w:bidi="pt_PT"/>
        </w:rPr>
        <w:t>Pergunte aos irmãos: “Por que vocês estão usando a expressão: ‘Seu pai’ para José?”. Você pode ouvir: “Acho que preciso lembrar a José que compartilhamos o mesmo pai. Quero que José se lembre que Jacó amava José. Quero que José pense sobre o que Jacó gostaria, antes de fazer algo contra nós. Quero lembrar a José que todos adoramos o mesmo Deus”. Pergunte a José: “Como você está se sentindo enquanto recebe essa mensagem de seus irmãos?”. Você pode ouvir: “Estou tão triste por eles pensarem que os ferirei. Disse a eles que cuidaria deles. Estou tão triste por eles não poderem aceitar isso e estarem se preocupando com seu futuro. É bom ouvi-los dizendo que eles me fizeram errado. Eles fizeram. Mas já disse a eles que Deus transformou isso em bem. Por que eles não acreditam nisso?”. Pergunte a José: “Por que você está chorando?”. Você pode ouvir: “Estou chorando por causa de tantas coisas. Estou chorando porque o relacionamento entre nós ainda não é normal e provavelmente nunca será. Sinto falta de meu pai. Me deixa triste por eles terem usado o nome de pai assim. Sei que meu pai não enviou essa mensagem. Me deixa triste eles pensarem que eu acreditaria nisso. Devo dizer a eles novamente para não temer pelo futuro”. Reinicie a encenação.</w:t>
      </w:r>
    </w:p>
    <w:p>
      <w:pPr/>
      <w:r>
        <w:rPr>
          <w:lang w:val="pt_PT" w:bidi="pt_PT"/>
        </w:rPr>
      </w:r>
      <w:r>
        <w:rPr>
          <w:lang w:val="pt_PT" w:bidi="pt_PT"/>
        </w:rPr>
        <w:t xml:space="preserve">Na cena 3, os irmãos vêm para ver José. Os irmãos se jogam no chão na frente de José. Os irmãos se oferecem para ser os escravos de José. </w:t>
      </w:r>
    </w:p>
    <w:p>
      <w:pPr/>
      <w:r>
        <w:rPr>
          <w:lang w:val="pt_PT" w:bidi="pt_PT"/>
        </w:rPr>
      </w:r>
      <w:r>
        <w:rPr>
          <w:lang w:val="pt_PT" w:bidi="pt_PT"/>
        </w:rPr>
        <w:t>Pergunte aos irmãos: “Por que vocês estão se oferecendo para ser os escravos de José?”. Você pode ouvir: “Acho que José pode nos matar. Ser um escravo seria melhor do que a morte. Vendemos José. Vingança seria que José nos venderia”. Reinicie a encenação.</w:t>
      </w:r>
    </w:p>
    <w:p>
      <w:pPr/>
      <w:r>
        <w:rPr>
          <w:lang w:val="pt_PT" w:bidi="pt_PT"/>
        </w:rPr>
      </w:r>
      <w:r>
        <w:rPr>
          <w:lang w:val="pt_PT" w:bidi="pt_PT"/>
        </w:rPr>
        <w:t>José disse aos irmãos para não terem medo. José diz a eles que José não é Deus. Deus é aquele que julga, não José. José lembra a eles que o que eles queriam que fosse mal, Deus pretendia ao bem. José lembra aos irmãos que Deus trouxe José para o Egito e para a posição de governador do Egito para que José pudesse salvar muitas vidas. José continuou a falar gentilmente com seus irmãos. Eventualmente, os irmãos acreditaram que José estava falando a verdade com eles.</w:t>
      </w:r>
    </w:p>
    <w:p>
      <w:pPr/>
      <w:r>
        <w:rPr>
          <w:lang w:val="pt_PT" w:bidi="pt_PT"/>
        </w:rPr>
      </w:r>
      <w:r>
        <w:rPr>
          <w:lang w:val="pt_PT" w:bidi="pt_PT"/>
        </w:rPr>
        <w:t>Parem a ação e perguntem a José: “Como você está se sentindo agora?” Você pode ouvir: “Espero que os tenha tranquilizado. Espero que eles não tenham mais medo. Estou contando a verdade. Acredito que Deus me trouxe aqui e me colocou nessa posição para que eu pudesse salvar muitas vidas. Espero que possamos ter um relacionamento normal de família agora”. Pergunte aos irmãos: “Como vocês estão se sentindo agora?” Você pode ouvir: “Acredito que José não nos ferirá. Acredito que José está dizendo a verdade quando diz que ele não nos julgará. Deve ser verdade que Deus colocou José nessa posição importante. Sei que ele era um escravo quando ele deixou Canaã. Gostaria que não tivéssemos agido como fizemos. Carreguei o fardo da culpa por muitos anos. Estou feliz por saber que José saiu disso bem. Talvez possamos ser família novamente”. Reinicie a encenação.</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Os irmãos fazem uma pergunta que não requer uma resposta. Isso pode ser declarado como uma declaração positiva. “E se José mostrar sua raiva?”. pode se tornar “José mostrará sua raiva”. Esse tipo de pergunta sugere que algo pode ou não acontecer no futuro.</w:t>
      </w:r>
    </w:p>
    <w:p>
      <w:pPr/>
      <w:r>
        <w:rPr>
          <w:lang w:val="pt_PT" w:bidi="pt_PT"/>
        </w:rPr>
      </w:r>
      <w:r>
        <w:rPr>
          <w:lang w:val="pt_PT" w:bidi="pt_PT"/>
        </w:rPr>
        <w:t xml:space="preserve">Os irmãos se referem a seu </w:t>
      </w:r>
      <w:r>
        <w:rPr>
          <w:b/>
          <w:lang w:val="pt_PT" w:bidi="pt_PT"/>
        </w:rPr>
        <w:t>pecado</w:t>
      </w:r>
      <w:r>
        <w:rPr>
          <w:lang w:val="pt_PT" w:bidi="pt_PT"/>
        </w:rPr>
        <w:t xml:space="preserve"> na maneira como eles trataram José e eles pedem a José para </w:t>
      </w:r>
      <w:r>
        <w:rPr>
          <w:b/>
          <w:lang w:val="pt_PT" w:bidi="pt_PT"/>
        </w:rPr>
        <w:t>perdoá-los</w:t>
      </w:r>
      <w:r>
        <w:rPr>
          <w:lang w:val="pt_PT" w:bidi="pt_PT"/>
        </w:rPr>
        <w:t xml:space="preserve">. O texto usa 3 palavras para descrever o que os irmãos fizeram. O texto usa as palavras crime, pecado e errado. O crime é uma ação pecaminosa que envolve revolta e rebelião. Crime é uma palavra muito forte. Errado é uma palavra mais geral que inclui muitos tipos de ofensas. </w:t>
      </w:r>
      <w:r>
        <w:rPr>
          <w:lang w:val="pt_PT" w:bidi="pt_PT"/>
        </w:rPr>
        <w:t>Pecado</w:t>
      </w:r>
      <w:r>
        <w:rPr>
          <w:lang w:val="pt_PT" w:bidi="pt_PT"/>
        </w:rPr>
        <w:t xml:space="preserve"> está no Glossário Mestre. </w:t>
      </w:r>
      <w:r>
        <w:rPr>
          <w:lang w:val="pt_PT" w:bidi="pt_PT"/>
        </w:rPr>
        <w:t>Perdão</w:t>
      </w:r>
      <w:r>
        <w:rPr>
          <w:lang w:val="pt_PT" w:bidi="pt_PT"/>
        </w:rPr>
        <w:t xml:space="preserve"> é uma palavra que está no Glossário Mestre. Use a mesma palavra que você usou em passagens anteriores.</w:t>
      </w:r>
    </w:p>
    <w:p>
      <w:pPr/>
      <w:r>
        <w:rPr>
          <w:lang w:val="pt_PT" w:bidi="pt_PT"/>
        </w:rPr>
      </w:r>
      <w:r>
        <w:rPr>
          <w:lang w:val="pt_PT" w:bidi="pt_PT"/>
        </w:rPr>
        <w:t xml:space="preserve">Os irmãos dizem que eles são </w:t>
      </w:r>
      <w:r>
        <w:rPr>
          <w:b/>
          <w:lang w:val="pt_PT" w:bidi="pt_PT"/>
        </w:rPr>
        <w:t>servos</w:t>
      </w:r>
      <w:r>
        <w:rPr>
          <w:lang w:val="pt_PT" w:bidi="pt_PT"/>
        </w:rPr>
        <w:t xml:space="preserve"> de Deus. Isso significa que eles adoram a Deus. Os irmãos se oferecem para ser escravos de José. A palavra servo e a palavra </w:t>
      </w:r>
      <w:r>
        <w:rPr>
          <w:b/>
          <w:lang w:val="pt_PT" w:bidi="pt_PT"/>
        </w:rPr>
        <w:t>escravo</w:t>
      </w:r>
      <w:r>
        <w:rPr>
          <w:lang w:val="pt_PT" w:bidi="pt_PT"/>
        </w:rPr>
        <w:t xml:space="preserve"> são a mesma palavra aqui, mas o significado é diferente. A palavra servo, usada aqui, é se referindo ao relacionamento específico entre Deus e a pessoa que adora a Deus. Uma maneira de dizer isso é “Adoramos o mesmo Deus que seu pai” ou “Servimos ao mesmo Deus que seu pai”. Ao se oferecerem para ser o escravo de José, eles estão se oferecendo para desistir de sua liberdade. Se eles se tornarem os escravos de José, eles não terão liberdade. A palavra </w:t>
      </w:r>
      <w:r>
        <w:rPr>
          <w:lang w:val="pt_PT" w:bidi="pt_PT"/>
        </w:rPr>
        <w:t>servos</w:t>
      </w:r>
      <w:r>
        <w:rPr>
          <w:lang w:val="pt_PT" w:bidi="pt_PT"/>
        </w:rPr>
        <w:t xml:space="preserve"> está no Glossário Mestre. A palavra </w:t>
      </w:r>
      <w:r>
        <w:rPr>
          <w:lang w:val="pt_PT" w:bidi="pt_PT"/>
        </w:rPr>
        <w:t>escravos</w:t>
      </w:r>
      <w:r>
        <w:rPr>
          <w:lang w:val="pt_PT" w:bidi="pt_PT"/>
        </w:rPr>
        <w:t xml:space="preserve"> está no Glossário Mestre. Use a mesma palavra que você usou antes. A palavra usada para </w:t>
      </w:r>
      <w:r>
        <w:rPr>
          <w:b/>
          <w:lang w:val="pt_PT" w:bidi="pt_PT"/>
        </w:rPr>
        <w:t>Deus</w:t>
      </w:r>
      <w:r>
        <w:rPr>
          <w:lang w:val="pt_PT" w:bidi="pt_PT"/>
        </w:rPr>
        <w:t xml:space="preserve"> é o nome comum para Deus. </w:t>
      </w:r>
      <w:r>
        <w:rPr>
          <w:lang w:val="pt_PT" w:bidi="pt_PT"/>
        </w:rPr>
        <w:t>Deus</w:t>
      </w:r>
      <w:r>
        <w:rPr>
          <w:lang w:val="pt_PT" w:bidi="pt_PT"/>
        </w:rPr>
        <w:t xml:space="preserve"> é tratado no Glossário Mestre. Use a mesma palavra para Deus que você tem usado.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50:15–21</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89">
        <w:r>
          <w:rPr>
            <w:lang w:val="pt_PT" w:bidi="pt_PT"/>
          </w:rPr>
          <w:rPr>
            <w:color w:val="0000EE"/>
            <w:u w:val="single"/>
          </w:rPr>
          <w:t>Ouvir e Sentir</w:t>
        </w:r>
      </w:hyperlink>
      <w:r>
        <w:rPr>
          <w:lang w:val="pt_PT" w:bidi="pt_PT"/>
        </w:rPr>
        <w:t xml:space="preserve"> (357 KB)</w:t>
      </w:r>
      <w:r>
        <w:rPr>
          <w:lang w:val="pt_PT" w:bidi="pt_PT"/>
        </w:rPr>
      </w:r>
    </w:p>
    <w:p>
      <w:pPr>
        <w:pStyle w:val="ListBullet"/>
        <w:spacing w:line="240" w:lineRule="auto"/>
        <w:ind w:left="720"/>
      </w:pPr>
      <w:r>
        <w:rPr>
          <w:lang w:val="pt_PT" w:bidi="pt_PT"/>
        </w:rPr>
      </w:r>
      <w:hyperlink r:id="rId490">
        <w:r>
          <w:rPr>
            <w:lang w:val="pt_PT" w:bidi="pt_PT"/>
          </w:rPr>
          <w:rPr>
            <w:color w:val="0000EE"/>
            <w:u w:val="single"/>
          </w:rPr>
          <w:t>Preparando o Cenário</w:t>
        </w:r>
      </w:hyperlink>
      <w:r>
        <w:rPr>
          <w:lang w:val="pt_PT" w:bidi="pt_PT"/>
        </w:rPr>
        <w:t xml:space="preserve"> (5.1 MB)</w:t>
      </w:r>
      <w:r>
        <w:rPr>
          <w:lang w:val="pt_PT" w:bidi="pt_PT"/>
        </w:rPr>
      </w:r>
    </w:p>
    <w:p>
      <w:pPr>
        <w:pStyle w:val="ListBullet"/>
        <w:spacing w:line="240" w:lineRule="auto"/>
        <w:ind w:left="720"/>
      </w:pPr>
      <w:r>
        <w:rPr>
          <w:lang w:val="pt_PT" w:bidi="pt_PT"/>
        </w:rPr>
      </w:r>
      <w:hyperlink r:id="rId491">
        <w:r>
          <w:rPr>
            <w:lang w:val="pt_PT" w:bidi="pt_PT"/>
          </w:rPr>
          <w:rPr>
            <w:color w:val="0000EE"/>
            <w:u w:val="single"/>
          </w:rPr>
          <w:t>Identificando as Cenas</w:t>
        </w:r>
      </w:hyperlink>
      <w:r>
        <w:rPr>
          <w:lang w:val="pt_PT" w:bidi="pt_PT"/>
        </w:rPr>
        <w:t xml:space="preserve"> (2.9 MB)</w:t>
      </w:r>
      <w:r>
        <w:rPr>
          <w:lang w:val="pt_PT" w:bidi="pt_PT"/>
        </w:rPr>
      </w:r>
    </w:p>
    <w:p>
      <w:pPr>
        <w:pStyle w:val="ListBullet"/>
        <w:spacing w:line="240" w:lineRule="auto"/>
        <w:ind w:left="720"/>
      </w:pPr>
      <w:r>
        <w:rPr>
          <w:lang w:val="pt_PT" w:bidi="pt_PT"/>
        </w:rPr>
      </w:r>
      <w:hyperlink r:id="rId492">
        <w:r>
          <w:rPr>
            <w:lang w:val="pt_PT" w:bidi="pt_PT"/>
          </w:rPr>
          <w:rPr>
            <w:color w:val="0000EE"/>
            <w:u w:val="single"/>
          </w:rPr>
          <w:t>Incorporando o Texto</w:t>
        </w:r>
      </w:hyperlink>
      <w:r>
        <w:rPr>
          <w:lang w:val="pt_PT" w:bidi="pt_PT"/>
        </w:rPr>
        <w:t xml:space="preserve"> (3.8 MB)</w:t>
      </w:r>
      <w:r>
        <w:rPr>
          <w:lang w:val="pt_PT" w:bidi="pt_PT"/>
        </w:rPr>
      </w:r>
    </w:p>
    <w:p>
      <w:pPr>
        <w:pStyle w:val="ListBullet"/>
        <w:spacing w:line="240" w:lineRule="auto"/>
        <w:ind w:left="720"/>
      </w:pPr>
      <w:r>
        <w:rPr>
          <w:lang w:val="pt_PT" w:bidi="pt_PT"/>
        </w:rPr>
      </w:r>
      <w:hyperlink r:id="rId493">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494">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p>
      <w:pPr/>
      <w:r>
        <w:rPr>
          <w:lang w:val="pt_PT" w:bidi="pt_PT"/>
        </w:rPr>
      </w:r>
    </w:p>
    <w:p>
      <w:pPr>
        <w:pStyle w:val="Heading2"/>
      </w:pPr>
      <w:r>
        <w:rPr>
          <w:lang w:val="pt_PT" w:bidi="pt_PT"/>
        </w:rPr>
        <w:t>Gênesis 50:22–26</w:t>
      </w:r>
      <w:r>
        <w:rPr>
          <w:lang w:val="pt_PT" w:bidi="pt_PT"/>
        </w:rPr>
      </w:r>
    </w:p>
    <w:p>
      <w:pPr>
        <w:pStyle w:val="Heading3"/>
      </w:pPr>
      <w:r>
        <w:rPr>
          <w:lang w:val="pt_PT" w:bidi="pt_PT"/>
        </w:rPr>
        <w:t>Ouvir e Sentir</w:t>
      </w:r>
    </w:p>
    <w:p>
      <w:pPr/>
      <w:r>
        <w:rPr>
          <w:lang w:val="pt_PT" w:bidi="pt_PT"/>
        </w:rPr>
      </w:r>
      <w:r>
        <w:rPr>
          <w:lang w:val="pt_PT" w:bidi="pt_PT"/>
        </w:rPr>
        <w:t>Ouça Gênesis 50:22–26 e guarde em seu coração.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pelo menos uma vez na versão mais fácil de entender.</w:t>
      </w:r>
    </w:p>
    <w:p>
      <w:pPr/>
      <w:r>
        <w:rPr>
          <w:lang w:val="pt_PT" w:bidi="pt_PT"/>
        </w:rPr>
      </w:r>
      <w:r>
        <w:rPr>
          <w:lang w:val="pt_PT" w:bidi="pt_PT"/>
        </w:rPr>
        <w:t>O autor termina a história de José. Essa é a conclusão da história e o fim do livro de Gênesis. Esse é um relato narrativo da morte de José.</w:t>
      </w:r>
    </w:p>
    <w:p>
      <w:pPr/>
      <w:r>
        <w:rPr>
          <w:lang w:val="pt_PT" w:bidi="pt_PT"/>
        </w:rPr>
      </w:r>
      <w:r>
        <w:rPr>
          <w:lang w:val="pt_PT" w:bidi="pt_PT"/>
        </w:rPr>
        <w:t>José e os 11 irmãos de José e suas famílias continuam a viver no Egito.</w:t>
      </w:r>
    </w:p>
    <w:p>
      <w:pPr/>
      <w:r>
        <w:rPr>
          <w:lang w:val="pt_PT" w:bidi="pt_PT"/>
        </w:rPr>
      </w:r>
      <w:r>
        <w:rPr>
          <w:lang w:val="pt_PT" w:bidi="pt_PT"/>
        </w:rPr>
        <w:t>Pare e discuta: contem sobre um pai com muitos filhos. Fale sobre os filhos desses filhos e seus filhos. Agora fale sobre todas essas pessoas que são relacionadas umas com as outras como descendentes do primeiro pai. Que palavras você usa para descrever o grande grupo de família? Você está procurando as palavras que você usa para descrever família e grandes grupos de parentesco.</w:t>
      </w:r>
    </w:p>
    <w:p>
      <w:pPr/>
      <w:r>
        <w:rPr>
          <w:lang w:val="pt_PT" w:bidi="pt_PT"/>
        </w:rPr>
      </w:r>
      <w:r>
        <w:rPr>
          <w:lang w:val="pt_PT" w:bidi="pt_PT"/>
        </w:rPr>
        <w:t>José vive até 110 anos de idade. José viveu 17 anos em Canaã. José viveu 93 anos no Egito. Os egípcios consideravam 110 para ser a idade ideal.</w:t>
      </w:r>
    </w:p>
    <w:p>
      <w:pPr/>
      <w:r>
        <w:rPr>
          <w:lang w:val="pt_PT" w:bidi="pt_PT"/>
        </w:rPr>
      </w:r>
      <w:r>
        <w:rPr>
          <w:lang w:val="pt_PT" w:bidi="pt_PT"/>
        </w:rPr>
        <w:t>José viu três gerações de descendentes de Efraim. Isso significa que Efraim teve filhos, netos e bisnetos e José os viu. A tradução também poderia significar que José viu os descendentes de Efraim até a terceira geração.</w:t>
      </w:r>
    </w:p>
    <w:p>
      <w:pPr/>
      <w:r>
        <w:rPr>
          <w:lang w:val="pt_PT" w:bidi="pt_PT"/>
        </w:rPr>
      </w:r>
      <w:r>
        <w:rPr>
          <w:lang w:val="pt_PT" w:bidi="pt_PT"/>
        </w:rPr>
        <w:t>Jacó havia adotado Manassés e Efraim como os próprios filhos de Jacó. Jacó abençoou Efraim e Manassés, dando a Efraim a bênção para o filho mais velho, mesmo que Efraim seja o segundo filho. Agora José adota os netos de Manassés.</w:t>
      </w:r>
    </w:p>
    <w:p>
      <w:pPr/>
      <w:r>
        <w:rPr>
          <w:lang w:val="pt_PT" w:bidi="pt_PT"/>
        </w:rPr>
      </w:r>
      <w:r>
        <w:rPr>
          <w:lang w:val="pt_PT" w:bidi="pt_PT"/>
        </w:rPr>
        <w:t>O filho mais velho de José, Manassés, teve um filho chamado Maquir. A passagem diz que os filhos de Maquir nasceram nos joelhos de José. Vimos pela primeira vez essa expressão com Raquel quando os filhos de Bila nasceram nos joelhos de Raquel. Dessa maneira, os filhos de Bila se tornaram os filhos de Raquel. Quando Jacó adotou Manassés e Efraim, Jacó tomou os meninos entre os joelhos de Jacó. Essa é uma maneira de dizer que José tomou essas crianças como os próprios filhos de José ou José adotou essas crianças. Adoção significa que você toma a criança como seu próprio filho como se você tivesse dado à luz essa criança. A criança adotada tem os mesmos direitos que uma criança nascida dos pais.</w:t>
      </w:r>
    </w:p>
    <w:p>
      <w:pPr/>
      <w:r>
        <w:rPr>
          <w:lang w:val="pt_PT" w:bidi="pt_PT"/>
        </w:rPr>
      </w:r>
      <w:r>
        <w:rPr>
          <w:lang w:val="pt_PT" w:bidi="pt_PT"/>
        </w:rPr>
        <w:t>Pare e discuta: contem sobre alguém que adotou crianças ou uma criança quando ela nasceu. Qual é o procedimento de adoção? Como as pessoas sabem que essa criança agora é o filho de seu pai adotivo?</w:t>
      </w:r>
    </w:p>
    <w:p>
      <w:pPr/>
      <w:r>
        <w:rPr>
          <w:lang w:val="pt_PT" w:bidi="pt_PT"/>
        </w:rPr>
      </w:r>
      <w:r>
        <w:rPr>
          <w:lang w:val="pt_PT" w:bidi="pt_PT"/>
        </w:rPr>
        <w:t>José disse a seus irmãos que José morreria em breve. Não sabemos se a palavra irmãos aqui significa os irmãos reais de José ou as famílias ou descendentes dos irmãos. José tinha 110, que significa que todos os irmãos, menos Benjamin seriam muito mais velhos do que 110. José disse aos irmãos ou os descendentes dos irmãos: “Deus virá e os conduzirá para fora do Egito e vocês retornarão à terra que Deus prometeu a Abraão, Isaque e Jacó”.</w:t>
      </w:r>
    </w:p>
    <w:p>
      <w:pPr/>
      <w:r>
        <w:rPr>
          <w:lang w:val="pt_PT" w:bidi="pt_PT"/>
        </w:rPr>
      </w:r>
      <w:r>
        <w:rPr>
          <w:lang w:val="pt_PT" w:bidi="pt_PT"/>
        </w:rPr>
        <w:t>José fez os filhos de Israel jurarem um juramento para levar os ossos de José de volta para Canaã quando eles retornarem a Canaã. Não sabemos se algum dos irmãos ainda estava vivendo quando José morreu. Benjamin é o único mais jovem do que José. Filhos de Israel poderiam significar qualquer um dos descendentes de Jacó. Enquanto cada irmão morria, alguém de seus descendentes diretos assumiu a liderança de sua parte da família. José pode ter estado falando com esses líderes da família. Se era os irmãos ou seus descendentes, José pediu que eles prometessem que o corpo de José seria levado para Canaã para enterro. A promessa que José pede é um juramento. Jurar um juramento é uma promessa solene e uma que não pode ser quebrada. José quer garantir que eles levem seu corpo de volta para Canaã. José não queria ser enterrado no Egito.</w:t>
      </w:r>
    </w:p>
    <w:p>
      <w:pPr/>
      <w:r>
        <w:rPr>
          <w:lang w:val="pt_PT" w:bidi="pt_PT"/>
        </w:rPr>
      </w:r>
      <w:r>
        <w:rPr>
          <w:lang w:val="pt_PT" w:bidi="pt_PT"/>
        </w:rPr>
        <w:t>Pare e mostre o mapa do Egito e Canaã com Hebrom marcado.</w:t>
      </w:r>
    </w:p>
    <w:p>
      <w:pPr/>
      <w:r>
        <w:rPr>
          <w:lang w:val="pt_PT" w:bidi="pt_PT"/>
        </w:rPr>
      </w:r>
      <w:r>
        <w:rPr>
          <w:lang w:val="pt_PT" w:bidi="pt_PT"/>
        </w:rPr>
        <w:t>José morreu. Os egípcios embalsamaram José. Esse é o mesmo processo que foi usado com Jacó. O embalsamento preserva o corpo da decomposição. Os médicos egípcios embalsamariam o corpo, que é um processo que levava 40 dias. Ao embalsamar o corpo, os descendentes de Jacó seriam capazes de levar o corpo de José de volta para Canaã como José queria. O processo de embalsamento envolvia usar especiarias e óleos e embrulhar o corpo em tiras de pano. Quando terminado, o corpo era chamado de múmia. O corpo de José foi colocado em um caixão. Qualquer caixa usada para enterrar o corpo é chamada de caixão. Os egípcios colocavam corpos embalsamados em uma caixa especial chamada de sarcófago. Essa caixa especial ajudava a preservar o corpo embalsamado.</w:t>
      </w:r>
    </w:p>
    <w:p>
      <w:pPr/>
      <w:r>
        <w:rPr>
          <w:lang w:val="pt_PT" w:bidi="pt_PT"/>
        </w:rPr>
      </w:r>
      <w:r>
        <w:rPr>
          <w:lang w:val="pt_PT" w:bidi="pt_PT"/>
        </w:rPr>
        <w:t>Pare e mostre uma imagem de um sarcófago usado para um homem importante.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José vive até 110. José adota os filhos do filho de Manassés, Maquir. Manassés é o filho mais velho de José.</w:t>
      </w:r>
    </w:p>
    <w:p>
      <w:pPr/>
      <w:r>
        <w:rPr>
          <w:lang w:val="pt_PT" w:bidi="pt_PT"/>
        </w:rPr>
      </w:r>
      <w:r>
        <w:rPr>
          <w:b/>
          <w:lang w:val="pt_PT" w:bidi="pt_PT"/>
        </w:rPr>
        <w:t>Segunda cena:</w:t>
      </w:r>
      <w:r>
        <w:rPr>
          <w:lang w:val="pt_PT" w:bidi="pt_PT"/>
        </w:rPr>
        <w:t xml:space="preserve"> José diz às famílias de seus irmãos que José morrerá em breve. José faz eles prometerem de levar o corpo de José de volta para Canaã para enterro.</w:t>
      </w:r>
    </w:p>
    <w:p>
      <w:pPr/>
      <w:r>
        <w:rPr>
          <w:lang w:val="pt_PT" w:bidi="pt_PT"/>
        </w:rPr>
      </w:r>
      <w:r>
        <w:rPr>
          <w:b/>
          <w:lang w:val="pt_PT" w:bidi="pt_PT"/>
        </w:rPr>
        <w:t>Terceira cena:</w:t>
      </w:r>
      <w:r>
        <w:rPr>
          <w:lang w:val="pt_PT" w:bidi="pt_PT"/>
        </w:rPr>
        <w:t xml:space="preserve"> José morre e é embalsamado.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Efraim e os filhos e netos de Efraim</w:t>
      </w:r>
    </w:p>
    <w:p>
      <w:pPr>
        <w:pStyle w:val="ListBullet"/>
        <w:spacing w:line="240" w:lineRule="auto"/>
        <w:ind w:left="720"/>
      </w:pPr>
      <w:r>
        <w:rPr>
          <w:lang w:val="pt_PT" w:bidi="pt_PT"/>
        </w:rPr>
      </w:r>
      <w:r>
        <w:rPr>
          <w:lang w:val="pt_PT" w:bidi="pt_PT"/>
        </w:rPr>
        <w:t>Manassés e o filho de Manassés Maquir</w:t>
      </w:r>
    </w:p>
    <w:p>
      <w:pPr>
        <w:pStyle w:val="ListBullet"/>
        <w:spacing w:line="240" w:lineRule="auto"/>
        <w:ind w:left="720"/>
      </w:pPr>
      <w:r>
        <w:rPr>
          <w:lang w:val="pt_PT" w:bidi="pt_PT"/>
        </w:rPr>
      </w:r>
      <w:r>
        <w:rPr>
          <w:lang w:val="pt_PT" w:bidi="pt_PT"/>
        </w:rPr>
        <w:t>Os filhos de Maquir</w:t>
      </w:r>
    </w:p>
    <w:p>
      <w:pPr>
        <w:pStyle w:val="ListBullet"/>
        <w:spacing w:line="240" w:lineRule="auto"/>
        <w:ind w:left="720"/>
      </w:pPr>
      <w:r>
        <w:rPr>
          <w:lang w:val="pt_PT" w:bidi="pt_PT"/>
        </w:rPr>
      </w:r>
      <w:r>
        <w:rPr>
          <w:lang w:val="pt_PT" w:bidi="pt_PT"/>
        </w:rPr>
        <w:t>Os irmãos de José e suas famílias</w:t>
      </w:r>
    </w:p>
    <w:p>
      <w:pPr>
        <w:pStyle w:val="ListBullet"/>
        <w:spacing w:line="240" w:lineRule="auto"/>
        <w:ind w:left="720"/>
      </w:pPr>
      <w:r>
        <w:rPr>
          <w:lang w:val="pt_PT" w:bidi="pt_PT"/>
        </w:rPr>
      </w:r>
      <w:r>
        <w:rPr>
          <w:lang w:val="pt_PT" w:bidi="pt_PT"/>
        </w:rPr>
        <w:t>Embalsamadores egípcios</w:t>
      </w:r>
    </w:p>
    <w:p>
      <w:pPr/>
      <w:r>
        <w:rPr>
          <w:lang w:val="pt_PT" w:bidi="pt_PT"/>
        </w:rPr>
      </w:r>
      <w:r>
        <w:rPr>
          <w:lang w:val="pt_PT" w:bidi="pt_PT"/>
        </w:rPr>
        <w:t>Nesta sessão, peça ao grupo para fazer um quadro de histórias, desenhe ou use algum tipo de material manipulável (objetos que possam ser movidos, tais como pedras, gravetos, brinquedos infantis) para visualizar a história e a ação nela.</w:t>
      </w:r>
    </w:p>
    <w:p>
      <w:pPr/>
      <w:r>
        <w:rPr>
          <w:lang w:val="pt_PT" w:bidi="pt_PT"/>
        </w:rPr>
      </w:r>
      <w:r>
        <w:rPr>
          <w:lang w:val="pt_PT" w:bidi="pt_PT"/>
        </w:rPr>
        <w:t>Depois de retornar de Canaã e dizer a seus irmãos novamente que José cuidará deles, as famílias vivem na região de Gósen. O tempo passa. José vive até os 110 anos. As mortes dos irmãos de José não são mencionadas. José é mais jovem do que 10 dos irmãos. Apenas Benjamin é mais jovem do que José. Seria razoável assumir que os irmãos morreram e descendentes de cada irmão agora lideram a família desse irmão.</w:t>
      </w:r>
    </w:p>
    <w:p>
      <w:pPr/>
      <w:r>
        <w:rPr>
          <w:lang w:val="pt_PT" w:bidi="pt_PT"/>
        </w:rPr>
      </w:r>
      <w:r>
        <w:rPr>
          <w:lang w:val="pt_PT" w:bidi="pt_PT"/>
        </w:rPr>
        <w:t>Os 2 filhos de José têm filhos. José vê os filhos de Efraim até a terceira geração. Isso poderia significar que José vê os filhos de Efraim, netos e bisnetos. A tradução não é clara sobre qual geração está viva quando José chegar a 110. Efraim é o segundo filho de José. Jacó adotou Efraim e deu a Efraim a bênção do primeiro filho.</w:t>
      </w:r>
    </w:p>
    <w:p>
      <w:pPr/>
      <w:r>
        <w:rPr>
          <w:lang w:val="pt_PT" w:bidi="pt_PT"/>
        </w:rPr>
      </w:r>
      <w:r>
        <w:rPr>
          <w:lang w:val="pt_PT" w:bidi="pt_PT"/>
        </w:rPr>
        <w:t>O filho mais velho de José, Manassés, teve um filho chamado Maquir. Jacó também adotou Manassés, mas deu a Manassés a bênção de um filho mais jovem, mesmo que Manassés seja o filho mais velho. José adotou os filhos de Maquir. Isso significa que os filhos de Maquir herdaram a propriedade de José.</w:t>
      </w:r>
    </w:p>
    <w:p>
      <w:pPr/>
      <w:r>
        <w:rPr>
          <w:lang w:val="pt_PT" w:bidi="pt_PT"/>
        </w:rPr>
      </w:r>
      <w:r>
        <w:rPr>
          <w:lang w:val="pt_PT" w:bidi="pt_PT"/>
        </w:rPr>
        <w:t>Na cena 2, José diz a seus irmãos ou os descendentes de seus irmãos que José morrerá em breve. José lembra aos irmãos que Deus prometeu levá-los de volta para Canaã para a terra que Deus deu a Abraão, Isaque e Jacó.</w:t>
      </w:r>
    </w:p>
    <w:p>
      <w:pPr/>
      <w:r>
        <w:rPr>
          <w:lang w:val="pt_PT" w:bidi="pt_PT"/>
        </w:rPr>
      </w:r>
      <w:r>
        <w:rPr>
          <w:lang w:val="pt_PT" w:bidi="pt_PT"/>
        </w:rPr>
        <w:t>Jacó fez os descendentes de Israel ou descendentes de Jacó jurarem um juramento para levar o corpo de José de volta para Canaã para enterro. Eles devem levar o corpo de José com eles quando Deus os levar de volta para Canaã.</w:t>
      </w:r>
    </w:p>
    <w:p>
      <w:pPr/>
      <w:r>
        <w:rPr>
          <w:lang w:val="pt_PT" w:bidi="pt_PT"/>
        </w:rPr>
      </w:r>
      <w:r>
        <w:rPr>
          <w:lang w:val="pt_PT" w:bidi="pt_PT"/>
        </w:rPr>
        <w:t>Na cena 3, José morreu. Os embalsamadores egípcios embalsamaram o corpo de José e colocaram o corpo em um caixão. Esse caixão ajudaria a preservar o corpo embalsamado de José.</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Efraim e os filhos e netos de Efraim</w:t>
      </w:r>
    </w:p>
    <w:p>
      <w:pPr>
        <w:pStyle w:val="ListBullet"/>
        <w:spacing w:line="240" w:lineRule="auto"/>
        <w:ind w:left="720"/>
      </w:pPr>
      <w:r>
        <w:rPr>
          <w:lang w:val="pt_PT" w:bidi="pt_PT"/>
        </w:rPr>
      </w:r>
      <w:r>
        <w:rPr>
          <w:lang w:val="pt_PT" w:bidi="pt_PT"/>
        </w:rPr>
        <w:t>Manassés e o filho de Manassés Maquir</w:t>
      </w:r>
    </w:p>
    <w:p>
      <w:pPr>
        <w:pStyle w:val="ListBullet"/>
        <w:spacing w:line="240" w:lineRule="auto"/>
        <w:ind w:left="720"/>
      </w:pPr>
      <w:r>
        <w:rPr>
          <w:lang w:val="pt_PT" w:bidi="pt_PT"/>
        </w:rPr>
      </w:r>
      <w:r>
        <w:rPr>
          <w:lang w:val="pt_PT" w:bidi="pt_PT"/>
        </w:rPr>
        <w:t>Os filhos de Maquir</w:t>
      </w:r>
    </w:p>
    <w:p>
      <w:pPr>
        <w:pStyle w:val="ListBullet"/>
        <w:spacing w:line="240" w:lineRule="auto"/>
        <w:ind w:left="720"/>
      </w:pPr>
      <w:r>
        <w:rPr>
          <w:lang w:val="pt_PT" w:bidi="pt_PT"/>
        </w:rPr>
      </w:r>
      <w:r>
        <w:rPr>
          <w:lang w:val="pt_PT" w:bidi="pt_PT"/>
        </w:rPr>
        <w:t>Os irmãos de José e suas famílias</w:t>
      </w:r>
    </w:p>
    <w:p>
      <w:pPr>
        <w:pStyle w:val="ListBullet"/>
        <w:spacing w:line="240" w:lineRule="auto"/>
        <w:ind w:left="720"/>
      </w:pPr>
      <w:r>
        <w:rPr>
          <w:lang w:val="pt_PT" w:bidi="pt_PT"/>
        </w:rPr>
      </w:r>
      <w:r>
        <w:rPr>
          <w:lang w:val="pt_PT" w:bidi="pt_PT"/>
        </w:rPr>
        <w:t>Embalsamadores egípcios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cena um, José continua a viver no Egito. Os outros filhos de Jacó juntamente com suas famílias também continuam a viver no Egito. José vive até os 110 anos. José vê os filhos de Efraim, o segundo filho de José até a terceira geração. José também vê os filhos de Manassés, o filho primogênito de José. José decide adotar os filhos de Maquir que é o filho de Manassés.</w:t>
      </w:r>
    </w:p>
    <w:p>
      <w:pPr/>
      <w:r>
        <w:rPr>
          <w:lang w:val="pt_PT" w:bidi="pt_PT"/>
        </w:rPr>
      </w:r>
      <w:r>
        <w:rPr>
          <w:lang w:val="pt_PT" w:bidi="pt_PT"/>
        </w:rPr>
        <w:t>Pergunte a Manassés: “Como você se sente sobre seu pai adotar seus netos?”. Você pode ouvir: “Isso me agrada. Gosto que meu pai esteja mostrando um favor tão bom a meu neto e seus filhos. Isso os ajudará mais tarde na vida”. Pergunte a José: “Por que você está adotando os filhos de Maquir?”. Você pode ouvir: “Meu pai tomou Manassés e Efraim como seus filhos. Quero que os filhos herdem minha parte. Manassés é meu mais velho. É certo que eu favoreça os netos de Manassés”. Reinicie a encenação.</w:t>
      </w:r>
    </w:p>
    <w:p>
      <w:pPr/>
      <w:r>
        <w:rPr>
          <w:lang w:val="pt_PT" w:bidi="pt_PT"/>
        </w:rPr>
      </w:r>
      <w:r>
        <w:rPr>
          <w:lang w:val="pt_PT" w:bidi="pt_PT"/>
        </w:rPr>
        <w:t>Na cena 2, José diz à família que José morrerá em breve. José diz: “Deus virá para ajudar você e o levará de volta para Canaã, a terra que Deus prometeu a Abraão, Isaque e Jacó”.</w:t>
      </w:r>
    </w:p>
    <w:p>
      <w:pPr/>
      <w:r>
        <w:rPr>
          <w:lang w:val="pt_PT" w:bidi="pt_PT"/>
        </w:rPr>
      </w:r>
      <w:r>
        <w:rPr>
          <w:lang w:val="pt_PT" w:bidi="pt_PT"/>
        </w:rPr>
        <w:t>Pergunte aos descendentes de Jacó: “Como vocês se sentem quando ouvem que José morrerá em breve?”. Você pode ouvir: “Essa é uma notícia assustadora. Parece que José sempre esteve aqui cuidando de nós, garantindo que tenhamos o que precisamos. Como viveremos sem José para nos ajudar? José diz que Deus virá para nos ajudar. Acho que devemos confiar em Deus para manter essa promessa. José diz que Deus virá para nos levar de volta para Canaã. Me pergunto quando voltaremos. O Egito é como uma casa para mim. Não sei como viver em Canaã. Isso soa muito difícil. Tentarei não me preocupar com isso”. Pergunte a José: “Como você está se sentindo sobre sua morte?”. Você pode ouvir: “Sou velho e estou cansado. É hora de eu ir. Será bom ver meu pai Jacó novamente. Será bom ver meu avô Isaque. Nunca conheci meu bisavô Abraão. Será bom encontrá-lo. Confiei em Deus toda a minha vida. Continuarei a confiar em Deus agora. Sei que Deus esteve comigo onde quer que eu estive. Deus estava comigo na casa de Potifar e na prisão. Deus me ajudou a liderar o Egito. Deus estará comigo enquanto eu morrer. Posso confiar em Deus nisso”. Reinicie a encenação.</w:t>
      </w:r>
    </w:p>
    <w:p>
      <w:pPr/>
      <w:r>
        <w:rPr>
          <w:lang w:val="pt_PT" w:bidi="pt_PT"/>
        </w:rPr>
      </w:r>
      <w:r>
        <w:rPr>
          <w:lang w:val="pt_PT" w:bidi="pt_PT"/>
        </w:rPr>
        <w:t>José fez os descendentes de Israel jurarem um juramento para levar o corpo de Jacó de volta para Canaã.</w:t>
      </w:r>
    </w:p>
    <w:p>
      <w:pPr/>
      <w:r>
        <w:rPr>
          <w:lang w:val="pt_PT" w:bidi="pt_PT"/>
        </w:rPr>
      </w:r>
      <w:r>
        <w:rPr>
          <w:lang w:val="pt_PT" w:bidi="pt_PT"/>
        </w:rPr>
        <w:t>Pergunte a José: “Por que você quer ser enterrado em Canaã?”. Você pode ouvir: “Canaã é a terra que Deus nos prometeu. Quero que eles se lembrem de que devemos voltar para Canaã. Não quero que eles se sintam tão confortáveis aqui que eles se recusem a voltar. Se eles tiverem que me levar de volta porque eles fizeram um juramento, isso os ajudará a retornar. Ter seus ancestrais enterrados na terra liga a geração atual a essa terra. Isso é muito importante. Eles devem voltar”. Reinicie a encenação.</w:t>
      </w:r>
    </w:p>
    <w:p>
      <w:pPr/>
      <w:r>
        <w:rPr>
          <w:lang w:val="pt_PT" w:bidi="pt_PT"/>
        </w:rPr>
      </w:r>
      <w:r>
        <w:rPr>
          <w:lang w:val="pt_PT" w:bidi="pt_PT"/>
        </w:rPr>
        <w:t>Na cena 3, depois que José morreu, os embalsamadores egípcios embalsamaram o corpo de José. Isso preservou o corpo de José para que os descendentes pudessem tomar o corpo de José quando eles voltarem para Canaã. Os egípcios usaram uma caixa ou caixão especial para ajudar a preservar o corpo embalsamado de José.</w:t>
      </w:r>
      <w:r>
        <w:rPr>
          <w:lang w:val="pt_PT" w:bidi="pt_PT"/>
        </w:rPr>
      </w:r>
    </w:p>
    <w:p>
      <w:pPr>
        <w:pStyle w:val="Heading3"/>
      </w:pPr>
      <w:r>
        <w:rPr>
          <w:lang w:val="pt_PT" w:bidi="pt_PT"/>
        </w:rPr>
        <w:t>Preenchendo as Lacunas</w:t>
      </w:r>
    </w:p>
    <w:p>
      <w:pPr/>
      <w:r>
        <w:rPr>
          <w:lang w:val="pt_PT" w:bidi="pt_PT"/>
        </w:rPr>
      </w:r>
      <w:r>
        <w:rPr>
          <w:lang w:val="pt_PT" w:bidi="pt_PT"/>
        </w:rPr>
        <w:t>Ouça o texto pelo menos uma vez na versão mais fácil de entender.</w:t>
      </w:r>
    </w:p>
    <w:p>
      <w:pPr/>
      <w:r>
        <w:rPr>
          <w:lang w:val="pt_PT" w:bidi="pt_PT"/>
        </w:rPr>
      </w:r>
      <w:r>
        <w:rPr>
          <w:lang w:val="pt_PT" w:bidi="pt_PT"/>
        </w:rPr>
        <w:t xml:space="preserve">José </w:t>
      </w:r>
      <w:r>
        <w:rPr>
          <w:b/>
          <w:lang w:val="pt_PT" w:bidi="pt_PT"/>
        </w:rPr>
        <w:t>adotou</w:t>
      </w:r>
      <w:r>
        <w:rPr>
          <w:lang w:val="pt_PT" w:bidi="pt_PT"/>
        </w:rPr>
        <w:t xml:space="preserve"> os filhos do filho de Manassés, Maquir. Adoção significa tomar os filhos como seus. Esse é um processo legal. O filho adotado tem todos os direitos que um filho natural tem. Os filhos de Maquir teriam herdado de José como um filho herdaria. Use a mesma palavra para adotar que você usou em passagens anteriores. </w:t>
      </w:r>
    </w:p>
    <w:p>
      <w:pPr/>
      <w:r>
        <w:rPr>
          <w:lang w:val="pt_PT" w:bidi="pt_PT"/>
        </w:rPr>
      </w:r>
      <w:r>
        <w:rPr>
          <w:lang w:val="pt_PT" w:bidi="pt_PT"/>
        </w:rPr>
        <w:t>José diz a seus irmãos ou as famílias de seus irmãos que “</w:t>
      </w:r>
      <w:r>
        <w:rPr>
          <w:b/>
          <w:lang w:val="pt_PT" w:bidi="pt_PT"/>
        </w:rPr>
        <w:t>Deus</w:t>
      </w:r>
      <w:r>
        <w:rPr>
          <w:lang w:val="pt_PT" w:bidi="pt_PT"/>
        </w:rPr>
        <w:t xml:space="preserve"> os conduzirá para fora dessa terra do Egito”. Deus é o nome usual para Deus. </w:t>
      </w:r>
      <w:r>
        <w:rPr>
          <w:b/>
          <w:lang w:val="pt_PT" w:bidi="pt_PT"/>
        </w:rPr>
        <w:t>Deus</w:t>
      </w:r>
      <w:r>
        <w:rPr>
          <w:lang w:val="pt_PT" w:bidi="pt_PT"/>
        </w:rPr>
        <w:t xml:space="preserve"> é tratado no Glossário Mestre. Use a mesma palavra para "Deus" que você usou em passagens anteriores.</w:t>
      </w:r>
    </w:p>
    <w:p>
      <w:pPr/>
      <w:r>
        <w:rPr>
          <w:lang w:val="pt_PT" w:bidi="pt_PT"/>
        </w:rPr>
      </w:r>
      <w:r>
        <w:rPr>
          <w:lang w:val="pt_PT" w:bidi="pt_PT"/>
        </w:rPr>
        <w:t xml:space="preserve">Jacó pediu aos filhos de Israel ou os descendentes de Jacó para jurarem um </w:t>
      </w:r>
      <w:r>
        <w:rPr>
          <w:b/>
          <w:lang w:val="pt_PT" w:bidi="pt_PT"/>
        </w:rPr>
        <w:t>juramento</w:t>
      </w:r>
      <w:r>
        <w:rPr>
          <w:lang w:val="pt_PT" w:bidi="pt_PT"/>
        </w:rPr>
        <w:t xml:space="preserve">. Um juramento é uma promessa solene. </w:t>
      </w:r>
      <w:r>
        <w:rPr>
          <w:b/>
          <w:lang w:val="pt_PT" w:bidi="pt_PT"/>
        </w:rPr>
        <w:t>Juramento</w:t>
      </w:r>
      <w:r>
        <w:rPr>
          <w:lang w:val="pt_PT" w:bidi="pt_PT"/>
        </w:rPr>
        <w:t xml:space="preserve"> está no Glossário Mestre. Use a mesma palavra para juramento que você usou em passagens anteriores. </w:t>
      </w:r>
      <w:r>
        <w:rPr>
          <w:b/>
          <w:lang w:val="pt_PT" w:bidi="pt_PT"/>
        </w:rPr>
        <w:t>Israel</w:t>
      </w:r>
      <w:r>
        <w:rPr>
          <w:lang w:val="pt_PT" w:bidi="pt_PT"/>
        </w:rPr>
        <w:t xml:space="preserve"> é o novo nome de Jacó. Use a mesma palavra para "Israel" que você usou em passagens anteriores. </w:t>
      </w:r>
      <w:r>
        <w:rPr>
          <w:b/>
          <w:lang w:val="pt_PT" w:bidi="pt_PT"/>
        </w:rPr>
        <w:t>Israel</w:t>
      </w:r>
      <w:r>
        <w:rPr>
          <w:lang w:val="pt_PT" w:bidi="pt_PT"/>
        </w:rPr>
        <w:t xml:space="preserve"> está no Glossário Mestre.</w:t>
      </w:r>
    </w:p>
    <w:p>
      <w:pPr/>
      <w:r>
        <w:rPr>
          <w:lang w:val="pt_PT" w:bidi="pt_PT"/>
        </w:rPr>
      </w:r>
      <w:r>
        <w:rPr>
          <w:lang w:val="pt_PT" w:bidi="pt_PT"/>
        </w:rPr>
        <w:t xml:space="preserve">Quando José morreu, os egípcios </w:t>
      </w:r>
      <w:r>
        <w:rPr>
          <w:b/>
          <w:lang w:val="pt_PT" w:bidi="pt_PT"/>
        </w:rPr>
        <w:t>embalsamaram</w:t>
      </w:r>
      <w:r>
        <w:rPr>
          <w:lang w:val="pt_PT" w:bidi="pt_PT"/>
        </w:rPr>
        <w:t xml:space="preserve"> José. Esse é o mesmo processo que foi usado com Jacó. Use as mesmas palavras para descrever isso que você usou com a morte de Jacó.</w:t>
      </w:r>
    </w:p>
    <w:p>
      <w:pPr/>
      <w:r>
        <w:rPr>
          <w:lang w:val="pt_PT" w:bidi="pt_PT"/>
        </w:rPr>
      </w:r>
      <w:r>
        <w:rPr>
          <w:lang w:val="pt_PT" w:bidi="pt_PT"/>
        </w:rPr>
        <w:t>O corpo de José foi colocado em um caixão no Egito. Qualquer caixa de enterro é chamada de caixão. O caixão usado para José era uma caixa especialmente decorada que ajudava a preservar o corpo embalsamado. Os egípcios chamavam isso de sarcófago. A múmia ou corpo embalsamado era colocado nessa caixa especial. Os descendentes de Jacó mantiveram essa caixa e 400 anos depois a carregaram de volta para Canaã quando eles deixaram o Egito.</w:t>
      </w:r>
    </w:p>
    <w:p>
      <w:pPr/>
      <w:r>
        <w:rPr>
          <w:lang w:val="pt_PT" w:bidi="pt_PT"/>
        </w:rPr>
      </w:r>
      <w:r>
        <w:rPr>
          <w:lang w:val="pt_PT" w:bidi="pt_PT"/>
        </w:rPr>
        <w:t>Pare e mostre uma imagem de um sarcófago usado para um homem importante.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Gênesis 50:22–26</w:t>
      </w:r>
      <w:r>
        <w:rPr>
          <w:lang w:val="pt_PT" w:bidi="pt_PT"/>
        </w:rPr>
      </w:r>
    </w:p>
    <w:p>
      <w:pPr>
        <w:pStyle w:val="Heading4"/>
      </w:pPr>
      <w:r>
        <w:rPr>
          <w:lang w:val="pt_PT" w:bidi="pt_PT"/>
        </w:rPr>
        <w:t>Audio Content</w:t>
      </w:r>
      <w:r>
        <w:rPr>
          <w:lang w:val="pt_PT" w:bidi="pt_PT"/>
        </w:rPr>
      </w:r>
      <w:r>
        <w:rPr>
          <w:lang w:val="pt_PT" w:bidi="pt_PT"/>
        </w:rPr>
      </w:r>
    </w:p>
    <w:p>
      <w:pPr>
        <w:pStyle w:val="ListBullet"/>
        <w:spacing w:line="240" w:lineRule="auto"/>
        <w:ind w:left="720"/>
      </w:pPr>
      <w:r>
        <w:rPr>
          <w:lang w:val="pt_PT" w:bidi="pt_PT"/>
        </w:rPr>
      </w:r>
      <w:hyperlink r:id="rId495">
        <w:r>
          <w:rPr>
            <w:lang w:val="pt_PT" w:bidi="pt_PT"/>
          </w:rPr>
          <w:rPr>
            <w:color w:val="0000EE"/>
            <w:u w:val="single"/>
          </w:rPr>
          <w:t>Ouvir e Sentir</w:t>
        </w:r>
      </w:hyperlink>
      <w:r>
        <w:rPr>
          <w:lang w:val="pt_PT" w:bidi="pt_PT"/>
        </w:rPr>
        <w:t xml:space="preserve"> (357 KB)</w:t>
      </w:r>
      <w:r>
        <w:rPr>
          <w:lang w:val="pt_PT" w:bidi="pt_PT"/>
        </w:rPr>
      </w:r>
    </w:p>
    <w:p>
      <w:pPr>
        <w:pStyle w:val="ListBullet"/>
        <w:spacing w:line="240" w:lineRule="auto"/>
        <w:ind w:left="720"/>
      </w:pPr>
      <w:r>
        <w:rPr>
          <w:lang w:val="pt_PT" w:bidi="pt_PT"/>
        </w:rPr>
      </w:r>
      <w:hyperlink r:id="rId496">
        <w:r>
          <w:rPr>
            <w:lang w:val="pt_PT" w:bidi="pt_PT"/>
          </w:rPr>
          <w:rPr>
            <w:color w:val="0000EE"/>
            <w:u w:val="single"/>
          </w:rPr>
          <w:t>Preparando o Cenário</w:t>
        </w:r>
      </w:hyperlink>
      <w:r>
        <w:rPr>
          <w:lang w:val="pt_PT" w:bidi="pt_PT"/>
        </w:rPr>
        <w:t xml:space="preserve"> (3.2 MB)</w:t>
      </w:r>
      <w:r>
        <w:rPr>
          <w:lang w:val="pt_PT" w:bidi="pt_PT"/>
        </w:rPr>
      </w:r>
    </w:p>
    <w:p>
      <w:pPr>
        <w:pStyle w:val="ListBullet"/>
        <w:spacing w:line="240" w:lineRule="auto"/>
        <w:ind w:left="720"/>
      </w:pPr>
      <w:r>
        <w:rPr>
          <w:lang w:val="pt_PT" w:bidi="pt_PT"/>
        </w:rPr>
      </w:r>
      <w:hyperlink r:id="rId497">
        <w:r>
          <w:rPr>
            <w:lang w:val="pt_PT" w:bidi="pt_PT"/>
          </w:rPr>
          <w:rPr>
            <w:color w:val="0000EE"/>
            <w:u w:val="single"/>
          </w:rPr>
          <w:t>Identificando as Cenas</w:t>
        </w:r>
      </w:hyperlink>
      <w:r>
        <w:rPr>
          <w:lang w:val="pt_PT" w:bidi="pt_PT"/>
        </w:rPr>
        <w:t xml:space="preserve"> (2.1 MB)</w:t>
      </w:r>
      <w:r>
        <w:rPr>
          <w:lang w:val="pt_PT" w:bidi="pt_PT"/>
        </w:rPr>
      </w:r>
    </w:p>
    <w:p>
      <w:pPr>
        <w:pStyle w:val="ListBullet"/>
        <w:spacing w:line="240" w:lineRule="auto"/>
        <w:ind w:left="720"/>
      </w:pPr>
      <w:r>
        <w:rPr>
          <w:lang w:val="pt_PT" w:bidi="pt_PT"/>
        </w:rPr>
      </w:r>
      <w:hyperlink r:id="rId498">
        <w:r>
          <w:rPr>
            <w:lang w:val="pt_PT" w:bidi="pt_PT"/>
          </w:rPr>
          <w:rPr>
            <w:color w:val="0000EE"/>
            <w:u w:val="single"/>
          </w:rPr>
          <w:t>Incorporando o Texto</w:t>
        </w:r>
      </w:hyperlink>
      <w:r>
        <w:rPr>
          <w:lang w:val="pt_PT" w:bidi="pt_PT"/>
        </w:rPr>
        <w:t xml:space="preserve"> (3.0 MB)</w:t>
      </w:r>
      <w:r>
        <w:rPr>
          <w:lang w:val="pt_PT" w:bidi="pt_PT"/>
        </w:rPr>
      </w:r>
    </w:p>
    <w:p>
      <w:pPr>
        <w:pStyle w:val="ListBullet"/>
        <w:spacing w:line="240" w:lineRule="auto"/>
        <w:ind w:left="720"/>
      </w:pPr>
      <w:r>
        <w:rPr>
          <w:lang w:val="pt_PT" w:bidi="pt_PT"/>
        </w:rPr>
      </w:r>
      <w:hyperlink r:id="rId499">
        <w:r>
          <w:rPr>
            <w:lang w:val="pt_PT" w:bidi="pt_PT"/>
          </w:rPr>
          <w:rPr>
            <w:color w:val="0000EE"/>
            <w:u w:val="single"/>
          </w:rPr>
          <w:t>Preenchendo as Lacunas</w:t>
        </w:r>
      </w:hyperlink>
      <w:r>
        <w:rPr>
          <w:lang w:val="pt_PT" w:bidi="pt_PT"/>
        </w:rPr>
        <w:t xml:space="preserve"> (1.3 MB)</w:t>
      </w:r>
      <w:r>
        <w:rPr>
          <w:lang w:val="pt_PT" w:bidi="pt_PT"/>
        </w:rPr>
      </w:r>
    </w:p>
    <w:p>
      <w:pPr>
        <w:pStyle w:val="ListBullet"/>
        <w:spacing w:line="240" w:lineRule="auto"/>
        <w:ind w:left="720"/>
      </w:pPr>
      <w:r>
        <w:rPr>
          <w:lang w:val="pt_PT" w:bidi="pt_PT"/>
        </w:rPr>
      </w:r>
      <w:hyperlink r:id="rId500">
        <w:r>
          <w:rPr>
            <w:lang w:val="pt_PT" w:bidi="pt_PT"/>
          </w:rPr>
          <w:rPr>
            <w:color w:val="0000EE"/>
            <w:u w:val="single"/>
          </w:rPr>
          <w:t>Falando a Palavra</w:t>
        </w:r>
      </w:hyperlink>
      <w:r>
        <w:rPr>
          <w:lang w:val="pt_PT" w:bidi="pt_PT"/>
        </w:rPr>
        <w:t xml:space="preserve"> (1.1 MB)</w:t>
      </w:r>
      <w:r>
        <w:rPr>
          <w:lang w:val="pt_PT" w:bidi="pt_PT"/>
        </w:rPr>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por/gen/p1/s1/v1/vbr4.mp3" TargetMode="External"/><Relationship Id="rId14" Type="http://schemas.openxmlformats.org/officeDocument/2006/relationships/hyperlink" Target="https://s3.amazonaws.com/cbbt-er.public/pericopes/por/gen/p1/s2/v1/vbr4.mp3" TargetMode="External"/><Relationship Id="rId15" Type="http://schemas.openxmlformats.org/officeDocument/2006/relationships/hyperlink" Target="https://s3.amazonaws.com/cbbt-er.public/pericopes/por/gen/p1/s3/v1/vbr4.mp3" TargetMode="External"/><Relationship Id="rId16" Type="http://schemas.openxmlformats.org/officeDocument/2006/relationships/hyperlink" Target="https://s3.amazonaws.com/cbbt-er.public/pericopes/por/gen/p1/s4/v1/vbr4.mp3" TargetMode="External"/><Relationship Id="rId17" Type="http://schemas.openxmlformats.org/officeDocument/2006/relationships/hyperlink" Target="https://s3.amazonaws.com/cbbt-er.public/pericopes/por/gen/p1/s5/v2/vbr4.mp3" TargetMode="External"/><Relationship Id="rId18" Type="http://schemas.openxmlformats.org/officeDocument/2006/relationships/hyperlink" Target="https://s3.amazonaws.com/cbbt-er.public/pericopes/por/gen/p1/s6/v1/vbr4.mp3" TargetMode="External"/><Relationship Id="rId19" Type="http://schemas.openxmlformats.org/officeDocument/2006/relationships/hyperlink" Target="#t63" TargetMode="External"/><Relationship Id="rId20" Type="http://schemas.openxmlformats.org/officeDocument/2006/relationships/hyperlink" Target="#t174" TargetMode="External"/><Relationship Id="rId21" Type="http://schemas.openxmlformats.org/officeDocument/2006/relationships/hyperlink" Target="#t181" TargetMode="External"/><Relationship Id="rId22" Type="http://schemas.openxmlformats.org/officeDocument/2006/relationships/hyperlink" Target="https://s3.amazonaws.com/cbbt-er.public/pericopes/por/gen/p2/s1/v1/vbr4.mp3" TargetMode="External"/><Relationship Id="rId23" Type="http://schemas.openxmlformats.org/officeDocument/2006/relationships/hyperlink" Target="https://s3.amazonaws.com/cbbt-er.public/pericopes/por/gen/p2/s2/v1/vbr4.mp3" TargetMode="External"/><Relationship Id="rId24" Type="http://schemas.openxmlformats.org/officeDocument/2006/relationships/hyperlink" Target="https://s3.amazonaws.com/cbbt-er.public/pericopes/por/gen/p2/s3/v1/vbr4.mp3" TargetMode="External"/><Relationship Id="rId25" Type="http://schemas.openxmlformats.org/officeDocument/2006/relationships/hyperlink" Target="https://s3.amazonaws.com/cbbt-er.public/pericopes/por/gen/p2/s4/v1/vbr4.mp3" TargetMode="External"/><Relationship Id="rId26" Type="http://schemas.openxmlformats.org/officeDocument/2006/relationships/hyperlink" Target="https://s3.amazonaws.com/cbbt-er.public/pericopes/por/gen/p2/s5/v1/vbr4.mp3" TargetMode="External"/><Relationship Id="rId27" Type="http://schemas.openxmlformats.org/officeDocument/2006/relationships/hyperlink" Target="https://s3.amazonaws.com/cbbt-er.public/pericopes/por/gen/p2/s6/v1/vbr4.mp3" TargetMode="External"/><Relationship Id="rId28" Type="http://schemas.openxmlformats.org/officeDocument/2006/relationships/hyperlink" Target="https://s3.amazonaws.com/cbbt-er.public/pericopes/por/gen/p3/s1/v1/vbr4.mp3" TargetMode="External"/><Relationship Id="rId29" Type="http://schemas.openxmlformats.org/officeDocument/2006/relationships/hyperlink" Target="https://s3.amazonaws.com/cbbt-er.public/pericopes/por/gen/p3/s2/v1/vbr4.mp3" TargetMode="External"/><Relationship Id="rId30" Type="http://schemas.openxmlformats.org/officeDocument/2006/relationships/hyperlink" Target="https://s3.amazonaws.com/cbbt-er.public/pericopes/por/gen/p3/s3/v1/vbr4.mp3" TargetMode="External"/><Relationship Id="rId31" Type="http://schemas.openxmlformats.org/officeDocument/2006/relationships/hyperlink" Target="https://s3.amazonaws.com/cbbt-er.public/pericopes/por/gen/p3/s4/v1/vbr4.mp3" TargetMode="External"/><Relationship Id="rId32" Type="http://schemas.openxmlformats.org/officeDocument/2006/relationships/hyperlink" Target="https://s3.amazonaws.com/cbbt-er.public/pericopes/por/gen/p3/s5/v1/vbr4.mp3" TargetMode="External"/><Relationship Id="rId33" Type="http://schemas.openxmlformats.org/officeDocument/2006/relationships/hyperlink" Target="https://s3.amazonaws.com/cbbt-er.public/pericopes/por/gen/p3/s6/v1/vbr4.mp3" TargetMode="External"/><Relationship Id="rId34" Type="http://schemas.openxmlformats.org/officeDocument/2006/relationships/hyperlink" Target="#t194" TargetMode="External"/><Relationship Id="rId35" Type="http://schemas.openxmlformats.org/officeDocument/2006/relationships/hyperlink" Target="#t125" TargetMode="External"/><Relationship Id="rId36" Type="http://schemas.openxmlformats.org/officeDocument/2006/relationships/hyperlink" Target="#t31" TargetMode="External"/><Relationship Id="rId37" Type="http://schemas.openxmlformats.org/officeDocument/2006/relationships/hyperlink" Target="https://s3.amazonaws.com/cbbt-er.public/pericopes/por/gen/p4a/s1/v1/vbr4.mp3" TargetMode="External"/><Relationship Id="rId38" Type="http://schemas.openxmlformats.org/officeDocument/2006/relationships/hyperlink" Target="https://s3.amazonaws.com/cbbt-er.public/pericopes/por/gen/p4a/s2/v1/vbr4.mp3" TargetMode="External"/><Relationship Id="rId39" Type="http://schemas.openxmlformats.org/officeDocument/2006/relationships/hyperlink" Target="https://s3.amazonaws.com/cbbt-er.public/pericopes/por/gen/p4a/s3/v1/vbr4.mp3" TargetMode="External"/><Relationship Id="rId40" Type="http://schemas.openxmlformats.org/officeDocument/2006/relationships/hyperlink" Target="https://s3.amazonaws.com/cbbt-er.public/pericopes/por/gen/p4a/s4/v1/vbr4.mp3" TargetMode="External"/><Relationship Id="rId41" Type="http://schemas.openxmlformats.org/officeDocument/2006/relationships/hyperlink" Target="https://s3.amazonaws.com/cbbt-er.public/pericopes/por/gen/p4a/s5/v1/vbr4.mp3" TargetMode="External"/><Relationship Id="rId42" Type="http://schemas.openxmlformats.org/officeDocument/2006/relationships/hyperlink" Target="https://s3.amazonaws.com/cbbt-er.public/pericopes/por/gen/p4a/s6/v1/vbr4.mp3" TargetMode="External"/><Relationship Id="rId43" Type="http://schemas.openxmlformats.org/officeDocument/2006/relationships/hyperlink" Target="https://s3.amazonaws.com/cbbt-er.public/pericopes/por/gen/p4b/s1/v1/vbr4.mp3" TargetMode="External"/><Relationship Id="rId44" Type="http://schemas.openxmlformats.org/officeDocument/2006/relationships/hyperlink" Target="https://s3.amazonaws.com/cbbt-er.public/pericopes/por/gen/p4b/s2/v1/vbr4.mp3" TargetMode="External"/><Relationship Id="rId45" Type="http://schemas.openxmlformats.org/officeDocument/2006/relationships/hyperlink" Target="https://s3.amazonaws.com/cbbt-er.public/pericopes/por/gen/p4b/s3/v1/vbr4.mp3" TargetMode="External"/><Relationship Id="rId46" Type="http://schemas.openxmlformats.org/officeDocument/2006/relationships/hyperlink" Target="https://s3.amazonaws.com/cbbt-er.public/pericopes/por/gen/p4b/s4/v1/vbr4.mp3" TargetMode="External"/><Relationship Id="rId47" Type="http://schemas.openxmlformats.org/officeDocument/2006/relationships/hyperlink" Target="https://s3.amazonaws.com/cbbt-er.public/pericopes/por/gen/p4b/s5/v1/vbr4.mp3" TargetMode="External"/><Relationship Id="rId48" Type="http://schemas.openxmlformats.org/officeDocument/2006/relationships/hyperlink" Target="https://s3.amazonaws.com/cbbt-er.public/pericopes/por/gen/p4b/s6/v1/vbr4.mp3" TargetMode="External"/><Relationship Id="rId49" Type="http://schemas.openxmlformats.org/officeDocument/2006/relationships/hyperlink" Target="https://s3.amazonaws.com/cbbt-er.public/pericopes/por/gen/p5/s1/v1/vbr4.mp3" TargetMode="External"/><Relationship Id="rId50" Type="http://schemas.openxmlformats.org/officeDocument/2006/relationships/hyperlink" Target="https://s3.amazonaws.com/cbbt-er.public/pericopes/por/gen/p5/s2/v1/vbr4.mp3" TargetMode="External"/><Relationship Id="rId51" Type="http://schemas.openxmlformats.org/officeDocument/2006/relationships/hyperlink" Target="https://s3.amazonaws.com/cbbt-er.public/pericopes/por/gen/p5/s3/v1/vbr4.mp3" TargetMode="External"/><Relationship Id="rId52" Type="http://schemas.openxmlformats.org/officeDocument/2006/relationships/hyperlink" Target="https://s3.amazonaws.com/cbbt-er.public/pericopes/por/gen/p5/s4/v1/vbr4.mp3" TargetMode="External"/><Relationship Id="rId53" Type="http://schemas.openxmlformats.org/officeDocument/2006/relationships/hyperlink" Target="https://s3.amazonaws.com/cbbt-er.public/pericopes/por/gen/p5/s5/v1/vbr4.mp3" TargetMode="External"/><Relationship Id="rId54" Type="http://schemas.openxmlformats.org/officeDocument/2006/relationships/hyperlink" Target="https://s3.amazonaws.com/cbbt-er.public/pericopes/por/gen/p5/s6/v1/vbr4.mp3" TargetMode="External"/><Relationship Id="rId55" Type="http://schemas.openxmlformats.org/officeDocument/2006/relationships/hyperlink" Target="https://s3.amazonaws.com/cbbt-er.public/pericopes/por/gen/p6/s1/v1/vbr4.mp3" TargetMode="External"/><Relationship Id="rId56" Type="http://schemas.openxmlformats.org/officeDocument/2006/relationships/hyperlink" Target="https://s3.amazonaws.com/cbbt-er.public/pericopes/por/gen/p6/s2/v1/vbr4.mp3" TargetMode="External"/><Relationship Id="rId57" Type="http://schemas.openxmlformats.org/officeDocument/2006/relationships/hyperlink" Target="https://s3.amazonaws.com/cbbt-er.public/pericopes/por/gen/p6/s3/v1/vbr4.mp3" TargetMode="External"/><Relationship Id="rId58" Type="http://schemas.openxmlformats.org/officeDocument/2006/relationships/hyperlink" Target="https://s3.amazonaws.com/cbbt-er.public/pericopes/por/gen/p6/s4/v1/vbr4.mp3" TargetMode="External"/><Relationship Id="rId59" Type="http://schemas.openxmlformats.org/officeDocument/2006/relationships/hyperlink" Target="https://s3.amazonaws.com/cbbt-er.public/pericopes/por/gen/p6/s5/v2/vbr4.mp3" TargetMode="External"/><Relationship Id="rId60" Type="http://schemas.openxmlformats.org/officeDocument/2006/relationships/hyperlink" Target="https://s3.amazonaws.com/cbbt-er.public/pericopes/por/gen/p6/s6/v1/vbr4.mp3" TargetMode="External"/><Relationship Id="rId61" Type="http://schemas.openxmlformats.org/officeDocument/2006/relationships/hyperlink" Target="https://s3.amazonaws.com/cbbt-er.public/pericopes/por/gen/p7/s1/v1/vbr4.mp3" TargetMode="External"/><Relationship Id="rId62" Type="http://schemas.openxmlformats.org/officeDocument/2006/relationships/hyperlink" Target="https://s3.amazonaws.com/cbbt-er.public/pericopes/por/gen/p7/s2/v1/vbr4.mp3" TargetMode="External"/><Relationship Id="rId63" Type="http://schemas.openxmlformats.org/officeDocument/2006/relationships/hyperlink" Target="https://s3.amazonaws.com/cbbt-er.public/pericopes/por/gen/p7/s3/v1/vbr4.mp3" TargetMode="External"/><Relationship Id="rId64" Type="http://schemas.openxmlformats.org/officeDocument/2006/relationships/hyperlink" Target="https://s3.amazonaws.com/cbbt-er.public/pericopes/por/gen/p7/s4/v1/vbr4.mp3" TargetMode="External"/><Relationship Id="rId65" Type="http://schemas.openxmlformats.org/officeDocument/2006/relationships/hyperlink" Target="https://s3.amazonaws.com/cbbt-er.public/pericopes/por/gen/p7/s5/v1/vbr4.mp3" TargetMode="External"/><Relationship Id="rId66" Type="http://schemas.openxmlformats.org/officeDocument/2006/relationships/hyperlink" Target="https://s3.amazonaws.com/cbbt-er.public/pericopes/por/gen/p7/s6/v1/vbr4.mp3" TargetMode="External"/><Relationship Id="rId67" Type="http://schemas.openxmlformats.org/officeDocument/2006/relationships/hyperlink" Target="https://s3.amazonaws.com/cbbt-er.public/pericopes/por/gen/p8/s1/v1/vbr4.mp3" TargetMode="External"/><Relationship Id="rId68" Type="http://schemas.openxmlformats.org/officeDocument/2006/relationships/hyperlink" Target="https://s3.amazonaws.com/cbbt-er.public/pericopes/por/gen/p8/s2/v1/vbr4.mp3" TargetMode="External"/><Relationship Id="rId69" Type="http://schemas.openxmlformats.org/officeDocument/2006/relationships/hyperlink" Target="https://s3.amazonaws.com/cbbt-er.public/pericopes/por/gen/p8/s3/v1/vbr4.mp3" TargetMode="External"/><Relationship Id="rId70" Type="http://schemas.openxmlformats.org/officeDocument/2006/relationships/hyperlink" Target="https://s3.amazonaws.com/cbbt-er.public/pericopes/por/gen/p8/s4/v1/vbr4.mp3" TargetMode="External"/><Relationship Id="rId71" Type="http://schemas.openxmlformats.org/officeDocument/2006/relationships/hyperlink" Target="https://s3.amazonaws.com/cbbt-er.public/pericopes/por/gen/p8/s5/v1/vbr4.mp3" TargetMode="External"/><Relationship Id="rId72" Type="http://schemas.openxmlformats.org/officeDocument/2006/relationships/hyperlink" Target="https://s3.amazonaws.com/cbbt-er.public/pericopes/por/gen/p8/s6/v1/vbr4.mp3" TargetMode="External"/><Relationship Id="rId73" Type="http://schemas.openxmlformats.org/officeDocument/2006/relationships/hyperlink" Target="https://s3.amazonaws.com/cbbt-er.public/pericopes/por/gen/p9/s1/v1/vbr4.mp3" TargetMode="External"/><Relationship Id="rId74" Type="http://schemas.openxmlformats.org/officeDocument/2006/relationships/hyperlink" Target="https://s3.amazonaws.com/cbbt-er.public/pericopes/por/gen/p9/s2/v1/vbr4.mp3" TargetMode="External"/><Relationship Id="rId75" Type="http://schemas.openxmlformats.org/officeDocument/2006/relationships/hyperlink" Target="https://s3.amazonaws.com/cbbt-er.public/pericopes/por/gen/p9/s4/v1/vbr4.mp3" TargetMode="External"/><Relationship Id="rId76" Type="http://schemas.openxmlformats.org/officeDocument/2006/relationships/hyperlink" Target="https://s3.amazonaws.com/cbbt-er.public/pericopes/por/gen/p9/s5/v1/vbr4.mp3" TargetMode="External"/><Relationship Id="rId77" Type="http://schemas.openxmlformats.org/officeDocument/2006/relationships/hyperlink" Target="https://s3.amazonaws.com/cbbt-er.public/pericopes/por/gen/p9/s6/v1/vbr4.mp3" TargetMode="External"/><Relationship Id="rId78" Type="http://schemas.openxmlformats.org/officeDocument/2006/relationships/hyperlink" Target="https://s3.amazonaws.com/cbbt-er.public/pericopes/por/gen/p10/s1/v1/vbr4.mp3" TargetMode="External"/><Relationship Id="rId79" Type="http://schemas.openxmlformats.org/officeDocument/2006/relationships/hyperlink" Target="https://s3.amazonaws.com/cbbt-er.public/pericopes/por/gen/p10/s2/v1/vbr4.mp3" TargetMode="External"/><Relationship Id="rId80" Type="http://schemas.openxmlformats.org/officeDocument/2006/relationships/hyperlink" Target="https://s3.amazonaws.com/cbbt-er.public/pericopes/por/gen/p10/s3/v1/vbr4.mp3" TargetMode="External"/><Relationship Id="rId81" Type="http://schemas.openxmlformats.org/officeDocument/2006/relationships/hyperlink" Target="https://s3.amazonaws.com/cbbt-er.public/pericopes/por/gen/p10/s4/v1/vbr4.mp3" TargetMode="External"/><Relationship Id="rId82" Type="http://schemas.openxmlformats.org/officeDocument/2006/relationships/hyperlink" Target="https://s3.amazonaws.com/cbbt-er.public/pericopes/por/gen/p10/s5/v1/vbr4.mp3" TargetMode="External"/><Relationship Id="rId83" Type="http://schemas.openxmlformats.org/officeDocument/2006/relationships/hyperlink" Target="https://s3.amazonaws.com/cbbt-er.public/pericopes/por/gen/p10/s6/v1/vbr4.mp3" TargetMode="External"/><Relationship Id="rId84" Type="http://schemas.openxmlformats.org/officeDocument/2006/relationships/hyperlink" Target="https://s3.amazonaws.com/cbbt-er.public/pericopes/por/gen/p11/s1/v1/vbr4.mp3" TargetMode="External"/><Relationship Id="rId85" Type="http://schemas.openxmlformats.org/officeDocument/2006/relationships/hyperlink" Target="https://s3.amazonaws.com/cbbt-er.public/pericopes/por/gen/p11/s2/v1/vbr4.mp3" TargetMode="External"/><Relationship Id="rId86" Type="http://schemas.openxmlformats.org/officeDocument/2006/relationships/hyperlink" Target="https://s3.amazonaws.com/cbbt-er.public/pericopes/por/gen/p11/s3/v1/vbr4.mp3" TargetMode="External"/><Relationship Id="rId87" Type="http://schemas.openxmlformats.org/officeDocument/2006/relationships/hyperlink" Target="https://s3.amazonaws.com/cbbt-er.public/pericopes/por/gen/p11/s4/v1/vbr4.mp3" TargetMode="External"/><Relationship Id="rId88" Type="http://schemas.openxmlformats.org/officeDocument/2006/relationships/hyperlink" Target="https://s3.amazonaws.com/cbbt-er.public/pericopes/por/gen/p11/s5/v1/vbr4.mp3" TargetMode="External"/><Relationship Id="rId89" Type="http://schemas.openxmlformats.org/officeDocument/2006/relationships/hyperlink" Target="https://s3.amazonaws.com/cbbt-er.public/pericopes/por/gen/p11/s6/v1/vbr4.mp3" TargetMode="External"/><Relationship Id="rId90" Type="http://schemas.openxmlformats.org/officeDocument/2006/relationships/hyperlink" Target="https://s3.amazonaws.com/cbbt-er.public/pericopes/por/gen/p12/s1/v1/vbr4.mp3" TargetMode="External"/><Relationship Id="rId91" Type="http://schemas.openxmlformats.org/officeDocument/2006/relationships/hyperlink" Target="https://s3.amazonaws.com/cbbt-er.public/pericopes/por/gen/p12/s2/v1/vbr4.mp3" TargetMode="External"/><Relationship Id="rId92" Type="http://schemas.openxmlformats.org/officeDocument/2006/relationships/hyperlink" Target="https://s3.amazonaws.com/cbbt-er.public/pericopes/por/gen/p12/s3/v1/vbr4.mp3" TargetMode="External"/><Relationship Id="rId93" Type="http://schemas.openxmlformats.org/officeDocument/2006/relationships/hyperlink" Target="https://s3.amazonaws.com/cbbt-er.public/pericopes/por/gen/p12/s4/v1/vbr4.mp3" TargetMode="External"/><Relationship Id="rId94" Type="http://schemas.openxmlformats.org/officeDocument/2006/relationships/hyperlink" Target="https://s3.amazonaws.com/cbbt-er.public/pericopes/por/gen/p12/s5/v1/vbr4.mp3" TargetMode="External"/><Relationship Id="rId95" Type="http://schemas.openxmlformats.org/officeDocument/2006/relationships/hyperlink" Target="https://s3.amazonaws.com/cbbt-er.public/pericopes/por/gen/p12/s6/v1/vbr4.mp3" TargetMode="External"/><Relationship Id="rId96" Type="http://schemas.openxmlformats.org/officeDocument/2006/relationships/hyperlink" Target="https://s3.amazonaws.com/cbbt-er.public/pericopes/por/gen/p13/s1/v1/vbr4.mp3" TargetMode="External"/><Relationship Id="rId97" Type="http://schemas.openxmlformats.org/officeDocument/2006/relationships/hyperlink" Target="https://s3.amazonaws.com/cbbt-er.public/pericopes/por/gen/p13/s2/v1/vbr4.mp3" TargetMode="External"/><Relationship Id="rId98" Type="http://schemas.openxmlformats.org/officeDocument/2006/relationships/hyperlink" Target="https://s3.amazonaws.com/cbbt-er.public/pericopes/por/gen/p13/s3/v1/vbr4.mp3" TargetMode="External"/><Relationship Id="rId99" Type="http://schemas.openxmlformats.org/officeDocument/2006/relationships/hyperlink" Target="https://s3.amazonaws.com/cbbt-er.public/pericopes/por/gen/p13/s4/v1/vbr4.mp3" TargetMode="External"/><Relationship Id="rId100" Type="http://schemas.openxmlformats.org/officeDocument/2006/relationships/hyperlink" Target="https://s3.amazonaws.com/cbbt-er.public/pericopes/por/gen/p13/s5/v1/vbr4.mp3" TargetMode="External"/><Relationship Id="rId101" Type="http://schemas.openxmlformats.org/officeDocument/2006/relationships/hyperlink" Target="https://s3.amazonaws.com/cbbt-er.public/pericopes/por/gen/p13/s6/v1/vbr4.mp3" TargetMode="External"/><Relationship Id="rId102" Type="http://schemas.openxmlformats.org/officeDocument/2006/relationships/hyperlink" Target="https://s3.amazonaws.com/cbbt-er.public/pericopes/por/gen/p14/s1/v1/vbr4.mp3" TargetMode="External"/><Relationship Id="rId103" Type="http://schemas.openxmlformats.org/officeDocument/2006/relationships/hyperlink" Target="https://s3.amazonaws.com/cbbt-er.public/pericopes/por/gen/p14/s2/v2/vbr4.mp3" TargetMode="External"/><Relationship Id="rId104" Type="http://schemas.openxmlformats.org/officeDocument/2006/relationships/hyperlink" Target="https://s3.amazonaws.com/cbbt-er.public/pericopes/por/gen/p14/s3/v2/vbr4.mp3" TargetMode="External"/><Relationship Id="rId105" Type="http://schemas.openxmlformats.org/officeDocument/2006/relationships/hyperlink" Target="https://s3.amazonaws.com/cbbt-er.public/pericopes/por/gen/p14/s4/v2/vbr4.mp3" TargetMode="External"/><Relationship Id="rId106" Type="http://schemas.openxmlformats.org/officeDocument/2006/relationships/hyperlink" Target="https://s3.amazonaws.com/cbbt-er.public/pericopes/por/gen/p14/s5/v1/vbr4.mp3" TargetMode="External"/><Relationship Id="rId107" Type="http://schemas.openxmlformats.org/officeDocument/2006/relationships/hyperlink" Target="https://s3.amazonaws.com/cbbt-er.public/pericopes/por/gen/p14/s6/v1/vbr4.mp3" TargetMode="External"/><Relationship Id="rId108" Type="http://schemas.openxmlformats.org/officeDocument/2006/relationships/hyperlink" Target="https://s3.amazonaws.com/cbbt-er.public/pericopes/por/gen/p15/s1/v1/vbr4.mp3" TargetMode="External"/><Relationship Id="rId109" Type="http://schemas.openxmlformats.org/officeDocument/2006/relationships/hyperlink" Target="https://s3.amazonaws.com/cbbt-er.public/pericopes/por/gen/p15/s2/v1/vbr4.mp3" TargetMode="External"/><Relationship Id="rId110" Type="http://schemas.openxmlformats.org/officeDocument/2006/relationships/hyperlink" Target="https://s3.amazonaws.com/cbbt-er.public/pericopes/por/gen/p15/s3/v1/vbr4.mp3" TargetMode="External"/><Relationship Id="rId111" Type="http://schemas.openxmlformats.org/officeDocument/2006/relationships/hyperlink" Target="https://s3.amazonaws.com/cbbt-er.public/pericopes/por/gen/p15/s4/v1/vbr4.mp3" TargetMode="External"/><Relationship Id="rId112" Type="http://schemas.openxmlformats.org/officeDocument/2006/relationships/hyperlink" Target="https://s3.amazonaws.com/cbbt-er.public/pericopes/por/gen/p15/s5/v1/vbr4.mp3" TargetMode="External"/><Relationship Id="rId113" Type="http://schemas.openxmlformats.org/officeDocument/2006/relationships/hyperlink" Target="https://s3.amazonaws.com/cbbt-er.public/pericopes/por/gen/p15/s6/v1/vbr4.mp3" TargetMode="External"/><Relationship Id="rId114" Type="http://schemas.openxmlformats.org/officeDocument/2006/relationships/hyperlink" Target="https://s3.amazonaws.com/cbbt-er.public/pericopes/por/gen/p16/s1/v1/vbr4.mp3" TargetMode="External"/><Relationship Id="rId115" Type="http://schemas.openxmlformats.org/officeDocument/2006/relationships/hyperlink" Target="https://s3.amazonaws.com/cbbt-er.public/pericopes/por/gen/p16/s2/v1/vbr4.mp3" TargetMode="External"/><Relationship Id="rId116" Type="http://schemas.openxmlformats.org/officeDocument/2006/relationships/hyperlink" Target="https://s3.amazonaws.com/cbbt-er.public/pericopes/por/gen/p16/s3/v1/vbr4.mp3" TargetMode="External"/><Relationship Id="rId117" Type="http://schemas.openxmlformats.org/officeDocument/2006/relationships/hyperlink" Target="https://s3.amazonaws.com/cbbt-er.public/pericopes/por/gen/p16/s4/v1/vbr4.mp3" TargetMode="External"/><Relationship Id="rId118" Type="http://schemas.openxmlformats.org/officeDocument/2006/relationships/hyperlink" Target="https://s3.amazonaws.com/cbbt-er.public/pericopes/por/gen/p16/s5/v1/vbr4.mp3" TargetMode="External"/><Relationship Id="rId119" Type="http://schemas.openxmlformats.org/officeDocument/2006/relationships/hyperlink" Target="https://s3.amazonaws.com/cbbt-er.public/pericopes/por/gen/p16/s6/v1/vbr4.mp3" TargetMode="External"/><Relationship Id="rId120" Type="http://schemas.openxmlformats.org/officeDocument/2006/relationships/hyperlink" Target="https://s3.amazonaws.com/cbbt-er.public/pericopes/por/gen/p17/s1/v1/vbr4.mp3" TargetMode="External"/><Relationship Id="rId121" Type="http://schemas.openxmlformats.org/officeDocument/2006/relationships/hyperlink" Target="https://s3.amazonaws.com/cbbt-er.public/pericopes/por/gen/p17/s2/v1/vbr4.mp3" TargetMode="External"/><Relationship Id="rId122" Type="http://schemas.openxmlformats.org/officeDocument/2006/relationships/hyperlink" Target="https://s3.amazonaws.com/cbbt-er.public/pericopes/por/gen/p17/s3/v1/vbr4.mp3" TargetMode="External"/><Relationship Id="rId123" Type="http://schemas.openxmlformats.org/officeDocument/2006/relationships/hyperlink" Target="https://s3.amazonaws.com/cbbt-er.public/pericopes/por/gen/p17/s4/v1/vbr4.mp3" TargetMode="External"/><Relationship Id="rId124" Type="http://schemas.openxmlformats.org/officeDocument/2006/relationships/hyperlink" Target="https://s3.amazonaws.com/cbbt-er.public/pericopes/por/gen/p17/s5/v1/vbr4.mp3" TargetMode="External"/><Relationship Id="rId125" Type="http://schemas.openxmlformats.org/officeDocument/2006/relationships/hyperlink" Target="https://s3.amazonaws.com/cbbt-er.public/pericopes/por/gen/p17/s6/v1/vbr4.mp3" TargetMode="External"/><Relationship Id="rId126" Type="http://schemas.openxmlformats.org/officeDocument/2006/relationships/hyperlink" Target="https://s3.amazonaws.com/cbbt-er.public/pericopes/por/gen/p18/s1/v1/vbr4.mp3" TargetMode="External"/><Relationship Id="rId127" Type="http://schemas.openxmlformats.org/officeDocument/2006/relationships/hyperlink" Target="https://s3.amazonaws.com/cbbt-er.public/pericopes/por/gen/p18/s2/v1/vbr4.mp3" TargetMode="External"/><Relationship Id="rId128" Type="http://schemas.openxmlformats.org/officeDocument/2006/relationships/hyperlink" Target="https://s3.amazonaws.com/cbbt-er.public/pericopes/por/gen/p18/s3/v1/vbr4.mp3" TargetMode="External"/><Relationship Id="rId129" Type="http://schemas.openxmlformats.org/officeDocument/2006/relationships/hyperlink" Target="https://s3.amazonaws.com/cbbt-er.public/pericopes/por/gen/p18/s4/v1/vbr4.mp3" TargetMode="External"/><Relationship Id="rId130" Type="http://schemas.openxmlformats.org/officeDocument/2006/relationships/hyperlink" Target="https://s3.amazonaws.com/cbbt-er.public/pericopes/por/gen/p18/s6/v1/vbr4.mp3" TargetMode="External"/><Relationship Id="rId131" Type="http://schemas.openxmlformats.org/officeDocument/2006/relationships/hyperlink" Target="https://s3.amazonaws.com/cbbt-er.public/pericopes/por/gen/p19/s1/v1/vbr4.mp3" TargetMode="External"/><Relationship Id="rId132" Type="http://schemas.openxmlformats.org/officeDocument/2006/relationships/hyperlink" Target="https://s3.amazonaws.com/cbbt-er.public/pericopes/por/gen/p19/s2/v1/vbr4.mp3" TargetMode="External"/><Relationship Id="rId133" Type="http://schemas.openxmlformats.org/officeDocument/2006/relationships/hyperlink" Target="https://s3.amazonaws.com/cbbt-er.public/pericopes/por/gen/p19/s3/v1/vbr4.mp3" TargetMode="External"/><Relationship Id="rId134" Type="http://schemas.openxmlformats.org/officeDocument/2006/relationships/hyperlink" Target="https://s3.amazonaws.com/cbbt-er.public/pericopes/por/gen/p19/s4/v1/vbr4.mp3" TargetMode="External"/><Relationship Id="rId135" Type="http://schemas.openxmlformats.org/officeDocument/2006/relationships/hyperlink" Target="https://s3.amazonaws.com/cbbt-er.public/pericopes/por/gen/p19/s5/v1/vbr4.mp3" TargetMode="External"/><Relationship Id="rId136" Type="http://schemas.openxmlformats.org/officeDocument/2006/relationships/hyperlink" Target="https://s3.amazonaws.com/cbbt-er.public/pericopes/por/gen/p19/s6/v1/vbr4.mp3" TargetMode="External"/><Relationship Id="rId137" Type="http://schemas.openxmlformats.org/officeDocument/2006/relationships/hyperlink" Target="https://s3.amazonaws.com/cbbt-er.public/pericopes/por/gen/p20/s1/v1/vbr4.mp3" TargetMode="External"/><Relationship Id="rId138" Type="http://schemas.openxmlformats.org/officeDocument/2006/relationships/hyperlink" Target="https://s3.amazonaws.com/cbbt-er.public/pericopes/por/gen/p20/s2/v1/vbr4.mp3" TargetMode="External"/><Relationship Id="rId139" Type="http://schemas.openxmlformats.org/officeDocument/2006/relationships/hyperlink" Target="https://s3.amazonaws.com/cbbt-er.public/pericopes/por/gen/p20/s3/v1/vbr4.mp3" TargetMode="External"/><Relationship Id="rId140" Type="http://schemas.openxmlformats.org/officeDocument/2006/relationships/hyperlink" Target="https://s3.amazonaws.com/cbbt-er.public/pericopes/por/gen/p20/s4/v1/vbr4.mp3" TargetMode="External"/><Relationship Id="rId141" Type="http://schemas.openxmlformats.org/officeDocument/2006/relationships/hyperlink" Target="https://s3.amazonaws.com/cbbt-er.public/pericopes/por/gen/p20/s5/v1/vbr4.mp3" TargetMode="External"/><Relationship Id="rId142" Type="http://schemas.openxmlformats.org/officeDocument/2006/relationships/hyperlink" Target="https://s3.amazonaws.com/cbbt-er.public/pericopes/por/gen/p20/s6/v1/vbr4.mp3" TargetMode="External"/><Relationship Id="rId143" Type="http://schemas.openxmlformats.org/officeDocument/2006/relationships/hyperlink" Target="https://s3.amazonaws.com/cbbt-er.public/pericopes/por/gen/p21/s1/v1/vbr4.mp3" TargetMode="External"/><Relationship Id="rId144" Type="http://schemas.openxmlformats.org/officeDocument/2006/relationships/hyperlink" Target="https://s3.amazonaws.com/cbbt-er.public/pericopes/por/gen/p21/s2/v1/vbr4.mp3" TargetMode="External"/><Relationship Id="rId145" Type="http://schemas.openxmlformats.org/officeDocument/2006/relationships/hyperlink" Target="https://s3.amazonaws.com/cbbt-er.public/pericopes/por/gen/p21/s3/v1/vbr4.mp3" TargetMode="External"/><Relationship Id="rId146" Type="http://schemas.openxmlformats.org/officeDocument/2006/relationships/hyperlink" Target="https://s3.amazonaws.com/cbbt-er.public/pericopes/por/gen/p21/s4/v1/vbr4.mp3" TargetMode="External"/><Relationship Id="rId147" Type="http://schemas.openxmlformats.org/officeDocument/2006/relationships/hyperlink" Target="https://s3.amazonaws.com/cbbt-er.public/pericopes/por/gen/p21/s5/v1/vbr4.mp3" TargetMode="External"/><Relationship Id="rId148" Type="http://schemas.openxmlformats.org/officeDocument/2006/relationships/hyperlink" Target="https://s3.amazonaws.com/cbbt-er.public/pericopes/por/gen/p21/s6/v1/vbr4.mp3" TargetMode="External"/><Relationship Id="rId149" Type="http://schemas.openxmlformats.org/officeDocument/2006/relationships/hyperlink" Target="https://s3.amazonaws.com/cbbt-er.public/pericopes/por/gen/p22/s1/v1/vbr4.mp3" TargetMode="External"/><Relationship Id="rId150" Type="http://schemas.openxmlformats.org/officeDocument/2006/relationships/hyperlink" Target="https://s3.amazonaws.com/cbbt-er.public/pericopes/por/gen/p22/s2/v1/vbr4.mp3" TargetMode="External"/><Relationship Id="rId151" Type="http://schemas.openxmlformats.org/officeDocument/2006/relationships/hyperlink" Target="https://s3.amazonaws.com/cbbt-er.public/pericopes/por/gen/p22/s3/v1/vbr4.mp3" TargetMode="External"/><Relationship Id="rId152" Type="http://schemas.openxmlformats.org/officeDocument/2006/relationships/hyperlink" Target="https://s3.amazonaws.com/cbbt-er.public/pericopes/por/gen/p22/s4/v1/vbr4.mp3" TargetMode="External"/><Relationship Id="rId153" Type="http://schemas.openxmlformats.org/officeDocument/2006/relationships/hyperlink" Target="https://s3.amazonaws.com/cbbt-er.public/pericopes/por/gen/p22/s5/v1/vbr4.mp3" TargetMode="External"/><Relationship Id="rId154" Type="http://schemas.openxmlformats.org/officeDocument/2006/relationships/hyperlink" Target="https://s3.amazonaws.com/cbbt-er.public/pericopes/por/gen/p22/s6/v1/vbr4.mp3" TargetMode="External"/><Relationship Id="rId155" Type="http://schemas.openxmlformats.org/officeDocument/2006/relationships/hyperlink" Target="https://s3.amazonaws.com/cbbt-er.public/pericopes/por/gen/p23/s1/v1/vbr4.mp3" TargetMode="External"/><Relationship Id="rId156" Type="http://schemas.openxmlformats.org/officeDocument/2006/relationships/hyperlink" Target="https://s3.amazonaws.com/cbbt-er.public/pericopes/por/gen/p23/s2/v1/vbr4.mp3" TargetMode="External"/><Relationship Id="rId157" Type="http://schemas.openxmlformats.org/officeDocument/2006/relationships/hyperlink" Target="https://s3.amazonaws.com/cbbt-er.public/pericopes/por/gen/p23/s3/v1/vbr4.mp3" TargetMode="External"/><Relationship Id="rId158" Type="http://schemas.openxmlformats.org/officeDocument/2006/relationships/hyperlink" Target="https://s3.amazonaws.com/cbbt-er.public/pericopes/por/gen/p23/s4/v1/vbr4.mp3" TargetMode="External"/><Relationship Id="rId159" Type="http://schemas.openxmlformats.org/officeDocument/2006/relationships/hyperlink" Target="https://s3.amazonaws.com/cbbt-er.public/pericopes/por/gen/p23/s5/v1/vbr4.mp3" TargetMode="External"/><Relationship Id="rId160" Type="http://schemas.openxmlformats.org/officeDocument/2006/relationships/hyperlink" Target="https://s3.amazonaws.com/cbbt-er.public/pericopes/por/gen/p23/s6/v1/vbr4.mp3" TargetMode="External"/><Relationship Id="rId161" Type="http://schemas.openxmlformats.org/officeDocument/2006/relationships/hyperlink" Target="https://s3.amazonaws.com/cbbt-er.public/pericopes/por/gen/p25/s1/v1/vbr4.mp3" TargetMode="External"/><Relationship Id="rId162" Type="http://schemas.openxmlformats.org/officeDocument/2006/relationships/hyperlink" Target="https://s3.amazonaws.com/cbbt-er.public/pericopes/por/gen/p25/s2/v1/vbr4.mp3" TargetMode="External"/><Relationship Id="rId163" Type="http://schemas.openxmlformats.org/officeDocument/2006/relationships/hyperlink" Target="https://s3.amazonaws.com/cbbt-er.public/pericopes/por/gen/p25/s3/v1/vbr4.mp3" TargetMode="External"/><Relationship Id="rId164" Type="http://schemas.openxmlformats.org/officeDocument/2006/relationships/hyperlink" Target="https://s3.amazonaws.com/cbbt-er.public/pericopes/por/gen/p25/s4/v1/vbr4.mp3" TargetMode="External"/><Relationship Id="rId165" Type="http://schemas.openxmlformats.org/officeDocument/2006/relationships/hyperlink" Target="https://s3.amazonaws.com/cbbt-er.public/pericopes/por/gen/p25/s5/v1/vbr4.mp3" TargetMode="External"/><Relationship Id="rId166" Type="http://schemas.openxmlformats.org/officeDocument/2006/relationships/hyperlink" Target="https://s3.amazonaws.com/cbbt-er.public/pericopes/por/gen/p25/s6/v1/vbr4.mp3" TargetMode="External"/><Relationship Id="rId167" Type="http://schemas.openxmlformats.org/officeDocument/2006/relationships/hyperlink" Target="https://s3.amazonaws.com/cbbt-er.public/pericopes/por/gen/p26/s1/v1/vbr4.mp3" TargetMode="External"/><Relationship Id="rId168" Type="http://schemas.openxmlformats.org/officeDocument/2006/relationships/hyperlink" Target="https://s3.amazonaws.com/cbbt-er.public/pericopes/por/gen/p26/s2/v1/vbr4.mp3" TargetMode="External"/><Relationship Id="rId169" Type="http://schemas.openxmlformats.org/officeDocument/2006/relationships/hyperlink" Target="https://s3.amazonaws.com/cbbt-er.public/pericopes/por/gen/p26/s3/v1/vbr4.mp3" TargetMode="External"/><Relationship Id="rId170" Type="http://schemas.openxmlformats.org/officeDocument/2006/relationships/hyperlink" Target="https://s3.amazonaws.com/cbbt-er.public/pericopes/por/gen/p26/s4/v1/vbr4.mp3" TargetMode="External"/><Relationship Id="rId171" Type="http://schemas.openxmlformats.org/officeDocument/2006/relationships/hyperlink" Target="https://s3.amazonaws.com/cbbt-er.public/pericopes/por/gen/p26/s5/v1/vbr4.mp3" TargetMode="External"/><Relationship Id="rId172" Type="http://schemas.openxmlformats.org/officeDocument/2006/relationships/hyperlink" Target="https://s3.amazonaws.com/cbbt-er.public/pericopes/por/gen/p26/s6/v1/vbr4.mp3" TargetMode="External"/><Relationship Id="rId173" Type="http://schemas.openxmlformats.org/officeDocument/2006/relationships/hyperlink" Target="https://s3.amazonaws.com/cbbt-er.public/pericopes/por/gen/p27/s1/v1/vbr4.mp3" TargetMode="External"/><Relationship Id="rId174" Type="http://schemas.openxmlformats.org/officeDocument/2006/relationships/hyperlink" Target="https://s3.amazonaws.com/cbbt-er.public/pericopes/por/gen/p27/s2/v1/vbr4.mp3" TargetMode="External"/><Relationship Id="rId175" Type="http://schemas.openxmlformats.org/officeDocument/2006/relationships/hyperlink" Target="https://s3.amazonaws.com/cbbt-er.public/pericopes/por/gen/p27/s3/v1/vbr4.mp3" TargetMode="External"/><Relationship Id="rId176" Type="http://schemas.openxmlformats.org/officeDocument/2006/relationships/hyperlink" Target="https://s3.amazonaws.com/cbbt-er.public/pericopes/por/gen/p27/s4/v1/vbr4.mp3" TargetMode="External"/><Relationship Id="rId177" Type="http://schemas.openxmlformats.org/officeDocument/2006/relationships/hyperlink" Target="https://s3.amazonaws.com/cbbt-er.public/pericopes/por/gen/p27/s5/v1/vbr4.mp3" TargetMode="External"/><Relationship Id="rId178" Type="http://schemas.openxmlformats.org/officeDocument/2006/relationships/hyperlink" Target="https://s3.amazonaws.com/cbbt-er.public/pericopes/por/gen/p27/s6/v1/vbr4.mp3" TargetMode="External"/><Relationship Id="rId179" Type="http://schemas.openxmlformats.org/officeDocument/2006/relationships/hyperlink" Target="https://s3.amazonaws.com/cbbt-er.public/pericopes/por/gen/p28/s1/v1/vbr4.mp3" TargetMode="External"/><Relationship Id="rId180" Type="http://schemas.openxmlformats.org/officeDocument/2006/relationships/hyperlink" Target="https://s3.amazonaws.com/cbbt-er.public/pericopes/por/gen/p28/s2/v1/vbr4.mp3" TargetMode="External"/><Relationship Id="rId181" Type="http://schemas.openxmlformats.org/officeDocument/2006/relationships/hyperlink" Target="https://s3.amazonaws.com/cbbt-er.public/pericopes/por/gen/p28/s3/v1/vbr4.mp3" TargetMode="External"/><Relationship Id="rId182" Type="http://schemas.openxmlformats.org/officeDocument/2006/relationships/hyperlink" Target="https://s3.amazonaws.com/cbbt-er.public/pericopes/por/gen/p28/s4/v1/vbr4.mp3" TargetMode="External"/><Relationship Id="rId183" Type="http://schemas.openxmlformats.org/officeDocument/2006/relationships/hyperlink" Target="https://s3.amazonaws.com/cbbt-er.public/pericopes/por/gen/p28/s5/v1/vbr4.mp3" TargetMode="External"/><Relationship Id="rId184" Type="http://schemas.openxmlformats.org/officeDocument/2006/relationships/hyperlink" Target="https://s3.amazonaws.com/cbbt-er.public/pericopes/por/gen/p28/s6/v1/vbr4.mp3" TargetMode="External"/><Relationship Id="rId185" Type="http://schemas.openxmlformats.org/officeDocument/2006/relationships/hyperlink" Target="https://s3.amazonaws.com/cbbt-er.public/pericopes/por/gen/p29/s1/v1/vbr4.mp3" TargetMode="External"/><Relationship Id="rId186" Type="http://schemas.openxmlformats.org/officeDocument/2006/relationships/hyperlink" Target="https://s3.amazonaws.com/cbbt-er.public/pericopes/por/gen/p29/s2/v1/vbr4.mp3" TargetMode="External"/><Relationship Id="rId187" Type="http://schemas.openxmlformats.org/officeDocument/2006/relationships/hyperlink" Target="https://s3.amazonaws.com/cbbt-er.public/pericopes/por/gen/p29/s3/v1/vbr4.mp3" TargetMode="External"/><Relationship Id="rId188" Type="http://schemas.openxmlformats.org/officeDocument/2006/relationships/hyperlink" Target="https://s3.amazonaws.com/cbbt-er.public/pericopes/por/gen/p29/s4/v1/vbr4.mp3" TargetMode="External"/><Relationship Id="rId189" Type="http://schemas.openxmlformats.org/officeDocument/2006/relationships/hyperlink" Target="https://s3.amazonaws.com/cbbt-er.public/pericopes/por/gen/p29/s5/v1/vbr4.mp3" TargetMode="External"/><Relationship Id="rId190" Type="http://schemas.openxmlformats.org/officeDocument/2006/relationships/hyperlink" Target="https://s3.amazonaws.com/cbbt-er.public/pericopes/por/gen/p29/s6/v1/vbr4.mp3" TargetMode="External"/><Relationship Id="rId191" Type="http://schemas.openxmlformats.org/officeDocument/2006/relationships/hyperlink" Target="https://s3.amazonaws.com/cbbt-er.public/pericopes/por/gen/p30/s1/v1/vbr4.mp3" TargetMode="External"/><Relationship Id="rId192" Type="http://schemas.openxmlformats.org/officeDocument/2006/relationships/hyperlink" Target="https://s3.amazonaws.com/cbbt-er.public/pericopes/por/gen/p30/s2/v1/vbr4.mp3" TargetMode="External"/><Relationship Id="rId193" Type="http://schemas.openxmlformats.org/officeDocument/2006/relationships/hyperlink" Target="https://s3.amazonaws.com/cbbt-er.public/pericopes/por/gen/p30/s3/v1/vbr4.mp3" TargetMode="External"/><Relationship Id="rId194" Type="http://schemas.openxmlformats.org/officeDocument/2006/relationships/hyperlink" Target="https://s3.amazonaws.com/cbbt-er.public/pericopes/por/gen/p30/s4/v1/vbr4.mp3" TargetMode="External"/><Relationship Id="rId195" Type="http://schemas.openxmlformats.org/officeDocument/2006/relationships/hyperlink" Target="https://s3.amazonaws.com/cbbt-er.public/pericopes/por/gen/p30/s5/v1/vbr4.mp3" TargetMode="External"/><Relationship Id="rId196" Type="http://schemas.openxmlformats.org/officeDocument/2006/relationships/hyperlink" Target="https://s3.amazonaws.com/cbbt-er.public/pericopes/por/gen/p30/s6/v1/vbr4.mp3" TargetMode="External"/><Relationship Id="rId197" Type="http://schemas.openxmlformats.org/officeDocument/2006/relationships/hyperlink" Target="https://s3.amazonaws.com/cbbt-er.public/pericopes/por/gen/p31/s1/v1/vbr4.mp3" TargetMode="External"/><Relationship Id="rId198" Type="http://schemas.openxmlformats.org/officeDocument/2006/relationships/hyperlink" Target="https://s3.amazonaws.com/cbbt-er.public/pericopes/por/gen/p31/s2/v1/vbr4.mp3" TargetMode="External"/><Relationship Id="rId199" Type="http://schemas.openxmlformats.org/officeDocument/2006/relationships/hyperlink" Target="https://s3.amazonaws.com/cbbt-er.public/pericopes/por/gen/p31/s3/v1/vbr4.mp3" TargetMode="External"/><Relationship Id="rId200" Type="http://schemas.openxmlformats.org/officeDocument/2006/relationships/hyperlink" Target="https://s3.amazonaws.com/cbbt-er.public/pericopes/por/gen/p31/s4/v1/vbr4.mp3" TargetMode="External"/><Relationship Id="rId201" Type="http://schemas.openxmlformats.org/officeDocument/2006/relationships/hyperlink" Target="https://s3.amazonaws.com/cbbt-er.public/pericopes/por/gen/p31/s5/v1/vbr4.mp3" TargetMode="External"/><Relationship Id="rId202" Type="http://schemas.openxmlformats.org/officeDocument/2006/relationships/hyperlink" Target="https://s3.amazonaws.com/cbbt-er.public/pericopes/por/gen/p31/s6/v1/vbr4.mp3" TargetMode="External"/><Relationship Id="rId203" Type="http://schemas.openxmlformats.org/officeDocument/2006/relationships/hyperlink" Target="https://s3.amazonaws.com/cbbt-er.public/pericopes/por/gen/p32/s1/v1/vbr4.mp3" TargetMode="External"/><Relationship Id="rId204" Type="http://schemas.openxmlformats.org/officeDocument/2006/relationships/hyperlink" Target="https://s3.amazonaws.com/cbbt-er.public/pericopes/por/gen/p32/s2/v1/vbr4.mp3" TargetMode="External"/><Relationship Id="rId205" Type="http://schemas.openxmlformats.org/officeDocument/2006/relationships/hyperlink" Target="https://s3.amazonaws.com/cbbt-er.public/pericopes/por/gen/p32/s3/v1/vbr4.mp3" TargetMode="External"/><Relationship Id="rId206" Type="http://schemas.openxmlformats.org/officeDocument/2006/relationships/hyperlink" Target="https://s3.amazonaws.com/cbbt-er.public/pericopes/por/gen/p32/s4/v1/vbr4.mp3" TargetMode="External"/><Relationship Id="rId207" Type="http://schemas.openxmlformats.org/officeDocument/2006/relationships/hyperlink" Target="https://s3.amazonaws.com/cbbt-er.public/pericopes/por/gen/p32/s5/v1/vbr4.mp3" TargetMode="External"/><Relationship Id="rId208" Type="http://schemas.openxmlformats.org/officeDocument/2006/relationships/hyperlink" Target="https://s3.amazonaws.com/cbbt-er.public/pericopes/por/gen/p32/s6/v1/vbr4.mp3" TargetMode="External"/><Relationship Id="rId209" Type="http://schemas.openxmlformats.org/officeDocument/2006/relationships/hyperlink" Target="#t191" TargetMode="External"/><Relationship Id="rId210" Type="http://schemas.openxmlformats.org/officeDocument/2006/relationships/hyperlink" Target="#t192" TargetMode="External"/><Relationship Id="rId211" Type="http://schemas.openxmlformats.org/officeDocument/2006/relationships/hyperlink" Target="#t193" TargetMode="External"/><Relationship Id="rId212" Type="http://schemas.openxmlformats.org/officeDocument/2006/relationships/hyperlink" Target="#t140" TargetMode="External"/><Relationship Id="rId213" Type="http://schemas.openxmlformats.org/officeDocument/2006/relationships/hyperlink" Target="https://s3.amazonaws.com/cbbt-er.public/pericopes/por/gen/p33/s1/v1/vbr4.mp3" TargetMode="External"/><Relationship Id="rId214" Type="http://schemas.openxmlformats.org/officeDocument/2006/relationships/hyperlink" Target="https://s3.amazonaws.com/cbbt-er.public/pericopes/por/gen/p33/s2/v1/vbr4.mp3" TargetMode="External"/><Relationship Id="rId215" Type="http://schemas.openxmlformats.org/officeDocument/2006/relationships/hyperlink" Target="https://s3.amazonaws.com/cbbt-er.public/pericopes/por/gen/p33/s3/v1/vbr4.mp3" TargetMode="External"/><Relationship Id="rId216" Type="http://schemas.openxmlformats.org/officeDocument/2006/relationships/hyperlink" Target="https://s3.amazonaws.com/cbbt-er.public/pericopes/por/gen/p33/s4/v1/vbr4.mp3" TargetMode="External"/><Relationship Id="rId217" Type="http://schemas.openxmlformats.org/officeDocument/2006/relationships/hyperlink" Target="https://s3.amazonaws.com/cbbt-er.public/pericopes/por/gen/p33/s5/v1/vbr4.mp3" TargetMode="External"/><Relationship Id="rId218" Type="http://schemas.openxmlformats.org/officeDocument/2006/relationships/hyperlink" Target="https://s3.amazonaws.com/cbbt-er.public/pericopes/por/gen/p33/s6/v1/vbr4.mp3" TargetMode="External"/><Relationship Id="rId219" Type="http://schemas.openxmlformats.org/officeDocument/2006/relationships/hyperlink" Target="#t16" TargetMode="External"/><Relationship Id="rId220" Type="http://schemas.openxmlformats.org/officeDocument/2006/relationships/hyperlink" Target="#t197" TargetMode="External"/><Relationship Id="rId221" Type="http://schemas.openxmlformats.org/officeDocument/2006/relationships/hyperlink" Target="#t102" TargetMode="External"/><Relationship Id="rId222" Type="http://schemas.openxmlformats.org/officeDocument/2006/relationships/hyperlink" Target="https://s3.amazonaws.com/cbbt-er.public/pericopes/por/gen/p34a/s1/v1/vbr4.mp3" TargetMode="External"/><Relationship Id="rId223" Type="http://schemas.openxmlformats.org/officeDocument/2006/relationships/hyperlink" Target="https://s3.amazonaws.com/cbbt-er.public/pericopes/por/gen/p34a/s2/v1/vbr4.mp3" TargetMode="External"/><Relationship Id="rId224" Type="http://schemas.openxmlformats.org/officeDocument/2006/relationships/hyperlink" Target="https://s3.amazonaws.com/cbbt-er.public/pericopes/por/gen/p34a/s3/v1/vbr4.mp3" TargetMode="External"/><Relationship Id="rId225" Type="http://schemas.openxmlformats.org/officeDocument/2006/relationships/hyperlink" Target="https://s3.amazonaws.com/cbbt-er.public/pericopes/por/gen/p34a/s4/v1/vbr4.mp3" TargetMode="External"/><Relationship Id="rId226" Type="http://schemas.openxmlformats.org/officeDocument/2006/relationships/hyperlink" Target="https://s3.amazonaws.com/cbbt-er.public/pericopes/por/gen/p34a/s5/v1/vbr4.mp3" TargetMode="External"/><Relationship Id="rId227" Type="http://schemas.openxmlformats.org/officeDocument/2006/relationships/hyperlink" Target="https://s3.amazonaws.com/cbbt-er.public/pericopes/por/gen/p34a/s6/v1/vbr4.mp3" TargetMode="External"/><Relationship Id="rId228" Type="http://schemas.openxmlformats.org/officeDocument/2006/relationships/hyperlink" Target="#t87" TargetMode="External"/><Relationship Id="rId229" Type="http://schemas.openxmlformats.org/officeDocument/2006/relationships/hyperlink" Target="#t18" TargetMode="External"/><Relationship Id="rId230" Type="http://schemas.openxmlformats.org/officeDocument/2006/relationships/hyperlink" Target="#t149" TargetMode="External"/><Relationship Id="rId231" Type="http://schemas.openxmlformats.org/officeDocument/2006/relationships/hyperlink" Target="https://s3.amazonaws.com/cbbt-er.public/pericopes/por/gen/p34b/s1/v1/vbr4.mp3" TargetMode="External"/><Relationship Id="rId232" Type="http://schemas.openxmlformats.org/officeDocument/2006/relationships/hyperlink" Target="https://s3.amazonaws.com/cbbt-er.public/pericopes/por/gen/p34b/s2/v1/vbr4.mp3" TargetMode="External"/><Relationship Id="rId233" Type="http://schemas.openxmlformats.org/officeDocument/2006/relationships/hyperlink" Target="https://s3.amazonaws.com/cbbt-er.public/pericopes/por/gen/p34b/s3/v1/vbr4.mp3" TargetMode="External"/><Relationship Id="rId234" Type="http://schemas.openxmlformats.org/officeDocument/2006/relationships/hyperlink" Target="https://s3.amazonaws.com/cbbt-er.public/pericopes/por/gen/p34b/s4/v1/vbr4.mp3" TargetMode="External"/><Relationship Id="rId235" Type="http://schemas.openxmlformats.org/officeDocument/2006/relationships/hyperlink" Target="https://s3.amazonaws.com/cbbt-er.public/pericopes/por/gen/p34b/s5/v1/vbr4.mp3" TargetMode="External"/><Relationship Id="rId236" Type="http://schemas.openxmlformats.org/officeDocument/2006/relationships/hyperlink" Target="https://s3.amazonaws.com/cbbt-er.public/pericopes/por/gen/p34b/s6/v1/vbr4.mp3" TargetMode="External"/><Relationship Id="rId237" Type="http://schemas.openxmlformats.org/officeDocument/2006/relationships/hyperlink" Target="#t96" TargetMode="External"/><Relationship Id="rId238" Type="http://schemas.openxmlformats.org/officeDocument/2006/relationships/hyperlink" Target="#t4" TargetMode="External"/><Relationship Id="rId239" Type="http://schemas.openxmlformats.org/officeDocument/2006/relationships/hyperlink" Target="https://s3.amazonaws.com/cbbt-er.public/pericopes/por/gen/p34c/s1/v1/vbr4.mp3" TargetMode="External"/><Relationship Id="rId240" Type="http://schemas.openxmlformats.org/officeDocument/2006/relationships/hyperlink" Target="https://s3.amazonaws.com/cbbt-er.public/pericopes/por/gen/p34c/s2/v1/vbr4.mp3" TargetMode="External"/><Relationship Id="rId241" Type="http://schemas.openxmlformats.org/officeDocument/2006/relationships/hyperlink" Target="https://s3.amazonaws.com/cbbt-er.public/pericopes/por/gen/p34c/s3/v1/vbr4.mp3" TargetMode="External"/><Relationship Id="rId242" Type="http://schemas.openxmlformats.org/officeDocument/2006/relationships/hyperlink" Target="https://s3.amazonaws.com/cbbt-er.public/pericopes/por/gen/p34c/s4/v1/vbr4.mp3" TargetMode="External"/><Relationship Id="rId243" Type="http://schemas.openxmlformats.org/officeDocument/2006/relationships/hyperlink" Target="https://s3.amazonaws.com/cbbt-er.public/pericopes/por/gen/p34c/s5/v1/vbr4.mp3" TargetMode="External"/><Relationship Id="rId244" Type="http://schemas.openxmlformats.org/officeDocument/2006/relationships/hyperlink" Target="https://s3.amazonaws.com/cbbt-er.public/pericopes/por/gen/p34c/s6/v1/vbr4.mp3" TargetMode="External"/><Relationship Id="rId245" Type="http://schemas.openxmlformats.org/officeDocument/2006/relationships/hyperlink" Target="https://s3.amazonaws.com/cbbt-er.public/pericopes/por/gen/p34d/s1/v1/vbr4.mp3" TargetMode="External"/><Relationship Id="rId246" Type="http://schemas.openxmlformats.org/officeDocument/2006/relationships/hyperlink" Target="https://s3.amazonaws.com/cbbt-er.public/pericopes/por/gen/p34d/s2/v1/vbr4.mp3" TargetMode="External"/><Relationship Id="rId247" Type="http://schemas.openxmlformats.org/officeDocument/2006/relationships/hyperlink" Target="https://s3.amazonaws.com/cbbt-er.public/pericopes/por/gen/p34d/s3/v1/vbr4.mp3" TargetMode="External"/><Relationship Id="rId248" Type="http://schemas.openxmlformats.org/officeDocument/2006/relationships/hyperlink" Target="https://s3.amazonaws.com/cbbt-er.public/pericopes/por/gen/p34d/s4/v1/vbr4.mp3" TargetMode="External"/><Relationship Id="rId249" Type="http://schemas.openxmlformats.org/officeDocument/2006/relationships/hyperlink" Target="https://s3.amazonaws.com/cbbt-er.public/pericopes/por/gen/p34d/s5/v1/vbr4.mp3" TargetMode="External"/><Relationship Id="rId250" Type="http://schemas.openxmlformats.org/officeDocument/2006/relationships/hyperlink" Target="https://s3.amazonaws.com/cbbt-er.public/pericopes/por/gen/p34d/s6/v1/vbr4.mp3" TargetMode="External"/><Relationship Id="rId251" Type="http://schemas.openxmlformats.org/officeDocument/2006/relationships/hyperlink" Target="https://s3.amazonaws.com/cbbt-er.public/pericopes/por/gen/p34e/s1/v1/vbr4.mp3" TargetMode="External"/><Relationship Id="rId252" Type="http://schemas.openxmlformats.org/officeDocument/2006/relationships/hyperlink" Target="https://s3.amazonaws.com/cbbt-er.public/pericopes/por/gen/p34e/s2/v1/vbr4.mp3" TargetMode="External"/><Relationship Id="rId253" Type="http://schemas.openxmlformats.org/officeDocument/2006/relationships/hyperlink" Target="https://s3.amazonaws.com/cbbt-er.public/pericopes/por/gen/p34e/s3/v1/vbr4.mp3" TargetMode="External"/><Relationship Id="rId254" Type="http://schemas.openxmlformats.org/officeDocument/2006/relationships/hyperlink" Target="https://s3.amazonaws.com/cbbt-er.public/pericopes/por/gen/p34e/s4/v1/vbr4.mp3" TargetMode="External"/><Relationship Id="rId255" Type="http://schemas.openxmlformats.org/officeDocument/2006/relationships/hyperlink" Target="https://s3.amazonaws.com/cbbt-er.public/pericopes/por/gen/p34e/s5/v1/vbr4.mp3" TargetMode="External"/><Relationship Id="rId256" Type="http://schemas.openxmlformats.org/officeDocument/2006/relationships/hyperlink" Target="https://s3.amazonaws.com/cbbt-er.public/pericopes/por/gen/p34e/s6/v1/vbr4.mp3" TargetMode="External"/><Relationship Id="rId257" Type="http://schemas.openxmlformats.org/officeDocument/2006/relationships/hyperlink" Target="https://s3.amazonaws.com/cbbt-er.public/pericopes/por/gen/p35/s1/v1/vbr4.mp3" TargetMode="External"/><Relationship Id="rId258" Type="http://schemas.openxmlformats.org/officeDocument/2006/relationships/hyperlink" Target="https://s3.amazonaws.com/cbbt-er.public/pericopes/por/gen/p35/s2/v1/vbr4.mp3" TargetMode="External"/><Relationship Id="rId259" Type="http://schemas.openxmlformats.org/officeDocument/2006/relationships/hyperlink" Target="https://s3.amazonaws.com/cbbt-er.public/pericopes/por/gen/p35/s3/v1/vbr4.mp3" TargetMode="External"/><Relationship Id="rId260" Type="http://schemas.openxmlformats.org/officeDocument/2006/relationships/hyperlink" Target="https://s3.amazonaws.com/cbbt-er.public/pericopes/por/gen/p35/s4/v1/vbr4.mp3" TargetMode="External"/><Relationship Id="rId261" Type="http://schemas.openxmlformats.org/officeDocument/2006/relationships/hyperlink" Target="https://s3.amazonaws.com/cbbt-er.public/pericopes/por/gen/p35/s5/v1/vbr4.mp3" TargetMode="External"/><Relationship Id="rId262" Type="http://schemas.openxmlformats.org/officeDocument/2006/relationships/hyperlink" Target="https://s3.amazonaws.com/cbbt-er.public/pericopes/por/gen/p35/s6/v1/vbr4.mp3" TargetMode="External"/><Relationship Id="rId263" Type="http://schemas.openxmlformats.org/officeDocument/2006/relationships/hyperlink" Target="https://s3.amazonaws.com/cbbt-er.public/pericopes/por/gen/p36/s1/v1/vbr4.mp3" TargetMode="External"/><Relationship Id="rId264" Type="http://schemas.openxmlformats.org/officeDocument/2006/relationships/hyperlink" Target="https://s3.amazonaws.com/cbbt-er.public/pericopes/por/gen/p36/s2/v1/vbr4.mp3" TargetMode="External"/><Relationship Id="rId265" Type="http://schemas.openxmlformats.org/officeDocument/2006/relationships/hyperlink" Target="https://s3.amazonaws.com/cbbt-er.public/pericopes/por/gen/p36/s3/v1/vbr4.mp3" TargetMode="External"/><Relationship Id="rId266" Type="http://schemas.openxmlformats.org/officeDocument/2006/relationships/hyperlink" Target="https://s3.amazonaws.com/cbbt-er.public/pericopes/por/gen/p36/s4/v1/vbr4.mp3" TargetMode="External"/><Relationship Id="rId267" Type="http://schemas.openxmlformats.org/officeDocument/2006/relationships/hyperlink" Target="https://s3.amazonaws.com/cbbt-er.public/pericopes/por/gen/p36/s5/v1/vbr4.mp3" TargetMode="External"/><Relationship Id="rId268" Type="http://schemas.openxmlformats.org/officeDocument/2006/relationships/hyperlink" Target="https://s3.amazonaws.com/cbbt-er.public/pericopes/por/gen/p36/s6/v1/vbr4.mp3" TargetMode="External"/><Relationship Id="rId269" Type="http://schemas.openxmlformats.org/officeDocument/2006/relationships/hyperlink" Target="https://s3.amazonaws.com/cbbt-er.public/pericopes/por/gen/p37/s1/v1/vbr4.mp3" TargetMode="External"/><Relationship Id="rId270" Type="http://schemas.openxmlformats.org/officeDocument/2006/relationships/hyperlink" Target="https://s3.amazonaws.com/cbbt-er.public/pericopes/por/gen/p37/s2/v1/vbr4.mp3" TargetMode="External"/><Relationship Id="rId271" Type="http://schemas.openxmlformats.org/officeDocument/2006/relationships/hyperlink" Target="https://s3.amazonaws.com/cbbt-er.public/pericopes/por/gen/p37/s3/v1/vbr4.mp3" TargetMode="External"/><Relationship Id="rId272" Type="http://schemas.openxmlformats.org/officeDocument/2006/relationships/hyperlink" Target="https://s3.amazonaws.com/cbbt-er.public/pericopes/por/gen/p37/s4/v1/vbr4.mp3" TargetMode="External"/><Relationship Id="rId273" Type="http://schemas.openxmlformats.org/officeDocument/2006/relationships/hyperlink" Target="https://s3.amazonaws.com/cbbt-er.public/pericopes/por/gen/p37/s5/v1/vbr4.mp3" TargetMode="External"/><Relationship Id="rId274" Type="http://schemas.openxmlformats.org/officeDocument/2006/relationships/hyperlink" Target="https://s3.amazonaws.com/cbbt-er.public/pericopes/por/gen/p37/s6/v1/vbr4.mp3" TargetMode="External"/><Relationship Id="rId275" Type="http://schemas.openxmlformats.org/officeDocument/2006/relationships/hyperlink" Target="https://s3.amazonaws.com/cbbt-er.public/pericopes/por/gen/p38/s1/v1/vbr4.mp3" TargetMode="External"/><Relationship Id="rId276" Type="http://schemas.openxmlformats.org/officeDocument/2006/relationships/hyperlink" Target="https://s3.amazonaws.com/cbbt-er.public/pericopes/por/gen/p38/s2/v1/vbr4.mp3" TargetMode="External"/><Relationship Id="rId277" Type="http://schemas.openxmlformats.org/officeDocument/2006/relationships/hyperlink" Target="https://s3.amazonaws.com/cbbt-er.public/pericopes/por/gen/p38/s3/v1/vbr4.mp3" TargetMode="External"/><Relationship Id="rId278" Type="http://schemas.openxmlformats.org/officeDocument/2006/relationships/hyperlink" Target="https://s3.amazonaws.com/cbbt-er.public/pericopes/por/gen/p38/s4/v1/vbr4.mp3" TargetMode="External"/><Relationship Id="rId279" Type="http://schemas.openxmlformats.org/officeDocument/2006/relationships/hyperlink" Target="https://s3.amazonaws.com/cbbt-er.public/pericopes/por/gen/p38/s5/v1/vbr4.mp3" TargetMode="External"/><Relationship Id="rId280" Type="http://schemas.openxmlformats.org/officeDocument/2006/relationships/hyperlink" Target="https://s3.amazonaws.com/cbbt-er.public/pericopes/por/gen/p38/s6/v1/vbr4.mp3" TargetMode="External"/><Relationship Id="rId281" Type="http://schemas.openxmlformats.org/officeDocument/2006/relationships/hyperlink" Target="https://s3.amazonaws.com/cbbt-er.public/pericopes/por/gen/p39a/s1/v1/vbr4.mp3" TargetMode="External"/><Relationship Id="rId282" Type="http://schemas.openxmlformats.org/officeDocument/2006/relationships/hyperlink" Target="https://s3.amazonaws.com/cbbt-er.public/pericopes/por/gen/p39a/s2/v1/vbr4.mp3" TargetMode="External"/><Relationship Id="rId283" Type="http://schemas.openxmlformats.org/officeDocument/2006/relationships/hyperlink" Target="https://s3.amazonaws.com/cbbt-er.public/pericopes/por/gen/p39a/s3/v1/vbr4.mp3" TargetMode="External"/><Relationship Id="rId284" Type="http://schemas.openxmlformats.org/officeDocument/2006/relationships/hyperlink" Target="https://s3.amazonaws.com/cbbt-er.public/pericopes/por/gen/p39a/s4/v1/vbr4.mp3" TargetMode="External"/><Relationship Id="rId285" Type="http://schemas.openxmlformats.org/officeDocument/2006/relationships/hyperlink" Target="https://s3.amazonaws.com/cbbt-er.public/pericopes/por/gen/p39a/s5/v1/vbr4.mp3" TargetMode="External"/><Relationship Id="rId286" Type="http://schemas.openxmlformats.org/officeDocument/2006/relationships/hyperlink" Target="https://s3.amazonaws.com/cbbt-er.public/pericopes/por/gen/p39a/s6/v1/vbr4.mp3" TargetMode="External"/><Relationship Id="rId287" Type="http://schemas.openxmlformats.org/officeDocument/2006/relationships/hyperlink" Target="#16" TargetMode="External"/><Relationship Id="rId288" Type="http://schemas.openxmlformats.org/officeDocument/2006/relationships/hyperlink" Target="#t189" TargetMode="External"/><Relationship Id="rId289" Type="http://schemas.openxmlformats.org/officeDocument/2006/relationships/hyperlink" Target="https://s3.amazonaws.com/cbbt-er.public/pericopes/por/gen/p39b/s1/v1/vbr4.mp3" TargetMode="External"/><Relationship Id="rId290" Type="http://schemas.openxmlformats.org/officeDocument/2006/relationships/hyperlink" Target="https://s3.amazonaws.com/cbbt-er.public/pericopes/por/gen/p39b/s2/v1/vbr4.mp3" TargetMode="External"/><Relationship Id="rId291" Type="http://schemas.openxmlformats.org/officeDocument/2006/relationships/hyperlink" Target="https://s3.amazonaws.com/cbbt-er.public/pericopes/por/gen/p39b/s3/v1/vbr4.mp3" TargetMode="External"/><Relationship Id="rId292" Type="http://schemas.openxmlformats.org/officeDocument/2006/relationships/hyperlink" Target="https://s3.amazonaws.com/cbbt-er.public/pericopes/por/gen/p39b/s4/v1/vbr4.mp3" TargetMode="External"/><Relationship Id="rId293" Type="http://schemas.openxmlformats.org/officeDocument/2006/relationships/hyperlink" Target="https://s3.amazonaws.com/cbbt-er.public/pericopes/por/gen/p39b/s5/v1/vbr4.mp3" TargetMode="External"/><Relationship Id="rId294" Type="http://schemas.openxmlformats.org/officeDocument/2006/relationships/hyperlink" Target="https://s3.amazonaws.com/cbbt-er.public/pericopes/por/gen/p39b/s6/v1/vbr4.mp3" TargetMode="External"/><Relationship Id="rId295" Type="http://schemas.openxmlformats.org/officeDocument/2006/relationships/hyperlink" Target="https://s3.amazonaws.com/cbbt-er.public/pericopes/por/gen/p39c/s1/v1/vbr4.mp3" TargetMode="External"/><Relationship Id="rId296" Type="http://schemas.openxmlformats.org/officeDocument/2006/relationships/hyperlink" Target="https://s3.amazonaws.com/cbbt-er.public/pericopes/por/gen/p39c/s2/v1/vbr4.mp3" TargetMode="External"/><Relationship Id="rId297" Type="http://schemas.openxmlformats.org/officeDocument/2006/relationships/hyperlink" Target="https://s3.amazonaws.com/cbbt-er.public/pericopes/por/gen/p39c/s3/v1/vbr4.mp3" TargetMode="External"/><Relationship Id="rId298" Type="http://schemas.openxmlformats.org/officeDocument/2006/relationships/hyperlink" Target="https://s3.amazonaws.com/cbbt-er.public/pericopes/por/gen/p39c/s4/v1/vbr4.mp3" TargetMode="External"/><Relationship Id="rId299" Type="http://schemas.openxmlformats.org/officeDocument/2006/relationships/hyperlink" Target="https://s3.amazonaws.com/cbbt-er.public/pericopes/por/gen/p39c/s5/v1/vbr4.mp3" TargetMode="External"/><Relationship Id="rId300" Type="http://schemas.openxmlformats.org/officeDocument/2006/relationships/hyperlink" Target="https://s3.amazonaws.com/cbbt-er.public/pericopes/por/gen/p39c/s6/v1/vbr4.mp3" TargetMode="External"/><Relationship Id="rId301" Type="http://schemas.openxmlformats.org/officeDocument/2006/relationships/hyperlink" Target="https://s3.amazonaws.com/cbbt-er.public/pericopes/por/gen/p39d/s1/v1/vbr4.mp3" TargetMode="External"/><Relationship Id="rId302" Type="http://schemas.openxmlformats.org/officeDocument/2006/relationships/hyperlink" Target="https://s3.amazonaws.com/cbbt-er.public/pericopes/por/gen/p39d/s2/v1/vbr4.mp3" TargetMode="External"/><Relationship Id="rId303" Type="http://schemas.openxmlformats.org/officeDocument/2006/relationships/hyperlink" Target="https://s3.amazonaws.com/cbbt-er.public/pericopes/por/gen/p39d/s3/v1/vbr4.mp3" TargetMode="External"/><Relationship Id="rId304" Type="http://schemas.openxmlformats.org/officeDocument/2006/relationships/hyperlink" Target="https://s3.amazonaws.com/cbbt-er.public/pericopes/por/gen/p39d/s4/v1/vbr4.mp3" TargetMode="External"/><Relationship Id="rId305" Type="http://schemas.openxmlformats.org/officeDocument/2006/relationships/hyperlink" Target="https://s3.amazonaws.com/cbbt-er.public/pericopes/por/gen/p39d/s5/v1/vbr4.mp3" TargetMode="External"/><Relationship Id="rId306" Type="http://schemas.openxmlformats.org/officeDocument/2006/relationships/hyperlink" Target="https://s3.amazonaws.com/cbbt-er.public/pericopes/por/gen/p39d/s6/v1/vbr4.mp3" TargetMode="External"/><Relationship Id="rId307" Type="http://schemas.openxmlformats.org/officeDocument/2006/relationships/hyperlink" Target="https://s3.amazonaws.com/cbbt-er.public/pericopes/por/gen/p40/s1/v1/vbr4.mp3" TargetMode="External"/><Relationship Id="rId308" Type="http://schemas.openxmlformats.org/officeDocument/2006/relationships/hyperlink" Target="https://s3.amazonaws.com/cbbt-er.public/pericopes/por/gen/p40/s2/v1/vbr4.mp3" TargetMode="External"/><Relationship Id="rId309" Type="http://schemas.openxmlformats.org/officeDocument/2006/relationships/hyperlink" Target="https://s3.amazonaws.com/cbbt-er.public/pericopes/por/gen/p40/s3/v1/vbr4.mp3" TargetMode="External"/><Relationship Id="rId310" Type="http://schemas.openxmlformats.org/officeDocument/2006/relationships/hyperlink" Target="https://s3.amazonaws.com/cbbt-er.public/pericopes/por/gen/p40/s5/v1/vbr4.mp3" TargetMode="External"/><Relationship Id="rId311" Type="http://schemas.openxmlformats.org/officeDocument/2006/relationships/hyperlink" Target="https://s3.amazonaws.com/cbbt-er.public/pericopes/por/gen/p40/s6/v1/vbr4.mp3" TargetMode="External"/><Relationship Id="rId312" Type="http://schemas.openxmlformats.org/officeDocument/2006/relationships/hyperlink" Target="https://s3.amazonaws.com/cbbt-er.public/pericopes/por/gen/p41/s1/v1/vbr4.mp3" TargetMode="External"/><Relationship Id="rId313" Type="http://schemas.openxmlformats.org/officeDocument/2006/relationships/hyperlink" Target="https://s3.amazonaws.com/cbbt-er.public/pericopes/por/gen/p41/s2/v1/vbr4.mp3" TargetMode="External"/><Relationship Id="rId314" Type="http://schemas.openxmlformats.org/officeDocument/2006/relationships/hyperlink" Target="https://s3.amazonaws.com/cbbt-er.public/pericopes/por/gen/p41/s3/v1/vbr4.mp3" TargetMode="External"/><Relationship Id="rId315" Type="http://schemas.openxmlformats.org/officeDocument/2006/relationships/hyperlink" Target="https://s3.amazonaws.com/cbbt-er.public/pericopes/por/gen/p41/s4/v1/vbr4.mp3" TargetMode="External"/><Relationship Id="rId316" Type="http://schemas.openxmlformats.org/officeDocument/2006/relationships/hyperlink" Target="https://s3.amazonaws.com/cbbt-er.public/pericopes/por/gen/p41/s5/v1/vbr4.mp3" TargetMode="External"/><Relationship Id="rId317" Type="http://schemas.openxmlformats.org/officeDocument/2006/relationships/hyperlink" Target="https://s3.amazonaws.com/cbbt-er.public/pericopes/por/gen/p41/s6/v1/vbr4.mp3" TargetMode="External"/><Relationship Id="rId318" Type="http://schemas.openxmlformats.org/officeDocument/2006/relationships/hyperlink" Target="https://s3.amazonaws.com/cbbt-er.public/pericopes/por/gen/p42/s1/v1/vbr4.mp3" TargetMode="External"/><Relationship Id="rId319" Type="http://schemas.openxmlformats.org/officeDocument/2006/relationships/hyperlink" Target="https://s3.amazonaws.com/cbbt-er.public/pericopes/por/gen/p42/s2/v1/vbr4.mp3" TargetMode="External"/><Relationship Id="rId320" Type="http://schemas.openxmlformats.org/officeDocument/2006/relationships/hyperlink" Target="https://s3.amazonaws.com/cbbt-er.public/pericopes/por/gen/p42/s3/v1/vbr4.mp3" TargetMode="External"/><Relationship Id="rId321" Type="http://schemas.openxmlformats.org/officeDocument/2006/relationships/hyperlink" Target="https://s3.amazonaws.com/cbbt-er.public/pericopes/por/gen/p42/s4/v1/vbr4.mp3" TargetMode="External"/><Relationship Id="rId322" Type="http://schemas.openxmlformats.org/officeDocument/2006/relationships/hyperlink" Target="https://s3.amazonaws.com/cbbt-er.public/pericopes/por/gen/p42/s5/v1/vbr4.mp3" TargetMode="External"/><Relationship Id="rId323" Type="http://schemas.openxmlformats.org/officeDocument/2006/relationships/hyperlink" Target="https://s3.amazonaws.com/cbbt-er.public/pericopes/por/gen/p42/s6/v1/vbr4.mp3" TargetMode="External"/><Relationship Id="rId324" Type="http://schemas.openxmlformats.org/officeDocument/2006/relationships/hyperlink" Target="https://s3.amazonaws.com/cbbt-er.public/pericopes/por/gen/p43/s1/v1/vbr4.mp3" TargetMode="External"/><Relationship Id="rId325" Type="http://schemas.openxmlformats.org/officeDocument/2006/relationships/hyperlink" Target="https://s3.amazonaws.com/cbbt-er.public/pericopes/por/gen/p43/s2/v1/vbr4.mp3" TargetMode="External"/><Relationship Id="rId326" Type="http://schemas.openxmlformats.org/officeDocument/2006/relationships/hyperlink" Target="https://s3.amazonaws.com/cbbt-er.public/pericopes/por/gen/p43/s4/v1/vbr4.mp3" TargetMode="External"/><Relationship Id="rId327" Type="http://schemas.openxmlformats.org/officeDocument/2006/relationships/hyperlink" Target="https://s3.amazonaws.com/cbbt-er.public/pericopes/por/gen/p43/s5/v1/vbr4.mp3" TargetMode="External"/><Relationship Id="rId328" Type="http://schemas.openxmlformats.org/officeDocument/2006/relationships/hyperlink" Target="https://s3.amazonaws.com/cbbt-er.public/pericopes/por/gen/p43/s6/v1/vbr4.mp3" TargetMode="External"/><Relationship Id="rId329" Type="http://schemas.openxmlformats.org/officeDocument/2006/relationships/hyperlink" Target="https://s3.amazonaws.com/cbbt-er.public/pericopes/por/gen/p45/s1/v1/vbr4.mp3" TargetMode="External"/><Relationship Id="rId330" Type="http://schemas.openxmlformats.org/officeDocument/2006/relationships/hyperlink" Target="https://s3.amazonaws.com/cbbt-er.public/pericopes/por/gen/p45/s2/v1/vbr4.mp3" TargetMode="External"/><Relationship Id="rId331" Type="http://schemas.openxmlformats.org/officeDocument/2006/relationships/hyperlink" Target="https://s3.amazonaws.com/cbbt-er.public/pericopes/por/gen/p45/s3/v1/vbr4.mp3" TargetMode="External"/><Relationship Id="rId332" Type="http://schemas.openxmlformats.org/officeDocument/2006/relationships/hyperlink" Target="https://s3.amazonaws.com/cbbt-er.public/pericopes/por/gen/p45/s4/v1/vbr4.mp3" TargetMode="External"/><Relationship Id="rId333" Type="http://schemas.openxmlformats.org/officeDocument/2006/relationships/hyperlink" Target="https://s3.amazonaws.com/cbbt-er.public/pericopes/por/gen/p45/s5/v1/vbr4.mp3" TargetMode="External"/><Relationship Id="rId334" Type="http://schemas.openxmlformats.org/officeDocument/2006/relationships/hyperlink" Target="https://s3.amazonaws.com/cbbt-er.public/pericopes/por/gen/p45/s6/v1/vbr4.mp3" TargetMode="External"/><Relationship Id="rId335" Type="http://schemas.openxmlformats.org/officeDocument/2006/relationships/hyperlink" Target="https://s3.amazonaws.com/cbbt-er.public/pericopes/por/gen/p46a/s1/v1/vbr4.mp3" TargetMode="External"/><Relationship Id="rId336" Type="http://schemas.openxmlformats.org/officeDocument/2006/relationships/hyperlink" Target="https://s3.amazonaws.com/cbbt-er.public/pericopes/por/gen/p46a/s2/v1/vbr4.mp3" TargetMode="External"/><Relationship Id="rId337" Type="http://schemas.openxmlformats.org/officeDocument/2006/relationships/hyperlink" Target="https://s3.amazonaws.com/cbbt-er.public/pericopes/por/gen/p46a/s3/v1/vbr4.mp3" TargetMode="External"/><Relationship Id="rId338" Type="http://schemas.openxmlformats.org/officeDocument/2006/relationships/hyperlink" Target="https://s3.amazonaws.com/cbbt-er.public/pericopes/por/gen/p46a/s4/v1/vbr4.mp3" TargetMode="External"/><Relationship Id="rId339" Type="http://schemas.openxmlformats.org/officeDocument/2006/relationships/hyperlink" Target="https://s3.amazonaws.com/cbbt-er.public/pericopes/por/gen/p46a/s5/v1/vbr4.mp3" TargetMode="External"/><Relationship Id="rId340" Type="http://schemas.openxmlformats.org/officeDocument/2006/relationships/hyperlink" Target="https://s3.amazonaws.com/cbbt-er.public/pericopes/por/gen/p46a/s6/v1/vbr4.mp3" TargetMode="External"/><Relationship Id="rId341" Type="http://schemas.openxmlformats.org/officeDocument/2006/relationships/hyperlink" Target="https://s3.amazonaws.com/cbbt-er.public/pericopes/por/gen/p46b/s1/v1/vbr4.mp3" TargetMode="External"/><Relationship Id="rId342" Type="http://schemas.openxmlformats.org/officeDocument/2006/relationships/hyperlink" Target="https://s3.amazonaws.com/cbbt-er.public/pericopes/por/gen/p46b/s2/v1/vbr4.mp3" TargetMode="External"/><Relationship Id="rId343" Type="http://schemas.openxmlformats.org/officeDocument/2006/relationships/hyperlink" Target="https://s3.amazonaws.com/cbbt-er.public/pericopes/por/gen/p46b/s3/v1/vbr4.mp3" TargetMode="External"/><Relationship Id="rId344" Type="http://schemas.openxmlformats.org/officeDocument/2006/relationships/hyperlink" Target="https://s3.amazonaws.com/cbbt-er.public/pericopes/por/gen/p46b/s4/v1/vbr4.mp3" TargetMode="External"/><Relationship Id="rId345" Type="http://schemas.openxmlformats.org/officeDocument/2006/relationships/hyperlink" Target="https://s3.amazonaws.com/cbbt-er.public/pericopes/por/gen/p46b/s5/v1/vbr4.mp3" TargetMode="External"/><Relationship Id="rId346" Type="http://schemas.openxmlformats.org/officeDocument/2006/relationships/hyperlink" Target="https://s3.amazonaws.com/cbbt-er.public/pericopes/por/gen/p46b/s6/v1/vbr4.mp3" TargetMode="External"/><Relationship Id="rId347" Type="http://schemas.openxmlformats.org/officeDocument/2006/relationships/hyperlink" Target="https://s3.amazonaws.com/cbbt-er.public/pericopes/por/gen/p47/s1/v1/vbr4.mp3" TargetMode="External"/><Relationship Id="rId348" Type="http://schemas.openxmlformats.org/officeDocument/2006/relationships/hyperlink" Target="https://s3.amazonaws.com/cbbt-er.public/pericopes/por/gen/p47/s2/v1/vbr4.mp3" TargetMode="External"/><Relationship Id="rId349" Type="http://schemas.openxmlformats.org/officeDocument/2006/relationships/hyperlink" Target="https://s3.amazonaws.com/cbbt-er.public/pericopes/por/gen/p47/s3/v1/vbr4.mp3" TargetMode="External"/><Relationship Id="rId350" Type="http://schemas.openxmlformats.org/officeDocument/2006/relationships/hyperlink" Target="https://s3.amazonaws.com/cbbt-er.public/pericopes/por/gen/p47/s4/v1/vbr4.mp3" TargetMode="External"/><Relationship Id="rId351" Type="http://schemas.openxmlformats.org/officeDocument/2006/relationships/hyperlink" Target="https://s3.amazonaws.com/cbbt-er.public/pericopes/por/gen/p47/s5/v1/vbr4.mp3" TargetMode="External"/><Relationship Id="rId352" Type="http://schemas.openxmlformats.org/officeDocument/2006/relationships/hyperlink" Target="https://s3.amazonaws.com/cbbt-er.public/pericopes/por/gen/p47/s6/v1/vbr4.mp3" TargetMode="External"/><Relationship Id="rId353" Type="http://schemas.openxmlformats.org/officeDocument/2006/relationships/hyperlink" Target="https://s3.amazonaws.com/cbbt-er.public/pericopes/por/gen/p48/s1/v1/vbr4.mp3" TargetMode="External"/><Relationship Id="rId354" Type="http://schemas.openxmlformats.org/officeDocument/2006/relationships/hyperlink" Target="https://s3.amazonaws.com/cbbt-er.public/pericopes/por/gen/p48/s2/v1/vbr4.mp3" TargetMode="External"/><Relationship Id="rId355" Type="http://schemas.openxmlformats.org/officeDocument/2006/relationships/hyperlink" Target="https://s3.amazonaws.com/cbbt-er.public/pericopes/por/gen/p48/s3/v1/vbr4.mp3" TargetMode="External"/><Relationship Id="rId356" Type="http://schemas.openxmlformats.org/officeDocument/2006/relationships/hyperlink" Target="https://s3.amazonaws.com/cbbt-er.public/pericopes/por/gen/p48/s4/v1/vbr4.mp3" TargetMode="External"/><Relationship Id="rId357" Type="http://schemas.openxmlformats.org/officeDocument/2006/relationships/hyperlink" Target="https://s3.amazonaws.com/cbbt-er.public/pericopes/por/gen/p48/s5/v1/vbr4.mp3" TargetMode="External"/><Relationship Id="rId358" Type="http://schemas.openxmlformats.org/officeDocument/2006/relationships/hyperlink" Target="https://s3.amazonaws.com/cbbt-er.public/pericopes/por/gen/p48/s6/v1/vbr4.mp3" TargetMode="External"/><Relationship Id="rId359" Type="http://schemas.openxmlformats.org/officeDocument/2006/relationships/hyperlink" Target="https://s3.amazonaws.com/cbbt-er.public/pericopes/por/gen/p49/s1/v1/vbr4.mp3" TargetMode="External"/><Relationship Id="rId360" Type="http://schemas.openxmlformats.org/officeDocument/2006/relationships/hyperlink" Target="https://s3.amazonaws.com/cbbt-er.public/pericopes/por/gen/p49/s2/v1/vbr4.mp3" TargetMode="External"/><Relationship Id="rId361" Type="http://schemas.openxmlformats.org/officeDocument/2006/relationships/hyperlink" Target="https://s3.amazonaws.com/cbbt-er.public/pericopes/por/gen/p49/s3/v1/vbr4.mp3" TargetMode="External"/><Relationship Id="rId362" Type="http://schemas.openxmlformats.org/officeDocument/2006/relationships/hyperlink" Target="https://s3.amazonaws.com/cbbt-er.public/pericopes/por/gen/p49/s4/v1/vbr4.mp3" TargetMode="External"/><Relationship Id="rId363" Type="http://schemas.openxmlformats.org/officeDocument/2006/relationships/hyperlink" Target="https://s3.amazonaws.com/cbbt-er.public/pericopes/por/gen/p49/s5/v1/vbr4.mp3" TargetMode="External"/><Relationship Id="rId364" Type="http://schemas.openxmlformats.org/officeDocument/2006/relationships/hyperlink" Target="https://s3.amazonaws.com/cbbt-er.public/pericopes/por/gen/p49/s6/v1/vbr4.mp3" TargetMode="External"/><Relationship Id="rId365" Type="http://schemas.openxmlformats.org/officeDocument/2006/relationships/hyperlink" Target="https://s3.amazonaws.com/cbbt-er.public/pericopes/por/gen/p50a/s1/v2/vbr4.mp3" TargetMode="External"/><Relationship Id="rId366" Type="http://schemas.openxmlformats.org/officeDocument/2006/relationships/hyperlink" Target="https://s3.amazonaws.com/cbbt-er.public/pericopes/por/gen/p50a/s2/v2/vbr4.mp3" TargetMode="External"/><Relationship Id="rId367" Type="http://schemas.openxmlformats.org/officeDocument/2006/relationships/hyperlink" Target="https://s3.amazonaws.com/cbbt-er.public/pericopes/por/gen/p50a/s3/v2/vbr4.mp3" TargetMode="External"/><Relationship Id="rId368" Type="http://schemas.openxmlformats.org/officeDocument/2006/relationships/hyperlink" Target="https://s3.amazonaws.com/cbbt-er.public/pericopes/por/gen/p50a/s4/v2/vbr4.mp3" TargetMode="External"/><Relationship Id="rId369" Type="http://schemas.openxmlformats.org/officeDocument/2006/relationships/hyperlink" Target="https://s3.amazonaws.com/cbbt-er.public/pericopes/por/gen/p50a/s5/v1/vbr4.mp3" TargetMode="External"/><Relationship Id="rId370" Type="http://schemas.openxmlformats.org/officeDocument/2006/relationships/hyperlink" Target="https://s3.amazonaws.com/cbbt-er.public/pericopes/por/gen/p50a/s6/v1/vbr4.mp3" TargetMode="External"/><Relationship Id="rId371" Type="http://schemas.openxmlformats.org/officeDocument/2006/relationships/hyperlink" Target="https://s3.amazonaws.com/cbbt-er.public/pericopes/por/gen/p52/s1/v1/vbr4.mp3" TargetMode="External"/><Relationship Id="rId372" Type="http://schemas.openxmlformats.org/officeDocument/2006/relationships/hyperlink" Target="https://s3.amazonaws.com/cbbt-er.public/pericopes/por/gen/p52/s2/v1/vbr4.mp3" TargetMode="External"/><Relationship Id="rId373" Type="http://schemas.openxmlformats.org/officeDocument/2006/relationships/hyperlink" Target="https://s3.amazonaws.com/cbbt-er.public/pericopes/por/gen/p52/s3/v1/vbr4.mp3" TargetMode="External"/><Relationship Id="rId374" Type="http://schemas.openxmlformats.org/officeDocument/2006/relationships/hyperlink" Target="https://s3.amazonaws.com/cbbt-er.public/pericopes/por/gen/p52/s4/v1/vbr4.mp3" TargetMode="External"/><Relationship Id="rId375" Type="http://schemas.openxmlformats.org/officeDocument/2006/relationships/hyperlink" Target="https://s3.amazonaws.com/cbbt-er.public/pericopes/por/gen/p52/s5/v1/vbr4.mp3" TargetMode="External"/><Relationship Id="rId376" Type="http://schemas.openxmlformats.org/officeDocument/2006/relationships/hyperlink" Target="https://s3.amazonaws.com/cbbt-er.public/pericopes/por/gen/p52/s6/v1/vbr4.mp3" TargetMode="External"/><Relationship Id="rId377" Type="http://schemas.openxmlformats.org/officeDocument/2006/relationships/hyperlink" Target="https://s3.amazonaws.com/cbbt-er.public/pericopes/por/gen/p54b/s1/v1/vbr4.mp3" TargetMode="External"/><Relationship Id="rId378" Type="http://schemas.openxmlformats.org/officeDocument/2006/relationships/hyperlink" Target="https://s3.amazonaws.com/cbbt-er.public/pericopes/por/gen/p54b/s2/v1/vbr4.mp3" TargetMode="External"/><Relationship Id="rId379" Type="http://schemas.openxmlformats.org/officeDocument/2006/relationships/hyperlink" Target="https://s3.amazonaws.com/cbbt-er.public/pericopes/por/gen/p54b/s3/v1/vbr4.mp3" TargetMode="External"/><Relationship Id="rId380" Type="http://schemas.openxmlformats.org/officeDocument/2006/relationships/hyperlink" Target="https://s3.amazonaws.com/cbbt-er.public/pericopes/por/gen/p54b/s4/v1/vbr4.mp3" TargetMode="External"/><Relationship Id="rId381" Type="http://schemas.openxmlformats.org/officeDocument/2006/relationships/hyperlink" Target="https://s3.amazonaws.com/cbbt-er.public/pericopes/por/gen/p54b/s5/v1/vbr4.mp3" TargetMode="External"/><Relationship Id="rId382" Type="http://schemas.openxmlformats.org/officeDocument/2006/relationships/hyperlink" Target="https://s3.amazonaws.com/cbbt-er.public/pericopes/por/gen/p54b/s6/v1/vbr4.mp3" TargetMode="External"/><Relationship Id="rId383" Type="http://schemas.openxmlformats.org/officeDocument/2006/relationships/hyperlink" Target="https://s3.amazonaws.com/cbbt-er.public/pericopes/por/gen/p54c/s1/v1/vbr4.mp3" TargetMode="External"/><Relationship Id="rId384" Type="http://schemas.openxmlformats.org/officeDocument/2006/relationships/hyperlink" Target="https://s3.amazonaws.com/cbbt-er.public/pericopes/por/gen/p54c/s2/v1/vbr4.mp3" TargetMode="External"/><Relationship Id="rId385" Type="http://schemas.openxmlformats.org/officeDocument/2006/relationships/hyperlink" Target="https://s3.amazonaws.com/cbbt-er.public/pericopes/por/gen/p54c/s3/v1/vbr4.mp3" TargetMode="External"/><Relationship Id="rId386" Type="http://schemas.openxmlformats.org/officeDocument/2006/relationships/hyperlink" Target="https://s3.amazonaws.com/cbbt-er.public/pericopes/por/gen/p54c/s4/v1/vbr4.mp3" TargetMode="External"/><Relationship Id="rId387" Type="http://schemas.openxmlformats.org/officeDocument/2006/relationships/hyperlink" Target="https://s3.amazonaws.com/cbbt-er.public/pericopes/por/gen/p54c/s5/v1/vbr4.mp3" TargetMode="External"/><Relationship Id="rId388" Type="http://schemas.openxmlformats.org/officeDocument/2006/relationships/hyperlink" Target="https://s3.amazonaws.com/cbbt-er.public/pericopes/por/gen/p54c/s6/v1/vbr4.mp3" TargetMode="External"/><Relationship Id="rId389" Type="http://schemas.openxmlformats.org/officeDocument/2006/relationships/hyperlink" Target="https://s3.amazonaws.com/cbbt-er.public/pericopes/por/gen/p56/s1/v1/vbr4.mp3" TargetMode="External"/><Relationship Id="rId390" Type="http://schemas.openxmlformats.org/officeDocument/2006/relationships/hyperlink" Target="https://s3.amazonaws.com/cbbt-er.public/pericopes/por/gen/p56/s2/v1/vbr4.mp3" TargetMode="External"/><Relationship Id="rId391" Type="http://schemas.openxmlformats.org/officeDocument/2006/relationships/hyperlink" Target="https://s3.amazonaws.com/cbbt-er.public/pericopes/por/gen/p56/s3/v1/vbr4.mp3" TargetMode="External"/><Relationship Id="rId392" Type="http://schemas.openxmlformats.org/officeDocument/2006/relationships/hyperlink" Target="https://s3.amazonaws.com/cbbt-er.public/pericopes/por/gen/p56/s4/v1/vbr4.mp3" TargetMode="External"/><Relationship Id="rId393" Type="http://schemas.openxmlformats.org/officeDocument/2006/relationships/hyperlink" Target="https://s3.amazonaws.com/cbbt-er.public/pericopes/por/gen/p56/s5/v1/vbr4.mp3" TargetMode="External"/><Relationship Id="rId394" Type="http://schemas.openxmlformats.org/officeDocument/2006/relationships/hyperlink" Target="https://s3.amazonaws.com/cbbt-er.public/pericopes/por/gen/p56/s6/v1/vbr4.mp3" TargetMode="External"/><Relationship Id="rId395" Type="http://schemas.openxmlformats.org/officeDocument/2006/relationships/hyperlink" Target="https://s3.amazonaws.com/cbbt-er.public/pericopes/por/gen/p57/s1/v1/vbr4.mp3" TargetMode="External"/><Relationship Id="rId396" Type="http://schemas.openxmlformats.org/officeDocument/2006/relationships/hyperlink" Target="https://s3.amazonaws.com/cbbt-er.public/pericopes/por/gen/p57/s2/v1/vbr4.mp3" TargetMode="External"/><Relationship Id="rId397" Type="http://schemas.openxmlformats.org/officeDocument/2006/relationships/hyperlink" Target="https://s3.amazonaws.com/cbbt-er.public/pericopes/por/gen/p57/s3/v1/vbr4.mp3" TargetMode="External"/><Relationship Id="rId398" Type="http://schemas.openxmlformats.org/officeDocument/2006/relationships/hyperlink" Target="https://s3.amazonaws.com/cbbt-er.public/pericopes/por/gen/p57/s4/v1/vbr4.mp3" TargetMode="External"/><Relationship Id="rId399" Type="http://schemas.openxmlformats.org/officeDocument/2006/relationships/hyperlink" Target="https://s3.amazonaws.com/cbbt-er.public/pericopes/por/gen/p57/s5/v1/vbr4.mp3" TargetMode="External"/><Relationship Id="rId400" Type="http://schemas.openxmlformats.org/officeDocument/2006/relationships/hyperlink" Target="https://s3.amazonaws.com/cbbt-er.public/pericopes/por/gen/p57/s6/v1/vbr4.mp3" TargetMode="External"/><Relationship Id="rId401" Type="http://schemas.openxmlformats.org/officeDocument/2006/relationships/hyperlink" Target="https://s3.amazonaws.com/cbbt-er.public/pericopes/por/gen/p58/s1/v1/vbr4.mp3" TargetMode="External"/><Relationship Id="rId402" Type="http://schemas.openxmlformats.org/officeDocument/2006/relationships/hyperlink" Target="https://s3.amazonaws.com/cbbt-er.public/pericopes/por/gen/p58/s2/v1/vbr4.mp3" TargetMode="External"/><Relationship Id="rId403" Type="http://schemas.openxmlformats.org/officeDocument/2006/relationships/hyperlink" Target="https://s3.amazonaws.com/cbbt-er.public/pericopes/por/gen/p58/s3/v1/vbr4.mp3" TargetMode="External"/><Relationship Id="rId404" Type="http://schemas.openxmlformats.org/officeDocument/2006/relationships/hyperlink" Target="https://s3.amazonaws.com/cbbt-er.public/pericopes/por/gen/p58/s4/v1/vbr4.mp3" TargetMode="External"/><Relationship Id="rId405" Type="http://schemas.openxmlformats.org/officeDocument/2006/relationships/hyperlink" Target="https://s3.amazonaws.com/cbbt-er.public/pericopes/por/gen/p58/s5/v1/vbr4.mp3" TargetMode="External"/><Relationship Id="rId406" Type="http://schemas.openxmlformats.org/officeDocument/2006/relationships/hyperlink" Target="https://s3.amazonaws.com/cbbt-er.public/pericopes/por/gen/p58/s6/v1/vbr4.mp3" TargetMode="External"/><Relationship Id="rId407" Type="http://schemas.openxmlformats.org/officeDocument/2006/relationships/hyperlink" Target="https://s3.amazonaws.com/cbbt-er.public/pericopes/por/gen/p59/s1/v1/vbr4.mp3" TargetMode="External"/><Relationship Id="rId408" Type="http://schemas.openxmlformats.org/officeDocument/2006/relationships/hyperlink" Target="https://s3.amazonaws.com/cbbt-er.public/pericopes/por/gen/p59/s2/v1/vbr4.mp3" TargetMode="External"/><Relationship Id="rId409" Type="http://schemas.openxmlformats.org/officeDocument/2006/relationships/hyperlink" Target="https://s3.amazonaws.com/cbbt-er.public/pericopes/por/gen/p59/s3/v1/vbr4.mp3" TargetMode="External"/><Relationship Id="rId410" Type="http://schemas.openxmlformats.org/officeDocument/2006/relationships/hyperlink" Target="https://s3.amazonaws.com/cbbt-er.public/pericopes/por/gen/p59/s4/v1/vbr4.mp3" TargetMode="External"/><Relationship Id="rId411" Type="http://schemas.openxmlformats.org/officeDocument/2006/relationships/hyperlink" Target="https://s3.amazonaws.com/cbbt-er.public/pericopes/por/gen/p59/s5/v1/vbr4.mp3" TargetMode="External"/><Relationship Id="rId412" Type="http://schemas.openxmlformats.org/officeDocument/2006/relationships/hyperlink" Target="https://s3.amazonaws.com/cbbt-er.public/pericopes/por/gen/p59/s6/v1/vbr4.mp3" TargetMode="External"/><Relationship Id="rId413" Type="http://schemas.openxmlformats.org/officeDocument/2006/relationships/hyperlink" Target="https://s3.amazonaws.com/cbbt-er.public/pericopes/por/gen/p62a/s1/v1/vbr4.mp3" TargetMode="External"/><Relationship Id="rId414" Type="http://schemas.openxmlformats.org/officeDocument/2006/relationships/hyperlink" Target="https://s3.amazonaws.com/cbbt-er.public/pericopes/por/gen/p62a/s2/v1/vbr4.mp3" TargetMode="External"/><Relationship Id="rId415" Type="http://schemas.openxmlformats.org/officeDocument/2006/relationships/hyperlink" Target="https://s3.amazonaws.com/cbbt-er.public/pericopes/por/gen/p62a/s3/v1/vbr4.mp3" TargetMode="External"/><Relationship Id="rId416" Type="http://schemas.openxmlformats.org/officeDocument/2006/relationships/hyperlink" Target="https://s3.amazonaws.com/cbbt-er.public/pericopes/por/gen/p62a/s4/v1/vbr4.mp3" TargetMode="External"/><Relationship Id="rId417" Type="http://schemas.openxmlformats.org/officeDocument/2006/relationships/hyperlink" Target="https://s3.amazonaws.com/cbbt-er.public/pericopes/por/gen/p62a/s5/v1/vbr4.mp3" TargetMode="External"/><Relationship Id="rId418" Type="http://schemas.openxmlformats.org/officeDocument/2006/relationships/hyperlink" Target="https://s3.amazonaws.com/cbbt-er.public/pericopes/por/gen/p62a/s6/v1/vbr4.mp3" TargetMode="External"/><Relationship Id="rId419" Type="http://schemas.openxmlformats.org/officeDocument/2006/relationships/hyperlink" Target="https://s3.amazonaws.com/cbbt-er.public/pericopes/por/gen/p62b/s1/v1/vbr4.mp3" TargetMode="External"/><Relationship Id="rId420" Type="http://schemas.openxmlformats.org/officeDocument/2006/relationships/hyperlink" Target="https://s3.amazonaws.com/cbbt-er.public/pericopes/por/gen/p62b/s2/v1/vbr4.mp3" TargetMode="External"/><Relationship Id="rId421" Type="http://schemas.openxmlformats.org/officeDocument/2006/relationships/hyperlink" Target="https://s3.amazonaws.com/cbbt-er.public/pericopes/por/gen/p62b/s3/v1/vbr4.mp3" TargetMode="External"/><Relationship Id="rId422" Type="http://schemas.openxmlformats.org/officeDocument/2006/relationships/hyperlink" Target="https://s3.amazonaws.com/cbbt-er.public/pericopes/por/gen/p62b/s4/v1/vbr4.mp3" TargetMode="External"/><Relationship Id="rId423" Type="http://schemas.openxmlformats.org/officeDocument/2006/relationships/hyperlink" Target="https://s3.amazonaws.com/cbbt-er.public/pericopes/por/gen/p62b/s5/v1/vbr4.mp3" TargetMode="External"/><Relationship Id="rId424" Type="http://schemas.openxmlformats.org/officeDocument/2006/relationships/hyperlink" Target="https://s3.amazonaws.com/cbbt-er.public/pericopes/por/gen/p62b/s6/v1/vbr4.mp3" TargetMode="External"/><Relationship Id="rId425" Type="http://schemas.openxmlformats.org/officeDocument/2006/relationships/hyperlink" Target="https://s3.amazonaws.com/cbbt-er.public/pericopes/por/gen/p63/s1/v1/vbr4.mp3" TargetMode="External"/><Relationship Id="rId426" Type="http://schemas.openxmlformats.org/officeDocument/2006/relationships/hyperlink" Target="https://s3.amazonaws.com/cbbt-er.public/pericopes/por/gen/p63/s2/v1/vbr4.mp3" TargetMode="External"/><Relationship Id="rId427" Type="http://schemas.openxmlformats.org/officeDocument/2006/relationships/hyperlink" Target="https://s3.amazonaws.com/cbbt-er.public/pericopes/por/gen/p63/s3/v1/vbr4.mp3" TargetMode="External"/><Relationship Id="rId428" Type="http://schemas.openxmlformats.org/officeDocument/2006/relationships/hyperlink" Target="https://s3.amazonaws.com/cbbt-er.public/pericopes/por/gen/p63/s4/v1/vbr4.mp3" TargetMode="External"/><Relationship Id="rId429" Type="http://schemas.openxmlformats.org/officeDocument/2006/relationships/hyperlink" Target="https://s3.amazonaws.com/cbbt-er.public/pericopes/por/gen/p63/s5/v1/vbr4.mp3" TargetMode="External"/><Relationship Id="rId430" Type="http://schemas.openxmlformats.org/officeDocument/2006/relationships/hyperlink" Target="https://s3.amazonaws.com/cbbt-er.public/pericopes/por/gen/p63/s6/v1/vbr4.mp3" TargetMode="External"/><Relationship Id="rId431" Type="http://schemas.openxmlformats.org/officeDocument/2006/relationships/hyperlink" Target="https://s3.amazonaws.com/cbbt-er.public/pericopes/por/gen/p64a/s1/v1/vbr4.mp3" TargetMode="External"/><Relationship Id="rId432" Type="http://schemas.openxmlformats.org/officeDocument/2006/relationships/hyperlink" Target="https://s3.amazonaws.com/cbbt-er.public/pericopes/por/gen/p64a/s2/v1/vbr4.mp3" TargetMode="External"/><Relationship Id="rId433" Type="http://schemas.openxmlformats.org/officeDocument/2006/relationships/hyperlink" Target="https://s3.amazonaws.com/cbbt-er.public/pericopes/por/gen/p64a/s3/v1/vbr4.mp3" TargetMode="External"/><Relationship Id="rId434" Type="http://schemas.openxmlformats.org/officeDocument/2006/relationships/hyperlink" Target="https://s3.amazonaws.com/cbbt-er.public/pericopes/por/gen/p64a/s4/v1/vbr4.mp3" TargetMode="External"/><Relationship Id="rId435" Type="http://schemas.openxmlformats.org/officeDocument/2006/relationships/hyperlink" Target="https://s3.amazonaws.com/cbbt-er.public/pericopes/por/gen/p64a/s5/v1/vbr4.mp3" TargetMode="External"/><Relationship Id="rId436" Type="http://schemas.openxmlformats.org/officeDocument/2006/relationships/hyperlink" Target="https://s3.amazonaws.com/cbbt-er.public/pericopes/por/gen/p64a/s6/v1/vbr4.mp3" TargetMode="External"/><Relationship Id="rId437" Type="http://schemas.openxmlformats.org/officeDocument/2006/relationships/hyperlink" Target="https://s3.amazonaws.com/cbbt-er.public/pericopes/por/gen/p64b/s1/v1/vbr4.mp3" TargetMode="External"/><Relationship Id="rId438" Type="http://schemas.openxmlformats.org/officeDocument/2006/relationships/hyperlink" Target="https://s3.amazonaws.com/cbbt-er.public/pericopes/por/gen/p64b/s2/v1/vbr4.mp3" TargetMode="External"/><Relationship Id="rId439" Type="http://schemas.openxmlformats.org/officeDocument/2006/relationships/hyperlink" Target="https://s3.amazonaws.com/cbbt-er.public/pericopes/por/gen/p64b/s3/v1/vbr4.mp3" TargetMode="External"/><Relationship Id="rId440" Type="http://schemas.openxmlformats.org/officeDocument/2006/relationships/hyperlink" Target="https://s3.amazonaws.com/cbbt-er.public/pericopes/por/gen/p64b/s4/v1/vbr4.mp3" TargetMode="External"/><Relationship Id="rId441" Type="http://schemas.openxmlformats.org/officeDocument/2006/relationships/hyperlink" Target="https://s3.amazonaws.com/cbbt-er.public/pericopes/por/gen/p64b/s5/v1/vbr4.mp3" TargetMode="External"/><Relationship Id="rId442" Type="http://schemas.openxmlformats.org/officeDocument/2006/relationships/hyperlink" Target="https://s3.amazonaws.com/cbbt-er.public/pericopes/por/gen/p64b/s6/v1/vbr4.mp3" TargetMode="External"/><Relationship Id="rId443" Type="http://schemas.openxmlformats.org/officeDocument/2006/relationships/hyperlink" Target="https://s3.amazonaws.com/cbbt-er.public/pericopes/por/gen/p65/s1/v1/vbr4.mp3" TargetMode="External"/><Relationship Id="rId444" Type="http://schemas.openxmlformats.org/officeDocument/2006/relationships/hyperlink" Target="https://s3.amazonaws.com/cbbt-er.public/pericopes/por/gen/p65/s2/v1/vbr4.mp3" TargetMode="External"/><Relationship Id="rId445" Type="http://schemas.openxmlformats.org/officeDocument/2006/relationships/hyperlink" Target="https://s3.amazonaws.com/cbbt-er.public/pericopes/por/gen/p65/s3/v1/vbr4.mp3" TargetMode="External"/><Relationship Id="rId446" Type="http://schemas.openxmlformats.org/officeDocument/2006/relationships/hyperlink" Target="https://s3.amazonaws.com/cbbt-er.public/pericopes/por/gen/p65/s4/v1/vbr4.mp3" TargetMode="External"/><Relationship Id="rId447" Type="http://schemas.openxmlformats.org/officeDocument/2006/relationships/hyperlink" Target="https://s3.amazonaws.com/cbbt-er.public/pericopes/por/gen/p65/s5/v1/vbr4.mp3" TargetMode="External"/><Relationship Id="rId448" Type="http://schemas.openxmlformats.org/officeDocument/2006/relationships/hyperlink" Target="https://s3.amazonaws.com/cbbt-er.public/pericopes/por/gen/p65/s6/v1/vbr4.mp3" TargetMode="External"/><Relationship Id="rId449" Type="http://schemas.openxmlformats.org/officeDocument/2006/relationships/hyperlink" Target="https://s3.amazonaws.com/cbbt-er.public/pericopes/por/gen/p66/s1/v1/vbr4.mp3" TargetMode="External"/><Relationship Id="rId450" Type="http://schemas.openxmlformats.org/officeDocument/2006/relationships/hyperlink" Target="https://s3.amazonaws.com/cbbt-er.public/pericopes/por/gen/p66/s2/v1/vbr4.mp3" TargetMode="External"/><Relationship Id="rId451" Type="http://schemas.openxmlformats.org/officeDocument/2006/relationships/hyperlink" Target="https://s3.amazonaws.com/cbbt-er.public/pericopes/por/gen/p66/s3/v1/vbr4.mp3" TargetMode="External"/><Relationship Id="rId452" Type="http://schemas.openxmlformats.org/officeDocument/2006/relationships/hyperlink" Target="https://s3.amazonaws.com/cbbt-er.public/pericopes/por/gen/p66/s4/v1/vbr4.mp3" TargetMode="External"/><Relationship Id="rId453" Type="http://schemas.openxmlformats.org/officeDocument/2006/relationships/hyperlink" Target="https://s3.amazonaws.com/cbbt-er.public/pericopes/por/gen/p66/s5/v1/vbr4.mp3" TargetMode="External"/><Relationship Id="rId454" Type="http://schemas.openxmlformats.org/officeDocument/2006/relationships/hyperlink" Target="https://s3.amazonaws.com/cbbt-er.public/pericopes/por/gen/p67/s1/v1/vbr4.mp3" TargetMode="External"/><Relationship Id="rId455" Type="http://schemas.openxmlformats.org/officeDocument/2006/relationships/hyperlink" Target="https://s3.amazonaws.com/cbbt-er.public/pericopes/por/gen/p67/s2/v1/vbr4.mp3" TargetMode="External"/><Relationship Id="rId456" Type="http://schemas.openxmlformats.org/officeDocument/2006/relationships/hyperlink" Target="https://s3.amazonaws.com/cbbt-er.public/pericopes/por/gen/p67/s3/v1/vbr4.mp3" TargetMode="External"/><Relationship Id="rId457" Type="http://schemas.openxmlformats.org/officeDocument/2006/relationships/hyperlink" Target="https://s3.amazonaws.com/cbbt-er.public/pericopes/por/gen/p67/s4/v1/vbr4.mp3" TargetMode="External"/><Relationship Id="rId458" Type="http://schemas.openxmlformats.org/officeDocument/2006/relationships/hyperlink" Target="https://s3.amazonaws.com/cbbt-er.public/pericopes/por/gen/p67/s5/v1/vbr4.mp3" TargetMode="External"/><Relationship Id="rId459" Type="http://schemas.openxmlformats.org/officeDocument/2006/relationships/hyperlink" Target="https://s3.amazonaws.com/cbbt-er.public/pericopes/por/gen/p67/s6/v1/vbr4.mp3" TargetMode="External"/><Relationship Id="rId460" Type="http://schemas.openxmlformats.org/officeDocument/2006/relationships/hyperlink" Target="https://s3.amazonaws.com/cbbt-er.public/pericopes/por/gen/p68/s1/v1/vbr4.mp3" TargetMode="External"/><Relationship Id="rId461" Type="http://schemas.openxmlformats.org/officeDocument/2006/relationships/hyperlink" Target="https://s3.amazonaws.com/cbbt-er.public/pericopes/por/gen/p68/s2/v1/vbr4.mp3" TargetMode="External"/><Relationship Id="rId462" Type="http://schemas.openxmlformats.org/officeDocument/2006/relationships/hyperlink" Target="https://s3.amazonaws.com/cbbt-er.public/pericopes/por/gen/p68/s3/v1/vbr4.mp3" TargetMode="External"/><Relationship Id="rId463" Type="http://schemas.openxmlformats.org/officeDocument/2006/relationships/hyperlink" Target="https://s3.amazonaws.com/cbbt-er.public/pericopes/por/gen/p68/s4/v1/vbr4.mp3" TargetMode="External"/><Relationship Id="rId464" Type="http://schemas.openxmlformats.org/officeDocument/2006/relationships/hyperlink" Target="https://s3.amazonaws.com/cbbt-er.public/pericopes/por/gen/p68/s5/v1/vbr4.mp3" TargetMode="External"/><Relationship Id="rId465" Type="http://schemas.openxmlformats.org/officeDocument/2006/relationships/hyperlink" Target="https://s3.amazonaws.com/cbbt-er.public/pericopes/por/gen/p68/s6/v1/vbr4.mp3" TargetMode="External"/><Relationship Id="rId466" Type="http://schemas.openxmlformats.org/officeDocument/2006/relationships/hyperlink" Target="https://s3.amazonaws.com/cbbt-er.public/pericopes/por/gen/p69/s1/v1/vbr4.mp3" TargetMode="External"/><Relationship Id="rId467" Type="http://schemas.openxmlformats.org/officeDocument/2006/relationships/hyperlink" Target="https://s3.amazonaws.com/cbbt-er.public/pericopes/por/gen/p69/s2/v1/vbr4.mp3" TargetMode="External"/><Relationship Id="rId468" Type="http://schemas.openxmlformats.org/officeDocument/2006/relationships/hyperlink" Target="https://s3.amazonaws.com/cbbt-er.public/pericopes/por/gen/p69/s3/v1/vbr4.mp3" TargetMode="External"/><Relationship Id="rId469" Type="http://schemas.openxmlformats.org/officeDocument/2006/relationships/hyperlink" Target="https://s3.amazonaws.com/cbbt-er.public/pericopes/por/gen/p69/s4/v1/vbr4.mp3" TargetMode="External"/><Relationship Id="rId470" Type="http://schemas.openxmlformats.org/officeDocument/2006/relationships/hyperlink" Target="https://s3.amazonaws.com/cbbt-er.public/pericopes/por/gen/p69/s5/v1/vbr4.mp3" TargetMode="External"/><Relationship Id="rId471" Type="http://schemas.openxmlformats.org/officeDocument/2006/relationships/hyperlink" Target="https://s3.amazonaws.com/cbbt-er.public/pericopes/por/gen/p69/s6/v1/vbr4.mp3" TargetMode="External"/><Relationship Id="rId472" Type="http://schemas.openxmlformats.org/officeDocument/2006/relationships/hyperlink" Target="https://s3.amazonaws.com/cbbt-er.public/pericopes/por/gen/p70/s2/v1/vbr4.mp3" TargetMode="External"/><Relationship Id="rId473" Type="http://schemas.openxmlformats.org/officeDocument/2006/relationships/hyperlink" Target="https://s3.amazonaws.com/cbbt-er.public/pericopes/por/gen/p70/s3/v1/vbr4.mp3" TargetMode="External"/><Relationship Id="rId474" Type="http://schemas.openxmlformats.org/officeDocument/2006/relationships/hyperlink" Target="https://s3.amazonaws.com/cbbt-er.public/pericopes/por/gen/p70/s4/v1/vbr4.mp3" TargetMode="External"/><Relationship Id="rId475" Type="http://schemas.openxmlformats.org/officeDocument/2006/relationships/hyperlink" Target="https://s3.amazonaws.com/cbbt-er.public/pericopes/por/gen/p70/s5/v1/vbr4.mp3" TargetMode="External"/><Relationship Id="rId476" Type="http://schemas.openxmlformats.org/officeDocument/2006/relationships/hyperlink" Target="https://s3.amazonaws.com/cbbt-er.public/pericopes/por/gen/p70/s6/v1/vbr4.mp3" TargetMode="External"/><Relationship Id="rId477" Type="http://schemas.openxmlformats.org/officeDocument/2006/relationships/hyperlink" Target="https://s3.amazonaws.com/cbbt-er.public/pericopes/por/gen/p71/s1/v1/vbr4.mp3" TargetMode="External"/><Relationship Id="rId478" Type="http://schemas.openxmlformats.org/officeDocument/2006/relationships/hyperlink" Target="https://s3.amazonaws.com/cbbt-er.public/pericopes/por/gen/p71/s2/v1/vbr4.mp3" TargetMode="External"/><Relationship Id="rId479" Type="http://schemas.openxmlformats.org/officeDocument/2006/relationships/hyperlink" Target="https://s3.amazonaws.com/cbbt-er.public/pericopes/por/gen/p71/s3/v1/vbr4.mp3" TargetMode="External"/><Relationship Id="rId480" Type="http://schemas.openxmlformats.org/officeDocument/2006/relationships/hyperlink" Target="https://s3.amazonaws.com/cbbt-er.public/pericopes/por/gen/p71/s4/v1/vbr4.mp3" TargetMode="External"/><Relationship Id="rId481" Type="http://schemas.openxmlformats.org/officeDocument/2006/relationships/hyperlink" Target="https://s3.amazonaws.com/cbbt-er.public/pericopes/por/gen/p71/s5/v1/vbr4.mp3" TargetMode="External"/><Relationship Id="rId482" Type="http://schemas.openxmlformats.org/officeDocument/2006/relationships/hyperlink" Target="https://s3.amazonaws.com/cbbt-er.public/pericopes/por/gen/p71/s6/v1/vbr4.mp3" TargetMode="External"/><Relationship Id="rId483" Type="http://schemas.openxmlformats.org/officeDocument/2006/relationships/hyperlink" Target="https://s3.amazonaws.com/cbbt-er.public/pericopes/por/gen/p72/s1/v1/vbr4.mp3" TargetMode="External"/><Relationship Id="rId484" Type="http://schemas.openxmlformats.org/officeDocument/2006/relationships/hyperlink" Target="https://s3.amazonaws.com/cbbt-er.public/pericopes/por/gen/p72/s2/v1/vbr4.mp3" TargetMode="External"/><Relationship Id="rId485" Type="http://schemas.openxmlformats.org/officeDocument/2006/relationships/hyperlink" Target="https://s3.amazonaws.com/cbbt-er.public/pericopes/por/gen/p72/s3/v1/vbr4.mp3" TargetMode="External"/><Relationship Id="rId486" Type="http://schemas.openxmlformats.org/officeDocument/2006/relationships/hyperlink" Target="https://s3.amazonaws.com/cbbt-er.public/pericopes/por/gen/p72/s4/v1/vbr4.mp3" TargetMode="External"/><Relationship Id="rId487" Type="http://schemas.openxmlformats.org/officeDocument/2006/relationships/hyperlink" Target="https://s3.amazonaws.com/cbbt-er.public/pericopes/por/gen/p72/s5/v1/vbr4.mp3" TargetMode="External"/><Relationship Id="rId488" Type="http://schemas.openxmlformats.org/officeDocument/2006/relationships/hyperlink" Target="https://s3.amazonaws.com/cbbt-er.public/pericopes/por/gen/p72/s6/v1/vbr4.mp3" TargetMode="External"/><Relationship Id="rId489" Type="http://schemas.openxmlformats.org/officeDocument/2006/relationships/hyperlink" Target="https://s3.amazonaws.com/cbbt-er.public/pericopes/por/gen/p73/s1/v1/vbr4.mp3" TargetMode="External"/><Relationship Id="rId490" Type="http://schemas.openxmlformats.org/officeDocument/2006/relationships/hyperlink" Target="https://s3.amazonaws.com/cbbt-er.public/pericopes/por/gen/p73/s2/v1/vbr4.mp3" TargetMode="External"/><Relationship Id="rId491" Type="http://schemas.openxmlformats.org/officeDocument/2006/relationships/hyperlink" Target="https://s3.amazonaws.com/cbbt-er.public/pericopes/por/gen/p73/s3/v1/vbr4.mp3" TargetMode="External"/><Relationship Id="rId492" Type="http://schemas.openxmlformats.org/officeDocument/2006/relationships/hyperlink" Target="https://s3.amazonaws.com/cbbt-er.public/pericopes/por/gen/p73/s4/v1/vbr4.mp3" TargetMode="External"/><Relationship Id="rId493" Type="http://schemas.openxmlformats.org/officeDocument/2006/relationships/hyperlink" Target="https://s3.amazonaws.com/cbbt-er.public/pericopes/por/gen/p73/s5/v1/vbr4.mp3" TargetMode="External"/><Relationship Id="rId494" Type="http://schemas.openxmlformats.org/officeDocument/2006/relationships/hyperlink" Target="https://s3.amazonaws.com/cbbt-er.public/pericopes/por/gen/p73/s6/v1/vbr4.mp3" TargetMode="External"/><Relationship Id="rId495" Type="http://schemas.openxmlformats.org/officeDocument/2006/relationships/hyperlink" Target="https://s3.amazonaws.com/cbbt-er.public/pericopes/por/gen/p74/s1/v1/vbr4.mp3" TargetMode="External"/><Relationship Id="rId496" Type="http://schemas.openxmlformats.org/officeDocument/2006/relationships/hyperlink" Target="https://s3.amazonaws.com/cbbt-er.public/pericopes/por/gen/p74/s2/v1/vbr4.mp3" TargetMode="External"/><Relationship Id="rId497" Type="http://schemas.openxmlformats.org/officeDocument/2006/relationships/hyperlink" Target="https://s3.amazonaws.com/cbbt-er.public/pericopes/por/gen/p74/s3/v1/vbr4.mp3" TargetMode="External"/><Relationship Id="rId498" Type="http://schemas.openxmlformats.org/officeDocument/2006/relationships/hyperlink" Target="https://s3.amazonaws.com/cbbt-er.public/pericopes/por/gen/p74/s4/v1/vbr4.mp3" TargetMode="External"/><Relationship Id="rId499" Type="http://schemas.openxmlformats.org/officeDocument/2006/relationships/hyperlink" Target="https://s3.amazonaws.com/cbbt-er.public/pericopes/por/gen/p74/s5/v1/vbr4.mp3" TargetMode="External"/><Relationship Id="rId500" Type="http://schemas.openxmlformats.org/officeDocument/2006/relationships/hyperlink" Target="https://s3.amazonaws.com/cbbt-er.public/pericopes/por/gen/p74/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